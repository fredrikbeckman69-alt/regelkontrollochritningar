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75CF4" w14:textId="77777777" w:rsidR="001B44B2" w:rsidRPr="00C25773" w:rsidRDefault="001B44B2" w:rsidP="002D30DC">
      <w:pPr>
        <w:pStyle w:val="Rubrik2"/>
      </w:pPr>
    </w:p>
    <w:p w14:paraId="48F5E0E5" w14:textId="77777777" w:rsidR="001B44B2" w:rsidRPr="00C25773" w:rsidRDefault="001B44B2">
      <w:pPr>
        <w:pStyle w:val="Rubrik1"/>
        <w:tabs>
          <w:tab w:val="clear" w:pos="2268"/>
          <w:tab w:val="left" w:pos="1701"/>
          <w:tab w:val="left" w:pos="2552"/>
          <w:tab w:val="left" w:pos="3402"/>
        </w:tabs>
        <w:jc w:val="left"/>
        <w:rPr>
          <w:rFonts w:ascii="Times New Roman" w:hAnsi="Times New Roman"/>
          <w:b w:val="0"/>
          <w:sz w:val="24"/>
          <w:szCs w:val="24"/>
        </w:rPr>
      </w:pPr>
    </w:p>
    <w:p w14:paraId="1BC18C62" w14:textId="77777777" w:rsidR="001B44B2" w:rsidRPr="00C25773" w:rsidRDefault="001B44B2">
      <w:pPr>
        <w:pStyle w:val="Rubrik1"/>
        <w:tabs>
          <w:tab w:val="clear" w:pos="2268"/>
          <w:tab w:val="left" w:pos="1701"/>
          <w:tab w:val="left" w:pos="2552"/>
          <w:tab w:val="left" w:pos="3402"/>
        </w:tabs>
        <w:jc w:val="left"/>
        <w:rPr>
          <w:rFonts w:ascii="Times New Roman" w:hAnsi="Times New Roman"/>
          <w:b w:val="0"/>
          <w:sz w:val="24"/>
          <w:szCs w:val="24"/>
        </w:rPr>
      </w:pPr>
    </w:p>
    <w:p w14:paraId="6B33413F" w14:textId="77777777" w:rsidR="00E447D6" w:rsidRPr="00C25773" w:rsidRDefault="00433DB3" w:rsidP="00E447D6">
      <w:pPr>
        <w:ind w:left="851"/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Checklista </w:t>
      </w:r>
      <w:r w:rsidR="002A120F">
        <w:rPr>
          <w:rFonts w:ascii="Arial" w:hAnsi="Arial" w:cs="Arial"/>
          <w:b/>
          <w:sz w:val="36"/>
          <w:szCs w:val="36"/>
        </w:rPr>
        <w:t>för kontroll av skyddsrum</w:t>
      </w:r>
    </w:p>
    <w:p w14:paraId="285B1030" w14:textId="77777777" w:rsidR="00E447D6" w:rsidRDefault="00E447D6" w:rsidP="00E447D6">
      <w:pPr>
        <w:ind w:left="851"/>
        <w:jc w:val="both"/>
        <w:rPr>
          <w:rFonts w:ascii="Arial" w:hAnsi="Arial" w:cs="Arial"/>
          <w:b/>
          <w:sz w:val="28"/>
          <w:szCs w:val="28"/>
        </w:rPr>
      </w:pPr>
    </w:p>
    <w:p w14:paraId="4888D67B" w14:textId="77777777" w:rsidR="00AF102D" w:rsidRPr="000710BF" w:rsidRDefault="00AF102D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r w:rsidRPr="000710BF">
        <w:rPr>
          <w:rFonts w:ascii="Times New Roman" w:hAnsi="Times New Roman" w:cs="Times New Roman"/>
          <w:b w:val="0"/>
        </w:rPr>
        <w:fldChar w:fldCharType="begin"/>
      </w:r>
      <w:r w:rsidRPr="000710BF">
        <w:rPr>
          <w:rFonts w:ascii="Times New Roman" w:hAnsi="Times New Roman" w:cs="Times New Roman"/>
          <w:b w:val="0"/>
        </w:rPr>
        <w:instrText xml:space="preserve"> TOC \h \z \t "Rubrik checklista;1" </w:instrText>
      </w:r>
      <w:r w:rsidRPr="000710BF">
        <w:rPr>
          <w:rFonts w:ascii="Times New Roman" w:hAnsi="Times New Roman" w:cs="Times New Roman"/>
          <w:b w:val="0"/>
        </w:rPr>
        <w:fldChar w:fldCharType="separate"/>
      </w:r>
      <w:hyperlink w:anchor="_Toc290375361" w:history="1">
        <w:r w:rsidRPr="000710BF">
          <w:rPr>
            <w:rStyle w:val="Hyperlnk"/>
            <w:rFonts w:ascii="Times New Roman" w:hAnsi="Times New Roman" w:cs="Times New Roman"/>
            <w:b w:val="0"/>
            <w:noProof/>
          </w:rPr>
          <w:t>00. Underlag för kontrollens genomförande</w:t>
        </w:r>
        <w:r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_Toc290375361 \h </w:instrText>
        </w:r>
        <w:r w:rsidRPr="000710BF">
          <w:rPr>
            <w:rFonts w:ascii="Times New Roman" w:hAnsi="Times New Roman" w:cs="Times New Roman"/>
            <w:b w:val="0"/>
            <w:noProof/>
            <w:webHidden/>
          </w:rPr>
        </w:r>
        <w:r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2</w:t>
        </w:r>
        <w:r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44990CBE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62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01. Skyddsrumsfunktion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_Toc290375362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3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3E8AA99E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63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02. Luftsluss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_Toc290375363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4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6899EF02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64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03. Skyddsdörr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_Toc290375364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5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74730D0B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65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04. Gastät dörr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_Toc290375365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13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7CC85FB8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66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05. Genomföring med övertrycksventil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_Toc290375366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18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2E0D1872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67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06. Skyddslucka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_Toc290375367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20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476F97F8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68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07. Gastät lucka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_Toc290375368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23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1F25D4AC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69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08. Igensättning för reservutgång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_Toc290375369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27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095C7A38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0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09. Genomföring med skyddsplåt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_Toc290375370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30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3BC95E82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1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10. Skjutbart väggelement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_Toc290375371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34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373B627D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2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11. Monterbar pelare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_Toc290375372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36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7C3E3743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3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12. Skyddsrumsstomme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_Toc290375373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38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79DB0E15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4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13. Ventilationsaggregat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_Toc290375374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39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63B8287F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5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14. Tilluftskanal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_Toc290375375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43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2AF68D7E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6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15. Övertrycksmätare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_Toc290375376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44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4F9EF031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7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16. Toalettutrymme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_Toc290375377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45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1F716457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8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17. Rörledningar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_Toc290375378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47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5C231D98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79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18. Avloppsinstallationer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_Toc290375379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49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4A332EB4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80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19. Tappställe och golvbrunn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_Toc290375380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51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28938B1B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81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20. Uppvärmning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_Toc290375381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52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3F4C4ADF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82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21. Elinstallationer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_Toc290375382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52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6CE13276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83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22. Luftintag i skyddsrummet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_Toc290375383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56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1659D6D3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84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23. Utvändigt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_Toc290375384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58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0F931D2B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85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24. Skyddsrumsförråd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_Toc290375385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62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19D2BD29" w14:textId="77777777" w:rsidR="00AF102D" w:rsidRPr="000710BF" w:rsidRDefault="00356AFC" w:rsidP="00AF102D">
      <w:pPr>
        <w:pStyle w:val="Innehll1"/>
        <w:rPr>
          <w:rFonts w:ascii="Times New Roman" w:hAnsi="Times New Roman" w:cs="Times New Roman"/>
          <w:b w:val="0"/>
          <w:noProof/>
          <w:sz w:val="22"/>
          <w:szCs w:val="22"/>
        </w:rPr>
      </w:pPr>
      <w:hyperlink w:anchor="_Toc290375386" w:history="1"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 xml:space="preserve">25. </w:t>
        </w:r>
        <w:r w:rsidR="00F111AD" w:rsidRPr="000710BF">
          <w:rPr>
            <w:rStyle w:val="Hyperlnk"/>
            <w:rFonts w:ascii="Times New Roman" w:hAnsi="Times New Roman" w:cs="Times New Roman"/>
            <w:b w:val="0"/>
            <w:noProof/>
          </w:rPr>
          <w:t>U</w:t>
        </w:r>
        <w:r w:rsidR="00AF102D" w:rsidRPr="000710BF">
          <w:rPr>
            <w:rStyle w:val="Hyperlnk"/>
            <w:rFonts w:ascii="Times New Roman" w:hAnsi="Times New Roman" w:cs="Times New Roman"/>
            <w:b w:val="0"/>
            <w:noProof/>
          </w:rPr>
          <w:t>trustning</w:t>
        </w:r>
        <w:r w:rsidR="00F111AD" w:rsidRPr="000710BF">
          <w:rPr>
            <w:rStyle w:val="Hyperlnk"/>
            <w:rFonts w:ascii="Times New Roman" w:hAnsi="Times New Roman" w:cs="Times New Roman"/>
            <w:b w:val="0"/>
            <w:noProof/>
          </w:rPr>
          <w:t xml:space="preserve"> i skyddsrumsförrådet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tab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begin"/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instrText xml:space="preserve"> PAGEREF _Toc290375386 \h </w:instrTex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separate"/>
        </w:r>
        <w:r w:rsidR="006A6420">
          <w:rPr>
            <w:rFonts w:ascii="Times New Roman" w:hAnsi="Times New Roman" w:cs="Times New Roman"/>
            <w:b w:val="0"/>
            <w:noProof/>
            <w:webHidden/>
          </w:rPr>
          <w:t>63</w:t>
        </w:r>
        <w:r w:rsidR="00AF102D" w:rsidRPr="000710BF">
          <w:rPr>
            <w:rFonts w:ascii="Times New Roman" w:hAnsi="Times New Roman" w:cs="Times New Roman"/>
            <w:b w:val="0"/>
            <w:noProof/>
            <w:webHidden/>
          </w:rPr>
          <w:fldChar w:fldCharType="end"/>
        </w:r>
      </w:hyperlink>
    </w:p>
    <w:p w14:paraId="44AF8CC2" w14:textId="77777777" w:rsidR="009F2EE8" w:rsidRDefault="00AF102D" w:rsidP="000C7AFD">
      <w:pPr>
        <w:ind w:left="851"/>
        <w:rPr>
          <w:bCs/>
          <w:sz w:val="24"/>
        </w:rPr>
      </w:pPr>
      <w:r w:rsidRPr="000710BF">
        <w:rPr>
          <w:bCs/>
          <w:sz w:val="24"/>
        </w:rPr>
        <w:fldChar w:fldCharType="end"/>
      </w:r>
    </w:p>
    <w:p w14:paraId="1DB7D787" w14:textId="77777777" w:rsidR="00F34928" w:rsidRDefault="00F34928" w:rsidP="000C7AFD">
      <w:pPr>
        <w:ind w:left="851"/>
        <w:rPr>
          <w:bCs/>
          <w:sz w:val="24"/>
        </w:rPr>
      </w:pPr>
    </w:p>
    <w:p w14:paraId="30D422D9" w14:textId="77777777" w:rsidR="001E1528" w:rsidRDefault="001E1528" w:rsidP="001E1528">
      <w:pPr>
        <w:pStyle w:val="1515"/>
        <w:ind w:right="1019"/>
      </w:pPr>
    </w:p>
    <w:p w14:paraId="55499946" w14:textId="77777777" w:rsidR="001E1528" w:rsidRPr="00A76CAA" w:rsidRDefault="001E1528" w:rsidP="001E1528">
      <w:pPr>
        <w:pStyle w:val="1515"/>
        <w:rPr>
          <w:rFonts w:ascii="Arial" w:hAnsi="Arial" w:cs="Arial"/>
          <w:b/>
          <w:szCs w:val="24"/>
        </w:rPr>
      </w:pPr>
      <w:r w:rsidRPr="00AD2B3A">
        <w:rPr>
          <w:rFonts w:ascii="Arial" w:hAnsi="Arial" w:cs="Arial"/>
          <w:b/>
          <w:szCs w:val="24"/>
        </w:rPr>
        <w:t>Läsanvisning:</w:t>
      </w:r>
    </w:p>
    <w:p w14:paraId="038A0659" w14:textId="77777777" w:rsidR="001E1528" w:rsidRDefault="001E1528" w:rsidP="001E1528">
      <w:pPr>
        <w:pStyle w:val="1515"/>
        <w:ind w:right="1019"/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E1528" w:rsidRPr="00D146DB" w14:paraId="6CF8EB61" w14:textId="77777777" w:rsidTr="00F50EC6">
        <w:trPr>
          <w:trHeight w:val="304"/>
        </w:trPr>
        <w:tc>
          <w:tcPr>
            <w:tcW w:w="709" w:type="dxa"/>
            <w:vMerge w:val="restart"/>
          </w:tcPr>
          <w:p w14:paraId="612237BB" w14:textId="77777777" w:rsidR="001E1528" w:rsidRPr="00D146DB" w:rsidRDefault="00D36E61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3D32D6E" wp14:editId="0782D6E4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330200</wp:posOffset>
                      </wp:positionV>
                      <wp:extent cx="114300" cy="773430"/>
                      <wp:effectExtent l="0" t="0" r="0" b="0"/>
                      <wp:wrapNone/>
                      <wp:docPr id="11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14300" cy="7734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C59C29" id="Line 6" o:spid="_x0000_s1026" style="position:absolute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65pt,26pt" to="25.65pt,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">
                      <v:stroke endarrow="block"/>
                    </v:line>
                  </w:pict>
                </mc:Fallback>
              </mc:AlternateContent>
            </w:r>
            <w:r w:rsidR="001E1528">
              <w:rPr>
                <w:rFonts w:ascii="Arial" w:hAnsi="Arial"/>
                <w:sz w:val="22"/>
                <w:szCs w:val="22"/>
              </w:rPr>
              <w:t>02c</w:t>
            </w:r>
          </w:p>
        </w:tc>
        <w:tc>
          <w:tcPr>
            <w:tcW w:w="4658" w:type="dxa"/>
            <w:vMerge w:val="restart"/>
          </w:tcPr>
          <w:p w14:paraId="78C0F1FF" w14:textId="77777777" w:rsidR="001E1528" w:rsidRPr="00D146DB" w:rsidRDefault="00D36E61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7A9B1B" wp14:editId="179D3014">
                      <wp:simplePos x="0" y="0"/>
                      <wp:positionH relativeFrom="column">
                        <wp:posOffset>1978660</wp:posOffset>
                      </wp:positionH>
                      <wp:positionV relativeFrom="paragraph">
                        <wp:posOffset>99060</wp:posOffset>
                      </wp:positionV>
                      <wp:extent cx="917575" cy="1024890"/>
                      <wp:effectExtent l="0" t="0" r="0" b="0"/>
                      <wp:wrapNone/>
                      <wp:docPr id="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17575" cy="10248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9EA843" id="Line 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8pt,7.8pt" to="228.05pt,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4A3DDF" wp14:editId="2F3435E1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331470</wp:posOffset>
                      </wp:positionV>
                      <wp:extent cx="342900" cy="773430"/>
                      <wp:effectExtent l="0" t="0" r="0" b="0"/>
                      <wp:wrapNone/>
                      <wp:docPr id="8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42900" cy="7734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29012D" id="Line 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05pt,26.1pt" to="102.0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">
                      <v:stroke endarrow="block"/>
                    </v:line>
                  </w:pict>
                </mc:Fallback>
              </mc:AlternateContent>
            </w:r>
            <w:r w:rsidR="001E1528" w:rsidRPr="00D146DB">
              <w:rPr>
                <w:rFonts w:ascii="Arial" w:hAnsi="Arial"/>
                <w:b/>
                <w:sz w:val="22"/>
                <w:szCs w:val="22"/>
              </w:rPr>
              <w:t>Monterbar luftsluss finns vid skydds</w:t>
            </w:r>
            <w:r w:rsidR="001E1528">
              <w:rPr>
                <w:rFonts w:ascii="Arial" w:hAnsi="Arial"/>
                <w:b/>
                <w:sz w:val="22"/>
                <w:szCs w:val="22"/>
              </w:rPr>
              <w:softHyphen/>
            </w:r>
            <w:r w:rsidR="001E1528" w:rsidRPr="00D146DB">
              <w:rPr>
                <w:rFonts w:ascii="Arial" w:hAnsi="Arial"/>
                <w:b/>
                <w:sz w:val="22"/>
                <w:szCs w:val="22"/>
              </w:rPr>
              <w:t>rummets ingång.</w:t>
            </w:r>
          </w:p>
        </w:tc>
        <w:tc>
          <w:tcPr>
            <w:tcW w:w="742" w:type="dxa"/>
          </w:tcPr>
          <w:p w14:paraId="1D10C783" w14:textId="77777777" w:rsidR="001E1528" w:rsidRPr="00D146DB" w:rsidRDefault="001E1528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tc>
          <w:tcPr>
            <w:tcW w:w="1320" w:type="dxa"/>
            <w:vMerge w:val="restart"/>
          </w:tcPr>
          <w:p w14:paraId="27C2BA71" w14:textId="77777777" w:rsidR="001E1528" w:rsidRPr="00D146DB" w:rsidRDefault="001E1528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sym w:font="Wingdings" w:char="F06F"/>
            </w:r>
            <w:r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p w14:paraId="74775052" w14:textId="77777777" w:rsidR="001E1528" w:rsidRPr="00D146DB" w:rsidRDefault="001E1528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 w:rsidRPr="00D146DB">
              <w:rPr>
                <w:rFonts w:ascii="Arial" w:hAnsi="Arial"/>
                <w:sz w:val="20"/>
              </w:rPr>
              <w:sym w:font="Wingdings" w:char="F06F"/>
            </w:r>
            <w:r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p w14:paraId="205160BD" w14:textId="77777777" w:rsidR="001E1528" w:rsidRPr="00D146DB" w:rsidRDefault="00D36E61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103D67A" wp14:editId="0B47C2B7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156210</wp:posOffset>
                      </wp:positionV>
                      <wp:extent cx="111125" cy="777240"/>
                      <wp:effectExtent l="0" t="0" r="0" b="0"/>
                      <wp:wrapNone/>
                      <wp:docPr id="7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11125" cy="777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51613B" id="Line 7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3pt,12.3pt" to="30.05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">
                      <v:stroke endarrow="block"/>
                    </v:line>
                  </w:pict>
                </mc:Fallback>
              </mc:AlternateContent>
            </w:r>
            <w:r w:rsidR="001E1528" w:rsidRPr="00D146DB">
              <w:rPr>
                <w:rFonts w:ascii="Arial" w:hAnsi="Arial"/>
                <w:sz w:val="20"/>
              </w:rPr>
              <w:sym w:font="Wingdings" w:char="F06F"/>
            </w:r>
            <w:r w:rsidR="001E152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E1528" w:rsidRPr="00D146DB" w14:paraId="26F97C7A" w14:textId="77777777" w:rsidTr="00F50EC6">
        <w:trPr>
          <w:trHeight w:val="304"/>
        </w:trPr>
        <w:tc>
          <w:tcPr>
            <w:tcW w:w="709" w:type="dxa"/>
            <w:vMerge/>
          </w:tcPr>
          <w:p w14:paraId="246AD556" w14:textId="77777777" w:rsidR="001E1528" w:rsidRPr="00D146DB" w:rsidRDefault="001E1528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18709B4" w14:textId="77777777" w:rsidR="001E1528" w:rsidRPr="00D146DB" w:rsidRDefault="001E1528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48C007B" w14:textId="77777777" w:rsidR="001E1528" w:rsidRDefault="001E1528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9FB2A1A" w14:textId="77777777" w:rsidR="001E1528" w:rsidRPr="008366E6" w:rsidRDefault="001E1528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238B02DC" w14:textId="77777777" w:rsidR="001E1528" w:rsidRPr="00D146DB" w:rsidRDefault="001E1528" w:rsidP="005348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C2923E5" w14:textId="77777777" w:rsidR="001E1528" w:rsidRPr="00567539" w:rsidRDefault="001E1528" w:rsidP="001E152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</w:p>
    <w:p w14:paraId="6152DE48" w14:textId="77777777" w:rsidR="001E1528" w:rsidRDefault="001E1528" w:rsidP="001E1528">
      <w:pPr>
        <w:pStyle w:val="1515"/>
        <w:ind w:right="1019"/>
      </w:pPr>
    </w:p>
    <w:p w14:paraId="4326650B" w14:textId="77777777" w:rsidR="001E1528" w:rsidRDefault="001E1528" w:rsidP="001E1528">
      <w:pPr>
        <w:pStyle w:val="1515"/>
        <w:ind w:right="1019"/>
      </w:pPr>
    </w:p>
    <w:p w14:paraId="32FF3E9F" w14:textId="77777777" w:rsidR="001E1528" w:rsidRDefault="001E1528" w:rsidP="001E1528">
      <w:pPr>
        <w:pStyle w:val="1515"/>
        <w:ind w:right="1019"/>
      </w:pPr>
    </w:p>
    <w:p w14:paraId="05123B9F" w14:textId="77777777" w:rsidR="001E1528" w:rsidRDefault="001E1528" w:rsidP="001E1528">
      <w:pPr>
        <w:pStyle w:val="1515"/>
        <w:ind w:right="1019"/>
      </w:pPr>
    </w:p>
    <w:p w14:paraId="2785FEC8" w14:textId="77777777" w:rsidR="001E1528" w:rsidRDefault="00D36E61" w:rsidP="001E1528">
      <w:pPr>
        <w:pStyle w:val="1515"/>
        <w:ind w:right="10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B05A964" wp14:editId="03404E8A">
                <wp:simplePos x="0" y="0"/>
                <wp:positionH relativeFrom="column">
                  <wp:posOffset>2237740</wp:posOffset>
                </wp:positionH>
                <wp:positionV relativeFrom="paragraph">
                  <wp:posOffset>34290</wp:posOffset>
                </wp:positionV>
                <wp:extent cx="914400" cy="685800"/>
                <wp:effectExtent l="0" t="0" r="0" b="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B7BB7" w14:textId="77777777" w:rsidR="002E7DA2" w:rsidRPr="002D30DC" w:rsidRDefault="002E7DA2" w:rsidP="001E152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4"/>
                              </w:rPr>
                            </w:pPr>
                            <w:r w:rsidRPr="002D30DC">
                              <w:rPr>
                                <w:rFonts w:ascii="Arial" w:hAnsi="Arial" w:cs="Arial"/>
                                <w:sz w:val="18"/>
                                <w:szCs w:val="14"/>
                              </w:rPr>
                              <w:t>Kontrollens giltighet för olika skydds-rumstyper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05A96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6.2pt;margin-top:2.7pt;width:1in;height:5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">
                <v:textbox>
                  <w:txbxContent>
                    <w:p w14:paraId="3BEB7BB7" w14:textId="77777777" w:rsidR="002E7DA2" w:rsidRPr="002D30DC" w:rsidRDefault="002E7DA2" w:rsidP="001E1528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4"/>
                        </w:rPr>
                      </w:pPr>
                      <w:r w:rsidRPr="002D30DC">
                        <w:rPr>
                          <w:rFonts w:ascii="Arial" w:hAnsi="Arial" w:cs="Arial"/>
                          <w:sz w:val="18"/>
                          <w:szCs w:val="14"/>
                        </w:rPr>
                        <w:t>Kontrollens giltighet för olika skydds-rumstyper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11C0D3" wp14:editId="251F3D71">
                <wp:simplePos x="0" y="0"/>
                <wp:positionH relativeFrom="column">
                  <wp:posOffset>1437640</wp:posOffset>
                </wp:positionH>
                <wp:positionV relativeFrom="paragraph">
                  <wp:posOffset>34290</wp:posOffset>
                </wp:positionV>
                <wp:extent cx="685800" cy="6858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A5990" w14:textId="77777777" w:rsidR="002E7DA2" w:rsidRPr="002D30DC" w:rsidRDefault="002E7DA2" w:rsidP="001E152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4"/>
                              </w:rPr>
                            </w:pPr>
                            <w:r w:rsidRPr="002D30DC">
                              <w:rPr>
                                <w:rFonts w:ascii="Arial" w:hAnsi="Arial" w:cs="Arial"/>
                                <w:sz w:val="18"/>
                                <w:szCs w:val="14"/>
                              </w:rPr>
                              <w:t>Aktuell kontroll-punkt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1C0D3" id="Text Box 5" o:spid="_x0000_s1027" type="#_x0000_t202" style="position:absolute;left:0;text-align:left;margin-left:113.2pt;margin-top:2.7pt;width:54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">
                <v:textbox>
                  <w:txbxContent>
                    <w:p w14:paraId="1B4A5990" w14:textId="77777777" w:rsidR="002E7DA2" w:rsidRPr="002D30DC" w:rsidRDefault="002E7DA2" w:rsidP="001E1528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4"/>
                        </w:rPr>
                      </w:pPr>
                      <w:r w:rsidRPr="002D30DC">
                        <w:rPr>
                          <w:rFonts w:ascii="Arial" w:hAnsi="Arial" w:cs="Arial"/>
                          <w:sz w:val="18"/>
                          <w:szCs w:val="14"/>
                        </w:rPr>
                        <w:t>Aktuell kontroll-punkt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A84D9EA" wp14:editId="15A8B2E3">
                <wp:simplePos x="0" y="0"/>
                <wp:positionH relativeFrom="column">
                  <wp:posOffset>523240</wp:posOffset>
                </wp:positionH>
                <wp:positionV relativeFrom="paragraph">
                  <wp:posOffset>34290</wp:posOffset>
                </wp:positionV>
                <wp:extent cx="800100" cy="68580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69894" w14:textId="77777777" w:rsidR="002E7DA2" w:rsidRPr="002D30DC" w:rsidRDefault="002E7DA2" w:rsidP="001E152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D30D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Kontroll-punktens beteckning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4D9EA" id="Text Box 4" o:spid="_x0000_s1028" type="#_x0000_t202" style="position:absolute;left:0;text-align:left;margin-left:41.2pt;margin-top:2.7pt;width:63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">
                <v:textbox>
                  <w:txbxContent>
                    <w:p w14:paraId="46269894" w14:textId="77777777" w:rsidR="002E7DA2" w:rsidRPr="002D30DC" w:rsidRDefault="002E7DA2" w:rsidP="001E1528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D30DC">
                        <w:rPr>
                          <w:rFonts w:ascii="Arial" w:hAnsi="Arial" w:cs="Arial"/>
                          <w:sz w:val="18"/>
                          <w:szCs w:val="18"/>
                        </w:rPr>
                        <w:t>Kontroll-punktens beteckning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3E36FE2" wp14:editId="4747D42B">
                <wp:simplePos x="0" y="0"/>
                <wp:positionH relativeFrom="column">
                  <wp:posOffset>4523740</wp:posOffset>
                </wp:positionH>
                <wp:positionV relativeFrom="paragraph">
                  <wp:posOffset>34290</wp:posOffset>
                </wp:positionV>
                <wp:extent cx="800100" cy="6858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37BF9" w14:textId="77777777" w:rsidR="002E7DA2" w:rsidRPr="002D30DC" w:rsidRDefault="002E7DA2" w:rsidP="001E152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4"/>
                              </w:rPr>
                            </w:pPr>
                            <w:r w:rsidRPr="002D30DC">
                              <w:rPr>
                                <w:rFonts w:ascii="Arial" w:hAnsi="Arial" w:cs="Arial"/>
                                <w:sz w:val="18"/>
                                <w:szCs w:val="14"/>
                              </w:rPr>
                              <w:t>Svar till aktuell kontroll-punkt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36FE2" id="Text Box 2" o:spid="_x0000_s1029" type="#_x0000_t202" style="position:absolute;left:0;text-align:left;margin-left:356.2pt;margin-top:2.7pt;width:63pt;height:5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">
                <v:textbox>
                  <w:txbxContent>
                    <w:p w14:paraId="26137BF9" w14:textId="77777777" w:rsidR="002E7DA2" w:rsidRPr="002D30DC" w:rsidRDefault="002E7DA2" w:rsidP="001E1528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4"/>
                        </w:rPr>
                      </w:pPr>
                      <w:r w:rsidRPr="002D30DC">
                        <w:rPr>
                          <w:rFonts w:ascii="Arial" w:hAnsi="Arial" w:cs="Arial"/>
                          <w:sz w:val="18"/>
                          <w:szCs w:val="14"/>
                        </w:rPr>
                        <w:t>Svar till aktuell kontroll-punkt</w:t>
                      </w:r>
                    </w:p>
                  </w:txbxContent>
                </v:textbox>
              </v:shape>
            </w:pict>
          </mc:Fallback>
        </mc:AlternateContent>
      </w:r>
    </w:p>
    <w:p w14:paraId="5A8C0516" w14:textId="77777777" w:rsidR="001E1528" w:rsidRDefault="001E1528" w:rsidP="001E1528">
      <w:pPr>
        <w:pStyle w:val="1515"/>
        <w:ind w:right="1019"/>
      </w:pPr>
    </w:p>
    <w:p w14:paraId="48AC134E" w14:textId="77777777" w:rsidR="001E1528" w:rsidRDefault="001E1528" w:rsidP="001E1528">
      <w:pPr>
        <w:pStyle w:val="1515"/>
        <w:ind w:right="1019"/>
      </w:pPr>
    </w:p>
    <w:p w14:paraId="0C6D69E9" w14:textId="77777777" w:rsidR="0061631B" w:rsidRPr="0061631B" w:rsidRDefault="001E1528" w:rsidP="001E1528">
      <w:pPr>
        <w:pStyle w:val="1515"/>
        <w:ind w:right="1019"/>
        <w:rPr>
          <w:b/>
          <w:sz w:val="20"/>
        </w:rPr>
      </w:pPr>
      <w:r>
        <w:br w:type="page"/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"/>
        <w:gridCol w:w="725"/>
        <w:gridCol w:w="5875"/>
        <w:gridCol w:w="845"/>
      </w:tblGrid>
      <w:tr w:rsidR="0061631B" w:rsidRPr="00D146DB" w14:paraId="38E835D0" w14:textId="77777777" w:rsidTr="007E4EF4">
        <w:trPr>
          <w:gridBefore w:val="1"/>
          <w:wBefore w:w="97" w:type="dxa"/>
        </w:trPr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4C990" w14:textId="77777777" w:rsidR="0061631B" w:rsidRPr="00D146DB" w:rsidRDefault="0061631B" w:rsidP="00EB46CF">
            <w:pPr>
              <w:pStyle w:val="Rubrikchecklista"/>
              <w:rPr>
                <w:szCs w:val="28"/>
              </w:rPr>
            </w:pPr>
            <w:bookmarkStart w:id="0" w:name="_Toc290375361"/>
            <w:r w:rsidRPr="00D146DB">
              <w:lastRenderedPageBreak/>
              <w:t>00. Underlag för kontrollens genomförande</w:t>
            </w:r>
            <w:bookmarkEnd w:id="0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6D3582CF" w14:textId="77777777" w:rsidR="0061631B" w:rsidRPr="00D146DB" w:rsidRDefault="0061631B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B717C" w:rsidRPr="00D146DB" w14:paraId="4242408C" w14:textId="77777777" w:rsidTr="007E4EF4">
        <w:tc>
          <w:tcPr>
            <w:tcW w:w="822" w:type="dxa"/>
            <w:gridSpan w:val="2"/>
          </w:tcPr>
          <w:p w14:paraId="3F6534B8" w14:textId="77777777" w:rsidR="006B717C" w:rsidRPr="00D146DB" w:rsidRDefault="006B71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position w:val="-2"/>
                <w:sz w:val="22"/>
                <w:szCs w:val="22"/>
              </w:rPr>
              <w:t>00a</w:t>
            </w:r>
          </w:p>
        </w:tc>
        <w:tc>
          <w:tcPr>
            <w:tcW w:w="6720" w:type="dxa"/>
            <w:gridSpan w:val="2"/>
          </w:tcPr>
          <w:p w14:paraId="28A44D9D" w14:textId="77777777" w:rsidR="007E4EF4" w:rsidRPr="00D146DB" w:rsidRDefault="007E4EF4" w:rsidP="00502675">
            <w:pPr>
              <w:pStyle w:val="Kontrollpunkt"/>
            </w:pPr>
            <w:r>
              <w:t>Uppgifter om skyddsrummet</w:t>
            </w:r>
          </w:p>
        </w:tc>
      </w:tr>
    </w:tbl>
    <w:p w14:paraId="02B323C3" w14:textId="77777777" w:rsidR="0061631B" w:rsidRPr="00363958" w:rsidRDefault="0061631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70" w:type="dxa"/>
          <w:bottom w:w="28" w:type="dxa"/>
          <w:right w:w="70" w:type="dxa"/>
        </w:tblCellMar>
        <w:tblLook w:val="0000" w:firstRow="0" w:lastRow="0" w:firstColumn="0" w:lastColumn="0" w:noHBand="0" w:noVBand="0"/>
      </w:tblPr>
      <w:tblGrid>
        <w:gridCol w:w="2584"/>
        <w:gridCol w:w="4929"/>
      </w:tblGrid>
      <w:tr w:rsidR="00901760" w:rsidRPr="00363958" w14:paraId="564C8ADB" w14:textId="77777777" w:rsidTr="00F50EC6">
        <w:tc>
          <w:tcPr>
            <w:tcW w:w="2584" w:type="dxa"/>
          </w:tcPr>
          <w:p w14:paraId="2D6FAEB5" w14:textId="77777777" w:rsidR="00901760" w:rsidRPr="00363958" w:rsidRDefault="00901760" w:rsidP="00D30298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Kommun:</w:t>
            </w:r>
          </w:p>
        </w:tc>
        <w:tc>
          <w:tcPr>
            <w:tcW w:w="4929" w:type="dxa"/>
          </w:tcPr>
          <w:p w14:paraId="308E1872" w14:textId="77777777" w:rsidR="00185696" w:rsidRPr="00363958" w:rsidRDefault="00185696" w:rsidP="00D3029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"/>
          </w:p>
        </w:tc>
      </w:tr>
      <w:tr w:rsidR="00901760" w:rsidRPr="00363958" w14:paraId="6CEF8B05" w14:textId="77777777" w:rsidTr="00F50EC6">
        <w:tc>
          <w:tcPr>
            <w:tcW w:w="2584" w:type="dxa"/>
          </w:tcPr>
          <w:p w14:paraId="5177CB4D" w14:textId="77777777" w:rsidR="00901760" w:rsidRPr="00363958" w:rsidRDefault="00901760" w:rsidP="00D30298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Tätort:</w:t>
            </w:r>
          </w:p>
        </w:tc>
        <w:tc>
          <w:tcPr>
            <w:tcW w:w="4929" w:type="dxa"/>
          </w:tcPr>
          <w:p w14:paraId="7BBF1758" w14:textId="77777777" w:rsidR="00185696" w:rsidRPr="00363958" w:rsidRDefault="00185696" w:rsidP="00D3029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"/>
          </w:p>
        </w:tc>
      </w:tr>
      <w:tr w:rsidR="00901760" w:rsidRPr="00363958" w14:paraId="4889FCD1" w14:textId="77777777" w:rsidTr="00F50EC6">
        <w:tc>
          <w:tcPr>
            <w:tcW w:w="2584" w:type="dxa"/>
          </w:tcPr>
          <w:p w14:paraId="3CB528FE" w14:textId="77777777" w:rsidR="00901760" w:rsidRPr="00363958" w:rsidRDefault="00901760" w:rsidP="00D30298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Fastighetsbeteckning:</w:t>
            </w:r>
          </w:p>
        </w:tc>
        <w:tc>
          <w:tcPr>
            <w:tcW w:w="4929" w:type="dxa"/>
          </w:tcPr>
          <w:p w14:paraId="0CF25A97" w14:textId="77777777" w:rsidR="00185696" w:rsidRPr="00363958" w:rsidRDefault="00185696" w:rsidP="00D3029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3"/>
          </w:p>
        </w:tc>
      </w:tr>
      <w:tr w:rsidR="00362E0F" w:rsidRPr="00363958" w14:paraId="2704F9A9" w14:textId="77777777" w:rsidTr="00F50EC6">
        <w:tc>
          <w:tcPr>
            <w:tcW w:w="2584" w:type="dxa"/>
          </w:tcPr>
          <w:p w14:paraId="70B4ACF9" w14:textId="77777777" w:rsidR="00362E0F" w:rsidRPr="00363958" w:rsidRDefault="00362E0F" w:rsidP="00F15E3D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Skyddsrumsnummer:</w:t>
            </w:r>
          </w:p>
        </w:tc>
        <w:tc>
          <w:tcPr>
            <w:tcW w:w="4929" w:type="dxa"/>
          </w:tcPr>
          <w:p w14:paraId="5E5CBE7F" w14:textId="77777777" w:rsidR="00185696" w:rsidRPr="00363958" w:rsidRDefault="00185696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4"/>
          </w:p>
        </w:tc>
      </w:tr>
    </w:tbl>
    <w:p w14:paraId="04EA94FA" w14:textId="77777777" w:rsidR="005063C4" w:rsidRPr="00363958" w:rsidRDefault="005063C4" w:rsidP="006B717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822"/>
        <w:gridCol w:w="6720"/>
      </w:tblGrid>
      <w:tr w:rsidR="006B717C" w:rsidRPr="00D146DB" w14:paraId="7D31D2E1" w14:textId="77777777" w:rsidTr="00F50EC6">
        <w:tc>
          <w:tcPr>
            <w:tcW w:w="822" w:type="dxa"/>
          </w:tcPr>
          <w:p w14:paraId="3661E05C" w14:textId="77777777" w:rsidR="006B717C" w:rsidRPr="00D146DB" w:rsidRDefault="006B71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position w:val="-2"/>
                <w:sz w:val="22"/>
                <w:szCs w:val="22"/>
              </w:rPr>
              <w:t>00b</w:t>
            </w:r>
          </w:p>
        </w:tc>
        <w:tc>
          <w:tcPr>
            <w:tcW w:w="6720" w:type="dxa"/>
          </w:tcPr>
          <w:p w14:paraId="63E90355" w14:textId="77777777" w:rsidR="006A3922" w:rsidRPr="00D146DB" w:rsidRDefault="006B717C" w:rsidP="00502675">
            <w:pPr>
              <w:pStyle w:val="Kontrollpunkt"/>
            </w:pPr>
            <w:r w:rsidRPr="00D146DB">
              <w:t>Uppgifter som ska kontrolleras eller kompletteras.</w:t>
            </w:r>
          </w:p>
        </w:tc>
      </w:tr>
    </w:tbl>
    <w:p w14:paraId="7B73FD5E" w14:textId="77777777" w:rsidR="006B717C" w:rsidRPr="00363958" w:rsidRDefault="006B717C" w:rsidP="006B717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70" w:type="dxa"/>
          <w:bottom w:w="28" w:type="dxa"/>
          <w:right w:w="70" w:type="dxa"/>
        </w:tblCellMar>
        <w:tblLook w:val="0000" w:firstRow="0" w:lastRow="0" w:firstColumn="0" w:lastColumn="0" w:noHBand="0" w:noVBand="0"/>
      </w:tblPr>
      <w:tblGrid>
        <w:gridCol w:w="97"/>
        <w:gridCol w:w="4647"/>
        <w:gridCol w:w="1320"/>
        <w:gridCol w:w="106"/>
        <w:gridCol w:w="527"/>
        <w:gridCol w:w="807"/>
        <w:gridCol w:w="33"/>
      </w:tblGrid>
      <w:tr w:rsidR="004E4A69" w:rsidRPr="00363958" w14:paraId="45FD943D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2BCBF443" w14:textId="77777777" w:rsidR="004E4A69" w:rsidRPr="00363958" w:rsidRDefault="004E4A69" w:rsidP="00D30298">
            <w:pPr>
              <w:pStyle w:val="1515"/>
              <w:tabs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Skyddsrummet finns</w:t>
            </w:r>
          </w:p>
        </w:tc>
        <w:bookmarkStart w:id="5" w:name="Kryss4"/>
        <w:tc>
          <w:tcPr>
            <w:tcW w:w="2760" w:type="dxa"/>
            <w:gridSpan w:val="4"/>
          </w:tcPr>
          <w:p w14:paraId="4A668495" w14:textId="77777777" w:rsidR="004E4A69" w:rsidRPr="00363958" w:rsidRDefault="00185696" w:rsidP="004E4A69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5"/>
            <w:r w:rsidR="004E4A69" w:rsidRPr="00363958">
              <w:rPr>
                <w:rFonts w:ascii="Arial" w:hAnsi="Arial"/>
                <w:position w:val="-2"/>
                <w:sz w:val="20"/>
              </w:rPr>
              <w:t xml:space="preserve"> ja</w:t>
            </w:r>
          </w:p>
          <w:bookmarkStart w:id="6" w:name="Kryss5"/>
          <w:p w14:paraId="59F92497" w14:textId="77777777" w:rsidR="004E4A69" w:rsidRPr="00363958" w:rsidRDefault="00185696" w:rsidP="004E4A6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6"/>
            <w:r w:rsidR="004E4A69" w:rsidRPr="00363958">
              <w:rPr>
                <w:rFonts w:ascii="Arial" w:hAnsi="Arial"/>
                <w:position w:val="-2"/>
                <w:sz w:val="20"/>
              </w:rPr>
              <w:t xml:space="preserve"> nej</w:t>
            </w:r>
          </w:p>
        </w:tc>
      </w:tr>
      <w:tr w:rsidR="00901760" w:rsidRPr="00363958" w14:paraId="34614415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2C2CCAC4" w14:textId="77777777" w:rsidR="004926AC" w:rsidRPr="00363958" w:rsidRDefault="00901760" w:rsidP="00F50EC6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Gatuadress</w:t>
            </w:r>
            <w:r w:rsidR="00D11EB2" w:rsidRPr="00363958">
              <w:rPr>
                <w:rFonts w:ascii="Arial" w:hAnsi="Arial"/>
                <w:position w:val="-2"/>
                <w:sz w:val="20"/>
              </w:rPr>
              <w:t xml:space="preserve"> vid ingång till skyddsrummet</w:t>
            </w:r>
            <w:r w:rsidRPr="00363958">
              <w:rPr>
                <w:rFonts w:ascii="Arial" w:hAnsi="Arial"/>
                <w:position w:val="-2"/>
                <w:sz w:val="20"/>
              </w:rPr>
              <w:t>:</w:t>
            </w:r>
          </w:p>
        </w:tc>
        <w:tc>
          <w:tcPr>
            <w:tcW w:w="2760" w:type="dxa"/>
            <w:gridSpan w:val="4"/>
          </w:tcPr>
          <w:p w14:paraId="4D6B9C8A" w14:textId="77777777" w:rsidR="00512BCD" w:rsidRPr="00363958" w:rsidRDefault="00512BCD" w:rsidP="00D3029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7" w:name="Text5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7"/>
          </w:p>
        </w:tc>
      </w:tr>
      <w:tr w:rsidR="00AD4DAE" w:rsidRPr="00363958" w14:paraId="0FE9D281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127DAD54" w14:textId="77777777" w:rsidR="00AD4DAE" w:rsidRPr="004926AC" w:rsidRDefault="00AD4DAE" w:rsidP="00922AC6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t xml:space="preserve">Skyddsrummets koordinater i </w:t>
            </w:r>
            <w:r w:rsidR="00922AC6">
              <w:rPr>
                <w:rFonts w:ascii="Arial" w:hAnsi="Arial"/>
                <w:position w:val="-2"/>
                <w:sz w:val="20"/>
              </w:rPr>
              <w:t>SWEREFF 99 TM</w:t>
            </w:r>
            <w:r w:rsidRPr="00363958">
              <w:rPr>
                <w:rFonts w:ascii="Arial" w:hAnsi="Arial"/>
                <w:position w:val="-2"/>
                <w:sz w:val="20"/>
              </w:rPr>
              <w:t>:</w:t>
            </w:r>
          </w:p>
        </w:tc>
        <w:tc>
          <w:tcPr>
            <w:tcW w:w="1426" w:type="dxa"/>
            <w:gridSpan w:val="2"/>
          </w:tcPr>
          <w:p w14:paraId="7A6F1EDE" w14:textId="77777777" w:rsidR="00AD4DAE" w:rsidRDefault="00922AC6" w:rsidP="009B2A46">
            <w:pPr>
              <w:pStyle w:val="1515"/>
              <w:tabs>
                <w:tab w:val="left" w:pos="1640"/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t>N</w:t>
            </w:r>
            <w:r w:rsidR="00AD4DAE">
              <w:rPr>
                <w:rFonts w:ascii="Arial" w:hAnsi="Arial"/>
                <w:position w:val="-2"/>
                <w:sz w:val="20"/>
              </w:rPr>
              <w:t>=</w:t>
            </w:r>
            <w:r w:rsidR="00A93F81">
              <w:rPr>
                <w:rFonts w:ascii="Arial" w:hAnsi="Arial"/>
                <w:position w:val="-2"/>
                <w:sz w:val="20"/>
              </w:rPr>
              <w:t xml:space="preserve"> </w:t>
            </w:r>
            <w:r w:rsidR="00A93F81"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8" w:name="Text6"/>
            <w:r w:rsidR="00A93F81"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 w:rsidR="00A93F81">
              <w:rPr>
                <w:rFonts w:ascii="Arial" w:hAnsi="Arial"/>
                <w:position w:val="-2"/>
                <w:sz w:val="20"/>
              </w:rPr>
            </w:r>
            <w:r w:rsidR="00A93F81">
              <w:rPr>
                <w:rFonts w:ascii="Arial" w:hAnsi="Arial"/>
                <w:position w:val="-2"/>
                <w:sz w:val="20"/>
              </w:rPr>
              <w:fldChar w:fldCharType="separate"/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8"/>
          </w:p>
          <w:p w14:paraId="14002310" w14:textId="77777777" w:rsidR="00AD4DAE" w:rsidRPr="00363958" w:rsidRDefault="00AD4DAE" w:rsidP="009B2A46">
            <w:pPr>
              <w:pStyle w:val="1515"/>
              <w:tabs>
                <w:tab w:val="left" w:pos="1640"/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</w:p>
          <w:p w14:paraId="644DCC64" w14:textId="77777777" w:rsidR="00AD4DAE" w:rsidRDefault="00922AC6" w:rsidP="00922AC6">
            <w:pPr>
              <w:pStyle w:val="1515"/>
              <w:tabs>
                <w:tab w:val="left" w:pos="1214"/>
                <w:tab w:val="left" w:pos="1923"/>
                <w:tab w:val="left" w:pos="2552"/>
                <w:tab w:val="left" w:pos="340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t>E</w:t>
            </w:r>
            <w:r w:rsidR="00AD4DAE">
              <w:rPr>
                <w:rFonts w:ascii="Arial" w:hAnsi="Arial"/>
                <w:position w:val="-2"/>
                <w:sz w:val="20"/>
              </w:rPr>
              <w:t xml:space="preserve">= </w:t>
            </w:r>
            <w:r w:rsidR="00A93F81"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9" w:name="Text7"/>
            <w:r w:rsidR="00A93F81"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 w:rsidR="00A93F81">
              <w:rPr>
                <w:rFonts w:ascii="Arial" w:hAnsi="Arial"/>
                <w:position w:val="-2"/>
                <w:sz w:val="20"/>
              </w:rPr>
            </w:r>
            <w:r w:rsidR="00A93F81">
              <w:rPr>
                <w:rFonts w:ascii="Arial" w:hAnsi="Arial"/>
                <w:position w:val="-2"/>
                <w:sz w:val="20"/>
              </w:rPr>
              <w:fldChar w:fldCharType="separate"/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A93F81"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9"/>
          </w:p>
        </w:tc>
        <w:bookmarkStart w:id="10" w:name="Kryss6"/>
        <w:tc>
          <w:tcPr>
            <w:tcW w:w="1334" w:type="dxa"/>
            <w:gridSpan w:val="2"/>
          </w:tcPr>
          <w:p w14:paraId="17A6FF48" w14:textId="77777777" w:rsidR="00AD4DAE" w:rsidRDefault="00A93F81" w:rsidP="00A93F81">
            <w:pPr>
              <w:pStyle w:val="1515"/>
              <w:tabs>
                <w:tab w:val="left" w:pos="1640"/>
                <w:tab w:val="left" w:pos="2552"/>
                <w:tab w:val="left" w:pos="3402"/>
              </w:tabs>
              <w:ind w:left="0" w:right="-1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0"/>
            <w:r w:rsidR="00AD4DAE">
              <w:rPr>
                <w:rFonts w:ascii="Arial" w:hAnsi="Arial"/>
                <w:position w:val="-2"/>
                <w:sz w:val="20"/>
              </w:rPr>
              <w:t xml:space="preserve"> övre plan</w:t>
            </w:r>
          </w:p>
          <w:bookmarkStart w:id="11" w:name="Kryss7"/>
          <w:p w14:paraId="7C9C36A8" w14:textId="77777777" w:rsidR="00AD4DAE" w:rsidRPr="004926AC" w:rsidRDefault="00A93F81" w:rsidP="00A93F81">
            <w:pPr>
              <w:pStyle w:val="1515"/>
              <w:tabs>
                <w:tab w:val="left" w:pos="2552"/>
                <w:tab w:val="left" w:pos="3402"/>
              </w:tabs>
              <w:ind w:left="0" w:right="-154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1"/>
            <w:r w:rsidR="00AD4DAE">
              <w:rPr>
                <w:rFonts w:ascii="Arial" w:hAnsi="Arial"/>
                <w:position w:val="-2"/>
                <w:sz w:val="20"/>
              </w:rPr>
              <w:t xml:space="preserve"> nedre plan</w:t>
            </w:r>
          </w:p>
        </w:tc>
      </w:tr>
      <w:tr w:rsidR="003D1B2A" w:rsidRPr="00363958" w14:paraId="5769F979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183D61ED" w14:textId="77777777" w:rsidR="003D1B2A" w:rsidRPr="00363958" w:rsidRDefault="003D1B2A" w:rsidP="001E1813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Skyddsrum är av typ A6/S3:</w:t>
            </w:r>
          </w:p>
        </w:tc>
        <w:bookmarkStart w:id="12" w:name="Kryss8"/>
        <w:tc>
          <w:tcPr>
            <w:tcW w:w="2760" w:type="dxa"/>
            <w:gridSpan w:val="4"/>
          </w:tcPr>
          <w:p w14:paraId="05E28A62" w14:textId="77777777" w:rsidR="003D1B2A" w:rsidRPr="00363958" w:rsidRDefault="00A93F81" w:rsidP="001E1813">
            <w:pPr>
              <w:pStyle w:val="1515"/>
              <w:tabs>
                <w:tab w:val="left" w:pos="638"/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2"/>
            <w:r w:rsidR="003D1B2A" w:rsidRPr="00363958">
              <w:rPr>
                <w:rFonts w:ascii="Arial" w:hAnsi="Arial"/>
                <w:position w:val="-2"/>
                <w:sz w:val="20"/>
              </w:rPr>
              <w:t xml:space="preserve"> ja</w:t>
            </w:r>
          </w:p>
          <w:bookmarkStart w:id="13" w:name="Kryss9"/>
          <w:p w14:paraId="5EE37770" w14:textId="77777777" w:rsidR="003D1B2A" w:rsidRPr="00363958" w:rsidRDefault="00A93F81" w:rsidP="001E1813">
            <w:pPr>
              <w:pStyle w:val="1515"/>
              <w:tabs>
                <w:tab w:val="left" w:pos="638"/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3"/>
            <w:r w:rsidR="003D1B2A" w:rsidRPr="00363958">
              <w:rPr>
                <w:rFonts w:ascii="Arial" w:hAnsi="Arial"/>
                <w:position w:val="-2"/>
                <w:sz w:val="20"/>
              </w:rPr>
              <w:t xml:space="preserve"> nej</w:t>
            </w:r>
          </w:p>
        </w:tc>
      </w:tr>
      <w:tr w:rsidR="006B717C" w:rsidRPr="00363958" w14:paraId="5A9D478C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1794857B" w14:textId="77777777" w:rsidR="006B717C" w:rsidRPr="00363958" w:rsidRDefault="006B717C" w:rsidP="00764529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 xml:space="preserve">Utrymmet är </w:t>
            </w:r>
            <w:r w:rsidR="00D12BBE">
              <w:rPr>
                <w:rFonts w:ascii="Arial" w:hAnsi="Arial"/>
                <w:position w:val="-2"/>
                <w:sz w:val="20"/>
              </w:rPr>
              <w:t xml:space="preserve">ett </w:t>
            </w:r>
            <w:r w:rsidRPr="00363958">
              <w:rPr>
                <w:rFonts w:ascii="Arial" w:hAnsi="Arial"/>
                <w:position w:val="-2"/>
                <w:sz w:val="20"/>
              </w:rPr>
              <w:t>splitterskyddsrum</w:t>
            </w:r>
          </w:p>
        </w:tc>
        <w:bookmarkStart w:id="14" w:name="Kryss10"/>
        <w:tc>
          <w:tcPr>
            <w:tcW w:w="2760" w:type="dxa"/>
            <w:gridSpan w:val="4"/>
          </w:tcPr>
          <w:p w14:paraId="37D17017" w14:textId="77777777" w:rsidR="002E05AC" w:rsidRPr="00363958" w:rsidRDefault="00A93F81" w:rsidP="00764529">
            <w:pPr>
              <w:pStyle w:val="1515"/>
              <w:tabs>
                <w:tab w:val="left" w:pos="638"/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4"/>
            <w:r w:rsidR="006B717C" w:rsidRPr="00363958">
              <w:rPr>
                <w:rFonts w:ascii="Arial" w:hAnsi="Arial"/>
                <w:position w:val="-2"/>
                <w:sz w:val="20"/>
              </w:rPr>
              <w:t xml:space="preserve"> ja</w:t>
            </w:r>
          </w:p>
          <w:bookmarkStart w:id="15" w:name="Kryss11"/>
          <w:p w14:paraId="78C5E2DE" w14:textId="77777777" w:rsidR="006B717C" w:rsidRPr="00363958" w:rsidRDefault="00A93F81" w:rsidP="00764529">
            <w:pPr>
              <w:pStyle w:val="1515"/>
              <w:tabs>
                <w:tab w:val="left" w:pos="638"/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5"/>
            <w:r w:rsidR="006B717C" w:rsidRPr="00363958">
              <w:rPr>
                <w:rFonts w:ascii="Arial" w:hAnsi="Arial"/>
                <w:position w:val="-2"/>
                <w:sz w:val="20"/>
              </w:rPr>
              <w:t xml:space="preserve"> nej</w:t>
            </w:r>
          </w:p>
        </w:tc>
      </w:tr>
      <w:tr w:rsidR="001403EC" w:rsidRPr="00363958" w14:paraId="5B4EFB7F" w14:textId="77777777" w:rsidTr="00F50EC6">
        <w:trPr>
          <w:gridAfter w:val="1"/>
          <w:wAfter w:w="33" w:type="dxa"/>
          <w:trHeight w:val="490"/>
        </w:trPr>
        <w:tc>
          <w:tcPr>
            <w:tcW w:w="4744" w:type="dxa"/>
            <w:gridSpan w:val="2"/>
            <w:vMerge w:val="restart"/>
          </w:tcPr>
          <w:p w14:paraId="5ECEAB16" w14:textId="77777777" w:rsidR="001403EC" w:rsidRPr="00363958" w:rsidRDefault="001403EC" w:rsidP="00F50EC6">
            <w:pPr>
              <w:pStyle w:val="1515"/>
              <w:tabs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Skyddsrummet är byggt enligt:</w:t>
            </w:r>
          </w:p>
        </w:tc>
        <w:tc>
          <w:tcPr>
            <w:tcW w:w="1320" w:type="dxa"/>
          </w:tcPr>
          <w:p w14:paraId="3986540B" w14:textId="77777777" w:rsidR="001403EC" w:rsidRPr="00363958" w:rsidRDefault="005063C4" w:rsidP="006C221A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Typ 1:</w:t>
            </w:r>
          </w:p>
          <w:p w14:paraId="7152F6CB" w14:textId="77777777" w:rsidR="001403EC" w:rsidRPr="00363958" w:rsidRDefault="001403EC" w:rsidP="006C221A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</w:p>
        </w:tc>
        <w:bookmarkStart w:id="16" w:name="Kryss12"/>
        <w:tc>
          <w:tcPr>
            <w:tcW w:w="1440" w:type="dxa"/>
            <w:gridSpan w:val="3"/>
          </w:tcPr>
          <w:p w14:paraId="16D2D0EB" w14:textId="77777777" w:rsidR="001403EC" w:rsidRPr="00363958" w:rsidRDefault="00A93F81" w:rsidP="001403EC">
            <w:pPr>
              <w:pStyle w:val="1515"/>
              <w:tabs>
                <w:tab w:val="right" w:leader="dot" w:pos="3616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6"/>
            <w:r w:rsidR="005063C4" w:rsidRPr="00363958">
              <w:rPr>
                <w:rFonts w:ascii="Arial" w:hAnsi="Arial"/>
                <w:position w:val="-2"/>
                <w:sz w:val="20"/>
              </w:rPr>
              <w:t xml:space="preserve"> S7</w:t>
            </w:r>
          </w:p>
          <w:bookmarkStart w:id="17" w:name="Kryss13"/>
          <w:p w14:paraId="30A594EC" w14:textId="77777777" w:rsidR="005063C4" w:rsidRPr="00363958" w:rsidRDefault="00A93F81" w:rsidP="001403EC">
            <w:pPr>
              <w:pStyle w:val="1515"/>
              <w:tabs>
                <w:tab w:val="right" w:leader="dot" w:pos="3616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7"/>
            <w:r w:rsidR="005063C4" w:rsidRPr="00363958">
              <w:rPr>
                <w:rFonts w:ascii="Arial" w:hAnsi="Arial"/>
                <w:position w:val="-2"/>
                <w:sz w:val="20"/>
              </w:rPr>
              <w:t xml:space="preserve"> Askr</w:t>
            </w:r>
          </w:p>
        </w:tc>
      </w:tr>
      <w:tr w:rsidR="001403EC" w:rsidRPr="00363958" w14:paraId="1C0AD5BA" w14:textId="77777777" w:rsidTr="00F50EC6">
        <w:trPr>
          <w:gridAfter w:val="1"/>
          <w:wAfter w:w="33" w:type="dxa"/>
          <w:trHeight w:val="490"/>
        </w:trPr>
        <w:tc>
          <w:tcPr>
            <w:tcW w:w="4744" w:type="dxa"/>
            <w:gridSpan w:val="2"/>
            <w:vMerge/>
          </w:tcPr>
          <w:p w14:paraId="00132835" w14:textId="77777777" w:rsidR="001403EC" w:rsidRPr="00363958" w:rsidRDefault="001403EC" w:rsidP="00D30298">
            <w:pPr>
              <w:pStyle w:val="1515"/>
              <w:tabs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</w:tc>
        <w:tc>
          <w:tcPr>
            <w:tcW w:w="1320" w:type="dxa"/>
          </w:tcPr>
          <w:p w14:paraId="79FA3066" w14:textId="77777777" w:rsidR="001403EC" w:rsidRPr="00363958" w:rsidRDefault="005063C4" w:rsidP="001403EC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Typ 2:</w:t>
            </w:r>
          </w:p>
          <w:p w14:paraId="0E1FAD46" w14:textId="77777777" w:rsidR="001403EC" w:rsidRPr="00363958" w:rsidRDefault="001403EC" w:rsidP="001403EC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</w:tc>
        <w:bookmarkStart w:id="18" w:name="Kryss14"/>
        <w:tc>
          <w:tcPr>
            <w:tcW w:w="1440" w:type="dxa"/>
            <w:gridSpan w:val="3"/>
          </w:tcPr>
          <w:p w14:paraId="70470D0D" w14:textId="77777777" w:rsidR="005063C4" w:rsidRPr="00363958" w:rsidRDefault="00A93F81" w:rsidP="005063C4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8"/>
            <w:r w:rsidR="005063C4" w:rsidRPr="00363958">
              <w:rPr>
                <w:rFonts w:ascii="Arial" w:hAnsi="Arial"/>
                <w:position w:val="-2"/>
                <w:sz w:val="20"/>
              </w:rPr>
              <w:t xml:space="preserve"> Nskr</w:t>
            </w:r>
          </w:p>
          <w:bookmarkStart w:id="19" w:name="Kryss15"/>
          <w:p w14:paraId="70CC9585" w14:textId="77777777" w:rsidR="005063C4" w:rsidRPr="00363958" w:rsidRDefault="00A93F81" w:rsidP="005063C4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9"/>
            <w:r w:rsidR="005063C4" w:rsidRPr="00363958">
              <w:rPr>
                <w:rFonts w:ascii="Arial" w:hAnsi="Arial"/>
                <w:position w:val="-2"/>
                <w:sz w:val="20"/>
              </w:rPr>
              <w:t xml:space="preserve"> TB74</w:t>
            </w:r>
          </w:p>
          <w:bookmarkStart w:id="20" w:name="Kryss16"/>
          <w:p w14:paraId="7390FB6F" w14:textId="77777777" w:rsidR="001403EC" w:rsidRPr="00363958" w:rsidRDefault="00A93F81" w:rsidP="005063C4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0"/>
            <w:r w:rsidR="005063C4" w:rsidRPr="00363958">
              <w:rPr>
                <w:rFonts w:ascii="Arial" w:hAnsi="Arial"/>
                <w:position w:val="-2"/>
                <w:sz w:val="20"/>
              </w:rPr>
              <w:t xml:space="preserve"> TB78</w:t>
            </w:r>
          </w:p>
        </w:tc>
      </w:tr>
      <w:tr w:rsidR="001403EC" w:rsidRPr="00363958" w14:paraId="72521BDA" w14:textId="77777777" w:rsidTr="00F50EC6">
        <w:trPr>
          <w:gridAfter w:val="1"/>
          <w:wAfter w:w="33" w:type="dxa"/>
          <w:trHeight w:val="397"/>
        </w:trPr>
        <w:tc>
          <w:tcPr>
            <w:tcW w:w="4744" w:type="dxa"/>
            <w:gridSpan w:val="2"/>
            <w:vMerge/>
          </w:tcPr>
          <w:p w14:paraId="66B5F28C" w14:textId="77777777" w:rsidR="001403EC" w:rsidRPr="00363958" w:rsidRDefault="001403EC" w:rsidP="00D30298">
            <w:pPr>
              <w:pStyle w:val="1515"/>
              <w:tabs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</w:tc>
        <w:tc>
          <w:tcPr>
            <w:tcW w:w="1320" w:type="dxa"/>
          </w:tcPr>
          <w:p w14:paraId="6D26C49E" w14:textId="77777777" w:rsidR="001403EC" w:rsidRPr="00363958" w:rsidRDefault="005063C4" w:rsidP="001403EC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Typ 3:</w:t>
            </w:r>
          </w:p>
        </w:tc>
        <w:bookmarkStart w:id="21" w:name="Kryss17"/>
        <w:tc>
          <w:tcPr>
            <w:tcW w:w="1440" w:type="dxa"/>
            <w:gridSpan w:val="3"/>
          </w:tcPr>
          <w:p w14:paraId="0351C07D" w14:textId="77777777" w:rsidR="001403EC" w:rsidRPr="00363958" w:rsidRDefault="00A93F81" w:rsidP="00271748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1"/>
            <w:r w:rsidR="005063C4" w:rsidRPr="00363958">
              <w:rPr>
                <w:rFonts w:ascii="Arial" w:hAnsi="Arial"/>
                <w:position w:val="-2"/>
                <w:sz w:val="20"/>
              </w:rPr>
              <w:t xml:space="preserve"> SR</w:t>
            </w:r>
          </w:p>
        </w:tc>
      </w:tr>
      <w:tr w:rsidR="00901760" w:rsidRPr="00363958" w14:paraId="31842D60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53036CFD" w14:textId="77777777" w:rsidR="00901760" w:rsidRPr="00363958" w:rsidRDefault="00901760" w:rsidP="00F50EC6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Typ av luftrening:</w:t>
            </w:r>
          </w:p>
        </w:tc>
        <w:bookmarkStart w:id="22" w:name="Kryss18"/>
        <w:tc>
          <w:tcPr>
            <w:tcW w:w="2760" w:type="dxa"/>
            <w:gridSpan w:val="4"/>
          </w:tcPr>
          <w:p w14:paraId="4578FAF4" w14:textId="77777777" w:rsidR="00901760" w:rsidRPr="00363958" w:rsidRDefault="00A93F81" w:rsidP="006C221A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2"/>
            <w:r w:rsidR="00901760" w:rsidRPr="00363958">
              <w:rPr>
                <w:rFonts w:ascii="Arial" w:hAnsi="Arial"/>
                <w:position w:val="-2"/>
                <w:sz w:val="20"/>
              </w:rPr>
              <w:t xml:space="preserve"> gas- och dimfilter</w:t>
            </w:r>
          </w:p>
          <w:bookmarkStart w:id="23" w:name="Kryss19"/>
          <w:p w14:paraId="4D4042B3" w14:textId="77777777" w:rsidR="00901760" w:rsidRPr="00363958" w:rsidRDefault="00A93F81" w:rsidP="006C221A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3"/>
            <w:r w:rsidR="00901760" w:rsidRPr="00363958">
              <w:rPr>
                <w:rFonts w:ascii="Arial" w:hAnsi="Arial"/>
                <w:position w:val="-2"/>
                <w:sz w:val="20"/>
              </w:rPr>
              <w:t xml:space="preserve"> sandfilter</w:t>
            </w:r>
          </w:p>
          <w:bookmarkStart w:id="24" w:name="Kryss20"/>
          <w:p w14:paraId="354BA19F" w14:textId="77777777" w:rsidR="00901760" w:rsidRPr="00363958" w:rsidRDefault="00A93F81" w:rsidP="006C221A">
            <w:pPr>
              <w:pStyle w:val="1515"/>
              <w:tabs>
                <w:tab w:val="right" w:leader="dot" w:pos="3616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4"/>
            <w:r w:rsidR="00901760" w:rsidRPr="00363958">
              <w:rPr>
                <w:rFonts w:ascii="Arial" w:hAnsi="Arial"/>
                <w:position w:val="-2"/>
                <w:sz w:val="20"/>
              </w:rPr>
              <w:t xml:space="preserve"> F-A-G-filter</w:t>
            </w:r>
          </w:p>
        </w:tc>
      </w:tr>
      <w:tr w:rsidR="00CD1EDE" w:rsidRPr="00363958" w14:paraId="3FDE2D14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36CD82D5" w14:textId="77777777" w:rsidR="00CD1EDE" w:rsidRPr="00363958" w:rsidRDefault="00CD1EDE" w:rsidP="00D30298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Modernisering av komponenter har skett</w:t>
            </w:r>
            <w:r w:rsidR="00922AC6">
              <w:rPr>
                <w:rFonts w:ascii="Arial" w:hAnsi="Arial"/>
                <w:position w:val="-2"/>
                <w:sz w:val="20"/>
              </w:rPr>
              <w:t>:</w:t>
            </w:r>
          </w:p>
        </w:tc>
        <w:bookmarkStart w:id="25" w:name="Kryss21"/>
        <w:tc>
          <w:tcPr>
            <w:tcW w:w="2760" w:type="dxa"/>
            <w:gridSpan w:val="4"/>
          </w:tcPr>
          <w:p w14:paraId="0520FFBF" w14:textId="77777777" w:rsidR="005063C4" w:rsidRPr="00363958" w:rsidRDefault="00A93F81" w:rsidP="00CD1EDE">
            <w:pPr>
              <w:pStyle w:val="1515"/>
              <w:tabs>
                <w:tab w:val="left" w:pos="638"/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  <w:lang w:val="en-GB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5"/>
            <w:r w:rsidR="00CD1EDE" w:rsidRPr="00363958">
              <w:rPr>
                <w:rFonts w:ascii="Arial" w:hAnsi="Arial"/>
                <w:position w:val="-2"/>
                <w:sz w:val="20"/>
                <w:lang w:val="en-GB"/>
              </w:rPr>
              <w:t xml:space="preserve"> ja</w:t>
            </w:r>
          </w:p>
          <w:bookmarkStart w:id="26" w:name="Kryss22"/>
          <w:p w14:paraId="5DFFF81C" w14:textId="77777777" w:rsidR="00CD1EDE" w:rsidRPr="00363958" w:rsidRDefault="00A93F81" w:rsidP="007B5B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6"/>
            <w:r w:rsidR="00CD1EDE" w:rsidRPr="00363958">
              <w:rPr>
                <w:rFonts w:ascii="Arial" w:hAnsi="Arial"/>
                <w:position w:val="-2"/>
                <w:sz w:val="20"/>
                <w:lang w:val="en-GB"/>
              </w:rPr>
              <w:t xml:space="preserve"> nej</w:t>
            </w:r>
          </w:p>
        </w:tc>
      </w:tr>
      <w:tr w:rsidR="00901760" w:rsidRPr="00363958" w14:paraId="1112B5CC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4974291D" w14:textId="77777777" w:rsidR="007B5B8A" w:rsidRPr="00363958" w:rsidRDefault="005063C4" w:rsidP="00D30298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S</w:t>
            </w:r>
            <w:r w:rsidR="00F50EC6">
              <w:rPr>
                <w:rFonts w:ascii="Arial" w:hAnsi="Arial"/>
                <w:position w:val="-2"/>
                <w:sz w:val="20"/>
              </w:rPr>
              <w:t>k</w:t>
            </w:r>
            <w:r w:rsidR="00901760" w:rsidRPr="00363958">
              <w:rPr>
                <w:rFonts w:ascii="Arial" w:hAnsi="Arial"/>
                <w:position w:val="-2"/>
                <w:sz w:val="20"/>
              </w:rPr>
              <w:t xml:space="preserve">jutbart väggelement </w:t>
            </w:r>
            <w:r w:rsidRPr="00363958">
              <w:rPr>
                <w:rFonts w:ascii="Arial" w:hAnsi="Arial"/>
                <w:position w:val="-2"/>
                <w:sz w:val="20"/>
              </w:rPr>
              <w:t>finns</w:t>
            </w:r>
            <w:r w:rsidR="00901760" w:rsidRPr="00363958">
              <w:rPr>
                <w:rFonts w:ascii="Arial" w:hAnsi="Arial"/>
                <w:position w:val="-2"/>
                <w:sz w:val="20"/>
              </w:rPr>
              <w:t>:</w:t>
            </w:r>
          </w:p>
        </w:tc>
        <w:bookmarkStart w:id="27" w:name="Kryss23"/>
        <w:tc>
          <w:tcPr>
            <w:tcW w:w="2760" w:type="dxa"/>
            <w:gridSpan w:val="4"/>
          </w:tcPr>
          <w:p w14:paraId="085A1701" w14:textId="77777777" w:rsidR="005063C4" w:rsidRPr="00363958" w:rsidRDefault="00A93F81" w:rsidP="006C221A">
            <w:pPr>
              <w:pStyle w:val="1515"/>
              <w:tabs>
                <w:tab w:val="left" w:pos="638"/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  <w:lang w:val="en-GB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7"/>
            <w:r w:rsidR="007B5B8A" w:rsidRPr="00363958">
              <w:rPr>
                <w:rFonts w:ascii="Arial" w:hAnsi="Arial"/>
                <w:position w:val="-2"/>
                <w:sz w:val="20"/>
                <w:lang w:val="en-GB"/>
              </w:rPr>
              <w:t xml:space="preserve"> ja</w:t>
            </w:r>
          </w:p>
          <w:bookmarkStart w:id="28" w:name="Kryss24"/>
          <w:p w14:paraId="03313033" w14:textId="77777777" w:rsidR="00901760" w:rsidRPr="00363958" w:rsidRDefault="00A93F81" w:rsidP="006C221A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8"/>
            <w:r w:rsidR="007B5B8A" w:rsidRPr="00363958">
              <w:rPr>
                <w:rFonts w:ascii="Arial" w:hAnsi="Arial"/>
                <w:position w:val="-2"/>
                <w:sz w:val="20"/>
                <w:lang w:val="en-GB"/>
              </w:rPr>
              <w:t xml:space="preserve"> nej</w:t>
            </w:r>
          </w:p>
        </w:tc>
      </w:tr>
      <w:tr w:rsidR="004926AC" w:rsidRPr="00B31451" w14:paraId="2B868C49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15D51F77" w14:textId="77777777" w:rsidR="004926AC" w:rsidRPr="00B31451" w:rsidRDefault="004926AC" w:rsidP="00D30298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B31451">
              <w:rPr>
                <w:rFonts w:ascii="Arial" w:hAnsi="Arial"/>
                <w:position w:val="-2"/>
                <w:sz w:val="20"/>
              </w:rPr>
              <w:t>Stålstomme med synliga balkar och pelare finns:</w:t>
            </w:r>
          </w:p>
        </w:tc>
        <w:bookmarkStart w:id="29" w:name="Kryss25"/>
        <w:tc>
          <w:tcPr>
            <w:tcW w:w="2760" w:type="dxa"/>
            <w:gridSpan w:val="4"/>
          </w:tcPr>
          <w:p w14:paraId="2C24E63B" w14:textId="77777777" w:rsidR="004926AC" w:rsidRPr="00B31451" w:rsidRDefault="00A93F81" w:rsidP="00D859B3">
            <w:pPr>
              <w:pStyle w:val="1515"/>
              <w:tabs>
                <w:tab w:val="left" w:pos="638"/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  <w:lang w:val="en-GB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2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9"/>
            <w:r w:rsidR="004926AC" w:rsidRPr="00B31451">
              <w:rPr>
                <w:rFonts w:ascii="Arial" w:hAnsi="Arial"/>
                <w:position w:val="-2"/>
                <w:sz w:val="20"/>
                <w:lang w:val="en-GB"/>
              </w:rPr>
              <w:t xml:space="preserve"> ja</w:t>
            </w:r>
          </w:p>
          <w:bookmarkStart w:id="30" w:name="Kryss26"/>
          <w:p w14:paraId="1EA142A6" w14:textId="77777777" w:rsidR="004926AC" w:rsidRPr="00B31451" w:rsidRDefault="00A93F81" w:rsidP="00D859B3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30"/>
            <w:r w:rsidR="004926AC" w:rsidRPr="00B31451">
              <w:rPr>
                <w:rFonts w:ascii="Arial" w:hAnsi="Arial"/>
                <w:position w:val="-2"/>
                <w:sz w:val="20"/>
                <w:lang w:val="en-GB"/>
              </w:rPr>
              <w:t xml:space="preserve"> nej</w:t>
            </w:r>
          </w:p>
        </w:tc>
      </w:tr>
      <w:tr w:rsidR="004926AC" w:rsidRPr="00AD2B3A" w14:paraId="24A8B39A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63C085EA" w14:textId="77777777" w:rsidR="004926AC" w:rsidRPr="00AD2B3A" w:rsidRDefault="004926AC" w:rsidP="00D859B3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>Nettoarea A</w:t>
            </w:r>
          </w:p>
        </w:tc>
        <w:tc>
          <w:tcPr>
            <w:tcW w:w="2760" w:type="dxa"/>
            <w:gridSpan w:val="4"/>
          </w:tcPr>
          <w:p w14:paraId="6BDE4117" w14:textId="77777777" w:rsidR="00B31451" w:rsidRPr="00AD2B3A" w:rsidRDefault="00B31451" w:rsidP="00B31451">
            <w:pPr>
              <w:pStyle w:val="1515"/>
              <w:tabs>
                <w:tab w:val="right" w:pos="2348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  <w:vertAlign w:val="superscript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>A=</w:t>
            </w:r>
            <w:r w:rsidR="009A2338">
              <w:rPr>
                <w:rFonts w:ascii="Arial" w:hAnsi="Arial"/>
                <w:position w:val="-2"/>
                <w:sz w:val="20"/>
              </w:rPr>
              <w:t xml:space="preserve"> </w:t>
            </w:r>
            <w:r w:rsidR="009A2338"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31" w:name="Text8"/>
            <w:r w:rsidR="009A2338"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 w:rsidR="009A2338">
              <w:rPr>
                <w:rFonts w:ascii="Arial" w:hAnsi="Arial"/>
                <w:position w:val="-2"/>
                <w:sz w:val="20"/>
              </w:rPr>
            </w:r>
            <w:r w:rsidR="009A2338">
              <w:rPr>
                <w:rFonts w:ascii="Arial" w:hAnsi="Arial"/>
                <w:position w:val="-2"/>
                <w:sz w:val="20"/>
              </w:rPr>
              <w:fldChar w:fldCharType="separate"/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31"/>
            <w:r w:rsidRPr="00AD2B3A">
              <w:rPr>
                <w:rFonts w:ascii="Arial" w:hAnsi="Arial"/>
                <w:position w:val="-2"/>
                <w:sz w:val="20"/>
              </w:rPr>
              <w:tab/>
              <w:t>m</w:t>
            </w:r>
            <w:r w:rsidRPr="00AD2B3A">
              <w:rPr>
                <w:rFonts w:ascii="Arial" w:hAnsi="Arial"/>
                <w:position w:val="-2"/>
                <w:sz w:val="20"/>
                <w:vertAlign w:val="superscript"/>
              </w:rPr>
              <w:t>2</w:t>
            </w:r>
          </w:p>
          <w:p w14:paraId="4873FC73" w14:textId="77777777" w:rsidR="00B31451" w:rsidRPr="00AD2B3A" w:rsidRDefault="00B31451" w:rsidP="00B31451">
            <w:pPr>
              <w:pStyle w:val="1515"/>
              <w:tabs>
                <w:tab w:val="right" w:pos="2348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</w:p>
        </w:tc>
      </w:tr>
      <w:tr w:rsidR="004926AC" w:rsidRPr="00AD2B3A" w14:paraId="69B2BFB7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76FEDD07" w14:textId="77777777" w:rsidR="004926AC" w:rsidRPr="00AD2B3A" w:rsidRDefault="004926AC" w:rsidP="00D859B3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 xml:space="preserve">Antal </w:t>
            </w:r>
            <w:r w:rsidR="003C7FC0" w:rsidRPr="00AD2B3A">
              <w:rPr>
                <w:rFonts w:ascii="Arial" w:hAnsi="Arial"/>
                <w:position w:val="-2"/>
                <w:sz w:val="20"/>
              </w:rPr>
              <w:t>skydds</w:t>
            </w:r>
            <w:r w:rsidRPr="00AD2B3A">
              <w:rPr>
                <w:rFonts w:ascii="Arial" w:hAnsi="Arial"/>
                <w:position w:val="-2"/>
                <w:sz w:val="20"/>
              </w:rPr>
              <w:t xml:space="preserve">platser </w:t>
            </w:r>
            <w:r w:rsidR="009B2A46" w:rsidRPr="00AD2B3A">
              <w:rPr>
                <w:rFonts w:ascii="Arial" w:hAnsi="Arial"/>
                <w:position w:val="-2"/>
                <w:sz w:val="20"/>
              </w:rPr>
              <w:t xml:space="preserve">B </w:t>
            </w:r>
            <w:r w:rsidRPr="00AD2B3A">
              <w:rPr>
                <w:rFonts w:ascii="Arial" w:hAnsi="Arial"/>
                <w:position w:val="-2"/>
                <w:sz w:val="20"/>
              </w:rPr>
              <w:t>utifrån nettoarean</w:t>
            </w:r>
          </w:p>
          <w:p w14:paraId="2A725DB0" w14:textId="77777777" w:rsidR="004926AC" w:rsidRPr="00AD2B3A" w:rsidRDefault="009B2A46" w:rsidP="00D859B3">
            <w:pPr>
              <w:pStyle w:val="1515"/>
              <w:tabs>
                <w:tab w:val="left" w:pos="3402"/>
              </w:tabs>
              <w:ind w:left="0" w:right="-115"/>
              <w:jc w:val="left"/>
              <w:rPr>
                <w:rFonts w:ascii="Arial" w:hAnsi="Arial"/>
                <w:position w:val="-2"/>
                <w:sz w:val="20"/>
              </w:rPr>
            </w:pPr>
            <w:r w:rsidRPr="00AD2B3A">
              <w:rPr>
                <w:rFonts w:ascii="Arial" w:hAnsi="Arial"/>
                <w:position w:val="-2"/>
                <w:sz w:val="18"/>
                <w:szCs w:val="18"/>
              </w:rPr>
              <w:t>-Typ 1: P=1,33</w:t>
            </w:r>
            <w:r w:rsidR="004926AC" w:rsidRPr="00AD2B3A">
              <w:rPr>
                <w:rFonts w:ascii="Arial" w:hAnsi="Arial"/>
                <w:position w:val="-2"/>
                <w:sz w:val="18"/>
                <w:szCs w:val="18"/>
              </w:rPr>
              <w:t>*A-2,5</w:t>
            </w:r>
            <w:r w:rsidR="003C7FC0" w:rsidRPr="00AD2B3A">
              <w:rPr>
                <w:rFonts w:ascii="Arial" w:hAnsi="Arial"/>
                <w:position w:val="-2"/>
                <w:sz w:val="18"/>
                <w:szCs w:val="18"/>
              </w:rPr>
              <w:t xml:space="preserve">. </w:t>
            </w:r>
            <w:r w:rsidRPr="00AD2B3A">
              <w:rPr>
                <w:rFonts w:ascii="Arial" w:hAnsi="Arial"/>
                <w:position w:val="-2"/>
                <w:sz w:val="18"/>
                <w:szCs w:val="18"/>
              </w:rPr>
              <w:t>-Typ 2 och 3: P=1,28</w:t>
            </w:r>
            <w:r w:rsidR="004926AC" w:rsidRPr="00AD2B3A">
              <w:rPr>
                <w:rFonts w:ascii="Arial" w:hAnsi="Arial"/>
                <w:position w:val="-2"/>
                <w:sz w:val="18"/>
                <w:szCs w:val="18"/>
              </w:rPr>
              <w:t>*A-3,8</w:t>
            </w:r>
          </w:p>
        </w:tc>
        <w:tc>
          <w:tcPr>
            <w:tcW w:w="2760" w:type="dxa"/>
            <w:gridSpan w:val="4"/>
            <w:shd w:val="clear" w:color="auto" w:fill="auto"/>
          </w:tcPr>
          <w:p w14:paraId="0081046E" w14:textId="77777777" w:rsidR="004926AC" w:rsidRPr="00AD2B3A" w:rsidRDefault="00E230A0" w:rsidP="004926AC">
            <w:pPr>
              <w:pStyle w:val="1515"/>
              <w:tabs>
                <w:tab w:val="left" w:pos="2065"/>
                <w:tab w:val="left" w:pos="2552"/>
                <w:tab w:val="left" w:pos="3402"/>
              </w:tabs>
              <w:ind w:left="0" w:right="130"/>
              <w:jc w:val="left"/>
              <w:rPr>
                <w:rFonts w:ascii="Arial" w:hAnsi="Arial"/>
                <w:position w:val="-2"/>
                <w:sz w:val="20"/>
                <w:lang w:val="en-GB"/>
              </w:rPr>
            </w:pPr>
            <w:r w:rsidRPr="00AD2B3A">
              <w:rPr>
                <w:rFonts w:ascii="Arial" w:hAnsi="Arial"/>
                <w:position w:val="-2"/>
                <w:sz w:val="20"/>
                <w:lang w:val="en-GB"/>
              </w:rPr>
              <w:t>B</w:t>
            </w:r>
            <w:r w:rsidR="004926AC" w:rsidRPr="00AD2B3A">
              <w:rPr>
                <w:rFonts w:ascii="Arial" w:hAnsi="Arial"/>
                <w:position w:val="-2"/>
                <w:sz w:val="20"/>
                <w:lang w:val="en-GB"/>
              </w:rPr>
              <w:t>=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t xml:space="preserve"> 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32" w:name="Text9"/>
            <w:r w:rsidR="009A2338">
              <w:rPr>
                <w:rFonts w:ascii="Arial" w:hAnsi="Arial"/>
                <w:position w:val="-2"/>
                <w:sz w:val="20"/>
                <w:lang w:val="en-GB"/>
              </w:rPr>
              <w:instrText xml:space="preserve"> FORMTEXT </w:instrTex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separate"/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end"/>
            </w:r>
            <w:bookmarkEnd w:id="32"/>
            <w:r w:rsidR="004926AC" w:rsidRPr="00AD2B3A">
              <w:rPr>
                <w:rFonts w:ascii="Arial" w:hAnsi="Arial"/>
                <w:position w:val="-2"/>
                <w:sz w:val="20"/>
                <w:lang w:val="en-GB"/>
              </w:rPr>
              <w:tab/>
              <w:t>st</w:t>
            </w:r>
          </w:p>
          <w:p w14:paraId="70939B1E" w14:textId="77777777" w:rsidR="004926AC" w:rsidRPr="00AD2B3A" w:rsidRDefault="004926AC" w:rsidP="004926AC">
            <w:pPr>
              <w:pStyle w:val="1515"/>
              <w:tabs>
                <w:tab w:val="left" w:pos="1773"/>
                <w:tab w:val="left" w:pos="2552"/>
                <w:tab w:val="left" w:pos="340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</w:p>
        </w:tc>
      </w:tr>
      <w:tr w:rsidR="004926AC" w:rsidRPr="00AD2B3A" w14:paraId="230E1082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0971B191" w14:textId="77777777" w:rsidR="003C7FC0" w:rsidRPr="00AD2B3A" w:rsidRDefault="004926AC" w:rsidP="00F50EC6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 xml:space="preserve">Antal </w:t>
            </w:r>
            <w:r w:rsidR="003C7FC0" w:rsidRPr="00AD2B3A">
              <w:rPr>
                <w:rFonts w:ascii="Arial" w:hAnsi="Arial"/>
                <w:position w:val="-2"/>
                <w:sz w:val="20"/>
              </w:rPr>
              <w:t>skydds</w:t>
            </w:r>
            <w:r w:rsidRPr="00AD2B3A">
              <w:rPr>
                <w:rFonts w:ascii="Arial" w:hAnsi="Arial"/>
                <w:position w:val="-2"/>
                <w:sz w:val="20"/>
              </w:rPr>
              <w:t xml:space="preserve">platser </w:t>
            </w:r>
            <w:r w:rsidR="009B2A46" w:rsidRPr="00AD2B3A">
              <w:rPr>
                <w:rFonts w:ascii="Arial" w:hAnsi="Arial"/>
                <w:position w:val="-2"/>
                <w:sz w:val="20"/>
              </w:rPr>
              <w:t xml:space="preserve">C </w:t>
            </w:r>
            <w:r w:rsidRPr="00AD2B3A">
              <w:rPr>
                <w:rFonts w:ascii="Arial" w:hAnsi="Arial"/>
                <w:position w:val="-2"/>
                <w:sz w:val="20"/>
              </w:rPr>
              <w:t>utifrån ventilationssystemet</w:t>
            </w:r>
          </w:p>
        </w:tc>
        <w:tc>
          <w:tcPr>
            <w:tcW w:w="2760" w:type="dxa"/>
            <w:gridSpan w:val="4"/>
            <w:shd w:val="clear" w:color="auto" w:fill="auto"/>
          </w:tcPr>
          <w:p w14:paraId="69B5B23C" w14:textId="77777777" w:rsidR="004926AC" w:rsidRPr="00AD2B3A" w:rsidRDefault="00E230A0" w:rsidP="004926AC">
            <w:pPr>
              <w:pStyle w:val="1515"/>
              <w:tabs>
                <w:tab w:val="left" w:pos="2065"/>
                <w:tab w:val="left" w:pos="2552"/>
                <w:tab w:val="left" w:pos="3402"/>
              </w:tabs>
              <w:ind w:left="0" w:right="130"/>
              <w:jc w:val="left"/>
              <w:rPr>
                <w:rFonts w:ascii="Arial" w:hAnsi="Arial"/>
                <w:position w:val="-2"/>
                <w:sz w:val="20"/>
                <w:lang w:val="en-GB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>C</w:t>
            </w:r>
            <w:r w:rsidR="004926AC" w:rsidRPr="00AD2B3A">
              <w:rPr>
                <w:rFonts w:ascii="Arial" w:hAnsi="Arial"/>
                <w:position w:val="-2"/>
                <w:sz w:val="20"/>
              </w:rPr>
              <w:t>=</w:t>
            </w:r>
            <w:r w:rsidR="004926AC" w:rsidRPr="00AD2B3A">
              <w:rPr>
                <w:rFonts w:ascii="Arial" w:hAnsi="Arial"/>
                <w:position w:val="-2"/>
                <w:sz w:val="20"/>
                <w:lang w:val="en-GB"/>
              </w:rPr>
              <w:t xml:space="preserve"> 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33" w:name="Text10"/>
            <w:r w:rsidR="009A2338">
              <w:rPr>
                <w:rFonts w:ascii="Arial" w:hAnsi="Arial"/>
                <w:position w:val="-2"/>
                <w:sz w:val="20"/>
                <w:lang w:val="en-GB"/>
              </w:rPr>
              <w:instrText xml:space="preserve"> FORMTEXT </w:instrTex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separate"/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end"/>
            </w:r>
            <w:bookmarkEnd w:id="33"/>
            <w:r w:rsidR="004926AC" w:rsidRPr="00AD2B3A">
              <w:rPr>
                <w:rFonts w:ascii="Arial" w:hAnsi="Arial"/>
                <w:position w:val="-2"/>
                <w:sz w:val="20"/>
                <w:lang w:val="en-GB"/>
              </w:rPr>
              <w:tab/>
              <w:t>st</w:t>
            </w:r>
          </w:p>
          <w:p w14:paraId="7A83883A" w14:textId="77777777" w:rsidR="004926AC" w:rsidRPr="00AD2B3A" w:rsidRDefault="004926AC" w:rsidP="004926AC">
            <w:pPr>
              <w:pStyle w:val="1515"/>
              <w:tabs>
                <w:tab w:val="left" w:pos="1559"/>
                <w:tab w:val="left" w:pos="2552"/>
                <w:tab w:val="left" w:pos="3402"/>
              </w:tabs>
              <w:ind w:left="0" w:right="357"/>
              <w:jc w:val="left"/>
              <w:rPr>
                <w:rFonts w:ascii="Arial" w:hAnsi="Arial"/>
                <w:position w:val="-2"/>
                <w:sz w:val="20"/>
              </w:rPr>
            </w:pPr>
          </w:p>
        </w:tc>
      </w:tr>
      <w:tr w:rsidR="00D666BE" w:rsidRPr="00AD2B3A" w14:paraId="45DE0CD2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6D9C1361" w14:textId="77777777" w:rsidR="00D666BE" w:rsidRPr="00AD2B3A" w:rsidRDefault="00D666BE" w:rsidP="00F50EC6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>M</w:t>
            </w:r>
            <w:r w:rsidR="00E230A0" w:rsidRPr="00AD2B3A">
              <w:rPr>
                <w:rFonts w:ascii="Arial" w:hAnsi="Arial"/>
                <w:position w:val="-2"/>
                <w:sz w:val="20"/>
              </w:rPr>
              <w:t>in</w:t>
            </w:r>
            <w:r w:rsidR="00B31451" w:rsidRPr="00AD2B3A">
              <w:rPr>
                <w:rFonts w:ascii="Arial" w:hAnsi="Arial"/>
                <w:position w:val="-2"/>
                <w:sz w:val="20"/>
              </w:rPr>
              <w:t>sta värdet</w:t>
            </w:r>
            <w:r w:rsidR="00E230A0" w:rsidRPr="00AD2B3A">
              <w:rPr>
                <w:rFonts w:ascii="Arial" w:hAnsi="Arial"/>
                <w:position w:val="-2"/>
                <w:sz w:val="20"/>
              </w:rPr>
              <w:t xml:space="preserve"> av B och C</w:t>
            </w:r>
          </w:p>
        </w:tc>
        <w:tc>
          <w:tcPr>
            <w:tcW w:w="2760" w:type="dxa"/>
            <w:gridSpan w:val="4"/>
            <w:shd w:val="clear" w:color="auto" w:fill="auto"/>
          </w:tcPr>
          <w:p w14:paraId="17A06D5F" w14:textId="77777777" w:rsidR="00D666BE" w:rsidRPr="00AD2B3A" w:rsidRDefault="00E230A0" w:rsidP="00D859B3">
            <w:pPr>
              <w:pStyle w:val="1515"/>
              <w:tabs>
                <w:tab w:val="left" w:pos="2065"/>
                <w:tab w:val="left" w:pos="2552"/>
                <w:tab w:val="left" w:pos="3402"/>
              </w:tabs>
              <w:ind w:left="0" w:right="130"/>
              <w:jc w:val="left"/>
              <w:rPr>
                <w:rFonts w:ascii="Arial" w:hAnsi="Arial"/>
                <w:position w:val="-2"/>
                <w:sz w:val="20"/>
                <w:lang w:val="en-GB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>D</w:t>
            </w:r>
            <w:r w:rsidR="00D666BE" w:rsidRPr="00AD2B3A">
              <w:rPr>
                <w:rFonts w:ascii="Arial" w:hAnsi="Arial"/>
                <w:position w:val="-2"/>
                <w:sz w:val="20"/>
              </w:rPr>
              <w:t>=</w:t>
            </w:r>
            <w:r w:rsidR="00D666BE" w:rsidRPr="00AD2B3A">
              <w:rPr>
                <w:rFonts w:ascii="Arial" w:hAnsi="Arial"/>
                <w:position w:val="-2"/>
                <w:sz w:val="20"/>
                <w:lang w:val="en-GB"/>
              </w:rPr>
              <w:t xml:space="preserve"> 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34" w:name="Text11"/>
            <w:r w:rsidR="009A2338">
              <w:rPr>
                <w:rFonts w:ascii="Arial" w:hAnsi="Arial"/>
                <w:position w:val="-2"/>
                <w:sz w:val="20"/>
                <w:lang w:val="en-GB"/>
              </w:rPr>
              <w:instrText xml:space="preserve"> FORMTEXT </w:instrTex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separate"/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end"/>
            </w:r>
            <w:bookmarkEnd w:id="34"/>
            <w:r w:rsidR="00D666BE" w:rsidRPr="00AD2B3A">
              <w:rPr>
                <w:rFonts w:ascii="Arial" w:hAnsi="Arial"/>
                <w:position w:val="-2"/>
                <w:sz w:val="20"/>
                <w:lang w:val="en-GB"/>
              </w:rPr>
              <w:tab/>
              <w:t>st</w:t>
            </w:r>
          </w:p>
          <w:p w14:paraId="0090962E" w14:textId="77777777" w:rsidR="00D666BE" w:rsidRPr="00AD2B3A" w:rsidRDefault="00D666BE" w:rsidP="00D859B3">
            <w:pPr>
              <w:pStyle w:val="1515"/>
              <w:tabs>
                <w:tab w:val="left" w:pos="1559"/>
                <w:tab w:val="left" w:pos="2552"/>
                <w:tab w:val="left" w:pos="3402"/>
              </w:tabs>
              <w:ind w:left="0" w:right="357"/>
              <w:jc w:val="left"/>
              <w:rPr>
                <w:rFonts w:ascii="Arial" w:hAnsi="Arial"/>
                <w:position w:val="-2"/>
                <w:sz w:val="20"/>
              </w:rPr>
            </w:pPr>
          </w:p>
        </w:tc>
      </w:tr>
      <w:tr w:rsidR="004926AC" w:rsidRPr="00AD2B3A" w14:paraId="0F20BBE8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729EB146" w14:textId="77777777" w:rsidR="004926AC" w:rsidRPr="00AD2B3A" w:rsidRDefault="004926AC" w:rsidP="00F50EC6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 xml:space="preserve">Antal skyddsplatser </w:t>
            </w:r>
            <w:r w:rsidR="009B2A46" w:rsidRPr="00AD2B3A">
              <w:rPr>
                <w:rFonts w:ascii="Arial" w:hAnsi="Arial"/>
                <w:position w:val="-2"/>
                <w:sz w:val="20"/>
              </w:rPr>
              <w:t xml:space="preserve">E </w:t>
            </w:r>
            <w:r w:rsidRPr="00AD2B3A">
              <w:rPr>
                <w:rFonts w:ascii="Arial" w:hAnsi="Arial"/>
                <w:position w:val="-2"/>
                <w:sz w:val="20"/>
              </w:rPr>
              <w:t>enligt skyddsrumsregist</w:t>
            </w:r>
            <w:r w:rsidR="00B31451" w:rsidRPr="00AD2B3A">
              <w:rPr>
                <w:rFonts w:ascii="Arial" w:hAnsi="Arial"/>
                <w:position w:val="-2"/>
                <w:sz w:val="20"/>
              </w:rPr>
              <w:t>ret</w:t>
            </w:r>
            <w:r w:rsidRPr="00AD2B3A">
              <w:rPr>
                <w:rFonts w:ascii="Arial" w:hAnsi="Arial"/>
                <w:position w:val="-2"/>
                <w:sz w:val="20"/>
              </w:rPr>
              <w:t>:</w:t>
            </w:r>
          </w:p>
        </w:tc>
        <w:tc>
          <w:tcPr>
            <w:tcW w:w="2760" w:type="dxa"/>
            <w:gridSpan w:val="4"/>
          </w:tcPr>
          <w:p w14:paraId="4D03BFB1" w14:textId="77777777" w:rsidR="00D666BE" w:rsidRPr="00AD2B3A" w:rsidRDefault="00E230A0" w:rsidP="00D666BE">
            <w:pPr>
              <w:pStyle w:val="1515"/>
              <w:tabs>
                <w:tab w:val="left" w:pos="2065"/>
                <w:tab w:val="left" w:pos="2552"/>
                <w:tab w:val="left" w:pos="3402"/>
              </w:tabs>
              <w:ind w:left="0" w:right="130"/>
              <w:jc w:val="left"/>
              <w:rPr>
                <w:rFonts w:ascii="Arial" w:hAnsi="Arial"/>
                <w:position w:val="-2"/>
                <w:sz w:val="20"/>
                <w:lang w:val="en-GB"/>
              </w:rPr>
            </w:pPr>
            <w:r w:rsidRPr="00AD2B3A">
              <w:rPr>
                <w:rFonts w:ascii="Arial" w:hAnsi="Arial"/>
                <w:position w:val="-2"/>
                <w:sz w:val="20"/>
                <w:lang w:val="en-GB"/>
              </w:rPr>
              <w:t>E</w:t>
            </w:r>
            <w:r w:rsidR="00D666BE" w:rsidRPr="00AD2B3A">
              <w:rPr>
                <w:rFonts w:ascii="Arial" w:hAnsi="Arial"/>
                <w:position w:val="-2"/>
                <w:sz w:val="20"/>
                <w:lang w:val="en-GB"/>
              </w:rPr>
              <w:t>=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t xml:space="preserve"> 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35" w:name="Text12"/>
            <w:r w:rsidR="009A2338">
              <w:rPr>
                <w:rFonts w:ascii="Arial" w:hAnsi="Arial"/>
                <w:position w:val="-2"/>
                <w:sz w:val="20"/>
                <w:lang w:val="en-GB"/>
              </w:rPr>
              <w:instrText xml:space="preserve"> FORMTEXT </w:instrTex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separate"/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  <w:lang w:val="en-GB"/>
              </w:rPr>
              <w:t> </w:t>
            </w:r>
            <w:r w:rsidR="009A2338">
              <w:rPr>
                <w:rFonts w:ascii="Arial" w:hAnsi="Arial"/>
                <w:position w:val="-2"/>
                <w:sz w:val="20"/>
                <w:lang w:val="en-GB"/>
              </w:rPr>
              <w:fldChar w:fldCharType="end"/>
            </w:r>
            <w:bookmarkEnd w:id="35"/>
            <w:r w:rsidR="00D666BE" w:rsidRPr="00AD2B3A">
              <w:rPr>
                <w:rFonts w:ascii="Arial" w:hAnsi="Arial"/>
                <w:position w:val="-2"/>
                <w:sz w:val="20"/>
                <w:lang w:val="en-GB"/>
              </w:rPr>
              <w:tab/>
              <w:t>st</w:t>
            </w:r>
          </w:p>
          <w:p w14:paraId="23DDCD7B" w14:textId="77777777" w:rsidR="004926AC" w:rsidRPr="00AD2B3A" w:rsidRDefault="004926AC" w:rsidP="00D30298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</w:p>
        </w:tc>
      </w:tr>
      <w:tr w:rsidR="004926AC" w:rsidRPr="00363958" w14:paraId="2278BFDC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75D56D0C" w14:textId="77777777" w:rsidR="003C7FC0" w:rsidRPr="00AD2B3A" w:rsidRDefault="004926AC" w:rsidP="00D859B3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>Dimensionerande antal skyddsplatser</w:t>
            </w:r>
            <w:r w:rsidR="00E230A0" w:rsidRPr="00AD2B3A">
              <w:rPr>
                <w:rFonts w:ascii="Arial" w:hAnsi="Arial"/>
                <w:position w:val="-2"/>
                <w:sz w:val="20"/>
              </w:rPr>
              <w:t xml:space="preserve"> F</w:t>
            </w:r>
            <w:r w:rsidRPr="00AD2B3A">
              <w:rPr>
                <w:rFonts w:ascii="Arial" w:hAnsi="Arial"/>
                <w:position w:val="-2"/>
                <w:sz w:val="20"/>
              </w:rPr>
              <w:t>:</w:t>
            </w:r>
            <w:r w:rsidR="009B2A46" w:rsidRPr="00AD2B3A">
              <w:rPr>
                <w:rFonts w:ascii="Arial" w:hAnsi="Arial"/>
                <w:position w:val="-2"/>
                <w:sz w:val="20"/>
              </w:rPr>
              <w:t xml:space="preserve"> </w:t>
            </w:r>
          </w:p>
          <w:p w14:paraId="17C5674A" w14:textId="77777777" w:rsidR="00D666BE" w:rsidRPr="00AD2B3A" w:rsidRDefault="003C7FC0" w:rsidP="00F50EC6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>Om E ligger mellan värdena 0,9*D och 1,1*D så blir F lika med E. Annars blir F lika med D.</w:t>
            </w:r>
          </w:p>
        </w:tc>
        <w:tc>
          <w:tcPr>
            <w:tcW w:w="2760" w:type="dxa"/>
            <w:gridSpan w:val="4"/>
          </w:tcPr>
          <w:p w14:paraId="0B18342A" w14:textId="77777777" w:rsidR="00D666BE" w:rsidRPr="00E230A0" w:rsidRDefault="00E230A0" w:rsidP="00D666BE">
            <w:pPr>
              <w:pStyle w:val="1515"/>
              <w:tabs>
                <w:tab w:val="left" w:pos="2065"/>
                <w:tab w:val="left" w:pos="2552"/>
                <w:tab w:val="left" w:pos="3402"/>
              </w:tabs>
              <w:ind w:left="0" w:right="130"/>
              <w:jc w:val="left"/>
              <w:rPr>
                <w:rFonts w:ascii="Arial" w:hAnsi="Arial"/>
                <w:position w:val="-2"/>
                <w:sz w:val="20"/>
              </w:rPr>
            </w:pPr>
            <w:r w:rsidRPr="00AD2B3A">
              <w:rPr>
                <w:rFonts w:ascii="Arial" w:hAnsi="Arial"/>
                <w:position w:val="-2"/>
                <w:sz w:val="20"/>
              </w:rPr>
              <w:t>F</w:t>
            </w:r>
            <w:r w:rsidR="00D666BE" w:rsidRPr="00AD2B3A">
              <w:rPr>
                <w:rFonts w:ascii="Arial" w:hAnsi="Arial"/>
                <w:position w:val="-2"/>
                <w:sz w:val="20"/>
              </w:rPr>
              <w:t xml:space="preserve">= </w:t>
            </w:r>
            <w:r w:rsidR="009A2338"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36" w:name="Text13"/>
            <w:r w:rsidR="009A2338"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 w:rsidR="009A2338">
              <w:rPr>
                <w:rFonts w:ascii="Arial" w:hAnsi="Arial"/>
                <w:position w:val="-2"/>
                <w:sz w:val="20"/>
              </w:rPr>
            </w:r>
            <w:r w:rsidR="009A2338">
              <w:rPr>
                <w:rFonts w:ascii="Arial" w:hAnsi="Arial"/>
                <w:position w:val="-2"/>
                <w:sz w:val="20"/>
              </w:rPr>
              <w:fldChar w:fldCharType="separate"/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noProof/>
                <w:position w:val="-2"/>
                <w:sz w:val="20"/>
              </w:rPr>
              <w:t> </w:t>
            </w:r>
            <w:r w:rsidR="009A2338"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36"/>
            <w:r w:rsidR="00D666BE" w:rsidRPr="00AD2B3A">
              <w:rPr>
                <w:rFonts w:ascii="Arial" w:hAnsi="Arial"/>
                <w:position w:val="-2"/>
                <w:sz w:val="20"/>
              </w:rPr>
              <w:tab/>
              <w:t>st</w:t>
            </w:r>
          </w:p>
          <w:p w14:paraId="3A95DE2A" w14:textId="77777777" w:rsidR="00D666BE" w:rsidRPr="00D666BE" w:rsidRDefault="00D666BE" w:rsidP="00D666BE">
            <w:pPr>
              <w:pStyle w:val="1515"/>
              <w:tabs>
                <w:tab w:val="left" w:pos="2065"/>
                <w:tab w:val="left" w:pos="2552"/>
                <w:tab w:val="left" w:pos="3402"/>
              </w:tabs>
              <w:ind w:left="0" w:right="130"/>
              <w:jc w:val="left"/>
              <w:rPr>
                <w:rFonts w:ascii="Arial" w:hAnsi="Arial"/>
                <w:position w:val="-2"/>
                <w:sz w:val="20"/>
              </w:rPr>
            </w:pPr>
          </w:p>
        </w:tc>
      </w:tr>
      <w:tr w:rsidR="004926AC" w:rsidRPr="00363958" w14:paraId="0418BCAD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0D652328" w14:textId="77777777" w:rsidR="004926AC" w:rsidRPr="00363958" w:rsidRDefault="004926AC" w:rsidP="00D30298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Kontrolldatum:</w:t>
            </w:r>
          </w:p>
        </w:tc>
        <w:tc>
          <w:tcPr>
            <w:tcW w:w="2760" w:type="dxa"/>
            <w:gridSpan w:val="4"/>
          </w:tcPr>
          <w:p w14:paraId="7C026CE6" w14:textId="77777777" w:rsidR="009A2338" w:rsidRPr="00363958" w:rsidRDefault="009A2338" w:rsidP="00D30298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37" w:name="Text14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37"/>
          </w:p>
        </w:tc>
      </w:tr>
      <w:tr w:rsidR="004926AC" w:rsidRPr="00363958" w14:paraId="5D046A4C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440AFBE9" w14:textId="77777777" w:rsidR="004926AC" w:rsidRPr="00363958" w:rsidRDefault="004926AC" w:rsidP="00D30298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Godkännandedatum:</w:t>
            </w:r>
          </w:p>
        </w:tc>
        <w:tc>
          <w:tcPr>
            <w:tcW w:w="2760" w:type="dxa"/>
            <w:gridSpan w:val="4"/>
          </w:tcPr>
          <w:p w14:paraId="746EE2EC" w14:textId="77777777" w:rsidR="009A2338" w:rsidRPr="00363958" w:rsidRDefault="009A2338" w:rsidP="00D30298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38" w:name="Text15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38"/>
          </w:p>
        </w:tc>
      </w:tr>
      <w:tr w:rsidR="004926AC" w:rsidRPr="00363958" w14:paraId="55CC7846" w14:textId="77777777" w:rsidTr="00F50EC6">
        <w:trPr>
          <w:gridAfter w:val="1"/>
          <w:wAfter w:w="33" w:type="dxa"/>
        </w:trPr>
        <w:tc>
          <w:tcPr>
            <w:tcW w:w="4744" w:type="dxa"/>
            <w:gridSpan w:val="2"/>
          </w:tcPr>
          <w:p w14:paraId="0D6EDB7A" w14:textId="77777777" w:rsidR="004926AC" w:rsidRPr="00363958" w:rsidRDefault="004926AC" w:rsidP="00D30298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Kontrollantens SRG-nr:</w:t>
            </w:r>
          </w:p>
        </w:tc>
        <w:tc>
          <w:tcPr>
            <w:tcW w:w="2760" w:type="dxa"/>
            <w:gridSpan w:val="4"/>
          </w:tcPr>
          <w:p w14:paraId="70E68014" w14:textId="77777777" w:rsidR="009A2338" w:rsidRPr="00363958" w:rsidRDefault="009A2338" w:rsidP="00D30298">
            <w:pPr>
              <w:pStyle w:val="1515"/>
              <w:tabs>
                <w:tab w:val="right" w:pos="3332"/>
              </w:tabs>
              <w:ind w:left="0" w:right="72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39" w:name="Text16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39"/>
          </w:p>
        </w:tc>
      </w:tr>
      <w:tr w:rsidR="002271C8" w:rsidRPr="00D146DB" w14:paraId="2851CF5F" w14:textId="77777777" w:rsidTr="00F50EC6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97" w:type="dxa"/>
          <w:trHeight w:val="383"/>
        </w:trPr>
        <w:tc>
          <w:tcPr>
            <w:tcW w:w="66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2EFCC2" w14:textId="77777777" w:rsidR="00F50EC6" w:rsidRPr="00F50EC6" w:rsidRDefault="002271C8" w:rsidP="00F50EC6">
            <w:pPr>
              <w:pStyle w:val="Rubrikchecklista"/>
              <w:numPr>
                <w:ilvl w:val="0"/>
                <w:numId w:val="4"/>
              </w:numPr>
            </w:pPr>
            <w:bookmarkStart w:id="40" w:name="_Toc290375362"/>
            <w:r w:rsidRPr="00D146DB">
              <w:lastRenderedPageBreak/>
              <w:t>Skyddsrumsfunktio</w:t>
            </w:r>
            <w:bookmarkEnd w:id="40"/>
            <w:r w:rsidR="00F50EC6">
              <w:t>n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A36476" w14:textId="77777777" w:rsidR="002271C8" w:rsidRPr="00D146DB" w:rsidRDefault="002271C8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58D3472" w14:textId="77777777" w:rsidR="00D155C5" w:rsidRDefault="00D155C5" w:rsidP="004F39ED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1E5910DB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7521D772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01a</w:t>
            </w:r>
          </w:p>
        </w:tc>
        <w:tc>
          <w:tcPr>
            <w:tcW w:w="4658" w:type="dxa"/>
            <w:vMerge w:val="restart"/>
          </w:tcPr>
          <w:p w14:paraId="2E532F0B" w14:textId="77777777" w:rsidR="008366E6" w:rsidRPr="00D146DB" w:rsidRDefault="008366E6" w:rsidP="00502675">
            <w:pPr>
              <w:pStyle w:val="Kontrollpunkt"/>
            </w:pPr>
            <w:r w:rsidRPr="00D146DB">
              <w:t>Det är möjligt att iordningställa skydds</w:t>
            </w:r>
            <w:r w:rsidRPr="00D146DB">
              <w:softHyphen/>
              <w:t>rummet inom två dygn.</w:t>
            </w:r>
          </w:p>
        </w:tc>
        <w:tc>
          <w:tcPr>
            <w:tcW w:w="742" w:type="dxa"/>
          </w:tcPr>
          <w:p w14:paraId="484091F0" w14:textId="77777777" w:rsidR="008366E6" w:rsidRPr="00D146DB" w:rsidRDefault="008366E6" w:rsidP="008366E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41" w:name="Kryss38"/>
        <w:tc>
          <w:tcPr>
            <w:tcW w:w="1320" w:type="dxa"/>
            <w:vMerge w:val="restart"/>
          </w:tcPr>
          <w:p w14:paraId="702B6EF7" w14:textId="77777777" w:rsidR="008366E6" w:rsidRPr="00D146DB" w:rsidRDefault="009E575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2" w:name="Kryss39"/>
          <w:p w14:paraId="4D4CDE35" w14:textId="77777777" w:rsidR="008366E6" w:rsidRDefault="009E575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3" w:name="Kryss40"/>
          <w:p w14:paraId="18F5876D" w14:textId="77777777" w:rsidR="00A63FFA" w:rsidRPr="00D146DB" w:rsidRDefault="009E575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"/>
            <w:r w:rsidR="00A63FF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366E6" w:rsidRPr="00D146DB" w14:paraId="68382788" w14:textId="77777777" w:rsidTr="00262B1F">
        <w:trPr>
          <w:trHeight w:val="304"/>
        </w:trPr>
        <w:tc>
          <w:tcPr>
            <w:tcW w:w="709" w:type="dxa"/>
            <w:vMerge/>
          </w:tcPr>
          <w:p w14:paraId="59E85422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0F08D7E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770FF40" w14:textId="77777777" w:rsidR="008366E6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4FD2A57" w14:textId="77777777" w:rsidR="008366E6" w:rsidRPr="008366E6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2F4E419E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D518424" w14:textId="77777777" w:rsidR="006B346C" w:rsidRPr="00950443" w:rsidRDefault="006B346C" w:rsidP="00EF070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F42E8B" w:rsidRPr="00D146DB" w14:paraId="23FBCD5D" w14:textId="77777777" w:rsidTr="00F42E8B">
        <w:tc>
          <w:tcPr>
            <w:tcW w:w="1080" w:type="dxa"/>
          </w:tcPr>
          <w:bookmarkStart w:id="44" w:name="Kryss41"/>
          <w:p w14:paraId="4B473CF5" w14:textId="77777777" w:rsidR="00F42E8B" w:rsidRPr="00D146DB" w:rsidRDefault="009E575B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"/>
            <w:r w:rsidR="00F42E8B" w:rsidRPr="00D146DB">
              <w:rPr>
                <w:rFonts w:ascii="Arial" w:hAnsi="Arial"/>
                <w:sz w:val="20"/>
              </w:rPr>
              <w:t xml:space="preserve"> 01a-1</w:t>
            </w:r>
          </w:p>
        </w:tc>
        <w:tc>
          <w:tcPr>
            <w:tcW w:w="5026" w:type="dxa"/>
          </w:tcPr>
          <w:p w14:paraId="06FA61B8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Det är inte möjligt att iordningställa skyddsrummet inom två dygn.</w:t>
            </w:r>
          </w:p>
        </w:tc>
        <w:tc>
          <w:tcPr>
            <w:tcW w:w="1334" w:type="dxa"/>
          </w:tcPr>
          <w:p w14:paraId="4E8373BC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E08F7" w:rsidRPr="00D146DB" w14:paraId="041985E5" w14:textId="77777777" w:rsidTr="00D146DB">
        <w:trPr>
          <w:trHeight w:val="80"/>
        </w:trPr>
        <w:tc>
          <w:tcPr>
            <w:tcW w:w="1080" w:type="dxa"/>
          </w:tcPr>
          <w:p w14:paraId="0E022901" w14:textId="77777777" w:rsidR="001E08F7" w:rsidRPr="00D146DB" w:rsidRDefault="001E08F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3EBB208" w14:textId="77777777" w:rsidR="001E08F7" w:rsidRPr="00D146DB" w:rsidRDefault="001E08F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42E8B" w:rsidRPr="00D146DB" w14:paraId="0F94D50D" w14:textId="77777777" w:rsidTr="00F42E8B">
        <w:tc>
          <w:tcPr>
            <w:tcW w:w="1080" w:type="dxa"/>
          </w:tcPr>
          <w:p w14:paraId="62326361" w14:textId="77777777" w:rsidR="00F42E8B" w:rsidRPr="00D146DB" w:rsidRDefault="00F42E8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21B5B20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Ovidkommande inredning skall plockas bort och eventuell extra utrustning skall anskaffas i sådan omfattning att iordningställandetiden kan klaras.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T01-101.</w:t>
            </w:r>
          </w:p>
        </w:tc>
        <w:tc>
          <w:tcPr>
            <w:tcW w:w="1334" w:type="dxa"/>
          </w:tcPr>
          <w:p w14:paraId="2E83C121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BBE00D4" w14:textId="77777777" w:rsidR="006B346C" w:rsidRDefault="006B346C" w:rsidP="00DC1C96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5D0B1720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2332AC32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01b</w:t>
            </w:r>
          </w:p>
        </w:tc>
        <w:tc>
          <w:tcPr>
            <w:tcW w:w="4658" w:type="dxa"/>
            <w:vMerge w:val="restart"/>
          </w:tcPr>
          <w:p w14:paraId="6A04B235" w14:textId="77777777" w:rsidR="008366E6" w:rsidRPr="00D146DB" w:rsidRDefault="008366E6" w:rsidP="00502675">
            <w:pPr>
              <w:pStyle w:val="Kontrollpunkt"/>
            </w:pPr>
            <w:r w:rsidRPr="00D146DB">
              <w:t>Skyltar om läge på skyddsrum och skyddsrumsförråd finns och är uppsatta.</w:t>
            </w:r>
          </w:p>
        </w:tc>
        <w:tc>
          <w:tcPr>
            <w:tcW w:w="742" w:type="dxa"/>
          </w:tcPr>
          <w:p w14:paraId="5135965C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45" w:name="Kryss27"/>
        <w:tc>
          <w:tcPr>
            <w:tcW w:w="1320" w:type="dxa"/>
            <w:vMerge w:val="restart"/>
          </w:tcPr>
          <w:p w14:paraId="0FD631F9" w14:textId="77777777" w:rsidR="008366E6" w:rsidRPr="00D146DB" w:rsidRDefault="0041016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6" w:name="Kryss28"/>
          <w:p w14:paraId="2747DC2D" w14:textId="77777777" w:rsidR="008366E6" w:rsidRDefault="0041016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7" w:name="Kryss29"/>
          <w:p w14:paraId="0AD65F1A" w14:textId="77777777" w:rsidR="00A63FFA" w:rsidRPr="00D146DB" w:rsidRDefault="0041016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"/>
            <w:r w:rsidR="00A63FF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366E6" w:rsidRPr="00D146DB" w14:paraId="1504788F" w14:textId="77777777" w:rsidTr="00262B1F">
        <w:trPr>
          <w:trHeight w:val="304"/>
        </w:trPr>
        <w:tc>
          <w:tcPr>
            <w:tcW w:w="709" w:type="dxa"/>
            <w:vMerge/>
          </w:tcPr>
          <w:p w14:paraId="0D8306B0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6A43C2A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5A51A3C" w14:textId="77777777" w:rsid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9EC36C0" w14:textId="77777777" w:rsidR="008366E6" w:rsidRP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75FD6479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791D080" w14:textId="77777777" w:rsidR="006B346C" w:rsidRPr="00950443" w:rsidRDefault="006B346C" w:rsidP="00EF070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F42E8B" w:rsidRPr="00D146DB" w14:paraId="658AA956" w14:textId="77777777" w:rsidTr="00F42E8B">
        <w:tc>
          <w:tcPr>
            <w:tcW w:w="1080" w:type="dxa"/>
          </w:tcPr>
          <w:bookmarkStart w:id="48" w:name="Kryss30"/>
          <w:p w14:paraId="5FF8B46F" w14:textId="77777777" w:rsidR="00F42E8B" w:rsidRPr="00D146DB" w:rsidRDefault="00410162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48"/>
            <w:r w:rsidR="00F42E8B" w:rsidRPr="00D146DB">
              <w:rPr>
                <w:rFonts w:ascii="Arial" w:hAnsi="Arial"/>
                <w:position w:val="-2"/>
                <w:sz w:val="20"/>
              </w:rPr>
              <w:t xml:space="preserve"> 0</w:t>
            </w:r>
            <w:r w:rsidR="00F42E8B" w:rsidRPr="00D146DB">
              <w:rPr>
                <w:rFonts w:ascii="Arial" w:hAnsi="Arial"/>
                <w:sz w:val="20"/>
              </w:rPr>
              <w:t>1b-1</w:t>
            </w:r>
          </w:p>
        </w:tc>
        <w:tc>
          <w:tcPr>
            <w:tcW w:w="5026" w:type="dxa"/>
          </w:tcPr>
          <w:p w14:paraId="632F02C7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smartTag w:uri="urn:schemas-microsoft-com:office:smarttags" w:element="PersonName">
              <w:r w:rsidRPr="00D146DB">
                <w:rPr>
                  <w:rFonts w:ascii="Arial" w:hAnsi="Arial"/>
                  <w:sz w:val="20"/>
                </w:rPr>
                <w:t>Skyddsrum</w:t>
              </w:r>
            </w:smartTag>
            <w:r w:rsidRPr="00D146DB">
              <w:rPr>
                <w:rFonts w:ascii="Arial" w:hAnsi="Arial"/>
                <w:sz w:val="20"/>
              </w:rPr>
              <w:t>sskylt vid byggnadens entré saknas.</w:t>
            </w:r>
          </w:p>
        </w:tc>
        <w:tc>
          <w:tcPr>
            <w:tcW w:w="1334" w:type="dxa"/>
          </w:tcPr>
          <w:p w14:paraId="1D8A812F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A29D1" w:rsidRPr="00D146DB" w14:paraId="4B7912AA" w14:textId="77777777" w:rsidTr="00D146DB">
        <w:trPr>
          <w:trHeight w:val="80"/>
        </w:trPr>
        <w:tc>
          <w:tcPr>
            <w:tcW w:w="1080" w:type="dxa"/>
          </w:tcPr>
          <w:p w14:paraId="138F2A1A" w14:textId="77777777" w:rsidR="007A29D1" w:rsidRPr="00D146DB" w:rsidRDefault="007A29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64EE376" w14:textId="77777777" w:rsidR="007A29D1" w:rsidRPr="00D146DB" w:rsidRDefault="007A29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42E8B" w:rsidRPr="00D146DB" w14:paraId="43197C91" w14:textId="77777777" w:rsidTr="00F42E8B">
        <w:tc>
          <w:tcPr>
            <w:tcW w:w="1080" w:type="dxa"/>
          </w:tcPr>
          <w:p w14:paraId="7ECDD3B4" w14:textId="77777777" w:rsidR="00F42E8B" w:rsidRPr="00D146DB" w:rsidRDefault="00F42E8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93F9953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Skylt enligt typlösning T01-101 uppsättes.</w:t>
            </w:r>
          </w:p>
        </w:tc>
        <w:tc>
          <w:tcPr>
            <w:tcW w:w="1334" w:type="dxa"/>
          </w:tcPr>
          <w:p w14:paraId="57E9E595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3CC8EAF" w14:textId="77777777" w:rsidR="007A29D1" w:rsidRDefault="007A29D1" w:rsidP="00DC1C96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F42E8B" w:rsidRPr="00D146DB" w14:paraId="57F03CCB" w14:textId="77777777" w:rsidTr="00F42E8B">
        <w:tc>
          <w:tcPr>
            <w:tcW w:w="1080" w:type="dxa"/>
          </w:tcPr>
          <w:bookmarkStart w:id="49" w:name="Kryss31"/>
          <w:p w14:paraId="198A9868" w14:textId="77777777" w:rsidR="00F42E8B" w:rsidRPr="00D146DB" w:rsidRDefault="00410162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49"/>
            <w:r w:rsidR="00F42E8B" w:rsidRPr="00D146DB">
              <w:rPr>
                <w:rFonts w:ascii="Arial" w:hAnsi="Arial"/>
                <w:position w:val="-2"/>
                <w:sz w:val="20"/>
              </w:rPr>
              <w:t xml:space="preserve"> 0</w:t>
            </w:r>
            <w:r w:rsidR="00F42E8B" w:rsidRPr="00D146DB">
              <w:rPr>
                <w:rFonts w:ascii="Arial" w:hAnsi="Arial"/>
                <w:sz w:val="20"/>
              </w:rPr>
              <w:t>1b-2</w:t>
            </w:r>
          </w:p>
        </w:tc>
        <w:tc>
          <w:tcPr>
            <w:tcW w:w="5026" w:type="dxa"/>
          </w:tcPr>
          <w:p w14:paraId="75059689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smartTag w:uri="urn:schemas-microsoft-com:office:smarttags" w:element="PersonName">
              <w:r w:rsidRPr="00D146DB">
                <w:rPr>
                  <w:rFonts w:ascii="Arial" w:hAnsi="Arial"/>
                  <w:sz w:val="20"/>
                </w:rPr>
                <w:t>Skyddsrum</w:t>
              </w:r>
            </w:smartTag>
            <w:r w:rsidRPr="00D146DB">
              <w:rPr>
                <w:rFonts w:ascii="Arial" w:hAnsi="Arial"/>
                <w:sz w:val="20"/>
              </w:rPr>
              <w:t>sskylt vid ingång till skyddsrummet saknas.</w:t>
            </w:r>
          </w:p>
        </w:tc>
        <w:tc>
          <w:tcPr>
            <w:tcW w:w="1334" w:type="dxa"/>
          </w:tcPr>
          <w:p w14:paraId="726CEDEB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A29D1" w:rsidRPr="00D146DB" w14:paraId="218E5AD5" w14:textId="77777777" w:rsidTr="00D146DB">
        <w:trPr>
          <w:trHeight w:val="80"/>
        </w:trPr>
        <w:tc>
          <w:tcPr>
            <w:tcW w:w="1080" w:type="dxa"/>
          </w:tcPr>
          <w:p w14:paraId="36590B4B" w14:textId="77777777" w:rsidR="007A29D1" w:rsidRPr="00D146DB" w:rsidRDefault="007A29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1130408" w14:textId="77777777" w:rsidR="007A29D1" w:rsidRPr="00D146DB" w:rsidRDefault="007A29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42E8B" w:rsidRPr="00D146DB" w14:paraId="20F172CB" w14:textId="77777777" w:rsidTr="00F42E8B">
        <w:tc>
          <w:tcPr>
            <w:tcW w:w="1080" w:type="dxa"/>
          </w:tcPr>
          <w:p w14:paraId="6D3F727F" w14:textId="77777777" w:rsidR="00F42E8B" w:rsidRPr="00D146DB" w:rsidRDefault="00F42E8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618592A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Skylt enligt typlösning T01-101 uppsättes.</w:t>
            </w:r>
          </w:p>
        </w:tc>
        <w:tc>
          <w:tcPr>
            <w:tcW w:w="1334" w:type="dxa"/>
          </w:tcPr>
          <w:p w14:paraId="5F2170CE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9CD950F" w14:textId="77777777" w:rsidR="007A29D1" w:rsidRDefault="007A29D1" w:rsidP="00DC1C96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F42E8B" w:rsidRPr="00D146DB" w14:paraId="663C3188" w14:textId="77777777" w:rsidTr="00F42E8B">
        <w:tc>
          <w:tcPr>
            <w:tcW w:w="1080" w:type="dxa"/>
          </w:tcPr>
          <w:bookmarkStart w:id="50" w:name="Kryss32"/>
          <w:p w14:paraId="0EDC4CF3" w14:textId="77777777" w:rsidR="00F42E8B" w:rsidRPr="00D146DB" w:rsidRDefault="00410162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"/>
            <w:r w:rsidR="00F42E8B" w:rsidRPr="00D146DB">
              <w:rPr>
                <w:rFonts w:ascii="Arial" w:hAnsi="Arial"/>
                <w:sz w:val="20"/>
              </w:rPr>
              <w:t xml:space="preserve"> 01b-3</w:t>
            </w:r>
          </w:p>
        </w:tc>
        <w:tc>
          <w:tcPr>
            <w:tcW w:w="5026" w:type="dxa"/>
          </w:tcPr>
          <w:p w14:paraId="3480BA5B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smartTag w:uri="urn:schemas-microsoft-com:office:smarttags" w:element="PersonName">
              <w:r w:rsidRPr="00D146DB">
                <w:rPr>
                  <w:rFonts w:ascii="Arial" w:hAnsi="Arial"/>
                  <w:sz w:val="20"/>
                </w:rPr>
                <w:t>Skyddsrum</w:t>
              </w:r>
            </w:smartTag>
            <w:r w:rsidRPr="00D146DB">
              <w:rPr>
                <w:rFonts w:ascii="Arial" w:hAnsi="Arial"/>
                <w:sz w:val="20"/>
              </w:rPr>
              <w:t>sförrådet ligger inte i skyddsrummet och skylt som anger var skyddsrumsförrådet är beläget saknas.</w:t>
            </w:r>
          </w:p>
        </w:tc>
        <w:tc>
          <w:tcPr>
            <w:tcW w:w="1334" w:type="dxa"/>
          </w:tcPr>
          <w:p w14:paraId="4979F1C0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A29D1" w:rsidRPr="00D146DB" w14:paraId="0651BFF0" w14:textId="77777777" w:rsidTr="00D146DB">
        <w:trPr>
          <w:trHeight w:val="80"/>
        </w:trPr>
        <w:tc>
          <w:tcPr>
            <w:tcW w:w="1080" w:type="dxa"/>
          </w:tcPr>
          <w:p w14:paraId="2E4525FE" w14:textId="77777777" w:rsidR="007A29D1" w:rsidRPr="00D146DB" w:rsidRDefault="007A29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DCF5738" w14:textId="77777777" w:rsidR="007A29D1" w:rsidRPr="00D146DB" w:rsidRDefault="007A29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42E8B" w:rsidRPr="00D146DB" w14:paraId="232D03B8" w14:textId="77777777" w:rsidTr="00F42E8B">
        <w:tc>
          <w:tcPr>
            <w:tcW w:w="1080" w:type="dxa"/>
          </w:tcPr>
          <w:p w14:paraId="093CFD55" w14:textId="77777777" w:rsidR="00F42E8B" w:rsidRPr="00D146DB" w:rsidRDefault="00F42E8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3CF60A0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Skylt enligt typlösning T01-101 uppsättes.</w:t>
            </w:r>
          </w:p>
        </w:tc>
        <w:tc>
          <w:tcPr>
            <w:tcW w:w="1334" w:type="dxa"/>
          </w:tcPr>
          <w:p w14:paraId="45BA9D30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0F4760D" w14:textId="77777777" w:rsidR="006B346C" w:rsidRDefault="006B346C" w:rsidP="00DC1C96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3A95AC2A" w14:textId="77777777" w:rsidTr="00262B1F">
        <w:trPr>
          <w:trHeight w:val="291"/>
        </w:trPr>
        <w:tc>
          <w:tcPr>
            <w:tcW w:w="709" w:type="dxa"/>
            <w:vMerge w:val="restart"/>
          </w:tcPr>
          <w:p w14:paraId="0D6179C9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01c</w:t>
            </w:r>
          </w:p>
        </w:tc>
        <w:tc>
          <w:tcPr>
            <w:tcW w:w="4658" w:type="dxa"/>
            <w:vMerge w:val="restart"/>
          </w:tcPr>
          <w:p w14:paraId="6F89DC2C" w14:textId="77777777" w:rsidR="008366E6" w:rsidRPr="00D146DB" w:rsidRDefault="00AD4DAE" w:rsidP="00502675">
            <w:pPr>
              <w:pStyle w:val="Kontrollpunkt"/>
            </w:pPr>
            <w:r>
              <w:t>Iordningställanderitning finns</w:t>
            </w:r>
            <w:r w:rsidR="008366E6" w:rsidRPr="00D146DB">
              <w:t xml:space="preserve"> </w:t>
            </w:r>
            <w:r w:rsidR="009B2A46">
              <w:t xml:space="preserve">och </w:t>
            </w:r>
            <w:r w:rsidR="008366E6" w:rsidRPr="00D146DB">
              <w:t>stämmer med förhållandena i skyddsrummet.</w:t>
            </w:r>
          </w:p>
        </w:tc>
        <w:tc>
          <w:tcPr>
            <w:tcW w:w="742" w:type="dxa"/>
          </w:tcPr>
          <w:p w14:paraId="16D0811E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51" w:name="Kryss33"/>
        <w:tc>
          <w:tcPr>
            <w:tcW w:w="1320" w:type="dxa"/>
            <w:vMerge w:val="restart"/>
          </w:tcPr>
          <w:p w14:paraId="57F61C8F" w14:textId="77777777" w:rsidR="008366E6" w:rsidRPr="00D146DB" w:rsidRDefault="0041016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2" w:name="Kryss34"/>
          <w:p w14:paraId="17B290CA" w14:textId="77777777" w:rsidR="008366E6" w:rsidRPr="00D146DB" w:rsidRDefault="0041016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3" w:name="Kryss35"/>
          <w:p w14:paraId="38694C02" w14:textId="77777777" w:rsidR="008366E6" w:rsidRPr="00D146DB" w:rsidRDefault="0041016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366E6" w:rsidRPr="00D146DB" w14:paraId="72A16A38" w14:textId="77777777" w:rsidTr="00262B1F">
        <w:trPr>
          <w:trHeight w:val="70"/>
        </w:trPr>
        <w:tc>
          <w:tcPr>
            <w:tcW w:w="709" w:type="dxa"/>
            <w:vMerge/>
          </w:tcPr>
          <w:p w14:paraId="1AFA8D05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900B06A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A7CA3CE" w14:textId="77777777" w:rsid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AA4F2C0" w14:textId="77777777" w:rsidR="008366E6" w:rsidRP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15016C38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574EA4B" w14:textId="77777777" w:rsidR="006B346C" w:rsidRPr="00950443" w:rsidRDefault="006B346C" w:rsidP="00EF070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F42E8B" w:rsidRPr="00D146DB" w14:paraId="53BD3BA5" w14:textId="77777777" w:rsidTr="00F42E8B">
        <w:tc>
          <w:tcPr>
            <w:tcW w:w="1080" w:type="dxa"/>
          </w:tcPr>
          <w:bookmarkStart w:id="54" w:name="Kryss36"/>
          <w:p w14:paraId="614D1423" w14:textId="77777777" w:rsidR="00F42E8B" w:rsidRPr="00D146DB" w:rsidRDefault="00410162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"/>
            <w:r w:rsidR="00F42E8B" w:rsidRPr="00D146DB">
              <w:rPr>
                <w:rFonts w:ascii="Arial" w:hAnsi="Arial"/>
                <w:sz w:val="20"/>
              </w:rPr>
              <w:t xml:space="preserve"> 01c-1</w:t>
            </w:r>
          </w:p>
        </w:tc>
        <w:tc>
          <w:tcPr>
            <w:tcW w:w="5026" w:type="dxa"/>
          </w:tcPr>
          <w:p w14:paraId="650A7B33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Iordningställanderitning saknas.</w:t>
            </w:r>
          </w:p>
        </w:tc>
        <w:tc>
          <w:tcPr>
            <w:tcW w:w="1334" w:type="dxa"/>
          </w:tcPr>
          <w:p w14:paraId="5E25305D" w14:textId="77777777" w:rsidR="00F42E8B" w:rsidRPr="00D146DB" w:rsidRDefault="00F42E8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33A6B" w:rsidRPr="00D146DB" w14:paraId="25D0D134" w14:textId="77777777" w:rsidTr="00D146DB">
        <w:trPr>
          <w:trHeight w:val="80"/>
        </w:trPr>
        <w:tc>
          <w:tcPr>
            <w:tcW w:w="1080" w:type="dxa"/>
          </w:tcPr>
          <w:p w14:paraId="1DA61D4F" w14:textId="77777777" w:rsidR="00833A6B" w:rsidRPr="00D146DB" w:rsidRDefault="00833A6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8BF168D" w14:textId="77777777" w:rsidR="00833A6B" w:rsidRPr="00D146DB" w:rsidRDefault="00833A6B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77E58474" w14:textId="77777777" w:rsidTr="00C017ED">
        <w:tc>
          <w:tcPr>
            <w:tcW w:w="1080" w:type="dxa"/>
          </w:tcPr>
          <w:p w14:paraId="56F67149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764DC9A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iordningställanderitning skall upprättas.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T01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036FED0C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B173E97" w14:textId="77777777" w:rsidR="007A29D1" w:rsidRPr="00972927" w:rsidRDefault="007A29D1" w:rsidP="00DC1C96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8"/>
          <w:szCs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4A8D24FA" w14:textId="77777777" w:rsidTr="00C017ED">
        <w:tc>
          <w:tcPr>
            <w:tcW w:w="1080" w:type="dxa"/>
          </w:tcPr>
          <w:bookmarkStart w:id="55" w:name="Kryss37"/>
          <w:p w14:paraId="05C908CA" w14:textId="77777777" w:rsidR="00C017ED" w:rsidRPr="00D146DB" w:rsidRDefault="00410162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"/>
            <w:r w:rsidR="00C017ED" w:rsidRPr="00D146DB">
              <w:rPr>
                <w:rFonts w:ascii="Arial" w:hAnsi="Arial"/>
                <w:sz w:val="20"/>
              </w:rPr>
              <w:t xml:space="preserve"> 01c-2</w:t>
            </w:r>
          </w:p>
        </w:tc>
        <w:tc>
          <w:tcPr>
            <w:tcW w:w="5026" w:type="dxa"/>
          </w:tcPr>
          <w:p w14:paraId="0C62F05F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Iordningställanderitning överensstämmer ej med förhållandena i skyddsrummet.</w:t>
            </w:r>
          </w:p>
        </w:tc>
        <w:tc>
          <w:tcPr>
            <w:tcW w:w="1334" w:type="dxa"/>
          </w:tcPr>
          <w:p w14:paraId="4AAC2ED3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33A6B" w:rsidRPr="00D146DB" w14:paraId="2E3FCA50" w14:textId="77777777" w:rsidTr="00D146DB">
        <w:trPr>
          <w:trHeight w:val="80"/>
        </w:trPr>
        <w:tc>
          <w:tcPr>
            <w:tcW w:w="1080" w:type="dxa"/>
          </w:tcPr>
          <w:p w14:paraId="23D059DF" w14:textId="77777777" w:rsidR="00833A6B" w:rsidRPr="00D146DB" w:rsidRDefault="00833A6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B148BB1" w14:textId="77777777" w:rsidR="00833A6B" w:rsidRPr="00D146DB" w:rsidRDefault="00833A6B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39171682" w14:textId="77777777" w:rsidTr="00C017ED">
        <w:tc>
          <w:tcPr>
            <w:tcW w:w="1080" w:type="dxa"/>
          </w:tcPr>
          <w:p w14:paraId="60411DB3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D1D5689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Iordningställanderitning skall justeras så att den överensstämmer med förhållandena i skyddsrummet. Se typlösning T01-101.</w:t>
            </w:r>
          </w:p>
        </w:tc>
        <w:tc>
          <w:tcPr>
            <w:tcW w:w="1334" w:type="dxa"/>
          </w:tcPr>
          <w:p w14:paraId="298D9EF0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5C75158" w14:textId="77777777" w:rsidR="00170E44" w:rsidRDefault="00170E44" w:rsidP="00DC1C96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p w14:paraId="0A8867D3" w14:textId="77777777" w:rsidR="00170E44" w:rsidRDefault="00170E44" w:rsidP="00DC1C96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2271C8" w:rsidRPr="00D146DB" w14:paraId="34A79D17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2E03CEBD" w14:textId="77777777" w:rsidR="002271C8" w:rsidRPr="00D146DB" w:rsidRDefault="002271C8" w:rsidP="00EB46CF">
            <w:pPr>
              <w:pStyle w:val="Rubrikchecklista"/>
            </w:pPr>
            <w:bookmarkStart w:id="56" w:name="_Toc290375363"/>
            <w:r w:rsidRPr="00D146DB">
              <w:t>02. Luftsluss</w:t>
            </w:r>
            <w:bookmarkEnd w:id="56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631EEE44" w14:textId="77777777" w:rsidR="002271C8" w:rsidRPr="00D146DB" w:rsidRDefault="002271C8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D4254E6" w14:textId="77777777" w:rsidR="00D155C5" w:rsidRDefault="00D155C5" w:rsidP="00D155C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276CE4D1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14BFB15B" w14:textId="77777777" w:rsidR="008366E6" w:rsidRPr="00D146DB" w:rsidRDefault="001233A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02a</w:t>
            </w:r>
          </w:p>
        </w:tc>
        <w:tc>
          <w:tcPr>
            <w:tcW w:w="4658" w:type="dxa"/>
            <w:vMerge w:val="restart"/>
          </w:tcPr>
          <w:p w14:paraId="1903B392" w14:textId="77777777" w:rsidR="008366E6" w:rsidRPr="00502675" w:rsidRDefault="008366E6" w:rsidP="00502675">
            <w:pPr>
              <w:pStyle w:val="Kontrollpunkt"/>
            </w:pPr>
            <w:r w:rsidRPr="00502675">
              <w:t>Fast luftsluss finns vid reservutgång.</w:t>
            </w:r>
          </w:p>
        </w:tc>
        <w:tc>
          <w:tcPr>
            <w:tcW w:w="742" w:type="dxa"/>
          </w:tcPr>
          <w:p w14:paraId="3E0CB4C4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7" w:name="Kryss42"/>
        <w:tc>
          <w:tcPr>
            <w:tcW w:w="1320" w:type="dxa"/>
            <w:vMerge w:val="restart"/>
          </w:tcPr>
          <w:p w14:paraId="087F9D0C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"/>
            <w:r>
              <w:rPr>
                <w:rFonts w:ascii="Arial" w:hAnsi="Arial"/>
                <w:sz w:val="20"/>
              </w:rPr>
              <w:t xml:space="preserve"> </w:t>
            </w:r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>Ja</w:t>
            </w:r>
          </w:p>
          <w:bookmarkStart w:id="58" w:name="Kryss43"/>
          <w:p w14:paraId="22B880AC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"/>
            <w:r>
              <w:rPr>
                <w:rFonts w:ascii="Arial" w:hAnsi="Arial"/>
                <w:sz w:val="20"/>
              </w:rPr>
              <w:t xml:space="preserve"> </w:t>
            </w:r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  <w:bookmarkStart w:id="59" w:name="Kryss44"/>
          <w:p w14:paraId="1B2CF983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"/>
            <w:r>
              <w:rPr>
                <w:rFonts w:ascii="Arial" w:hAnsi="Arial"/>
                <w:sz w:val="20"/>
              </w:rPr>
              <w:t xml:space="preserve"> </w:t>
            </w:r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>Ej aktuell</w:t>
            </w:r>
          </w:p>
        </w:tc>
      </w:tr>
      <w:tr w:rsidR="008366E6" w:rsidRPr="00D146DB" w14:paraId="02ABF4F1" w14:textId="77777777" w:rsidTr="00262B1F">
        <w:trPr>
          <w:trHeight w:val="304"/>
        </w:trPr>
        <w:tc>
          <w:tcPr>
            <w:tcW w:w="709" w:type="dxa"/>
            <w:vMerge/>
          </w:tcPr>
          <w:p w14:paraId="1792F1AE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B4E6C2F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A994E53" w14:textId="77777777" w:rsid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65E7462" w14:textId="77777777" w:rsidR="008366E6" w:rsidRP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60A3B036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9E0758E" w14:textId="77777777" w:rsidR="00170E44" w:rsidRPr="00C52763" w:rsidRDefault="00170E44" w:rsidP="00170E4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48E08A6E" w14:textId="77777777" w:rsidTr="00C017ED">
        <w:tc>
          <w:tcPr>
            <w:tcW w:w="1080" w:type="dxa"/>
          </w:tcPr>
          <w:bookmarkStart w:id="60" w:name="Kryss45"/>
          <w:p w14:paraId="530A7E50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60"/>
            <w:r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>
              <w:rPr>
                <w:rFonts w:ascii="Arial" w:hAnsi="Arial"/>
                <w:sz w:val="20"/>
              </w:rPr>
              <w:t>02a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49C969B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Luftsluss saknas vid reservutgång.</w:t>
            </w:r>
          </w:p>
        </w:tc>
        <w:tc>
          <w:tcPr>
            <w:tcW w:w="1334" w:type="dxa"/>
          </w:tcPr>
          <w:p w14:paraId="164AA675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70E44" w:rsidRPr="00D146DB" w14:paraId="4006E6B8" w14:textId="77777777" w:rsidTr="00D146DB">
        <w:trPr>
          <w:trHeight w:val="80"/>
        </w:trPr>
        <w:tc>
          <w:tcPr>
            <w:tcW w:w="1080" w:type="dxa"/>
          </w:tcPr>
          <w:p w14:paraId="692B7314" w14:textId="77777777" w:rsidR="00170E44" w:rsidRPr="00D146DB" w:rsidRDefault="00170E4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2EAAD4B" w14:textId="77777777" w:rsidR="00170E44" w:rsidRPr="00D146DB" w:rsidRDefault="00170E4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11CE019D" w14:textId="77777777" w:rsidTr="00C017ED">
        <w:tc>
          <w:tcPr>
            <w:tcW w:w="1080" w:type="dxa"/>
          </w:tcPr>
          <w:p w14:paraId="63CDFDD4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08F97D0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igensättning med betonge</w:t>
            </w:r>
            <w:r>
              <w:rPr>
                <w:rFonts w:ascii="Arial" w:hAnsi="Arial"/>
                <w:sz w:val="20"/>
              </w:rPr>
              <w:t xml:space="preserve">lement enligt typlösning T08-102 </w:t>
            </w:r>
            <w:r w:rsidRPr="00D146DB">
              <w:rPr>
                <w:rFonts w:ascii="Arial" w:hAnsi="Arial"/>
                <w:sz w:val="20"/>
              </w:rPr>
              <w:t>utförs.</w:t>
            </w:r>
          </w:p>
        </w:tc>
        <w:tc>
          <w:tcPr>
            <w:tcW w:w="1334" w:type="dxa"/>
          </w:tcPr>
          <w:p w14:paraId="4FBFF2AF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72095F0" w14:textId="77777777" w:rsidR="00567539" w:rsidRPr="00C52763" w:rsidRDefault="00567539" w:rsidP="00DC1C96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3294D8C5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2824F0FB" w14:textId="77777777" w:rsidR="008366E6" w:rsidRPr="00D146DB" w:rsidRDefault="001233A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02b</w:t>
            </w:r>
          </w:p>
        </w:tc>
        <w:tc>
          <w:tcPr>
            <w:tcW w:w="4658" w:type="dxa"/>
            <w:vMerge w:val="restart"/>
          </w:tcPr>
          <w:p w14:paraId="2C3D8A07" w14:textId="77777777" w:rsidR="008366E6" w:rsidRPr="00D146DB" w:rsidRDefault="008366E6" w:rsidP="00502675">
            <w:pPr>
              <w:pStyle w:val="Kontrollpunkt"/>
            </w:pPr>
            <w:r w:rsidRPr="00D146DB">
              <w:t>Fast luftsluss finns vid skyddsrummets ingång.</w:t>
            </w:r>
          </w:p>
        </w:tc>
        <w:tc>
          <w:tcPr>
            <w:tcW w:w="742" w:type="dxa"/>
          </w:tcPr>
          <w:p w14:paraId="4FE4F4E6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61" w:name="Kryss46"/>
        <w:tc>
          <w:tcPr>
            <w:tcW w:w="1320" w:type="dxa"/>
            <w:vMerge w:val="restart"/>
          </w:tcPr>
          <w:p w14:paraId="1D940AE7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"/>
            <w:r>
              <w:rPr>
                <w:rFonts w:ascii="Arial" w:hAnsi="Arial"/>
                <w:sz w:val="20"/>
              </w:rPr>
              <w:t xml:space="preserve"> </w:t>
            </w:r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>Ja</w:t>
            </w:r>
          </w:p>
          <w:bookmarkStart w:id="62" w:name="Kryss47"/>
          <w:p w14:paraId="5372F03F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"/>
            <w:r>
              <w:rPr>
                <w:rFonts w:ascii="Arial" w:hAnsi="Arial"/>
                <w:sz w:val="20"/>
              </w:rPr>
              <w:t xml:space="preserve"> </w:t>
            </w:r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  <w:bookmarkStart w:id="63" w:name="Kryss48"/>
          <w:p w14:paraId="7B7780CB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"/>
            <w:r>
              <w:rPr>
                <w:rFonts w:ascii="Arial" w:hAnsi="Arial"/>
                <w:sz w:val="20"/>
              </w:rPr>
              <w:t xml:space="preserve"> </w:t>
            </w:r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>Ej aktuell</w:t>
            </w:r>
          </w:p>
        </w:tc>
      </w:tr>
      <w:tr w:rsidR="008366E6" w:rsidRPr="00D146DB" w14:paraId="0C6B16CB" w14:textId="77777777" w:rsidTr="00262B1F">
        <w:trPr>
          <w:trHeight w:val="304"/>
        </w:trPr>
        <w:tc>
          <w:tcPr>
            <w:tcW w:w="709" w:type="dxa"/>
            <w:vMerge/>
          </w:tcPr>
          <w:p w14:paraId="134CBC22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1DA3188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AAAE555" w14:textId="77777777" w:rsid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92CA6D3" w14:textId="77777777" w:rsidR="008366E6" w:rsidRP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4108DF4B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356155C" w14:textId="77777777" w:rsidR="00C73BB0" w:rsidRPr="00C52763" w:rsidRDefault="00C73BB0" w:rsidP="00EF070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630BC37D" w14:textId="77777777" w:rsidTr="00C017ED">
        <w:tc>
          <w:tcPr>
            <w:tcW w:w="1080" w:type="dxa"/>
          </w:tcPr>
          <w:bookmarkStart w:id="64" w:name="Kryss49"/>
          <w:p w14:paraId="187E12F6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64"/>
            <w:r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 w:rsidRPr="00D146DB">
              <w:rPr>
                <w:rFonts w:ascii="Arial" w:hAnsi="Arial"/>
                <w:sz w:val="20"/>
              </w:rPr>
              <w:t>02</w:t>
            </w:r>
            <w:r w:rsidR="00C017ED">
              <w:rPr>
                <w:rFonts w:ascii="Arial" w:hAnsi="Arial"/>
                <w:sz w:val="20"/>
              </w:rPr>
              <w:t>b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7AA251C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Fast luftsluss saknas vid skyddsrummets ingång.</w:t>
            </w:r>
          </w:p>
        </w:tc>
        <w:tc>
          <w:tcPr>
            <w:tcW w:w="1334" w:type="dxa"/>
          </w:tcPr>
          <w:p w14:paraId="155E706D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73BB0" w:rsidRPr="00D146DB" w14:paraId="27173D28" w14:textId="77777777" w:rsidTr="00D146DB">
        <w:trPr>
          <w:trHeight w:val="80"/>
        </w:trPr>
        <w:tc>
          <w:tcPr>
            <w:tcW w:w="1080" w:type="dxa"/>
          </w:tcPr>
          <w:p w14:paraId="55576D99" w14:textId="77777777" w:rsidR="00C73BB0" w:rsidRPr="00D146DB" w:rsidRDefault="00C73B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6146299" w14:textId="77777777" w:rsidR="00C73BB0" w:rsidRPr="00D146DB" w:rsidRDefault="00C73BB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6E061D46" w14:textId="77777777" w:rsidTr="00C017ED">
        <w:tc>
          <w:tcPr>
            <w:tcW w:w="1080" w:type="dxa"/>
          </w:tcPr>
          <w:p w14:paraId="4191FC80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8909398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luftsluss av </w:t>
            </w:r>
            <w:smartTag w:uri="urn:schemas-microsoft-com:office:smarttags" w:element="metricconverter">
              <w:smartTagPr>
                <w:attr w:name="ProductID" w:val="150 mm"/>
              </w:smartTagPr>
              <w:r w:rsidRPr="00D146DB">
                <w:rPr>
                  <w:rFonts w:ascii="Arial" w:hAnsi="Arial"/>
                  <w:sz w:val="20"/>
                </w:rPr>
                <w:t>150 mm</w:t>
              </w:r>
            </w:smartTag>
            <w:r w:rsidRPr="00D146DB">
              <w:rPr>
                <w:rFonts w:ascii="Arial" w:hAnsi="Arial"/>
                <w:sz w:val="20"/>
              </w:rPr>
              <w:t xml:space="preserve"> betong med ny gasdörr skall anordnas. Se typlösning T02-10</w:t>
            </w:r>
            <w:r>
              <w:rPr>
                <w:rFonts w:ascii="Arial" w:hAnsi="Arial"/>
                <w:sz w:val="20"/>
              </w:rPr>
              <w:t>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D7AE091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B9DF758" w14:textId="77777777" w:rsidR="00FF2115" w:rsidRPr="00C52763" w:rsidRDefault="00FF211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1FACE1A6" w14:textId="77777777" w:rsidTr="00C017ED">
        <w:tc>
          <w:tcPr>
            <w:tcW w:w="1080" w:type="dxa"/>
          </w:tcPr>
          <w:bookmarkStart w:id="65" w:name="Kryss50"/>
          <w:p w14:paraId="7626E0FA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65"/>
            <w:r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 w:rsidRPr="00D146DB">
              <w:rPr>
                <w:rFonts w:ascii="Arial" w:hAnsi="Arial"/>
                <w:sz w:val="20"/>
              </w:rPr>
              <w:t>02</w:t>
            </w:r>
            <w:r w:rsidR="00C017ED">
              <w:rPr>
                <w:rFonts w:ascii="Arial" w:hAnsi="Arial"/>
                <w:sz w:val="20"/>
              </w:rPr>
              <w:t>b</w:t>
            </w:r>
            <w:r w:rsidR="00C017ED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4C91DA52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Luftsluss saknas vid extra ingång med </w:t>
            </w:r>
            <w:r w:rsidR="009B2A46">
              <w:rPr>
                <w:rFonts w:ascii="Arial" w:hAnsi="Arial"/>
                <w:sz w:val="20"/>
              </w:rPr>
              <w:t xml:space="preserve">inåtgående </w:t>
            </w:r>
            <w:r w:rsidRPr="00D146DB">
              <w:rPr>
                <w:rFonts w:ascii="Arial" w:hAnsi="Arial"/>
                <w:sz w:val="20"/>
              </w:rPr>
              <w:t>skyddsdörr utan gastätning.</w:t>
            </w:r>
          </w:p>
        </w:tc>
        <w:tc>
          <w:tcPr>
            <w:tcW w:w="1334" w:type="dxa"/>
          </w:tcPr>
          <w:p w14:paraId="12714D3D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73BB0" w:rsidRPr="00D146DB" w14:paraId="7E90C4CF" w14:textId="77777777" w:rsidTr="00D146DB">
        <w:trPr>
          <w:trHeight w:val="80"/>
        </w:trPr>
        <w:tc>
          <w:tcPr>
            <w:tcW w:w="1080" w:type="dxa"/>
          </w:tcPr>
          <w:p w14:paraId="46595188" w14:textId="77777777" w:rsidR="00C73BB0" w:rsidRPr="00D146DB" w:rsidRDefault="00C73B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B999908" w14:textId="77777777" w:rsidR="00C73BB0" w:rsidRPr="00D146DB" w:rsidRDefault="00C73BB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3478A791" w14:textId="77777777" w:rsidTr="00C017ED">
        <w:tc>
          <w:tcPr>
            <w:tcW w:w="1080" w:type="dxa"/>
          </w:tcPr>
          <w:p w14:paraId="12DB319D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E0B039C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luftsluss av </w:t>
            </w:r>
            <w:smartTag w:uri="urn:schemas-microsoft-com:office:smarttags" w:element="metricconverter">
              <w:smartTagPr>
                <w:attr w:name="ProductID" w:val="150 mm"/>
              </w:smartTagPr>
              <w:r w:rsidRPr="00D146DB">
                <w:rPr>
                  <w:rFonts w:ascii="Arial" w:hAnsi="Arial"/>
                  <w:sz w:val="20"/>
                </w:rPr>
                <w:t>150 mm</w:t>
              </w:r>
            </w:smartTag>
            <w:r w:rsidRPr="00D146DB">
              <w:rPr>
                <w:rFonts w:ascii="Arial" w:hAnsi="Arial"/>
                <w:sz w:val="20"/>
              </w:rPr>
              <w:t xml:space="preserve"> betong med ny gasdörr skall anordnas. Se typlösning T02-10</w:t>
            </w:r>
            <w:r>
              <w:rPr>
                <w:rFonts w:ascii="Arial" w:hAnsi="Arial"/>
                <w:sz w:val="20"/>
              </w:rPr>
              <w:t>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79684FE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3C12E5C" w14:textId="77777777" w:rsidR="00567539" w:rsidRDefault="0056753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5C5E6FD8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751C3A3D" w14:textId="77777777" w:rsidR="008366E6" w:rsidRPr="00D146DB" w:rsidRDefault="001233A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02c</w:t>
            </w:r>
          </w:p>
        </w:tc>
        <w:tc>
          <w:tcPr>
            <w:tcW w:w="4658" w:type="dxa"/>
            <w:vMerge w:val="restart"/>
          </w:tcPr>
          <w:p w14:paraId="56F3268D" w14:textId="77777777" w:rsidR="008366E6" w:rsidRPr="00D146DB" w:rsidRDefault="008366E6" w:rsidP="00502675">
            <w:pPr>
              <w:pStyle w:val="Kontrollpunkt"/>
            </w:pPr>
            <w:r w:rsidRPr="00D146DB">
              <w:t>Monterbar luftsluss finns vid skydds</w:t>
            </w:r>
            <w:r w:rsidR="00D155C5">
              <w:softHyphen/>
            </w:r>
            <w:r w:rsidRPr="00D146DB">
              <w:t>rummets ingång.</w:t>
            </w:r>
          </w:p>
        </w:tc>
        <w:tc>
          <w:tcPr>
            <w:tcW w:w="742" w:type="dxa"/>
          </w:tcPr>
          <w:p w14:paraId="491ADABF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6" w:name="Kryss51"/>
        <w:tc>
          <w:tcPr>
            <w:tcW w:w="1320" w:type="dxa"/>
            <w:vMerge w:val="restart"/>
          </w:tcPr>
          <w:p w14:paraId="26469DF7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7" w:name="Kryss52"/>
          <w:p w14:paraId="7E26D8A1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8" w:name="Kryss53"/>
          <w:p w14:paraId="335198C4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366E6" w:rsidRPr="00D146DB" w14:paraId="3A4FFFD9" w14:textId="77777777" w:rsidTr="00262B1F">
        <w:trPr>
          <w:trHeight w:val="304"/>
        </w:trPr>
        <w:tc>
          <w:tcPr>
            <w:tcW w:w="709" w:type="dxa"/>
            <w:vMerge/>
          </w:tcPr>
          <w:p w14:paraId="2DF586BD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F3ECF43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7A20592" w14:textId="77777777" w:rsid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DBC8FC6" w14:textId="77777777" w:rsidR="008366E6" w:rsidRP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55E481AF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A17098A" w14:textId="77777777" w:rsidR="000956E2" w:rsidRPr="00567539" w:rsidRDefault="000956E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224135DE" w14:textId="77777777" w:rsidTr="00C017ED">
        <w:tc>
          <w:tcPr>
            <w:tcW w:w="1080" w:type="dxa"/>
          </w:tcPr>
          <w:bookmarkStart w:id="69" w:name="Kryss54"/>
          <w:p w14:paraId="50D5C794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69"/>
            <w:r w:rsidR="00C017ED" w:rsidRPr="00D146DB"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 w:rsidRPr="00D146DB">
              <w:rPr>
                <w:rFonts w:ascii="Arial" w:hAnsi="Arial"/>
                <w:sz w:val="20"/>
              </w:rPr>
              <w:t>02</w:t>
            </w:r>
            <w:r w:rsidR="00C017ED">
              <w:rPr>
                <w:rFonts w:ascii="Arial" w:hAnsi="Arial"/>
                <w:sz w:val="20"/>
              </w:rPr>
              <w:t>c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4564771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Luftsluss saknas vid skyddsrummets ingång.</w:t>
            </w:r>
          </w:p>
        </w:tc>
        <w:tc>
          <w:tcPr>
            <w:tcW w:w="1334" w:type="dxa"/>
          </w:tcPr>
          <w:p w14:paraId="6CFF893F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73BB0" w:rsidRPr="00D146DB" w14:paraId="12C55172" w14:textId="77777777" w:rsidTr="00D146DB">
        <w:trPr>
          <w:trHeight w:val="80"/>
        </w:trPr>
        <w:tc>
          <w:tcPr>
            <w:tcW w:w="1080" w:type="dxa"/>
          </w:tcPr>
          <w:p w14:paraId="3ABC426A" w14:textId="77777777" w:rsidR="00C73BB0" w:rsidRPr="00D146DB" w:rsidRDefault="00C73B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34CC242" w14:textId="77777777" w:rsidR="00C73BB0" w:rsidRPr="00D146DB" w:rsidRDefault="00C73BB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224BAF86" w14:textId="77777777" w:rsidTr="00C017ED">
        <w:tc>
          <w:tcPr>
            <w:tcW w:w="1080" w:type="dxa"/>
          </w:tcPr>
          <w:p w14:paraId="36D2325E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8E32394" w14:textId="77777777" w:rsidR="00C017ED" w:rsidRPr="00D146DB" w:rsidRDefault="00C017ED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monterbar luftsluss skall anskaffas och provmonteras. Se typlösning T02-10</w:t>
            </w:r>
            <w:r>
              <w:rPr>
                <w:rFonts w:ascii="Arial" w:hAnsi="Arial"/>
                <w:sz w:val="20"/>
              </w:rPr>
              <w:t>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CD8C006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C997F92" w14:textId="77777777" w:rsidR="00170E44" w:rsidRPr="00C52763" w:rsidRDefault="00170E4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71684863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37BFE05A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02d</w:t>
            </w:r>
          </w:p>
        </w:tc>
        <w:tc>
          <w:tcPr>
            <w:tcW w:w="4658" w:type="dxa"/>
            <w:vMerge w:val="restart"/>
          </w:tcPr>
          <w:p w14:paraId="570EAE24" w14:textId="77777777" w:rsidR="008366E6" w:rsidRPr="00D146DB" w:rsidRDefault="008366E6" w:rsidP="00502675">
            <w:pPr>
              <w:pStyle w:val="Kontrollpunkt"/>
            </w:pPr>
            <w:r w:rsidRPr="00D146DB">
              <w:t>Monterbar luftsluss är av godkänd typ.</w:t>
            </w:r>
          </w:p>
        </w:tc>
        <w:tc>
          <w:tcPr>
            <w:tcW w:w="742" w:type="dxa"/>
          </w:tcPr>
          <w:p w14:paraId="693B85EC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70" w:name="Kryss55"/>
        <w:tc>
          <w:tcPr>
            <w:tcW w:w="1320" w:type="dxa"/>
            <w:vMerge w:val="restart"/>
          </w:tcPr>
          <w:p w14:paraId="2B8DAFB0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1" w:name="Kryss56"/>
          <w:p w14:paraId="7599BD90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2" w:name="Kryss57"/>
          <w:p w14:paraId="260A3A38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366E6" w:rsidRPr="00D146DB" w14:paraId="296A8B62" w14:textId="77777777" w:rsidTr="00262B1F">
        <w:trPr>
          <w:trHeight w:val="304"/>
        </w:trPr>
        <w:tc>
          <w:tcPr>
            <w:tcW w:w="709" w:type="dxa"/>
            <w:vMerge/>
          </w:tcPr>
          <w:p w14:paraId="48ADFA32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564304C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F9DAF2B" w14:textId="77777777" w:rsid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F560379" w14:textId="77777777" w:rsidR="008366E6" w:rsidRP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01D026BB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771F1F6" w14:textId="77777777" w:rsidR="00C73BB0" w:rsidRPr="00C52763" w:rsidRDefault="00C73BB0" w:rsidP="00EF070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02C0DF66" w14:textId="77777777" w:rsidTr="00C017ED">
        <w:tc>
          <w:tcPr>
            <w:tcW w:w="1080" w:type="dxa"/>
          </w:tcPr>
          <w:bookmarkStart w:id="73" w:name="Kryss58"/>
          <w:p w14:paraId="695C6685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73"/>
            <w:r w:rsidR="00C017ED" w:rsidRPr="00D146DB"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 w:rsidRPr="00D146DB">
              <w:rPr>
                <w:rFonts w:ascii="Arial" w:hAnsi="Arial"/>
                <w:sz w:val="20"/>
              </w:rPr>
              <w:t>02d-1</w:t>
            </w:r>
          </w:p>
        </w:tc>
        <w:tc>
          <w:tcPr>
            <w:tcW w:w="5026" w:type="dxa"/>
          </w:tcPr>
          <w:p w14:paraId="18D5FBC6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Monterbar luftsluss är inte av godkänd typ.</w:t>
            </w:r>
          </w:p>
        </w:tc>
        <w:tc>
          <w:tcPr>
            <w:tcW w:w="1334" w:type="dxa"/>
          </w:tcPr>
          <w:p w14:paraId="64288D48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268D5" w:rsidRPr="00D146DB" w14:paraId="144FE213" w14:textId="77777777" w:rsidTr="00D146DB">
        <w:trPr>
          <w:trHeight w:val="80"/>
        </w:trPr>
        <w:tc>
          <w:tcPr>
            <w:tcW w:w="1080" w:type="dxa"/>
          </w:tcPr>
          <w:p w14:paraId="3C46F02C" w14:textId="77777777" w:rsidR="007268D5" w:rsidRPr="00D146DB" w:rsidRDefault="007268D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8789099" w14:textId="77777777" w:rsidR="007268D5" w:rsidRPr="00D146DB" w:rsidRDefault="007268D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434CE325" w14:textId="77777777" w:rsidTr="00C017ED">
        <w:tc>
          <w:tcPr>
            <w:tcW w:w="1080" w:type="dxa"/>
          </w:tcPr>
          <w:p w14:paraId="57A0B7FC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BBF2A85" w14:textId="77777777" w:rsidR="00C017ED" w:rsidRPr="00D146DB" w:rsidRDefault="00C017ED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monterbar luftsluss skall anskaffas och provmonteras. Se typlösning </w:t>
            </w:r>
            <w:r>
              <w:rPr>
                <w:rFonts w:ascii="Arial" w:hAnsi="Arial"/>
                <w:sz w:val="20"/>
              </w:rPr>
              <w:t>T02-103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FCF0056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7B2DEAD" w14:textId="77777777" w:rsidR="00170E44" w:rsidRPr="00C52763" w:rsidRDefault="00170E4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7C589AA9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241583B1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02e</w:t>
            </w:r>
          </w:p>
        </w:tc>
        <w:tc>
          <w:tcPr>
            <w:tcW w:w="4658" w:type="dxa"/>
            <w:vMerge w:val="restart"/>
          </w:tcPr>
          <w:p w14:paraId="6869E60E" w14:textId="77777777" w:rsidR="008366E6" w:rsidRPr="00D146DB" w:rsidRDefault="008366E6" w:rsidP="00502675">
            <w:pPr>
              <w:pStyle w:val="Kontrollpunkt"/>
            </w:pPr>
            <w:r w:rsidRPr="00D146DB">
              <w:t xml:space="preserve">Monterbar </w:t>
            </w:r>
            <w:proofErr w:type="gramStart"/>
            <w:r w:rsidRPr="00D146DB">
              <w:t>luftsluss anliggningsytor</w:t>
            </w:r>
            <w:proofErr w:type="gramEnd"/>
            <w:r w:rsidRPr="00D146DB">
              <w:t xml:space="preserve"> är släta och infästningar finns.</w:t>
            </w:r>
          </w:p>
        </w:tc>
        <w:tc>
          <w:tcPr>
            <w:tcW w:w="742" w:type="dxa"/>
          </w:tcPr>
          <w:p w14:paraId="41AB8F3D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74" w:name="Kryss59"/>
        <w:tc>
          <w:tcPr>
            <w:tcW w:w="1320" w:type="dxa"/>
            <w:vMerge w:val="restart"/>
          </w:tcPr>
          <w:p w14:paraId="6DA2DD11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5" w:name="Kryss60"/>
          <w:p w14:paraId="1C07C113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  <w:bookmarkStart w:id="76" w:name="Kryss61"/>
          <w:p w14:paraId="7086BEF4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366E6" w:rsidRPr="00D146DB" w14:paraId="6922F857" w14:textId="77777777" w:rsidTr="00262B1F">
        <w:trPr>
          <w:trHeight w:val="304"/>
        </w:trPr>
        <w:tc>
          <w:tcPr>
            <w:tcW w:w="709" w:type="dxa"/>
            <w:vMerge/>
          </w:tcPr>
          <w:p w14:paraId="6E3247B1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9F54CB6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28C9BE2" w14:textId="77777777" w:rsid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7452F08" w14:textId="77777777" w:rsidR="008366E6" w:rsidRP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5429F82F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D9E1691" w14:textId="77777777" w:rsidR="007268D5" w:rsidRPr="00C52763" w:rsidRDefault="007268D5" w:rsidP="00EF070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752A0057" w14:textId="77777777" w:rsidTr="00C017ED">
        <w:tc>
          <w:tcPr>
            <w:tcW w:w="1080" w:type="dxa"/>
          </w:tcPr>
          <w:bookmarkStart w:id="77" w:name="Kryss62"/>
          <w:p w14:paraId="34D4A745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77"/>
            <w:r w:rsidR="00C017ED" w:rsidRPr="00D146DB"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 w:rsidRPr="00D146DB">
              <w:rPr>
                <w:rFonts w:ascii="Arial" w:hAnsi="Arial"/>
                <w:sz w:val="20"/>
              </w:rPr>
              <w:t>02e-1</w:t>
            </w:r>
          </w:p>
        </w:tc>
        <w:tc>
          <w:tcPr>
            <w:tcW w:w="5026" w:type="dxa"/>
          </w:tcPr>
          <w:p w14:paraId="5D21DFCD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Monterbar luftsluss har dålig anslutning mot vägg.</w:t>
            </w:r>
          </w:p>
        </w:tc>
        <w:tc>
          <w:tcPr>
            <w:tcW w:w="1334" w:type="dxa"/>
          </w:tcPr>
          <w:p w14:paraId="77939E3A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268D5" w:rsidRPr="00D146DB" w14:paraId="75F1CBAE" w14:textId="77777777" w:rsidTr="00D146DB">
        <w:trPr>
          <w:trHeight w:val="80"/>
        </w:trPr>
        <w:tc>
          <w:tcPr>
            <w:tcW w:w="1080" w:type="dxa"/>
          </w:tcPr>
          <w:p w14:paraId="675C11C0" w14:textId="77777777" w:rsidR="007268D5" w:rsidRPr="00D146DB" w:rsidRDefault="007268D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221CE3D" w14:textId="77777777" w:rsidR="007268D5" w:rsidRPr="00D146DB" w:rsidRDefault="007268D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45976AA1" w14:textId="77777777" w:rsidTr="00C017ED">
        <w:tc>
          <w:tcPr>
            <w:tcW w:w="1080" w:type="dxa"/>
          </w:tcPr>
          <w:p w14:paraId="581FC407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5B01716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Luftslussens anliggningsytor skall rensas från utstickande föremål, håligheter lagas och kablar demonteras. Se typlösning T02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5F7278F6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CE28697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p w14:paraId="79524277" w14:textId="77777777" w:rsidR="00170E44" w:rsidRPr="00972927" w:rsidRDefault="0097292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8"/>
          <w:szCs w:val="8"/>
        </w:rPr>
      </w:pPr>
      <w:r>
        <w:rPr>
          <w:rFonts w:ascii="Arial" w:hAnsi="Arial"/>
          <w:position w:val="-2"/>
          <w:sz w:val="20"/>
        </w:rPr>
        <w:br w:type="page"/>
      </w: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1EB560BC" w14:textId="77777777" w:rsidTr="00C017ED">
        <w:tc>
          <w:tcPr>
            <w:tcW w:w="1080" w:type="dxa"/>
          </w:tcPr>
          <w:bookmarkStart w:id="78" w:name="Kryss63"/>
          <w:p w14:paraId="63CCD9D9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lastRenderedPageBreak/>
              <w:fldChar w:fldCharType="begin">
                <w:ffData>
                  <w:name w:val="Kryss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78"/>
            <w:r w:rsidR="00C017ED" w:rsidRPr="00D146DB"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 w:rsidRPr="00D146DB">
              <w:rPr>
                <w:rFonts w:ascii="Arial" w:hAnsi="Arial"/>
                <w:sz w:val="20"/>
              </w:rPr>
              <w:t>02e-2</w:t>
            </w:r>
          </w:p>
        </w:tc>
        <w:tc>
          <w:tcPr>
            <w:tcW w:w="5026" w:type="dxa"/>
          </w:tcPr>
          <w:p w14:paraId="44CE352B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Infästningar saknas helt.</w:t>
            </w:r>
          </w:p>
        </w:tc>
        <w:tc>
          <w:tcPr>
            <w:tcW w:w="1334" w:type="dxa"/>
          </w:tcPr>
          <w:p w14:paraId="35DA9C92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268D5" w:rsidRPr="00D146DB" w14:paraId="7119555D" w14:textId="77777777" w:rsidTr="00D146DB">
        <w:trPr>
          <w:trHeight w:val="80"/>
        </w:trPr>
        <w:tc>
          <w:tcPr>
            <w:tcW w:w="1080" w:type="dxa"/>
          </w:tcPr>
          <w:p w14:paraId="2F4CE204" w14:textId="77777777" w:rsidR="007268D5" w:rsidRPr="00D146DB" w:rsidRDefault="007268D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3878580" w14:textId="77777777" w:rsidR="007268D5" w:rsidRPr="00D146DB" w:rsidRDefault="007268D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3654F2EE" w14:textId="77777777" w:rsidTr="00C017ED">
        <w:tc>
          <w:tcPr>
            <w:tcW w:w="1080" w:type="dxa"/>
          </w:tcPr>
          <w:p w14:paraId="73ECD721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006010D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Nya expanderskruvar med invändig gänga anskaffas och monteras. Se typlösning T02-101. Infästningsskruvar till expanderskruvarna förvaras i gemensam förpackning tillsammans med luftslussen i skyddsrumsförrådet.</w:t>
            </w:r>
          </w:p>
        </w:tc>
        <w:tc>
          <w:tcPr>
            <w:tcW w:w="1334" w:type="dxa"/>
          </w:tcPr>
          <w:p w14:paraId="6163377F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3F86E99" w14:textId="77777777" w:rsidR="007268D5" w:rsidRPr="00C52763" w:rsidRDefault="007268D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61B787D1" w14:textId="77777777" w:rsidTr="00C017ED">
        <w:tc>
          <w:tcPr>
            <w:tcW w:w="1080" w:type="dxa"/>
          </w:tcPr>
          <w:bookmarkStart w:id="79" w:name="Kryss64"/>
          <w:p w14:paraId="1CB7D121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79"/>
            <w:r w:rsidR="00C017ED" w:rsidRPr="00D146DB"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 w:rsidRPr="00D146DB">
              <w:rPr>
                <w:rFonts w:ascii="Arial" w:hAnsi="Arial"/>
                <w:sz w:val="20"/>
              </w:rPr>
              <w:t>02e-3</w:t>
            </w:r>
          </w:p>
        </w:tc>
        <w:tc>
          <w:tcPr>
            <w:tcW w:w="5026" w:type="dxa"/>
          </w:tcPr>
          <w:p w14:paraId="52DEA80B" w14:textId="77777777" w:rsidR="00C017ED" w:rsidRPr="00D146DB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Infästningsskruv</w:t>
            </w:r>
            <w:r w:rsidR="00C017ED" w:rsidRPr="00D146DB">
              <w:rPr>
                <w:rFonts w:ascii="Arial" w:hAnsi="Arial"/>
                <w:sz w:val="20"/>
              </w:rPr>
              <w:t xml:space="preserve"> till ingjuten ankarskena saknas.</w:t>
            </w:r>
          </w:p>
        </w:tc>
        <w:tc>
          <w:tcPr>
            <w:tcW w:w="1334" w:type="dxa"/>
          </w:tcPr>
          <w:p w14:paraId="42E18BA8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268D5" w:rsidRPr="00D146DB" w14:paraId="3FE6363A" w14:textId="77777777" w:rsidTr="00D146DB">
        <w:trPr>
          <w:trHeight w:val="80"/>
        </w:trPr>
        <w:tc>
          <w:tcPr>
            <w:tcW w:w="1080" w:type="dxa"/>
          </w:tcPr>
          <w:p w14:paraId="58E24A52" w14:textId="77777777" w:rsidR="007268D5" w:rsidRPr="00D146DB" w:rsidRDefault="007268D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C4A0D1E" w14:textId="77777777" w:rsidR="007268D5" w:rsidRPr="00D146DB" w:rsidRDefault="007268D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4D03E9D9" w14:textId="77777777" w:rsidTr="00C017ED">
        <w:tc>
          <w:tcPr>
            <w:tcW w:w="1080" w:type="dxa"/>
          </w:tcPr>
          <w:p w14:paraId="7DBB327F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18D33C4" w14:textId="77777777" w:rsidR="00C017ED" w:rsidRPr="00D146DB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Nya infästningsskruv</w:t>
            </w:r>
            <w:r w:rsidR="00C017ED" w:rsidRPr="00D146DB">
              <w:rPr>
                <w:rFonts w:ascii="Arial" w:hAnsi="Arial"/>
                <w:sz w:val="20"/>
              </w:rPr>
              <w:t xml:space="preserve"> passande till ankarskenan ansk</w:t>
            </w:r>
            <w:r w:rsidR="009B2A46">
              <w:rPr>
                <w:rFonts w:ascii="Arial" w:hAnsi="Arial"/>
                <w:sz w:val="20"/>
              </w:rPr>
              <w:t xml:space="preserve">affas. Se typlösning T02-101. </w:t>
            </w:r>
            <w:r w:rsidR="00C017ED" w:rsidRPr="00D146DB">
              <w:rPr>
                <w:rFonts w:ascii="Arial" w:hAnsi="Arial"/>
                <w:sz w:val="20"/>
              </w:rPr>
              <w:t>Infästningsskruvar förvaras i gemensam förpackning tillsammans med luftslussen i skyddsrumsförrådet.</w:t>
            </w:r>
          </w:p>
        </w:tc>
        <w:tc>
          <w:tcPr>
            <w:tcW w:w="1334" w:type="dxa"/>
          </w:tcPr>
          <w:p w14:paraId="7107A2F8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A2EF716" w14:textId="77777777" w:rsidR="001B44B2" w:rsidRPr="00C52763" w:rsidRDefault="001B44B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AD2B3A" w14:paraId="0D232C22" w14:textId="77777777" w:rsidTr="00C017ED">
        <w:tc>
          <w:tcPr>
            <w:tcW w:w="1080" w:type="dxa"/>
          </w:tcPr>
          <w:bookmarkStart w:id="80" w:name="Kryss65"/>
          <w:p w14:paraId="66C9C4E2" w14:textId="77777777" w:rsidR="00C017ED" w:rsidRPr="00AD2B3A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80"/>
            <w:r w:rsidR="00C017ED" w:rsidRPr="00AD2B3A"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 w:rsidRPr="00AD2B3A">
              <w:rPr>
                <w:rFonts w:ascii="Arial" w:hAnsi="Arial"/>
                <w:sz w:val="20"/>
              </w:rPr>
              <w:t>02e-4</w:t>
            </w:r>
          </w:p>
        </w:tc>
        <w:tc>
          <w:tcPr>
            <w:tcW w:w="5026" w:type="dxa"/>
          </w:tcPr>
          <w:p w14:paraId="6592ED4A" w14:textId="77777777" w:rsidR="00C017ED" w:rsidRPr="00AD2B3A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Fel: Mutt</w:t>
            </w:r>
            <w:r w:rsidR="00EF5784" w:rsidRPr="00AD2B3A">
              <w:rPr>
                <w:rFonts w:ascii="Arial" w:hAnsi="Arial"/>
                <w:sz w:val="20"/>
              </w:rPr>
              <w:t>er</w:t>
            </w:r>
            <w:r w:rsidRPr="00AD2B3A">
              <w:rPr>
                <w:rFonts w:ascii="Arial" w:hAnsi="Arial"/>
                <w:sz w:val="20"/>
              </w:rPr>
              <w:t xml:space="preserve"> alternativt skruv till inborrad expanderskruv</w:t>
            </w:r>
            <w:r w:rsidR="00C017ED" w:rsidRPr="00AD2B3A">
              <w:rPr>
                <w:rFonts w:ascii="Arial" w:hAnsi="Arial"/>
                <w:sz w:val="20"/>
              </w:rPr>
              <w:t xml:space="preserve"> saknas.</w:t>
            </w:r>
          </w:p>
        </w:tc>
        <w:tc>
          <w:tcPr>
            <w:tcW w:w="1334" w:type="dxa"/>
          </w:tcPr>
          <w:p w14:paraId="50A60BE5" w14:textId="77777777" w:rsidR="00C017ED" w:rsidRPr="00AD2B3A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268D5" w:rsidRPr="00AD2B3A" w14:paraId="71A4136E" w14:textId="77777777" w:rsidTr="00D146DB">
        <w:trPr>
          <w:trHeight w:val="80"/>
        </w:trPr>
        <w:tc>
          <w:tcPr>
            <w:tcW w:w="1080" w:type="dxa"/>
          </w:tcPr>
          <w:p w14:paraId="1960C2F6" w14:textId="77777777" w:rsidR="007268D5" w:rsidRPr="00AD2B3A" w:rsidRDefault="007268D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0240A18" w14:textId="77777777" w:rsidR="007268D5" w:rsidRPr="00AD2B3A" w:rsidRDefault="007268D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37C86BCD" w14:textId="77777777" w:rsidTr="00C017ED">
        <w:tc>
          <w:tcPr>
            <w:tcW w:w="1080" w:type="dxa"/>
          </w:tcPr>
          <w:p w14:paraId="3E8A6590" w14:textId="77777777" w:rsidR="00C017ED" w:rsidRPr="00AD2B3A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E670FDD" w14:textId="77777777" w:rsidR="00C017ED" w:rsidRPr="00D146DB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Åtgärd: Ny mutt</w:t>
            </w:r>
            <w:r w:rsidR="00EF5784" w:rsidRPr="00AD2B3A">
              <w:rPr>
                <w:rFonts w:ascii="Arial" w:hAnsi="Arial"/>
                <w:sz w:val="20"/>
              </w:rPr>
              <w:t>er</w:t>
            </w:r>
            <w:r w:rsidRPr="00AD2B3A">
              <w:rPr>
                <w:rFonts w:ascii="Arial" w:hAnsi="Arial"/>
                <w:sz w:val="20"/>
              </w:rPr>
              <w:t xml:space="preserve"> alternativt infästningsskruv</w:t>
            </w:r>
            <w:r w:rsidR="00C017ED" w:rsidRPr="00AD2B3A">
              <w:rPr>
                <w:rFonts w:ascii="Arial" w:hAnsi="Arial"/>
                <w:sz w:val="20"/>
              </w:rPr>
              <w:t xml:space="preserve"> passande till inborrad expanderskruv anskaffas. Se typlösning T02-101. Muttrar alternativt skruvar förvaras i gemensam förpackning tillsammans med luftslussen i skyddsrumsförrådet.</w:t>
            </w:r>
          </w:p>
        </w:tc>
        <w:tc>
          <w:tcPr>
            <w:tcW w:w="1334" w:type="dxa"/>
          </w:tcPr>
          <w:p w14:paraId="32D88739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EDC6600" w14:textId="77777777" w:rsidR="001B44B2" w:rsidRPr="00C52763" w:rsidRDefault="001B44B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1AC10987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0841CF44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02f"/>
              </w:smartTagPr>
              <w:r w:rsidRPr="00D146DB">
                <w:rPr>
                  <w:rFonts w:ascii="Arial" w:hAnsi="Arial"/>
                  <w:sz w:val="22"/>
                  <w:szCs w:val="22"/>
                </w:rPr>
                <w:t>02f</w:t>
              </w:r>
            </w:smartTag>
          </w:p>
        </w:tc>
        <w:tc>
          <w:tcPr>
            <w:tcW w:w="4658" w:type="dxa"/>
            <w:vMerge w:val="restart"/>
          </w:tcPr>
          <w:p w14:paraId="5FB91F32" w14:textId="77777777" w:rsidR="008366E6" w:rsidRPr="00D146DB" w:rsidRDefault="008366E6" w:rsidP="00502675">
            <w:pPr>
              <w:pStyle w:val="Kontrollpunkt"/>
            </w:pPr>
            <w:r w:rsidRPr="00D146DB">
              <w:t>Monteringsanvisning finns för monterbar luftsluss.</w:t>
            </w:r>
          </w:p>
        </w:tc>
        <w:tc>
          <w:tcPr>
            <w:tcW w:w="742" w:type="dxa"/>
          </w:tcPr>
          <w:p w14:paraId="5BEEA38B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81" w:name="Kryss66"/>
        <w:tc>
          <w:tcPr>
            <w:tcW w:w="1320" w:type="dxa"/>
            <w:vMerge w:val="restart"/>
          </w:tcPr>
          <w:p w14:paraId="6D04F84A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1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2" w:name="Kryss67"/>
          <w:p w14:paraId="72B62531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3" w:name="Kryss68"/>
          <w:p w14:paraId="50BDC1CF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366E6" w:rsidRPr="00D146DB" w14:paraId="0C89313B" w14:textId="77777777" w:rsidTr="00262B1F">
        <w:trPr>
          <w:trHeight w:val="304"/>
        </w:trPr>
        <w:tc>
          <w:tcPr>
            <w:tcW w:w="709" w:type="dxa"/>
            <w:vMerge/>
          </w:tcPr>
          <w:p w14:paraId="7A974606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866470C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6C05C5F" w14:textId="77777777" w:rsid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CA46727" w14:textId="77777777" w:rsidR="008366E6" w:rsidRP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0A161751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6325DC2" w14:textId="77777777" w:rsidR="007268D5" w:rsidRPr="00C52763" w:rsidRDefault="007268D5" w:rsidP="00EF070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3F6E71B4" w14:textId="77777777" w:rsidTr="00C017ED">
        <w:tc>
          <w:tcPr>
            <w:tcW w:w="1080" w:type="dxa"/>
          </w:tcPr>
          <w:bookmarkStart w:id="84" w:name="Kryss69"/>
          <w:p w14:paraId="55438D3A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Kryss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position w:val="-2"/>
                <w:sz w:val="20"/>
              </w:rPr>
            </w:r>
            <w:r w:rsidR="00356AFC"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84"/>
            <w:r w:rsidR="00C017ED" w:rsidRPr="00D146DB">
              <w:rPr>
                <w:rFonts w:ascii="Arial" w:hAnsi="Arial"/>
                <w:position w:val="-2"/>
                <w:sz w:val="20"/>
              </w:rPr>
              <w:t xml:space="preserve"> </w:t>
            </w:r>
            <w:r w:rsidR="00C017ED" w:rsidRPr="00D146DB">
              <w:rPr>
                <w:rFonts w:ascii="Arial" w:hAnsi="Arial"/>
                <w:sz w:val="20"/>
              </w:rPr>
              <w:t>02f-1</w:t>
            </w:r>
          </w:p>
        </w:tc>
        <w:tc>
          <w:tcPr>
            <w:tcW w:w="5026" w:type="dxa"/>
          </w:tcPr>
          <w:p w14:paraId="1B8DDB4A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Monteringsanvisning för monterbar luftsluss saknas.</w:t>
            </w:r>
          </w:p>
        </w:tc>
        <w:tc>
          <w:tcPr>
            <w:tcW w:w="1334" w:type="dxa"/>
          </w:tcPr>
          <w:p w14:paraId="2C226AF8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268D5" w:rsidRPr="00D146DB" w14:paraId="0978FA86" w14:textId="77777777" w:rsidTr="00D146DB">
        <w:trPr>
          <w:trHeight w:val="80"/>
        </w:trPr>
        <w:tc>
          <w:tcPr>
            <w:tcW w:w="1080" w:type="dxa"/>
          </w:tcPr>
          <w:p w14:paraId="0B0CD66B" w14:textId="77777777" w:rsidR="007268D5" w:rsidRPr="00D146DB" w:rsidRDefault="007268D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68A7A0D" w14:textId="77777777" w:rsidR="007268D5" w:rsidRPr="00D146DB" w:rsidRDefault="007268D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6464866E" w14:textId="77777777" w:rsidTr="00C017ED">
        <w:tc>
          <w:tcPr>
            <w:tcW w:w="1080" w:type="dxa"/>
          </w:tcPr>
          <w:p w14:paraId="012FAA32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CA0E688" w14:textId="77777777" w:rsidR="00C017ED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monteringsanvisning skall anskaffas.</w:t>
            </w:r>
          </w:p>
          <w:p w14:paraId="63B8A2E2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Se typlösning T02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3D4D9546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F86084B" w14:textId="77777777" w:rsidR="007268D5" w:rsidRPr="00C52763" w:rsidRDefault="007268D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366E6" w:rsidRPr="00D146DB" w14:paraId="0F13CD80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53F91962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02g</w:t>
            </w:r>
          </w:p>
        </w:tc>
        <w:tc>
          <w:tcPr>
            <w:tcW w:w="4658" w:type="dxa"/>
            <w:vMerge w:val="restart"/>
          </w:tcPr>
          <w:p w14:paraId="164FB36C" w14:textId="77777777" w:rsidR="008366E6" w:rsidRPr="00D146DB" w:rsidRDefault="008366E6" w:rsidP="00502675">
            <w:pPr>
              <w:pStyle w:val="Kontrollpunkt"/>
            </w:pPr>
            <w:r w:rsidRPr="00D146DB">
              <w:t>Monterbar luftsluss är demonterad och finns i förrådet.</w:t>
            </w:r>
          </w:p>
        </w:tc>
        <w:tc>
          <w:tcPr>
            <w:tcW w:w="742" w:type="dxa"/>
          </w:tcPr>
          <w:p w14:paraId="0AA30284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85" w:name="Kryss70"/>
        <w:tc>
          <w:tcPr>
            <w:tcW w:w="1320" w:type="dxa"/>
            <w:vMerge w:val="restart"/>
          </w:tcPr>
          <w:p w14:paraId="2AA431FC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6" w:name="Kryss71"/>
          <w:p w14:paraId="781E5494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7" w:name="Kryss72"/>
          <w:p w14:paraId="3E9FAF45" w14:textId="77777777" w:rsidR="008366E6" w:rsidRPr="00D146DB" w:rsidRDefault="0032451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"/>
            <w:r w:rsidR="008366E6" w:rsidRPr="00D146DB">
              <w:rPr>
                <w:rFonts w:ascii="Arial" w:eastAsia="MS Mincho" w:hAnsi="Arial" w:cs="Arial"/>
                <w:sz w:val="20"/>
                <w:lang w:val="fi-FI"/>
              </w:rPr>
              <w:t>Ej aktuell</w:t>
            </w:r>
          </w:p>
        </w:tc>
      </w:tr>
      <w:tr w:rsidR="008366E6" w:rsidRPr="00D146DB" w14:paraId="65D5BDAC" w14:textId="77777777" w:rsidTr="00262B1F">
        <w:trPr>
          <w:trHeight w:val="304"/>
        </w:trPr>
        <w:tc>
          <w:tcPr>
            <w:tcW w:w="709" w:type="dxa"/>
            <w:vMerge/>
          </w:tcPr>
          <w:p w14:paraId="05BF5C67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948980A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0FD6917" w14:textId="77777777" w:rsid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4B54655" w14:textId="77777777" w:rsidR="008366E6" w:rsidRPr="008366E6" w:rsidRDefault="008366E6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195826D0" w14:textId="77777777" w:rsidR="008366E6" w:rsidRPr="00D146DB" w:rsidRDefault="008366E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3DA4D98" w14:textId="77777777" w:rsidR="007268D5" w:rsidRPr="00C52763" w:rsidRDefault="007268D5" w:rsidP="00EF070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7EC0443B" w14:textId="77777777" w:rsidTr="00C017ED">
        <w:tc>
          <w:tcPr>
            <w:tcW w:w="1080" w:type="dxa"/>
          </w:tcPr>
          <w:bookmarkStart w:id="88" w:name="Kryss73"/>
          <w:p w14:paraId="78DF9F73" w14:textId="77777777" w:rsidR="00C017ED" w:rsidRPr="00D146DB" w:rsidRDefault="0032451F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"/>
            <w:r w:rsidR="00C017ED" w:rsidRPr="00D146DB">
              <w:rPr>
                <w:rFonts w:ascii="Arial" w:hAnsi="Arial"/>
                <w:sz w:val="20"/>
              </w:rPr>
              <w:t>02g-1</w:t>
            </w:r>
          </w:p>
        </w:tc>
        <w:tc>
          <w:tcPr>
            <w:tcW w:w="5026" w:type="dxa"/>
          </w:tcPr>
          <w:p w14:paraId="35F4F9D0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Monterbar luftsluss är uppsatt.</w:t>
            </w:r>
          </w:p>
        </w:tc>
        <w:tc>
          <w:tcPr>
            <w:tcW w:w="1334" w:type="dxa"/>
          </w:tcPr>
          <w:p w14:paraId="12205DEF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52763" w:rsidRPr="00D146DB" w14:paraId="4FBADD70" w14:textId="77777777" w:rsidTr="00D146DB">
        <w:trPr>
          <w:trHeight w:val="80"/>
        </w:trPr>
        <w:tc>
          <w:tcPr>
            <w:tcW w:w="1080" w:type="dxa"/>
          </w:tcPr>
          <w:p w14:paraId="3106844B" w14:textId="77777777" w:rsidR="00C52763" w:rsidRPr="00D146DB" w:rsidRDefault="00C527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20E0AA2" w14:textId="77777777" w:rsidR="00C52763" w:rsidRPr="00D146DB" w:rsidRDefault="00C527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610ECEEE" w14:textId="77777777" w:rsidTr="00C017ED">
        <w:tc>
          <w:tcPr>
            <w:tcW w:w="1080" w:type="dxa"/>
          </w:tcPr>
          <w:p w14:paraId="4ECE03CD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074C1D0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Luftsluss skall demonteras och läggas i skyddsrumsförrådet. Se typlösning T02-101.</w:t>
            </w:r>
          </w:p>
        </w:tc>
        <w:tc>
          <w:tcPr>
            <w:tcW w:w="1334" w:type="dxa"/>
          </w:tcPr>
          <w:p w14:paraId="2A3C2972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0257C78" w14:textId="77777777" w:rsidR="001B44B2" w:rsidRPr="00C52763" w:rsidRDefault="001B44B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0924D2AD" w14:textId="77777777" w:rsidR="00170E44" w:rsidRDefault="00170E4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6149B3" w:rsidRPr="00D146DB" w14:paraId="4CC7A2D3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64B2EA79" w14:textId="77777777" w:rsidR="006149B3" w:rsidRPr="00D146DB" w:rsidRDefault="006149B3" w:rsidP="00EB46CF">
            <w:pPr>
              <w:pStyle w:val="Rubrikchecklista"/>
            </w:pPr>
            <w:bookmarkStart w:id="89" w:name="_Toc290375364"/>
            <w:r w:rsidRPr="00D146DB">
              <w:t>03. Skyddsdörr</w:t>
            </w:r>
            <w:bookmarkEnd w:id="89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DA0391" w14:textId="77777777" w:rsidR="006149B3" w:rsidRPr="00D146DB" w:rsidRDefault="006149B3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1BE47A1" w14:textId="77777777" w:rsidR="006149B3" w:rsidRDefault="006149B3" w:rsidP="006149B3">
      <w:pPr>
        <w:pStyle w:val="1515"/>
        <w:tabs>
          <w:tab w:val="left" w:pos="1560"/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509C8" w:rsidRPr="00D146DB" w14:paraId="4320E1E4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1BCEB033" w14:textId="77777777" w:rsidR="002509C8" w:rsidRPr="00D146DB" w:rsidRDefault="002509C8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</w:t>
            </w:r>
          </w:p>
        </w:tc>
        <w:tc>
          <w:tcPr>
            <w:tcW w:w="4658" w:type="dxa"/>
            <w:vMerge w:val="restart"/>
          </w:tcPr>
          <w:p w14:paraId="634A5DA8" w14:textId="77777777" w:rsidR="002509C8" w:rsidRPr="00D146DB" w:rsidRDefault="002509C8" w:rsidP="00502675">
            <w:pPr>
              <w:pStyle w:val="Kontrollpunkt"/>
            </w:pPr>
            <w:r w:rsidRPr="00D146DB">
              <w:t>Inklädnad möjliggör inspektion och underhåll.</w:t>
            </w:r>
          </w:p>
        </w:tc>
        <w:tc>
          <w:tcPr>
            <w:tcW w:w="742" w:type="dxa"/>
          </w:tcPr>
          <w:p w14:paraId="36F7DAA9" w14:textId="77777777" w:rsidR="002509C8" w:rsidRPr="00D146DB" w:rsidRDefault="002509C8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0" w:name="Kryss74"/>
        <w:tc>
          <w:tcPr>
            <w:tcW w:w="1320" w:type="dxa"/>
            <w:vMerge w:val="restart"/>
          </w:tcPr>
          <w:p w14:paraId="5D8C5D0F" w14:textId="77777777" w:rsidR="002509C8" w:rsidRPr="00D146DB" w:rsidRDefault="002A120F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"/>
            <w:r w:rsidR="002509C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1" w:name="Kryss75"/>
          <w:p w14:paraId="6CDAF637" w14:textId="77777777" w:rsidR="002509C8" w:rsidRPr="00D146DB" w:rsidRDefault="002A120F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"/>
            <w:r w:rsidR="002509C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2" w:name="Kryss76"/>
          <w:p w14:paraId="2724A028" w14:textId="77777777" w:rsidR="002509C8" w:rsidRPr="00D146DB" w:rsidRDefault="002A120F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"/>
            <w:r w:rsidR="002509C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509C8" w:rsidRPr="00D146DB" w14:paraId="04E24B31" w14:textId="77777777" w:rsidTr="00262B1F">
        <w:trPr>
          <w:trHeight w:val="304"/>
        </w:trPr>
        <w:tc>
          <w:tcPr>
            <w:tcW w:w="709" w:type="dxa"/>
            <w:vMerge/>
          </w:tcPr>
          <w:p w14:paraId="5F86CCFB" w14:textId="77777777" w:rsidR="002509C8" w:rsidRPr="00D146DB" w:rsidRDefault="002509C8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1729B44" w14:textId="77777777" w:rsidR="002509C8" w:rsidRPr="00D146DB" w:rsidRDefault="002509C8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4BB50A0" w14:textId="77777777" w:rsidR="002509C8" w:rsidRDefault="002509C8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110EA90" w14:textId="77777777" w:rsidR="002509C8" w:rsidRPr="008366E6" w:rsidRDefault="002509C8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51034105" w14:textId="77777777" w:rsidR="002509C8" w:rsidRPr="00D146DB" w:rsidRDefault="002509C8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86B3944" w14:textId="77777777" w:rsidR="002509C8" w:rsidRPr="00C3069D" w:rsidRDefault="002509C8" w:rsidP="002509C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3CD5F4CB" w14:textId="77777777" w:rsidTr="00C017ED">
        <w:tc>
          <w:tcPr>
            <w:tcW w:w="1080" w:type="dxa"/>
          </w:tcPr>
          <w:bookmarkStart w:id="93" w:name="Kryss77"/>
          <w:p w14:paraId="4480D4D2" w14:textId="77777777" w:rsidR="00C017ED" w:rsidRPr="00D146DB" w:rsidRDefault="002A120F" w:rsidP="00DD41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"/>
            <w:r w:rsidR="00C017ED">
              <w:rPr>
                <w:rFonts w:ascii="Arial" w:hAnsi="Arial"/>
                <w:sz w:val="20"/>
              </w:rPr>
              <w:t xml:space="preserve"> 03a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D716484" w14:textId="77777777" w:rsidR="00C017ED" w:rsidRPr="00D146DB" w:rsidRDefault="00C017ED" w:rsidP="00DD41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Inklädnad är ej lätt demonterbar.</w:t>
            </w:r>
          </w:p>
        </w:tc>
        <w:tc>
          <w:tcPr>
            <w:tcW w:w="1334" w:type="dxa"/>
          </w:tcPr>
          <w:p w14:paraId="2229E8D5" w14:textId="77777777" w:rsidR="00C017ED" w:rsidRPr="00D146DB" w:rsidRDefault="00C017ED" w:rsidP="00DD41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509C8" w:rsidRPr="00D146DB" w14:paraId="12A91BAC" w14:textId="77777777" w:rsidTr="002509C8">
        <w:trPr>
          <w:trHeight w:val="80"/>
        </w:trPr>
        <w:tc>
          <w:tcPr>
            <w:tcW w:w="1080" w:type="dxa"/>
          </w:tcPr>
          <w:p w14:paraId="771CD92C" w14:textId="77777777" w:rsidR="002509C8" w:rsidRPr="00D146DB" w:rsidRDefault="002509C8" w:rsidP="00DD41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8C46D7D" w14:textId="77777777" w:rsidR="002509C8" w:rsidRPr="00D146DB" w:rsidRDefault="002509C8" w:rsidP="00DD41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02876" w:rsidRPr="00D146DB" w14:paraId="425EB665" w14:textId="77777777" w:rsidTr="00602876">
        <w:trPr>
          <w:trHeight w:val="510"/>
        </w:trPr>
        <w:tc>
          <w:tcPr>
            <w:tcW w:w="1080" w:type="dxa"/>
          </w:tcPr>
          <w:p w14:paraId="7C973EFE" w14:textId="77777777" w:rsidR="00602876" w:rsidRPr="00D146DB" w:rsidRDefault="00602876" w:rsidP="00DD41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158883D" w14:textId="77777777" w:rsidR="00602876" w:rsidRPr="00D146DB" w:rsidRDefault="00602876" w:rsidP="00484BE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Inklädnad skall utföras lätt demonterbar enligt typlösning T03</w:t>
            </w:r>
            <w:r>
              <w:rPr>
                <w:rFonts w:ascii="Arial" w:hAnsi="Arial"/>
                <w:sz w:val="20"/>
              </w:rPr>
              <w:noBreakHyphen/>
              <w:t>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70A3" w14:textId="77777777" w:rsidR="00602876" w:rsidRDefault="00602876" w:rsidP="00484BE5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A410D4E" w14:textId="77777777" w:rsidR="002A120F" w:rsidRPr="002A120F" w:rsidRDefault="002A120F" w:rsidP="00484BE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CA85F59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94" w:name="Text17"/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  <w:bookmarkEnd w:id="94"/>
          </w:p>
        </w:tc>
      </w:tr>
    </w:tbl>
    <w:p w14:paraId="46880B18" w14:textId="77777777" w:rsidR="00602876" w:rsidRPr="00C3069D" w:rsidRDefault="00602876" w:rsidP="006149B3">
      <w:pPr>
        <w:pStyle w:val="1515"/>
        <w:tabs>
          <w:tab w:val="left" w:pos="1560"/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3738C" w:rsidRPr="00D146DB" w14:paraId="4F50E3A4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6C1E7FB8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</w:t>
            </w:r>
            <w:r w:rsidR="00223CD4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6916942D" w14:textId="77777777" w:rsidR="00E3738C" w:rsidRPr="009B2A46" w:rsidRDefault="00E3738C" w:rsidP="00502675">
            <w:pPr>
              <w:pStyle w:val="Kontrollpunkt"/>
            </w:pPr>
            <w:r w:rsidRPr="009B2A46">
              <w:t>Dörr är av godkänd typ.</w:t>
            </w:r>
          </w:p>
        </w:tc>
        <w:tc>
          <w:tcPr>
            <w:tcW w:w="742" w:type="dxa"/>
          </w:tcPr>
          <w:p w14:paraId="223F7690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5" w:name="Kryss78"/>
        <w:tc>
          <w:tcPr>
            <w:tcW w:w="1320" w:type="dxa"/>
            <w:vMerge w:val="restart"/>
          </w:tcPr>
          <w:p w14:paraId="77B44195" w14:textId="77777777" w:rsidR="00E3738C" w:rsidRPr="00D146DB" w:rsidRDefault="007677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5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6" w:name="Kryss79"/>
          <w:p w14:paraId="5944F813" w14:textId="77777777" w:rsidR="00E3738C" w:rsidRPr="00D146DB" w:rsidRDefault="007677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7" w:name="Kryss80"/>
          <w:p w14:paraId="45EDCFFC" w14:textId="77777777" w:rsidR="00E3738C" w:rsidRPr="00D146DB" w:rsidRDefault="007677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3738C" w:rsidRPr="00D146DB" w14:paraId="51E45A04" w14:textId="77777777" w:rsidTr="00262B1F">
        <w:trPr>
          <w:trHeight w:val="304"/>
        </w:trPr>
        <w:tc>
          <w:tcPr>
            <w:tcW w:w="709" w:type="dxa"/>
            <w:vMerge/>
          </w:tcPr>
          <w:p w14:paraId="6D39F666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3AE8F81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AC429CC" w14:textId="77777777" w:rsidR="00E3738C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2843A19" w14:textId="77777777" w:rsidR="00E3738C" w:rsidRPr="008366E6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75B59364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05E1A81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2A9BA8AA" w14:textId="77777777" w:rsidTr="00C017ED">
        <w:tc>
          <w:tcPr>
            <w:tcW w:w="1080" w:type="dxa"/>
          </w:tcPr>
          <w:bookmarkStart w:id="98" w:name="Kryss81"/>
          <w:p w14:paraId="752B928A" w14:textId="77777777" w:rsidR="00C017ED" w:rsidRPr="00D146DB" w:rsidRDefault="007677D2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"/>
            <w:r w:rsidR="00C017ED">
              <w:rPr>
                <w:rFonts w:ascii="Arial" w:hAnsi="Arial"/>
                <w:sz w:val="20"/>
              </w:rPr>
              <w:t xml:space="preserve"> 03b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3A1A382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 är inte av godkänd typ.</w:t>
            </w:r>
          </w:p>
        </w:tc>
        <w:tc>
          <w:tcPr>
            <w:tcW w:w="1334" w:type="dxa"/>
          </w:tcPr>
          <w:p w14:paraId="0B0A70F2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257AF401" w14:textId="77777777" w:rsidTr="00E3738C">
        <w:trPr>
          <w:trHeight w:val="80"/>
        </w:trPr>
        <w:tc>
          <w:tcPr>
            <w:tcW w:w="1080" w:type="dxa"/>
          </w:tcPr>
          <w:p w14:paraId="30A256CD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EE8D687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02876" w:rsidRPr="00D146DB" w14:paraId="4CB354CA" w14:textId="77777777" w:rsidTr="00602876">
        <w:trPr>
          <w:trHeight w:val="510"/>
        </w:trPr>
        <w:tc>
          <w:tcPr>
            <w:tcW w:w="1080" w:type="dxa"/>
          </w:tcPr>
          <w:p w14:paraId="78EF809C" w14:textId="77777777" w:rsidR="00602876" w:rsidRPr="00D146DB" w:rsidRDefault="0060287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725CDFF" w14:textId="77777777" w:rsidR="00602876" w:rsidRPr="00D146DB" w:rsidRDefault="0060287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dörr inklusive karm skall an</w:t>
            </w:r>
            <w:r>
              <w:rPr>
                <w:rFonts w:ascii="Arial" w:hAnsi="Arial"/>
                <w:sz w:val="20"/>
              </w:rPr>
              <w:t>ordnas</w:t>
            </w:r>
            <w:r>
              <w:rPr>
                <w:rFonts w:ascii="Arial" w:hAnsi="Arial"/>
                <w:sz w:val="20"/>
              </w:rPr>
              <w:br/>
              <w:t>enligt typlösning T03-103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63B7" w14:textId="77777777" w:rsidR="00602876" w:rsidRDefault="00602876" w:rsidP="005C6230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36A202D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96116C4" w14:textId="77777777" w:rsidR="002A120F" w:rsidRPr="00602876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6C89F54" w14:textId="77777777" w:rsidR="006149B3" w:rsidRPr="00972927" w:rsidRDefault="00972927" w:rsidP="006149B3">
      <w:pPr>
        <w:pStyle w:val="1515"/>
        <w:tabs>
          <w:tab w:val="left" w:pos="1560"/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3738C" w:rsidRPr="00D146DB" w14:paraId="211AC7D3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29951A1B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03</w:t>
            </w:r>
            <w:r w:rsidR="00B832B6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58174750" w14:textId="77777777" w:rsidR="00E3738C" w:rsidRPr="009B2A46" w:rsidRDefault="00E3738C" w:rsidP="00502675">
            <w:pPr>
              <w:pStyle w:val="Kontrollpunkt"/>
            </w:pPr>
            <w:r w:rsidRPr="009B2A46">
              <w:t>Dörrblad är monterat.</w:t>
            </w:r>
          </w:p>
        </w:tc>
        <w:tc>
          <w:tcPr>
            <w:tcW w:w="742" w:type="dxa"/>
          </w:tcPr>
          <w:p w14:paraId="1017A92C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9" w:name="Kryss82"/>
        <w:tc>
          <w:tcPr>
            <w:tcW w:w="1320" w:type="dxa"/>
            <w:vMerge w:val="restart"/>
          </w:tcPr>
          <w:p w14:paraId="76C1C00B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0" w:name="Kryss83"/>
          <w:p w14:paraId="01F155A5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1" w:name="Kryss84"/>
          <w:p w14:paraId="226F40EF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3738C" w:rsidRPr="00D146DB" w14:paraId="6A61474D" w14:textId="77777777" w:rsidTr="00224765">
        <w:trPr>
          <w:trHeight w:val="304"/>
        </w:trPr>
        <w:tc>
          <w:tcPr>
            <w:tcW w:w="709" w:type="dxa"/>
            <w:vMerge/>
          </w:tcPr>
          <w:p w14:paraId="1B70C092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F986F7D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5F9EF12" w14:textId="77777777" w:rsidR="00E3738C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0554528" w14:textId="77777777" w:rsidR="00E3738C" w:rsidRPr="008366E6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624ACB2C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0F947EA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4C130B20" w14:textId="77777777" w:rsidTr="00C017ED">
        <w:tc>
          <w:tcPr>
            <w:tcW w:w="1080" w:type="dxa"/>
          </w:tcPr>
          <w:bookmarkStart w:id="102" w:name="Kryss199"/>
          <w:p w14:paraId="6648A7E8" w14:textId="77777777" w:rsidR="00C017ED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"/>
            <w:r w:rsidR="00C017ED">
              <w:rPr>
                <w:rFonts w:ascii="Arial" w:hAnsi="Arial"/>
                <w:sz w:val="20"/>
              </w:rPr>
              <w:t xml:space="preserve"> 03c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C5E6F90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är inte monterat.</w:t>
            </w:r>
          </w:p>
        </w:tc>
        <w:tc>
          <w:tcPr>
            <w:tcW w:w="1334" w:type="dxa"/>
          </w:tcPr>
          <w:p w14:paraId="1DEA9997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35567DB5" w14:textId="77777777" w:rsidTr="00E3738C">
        <w:trPr>
          <w:trHeight w:val="80"/>
        </w:trPr>
        <w:tc>
          <w:tcPr>
            <w:tcW w:w="1080" w:type="dxa"/>
          </w:tcPr>
          <w:p w14:paraId="119E993A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C690E4E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02876" w:rsidRPr="00D146DB" w14:paraId="2D84F5BE" w14:textId="77777777" w:rsidTr="00602876">
        <w:trPr>
          <w:trHeight w:val="510"/>
        </w:trPr>
        <w:tc>
          <w:tcPr>
            <w:tcW w:w="1080" w:type="dxa"/>
          </w:tcPr>
          <w:p w14:paraId="52216B82" w14:textId="77777777" w:rsidR="00602876" w:rsidRPr="00D146DB" w:rsidRDefault="0060287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7264380" w14:textId="77777777" w:rsidR="00602876" w:rsidRPr="00D146DB" w:rsidRDefault="0060287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Nytt dörrblad av godkänd typ enligt typlösning T03-101 skall 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6735" w14:textId="77777777" w:rsidR="00602876" w:rsidRDefault="00602876" w:rsidP="005C6230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19C30B2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00511B5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0D43B36" w14:textId="77777777" w:rsidR="006149B3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3738C" w:rsidRPr="00D146DB" w14:paraId="2D9705D6" w14:textId="77777777" w:rsidTr="00224765">
        <w:trPr>
          <w:trHeight w:val="340"/>
        </w:trPr>
        <w:tc>
          <w:tcPr>
            <w:tcW w:w="709" w:type="dxa"/>
            <w:vMerge w:val="restart"/>
          </w:tcPr>
          <w:p w14:paraId="48F06181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</w:t>
            </w:r>
            <w:r w:rsidR="00B832B6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48D9785D" w14:textId="77777777" w:rsidR="00E3738C" w:rsidRPr="00D146DB" w:rsidRDefault="009B2A46" w:rsidP="00502675">
            <w:pPr>
              <w:pStyle w:val="Kontrollpunkt"/>
            </w:pPr>
            <w:r>
              <w:t xml:space="preserve">Dörrblad går fritt från </w:t>
            </w:r>
            <w:r w:rsidR="00E3738C" w:rsidRPr="00D146DB">
              <w:t>golv, väggar eller in</w:t>
            </w:r>
            <w:r w:rsidR="00D155C5">
              <w:softHyphen/>
            </w:r>
            <w:r w:rsidR="00E3738C" w:rsidRPr="00D146DB">
              <w:t>stallationer vid öppnande och stängande.</w:t>
            </w:r>
          </w:p>
        </w:tc>
        <w:tc>
          <w:tcPr>
            <w:tcW w:w="742" w:type="dxa"/>
          </w:tcPr>
          <w:p w14:paraId="59EB7435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3" w:name="Kryss85"/>
        <w:tc>
          <w:tcPr>
            <w:tcW w:w="1320" w:type="dxa"/>
            <w:vMerge w:val="restart"/>
          </w:tcPr>
          <w:p w14:paraId="38D5E8BA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4" w:name="Kryss86"/>
          <w:p w14:paraId="014DE863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5" w:name="Kryss87"/>
          <w:p w14:paraId="24D8D603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3738C" w:rsidRPr="00D146DB" w14:paraId="65E88D15" w14:textId="77777777" w:rsidTr="00224765">
        <w:trPr>
          <w:trHeight w:val="204"/>
        </w:trPr>
        <w:tc>
          <w:tcPr>
            <w:tcW w:w="709" w:type="dxa"/>
            <w:vMerge/>
          </w:tcPr>
          <w:p w14:paraId="15C7B26E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914F353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3C792AE" w14:textId="77777777" w:rsidR="00E3738C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A52DF09" w14:textId="77777777" w:rsidR="00E3738C" w:rsidRPr="008366E6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184338D9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5795DEF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7B285529" w14:textId="77777777" w:rsidTr="00C017ED">
        <w:tc>
          <w:tcPr>
            <w:tcW w:w="1080" w:type="dxa"/>
          </w:tcPr>
          <w:bookmarkStart w:id="106" w:name="Kryss200"/>
          <w:p w14:paraId="3C15649A" w14:textId="77777777" w:rsidR="00C017ED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"/>
            <w:r w:rsidR="00C017ED">
              <w:rPr>
                <w:rFonts w:ascii="Arial" w:hAnsi="Arial"/>
                <w:sz w:val="20"/>
              </w:rPr>
              <w:t xml:space="preserve"> 03d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BC14C6D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 tar i golv, väggar eller installationer vid öppnande och stängande.</w:t>
            </w:r>
          </w:p>
        </w:tc>
        <w:tc>
          <w:tcPr>
            <w:tcW w:w="1334" w:type="dxa"/>
          </w:tcPr>
          <w:p w14:paraId="619DBB53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63F2548A" w14:textId="77777777" w:rsidTr="00E3738C">
        <w:trPr>
          <w:trHeight w:val="80"/>
        </w:trPr>
        <w:tc>
          <w:tcPr>
            <w:tcW w:w="1080" w:type="dxa"/>
          </w:tcPr>
          <w:p w14:paraId="55580951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D6A5958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02876" w:rsidRPr="00D146DB" w14:paraId="36691D99" w14:textId="77777777" w:rsidTr="00602876">
        <w:trPr>
          <w:trHeight w:val="510"/>
        </w:trPr>
        <w:tc>
          <w:tcPr>
            <w:tcW w:w="1080" w:type="dxa"/>
          </w:tcPr>
          <w:p w14:paraId="62A22E96" w14:textId="77777777" w:rsidR="00602876" w:rsidRPr="00D146DB" w:rsidRDefault="0060287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2E22562" w14:textId="77777777" w:rsidR="00602876" w:rsidRPr="00D146DB" w:rsidRDefault="0060287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Dörr alternativt dess omgivning skall justeras. 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0E1DD" w14:textId="77777777" w:rsidR="00602876" w:rsidRDefault="00602876" w:rsidP="005C6230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AA5BD24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3560777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9A1475A" w14:textId="77777777" w:rsidR="00B832B6" w:rsidRDefault="00B832B6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3738C" w:rsidRPr="00D146DB" w14:paraId="6BFAA179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3B3B408E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</w:t>
            </w:r>
            <w:r w:rsidR="00B832B6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6B2860F9" w14:textId="77777777" w:rsidR="00E3738C" w:rsidRPr="00D146DB" w:rsidRDefault="00E3738C" w:rsidP="00502675">
            <w:pPr>
              <w:pStyle w:val="Kontrollpunkt"/>
            </w:pPr>
            <w:r w:rsidRPr="00D146DB">
              <w:t>Dörr är riktigt påhängd och justerad i karm.</w:t>
            </w:r>
          </w:p>
        </w:tc>
        <w:tc>
          <w:tcPr>
            <w:tcW w:w="742" w:type="dxa"/>
          </w:tcPr>
          <w:p w14:paraId="071D250D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7" w:name="Kryss88"/>
        <w:tc>
          <w:tcPr>
            <w:tcW w:w="1320" w:type="dxa"/>
            <w:vMerge w:val="restart"/>
          </w:tcPr>
          <w:p w14:paraId="0423091E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8" w:name="Kryss89"/>
          <w:p w14:paraId="4F216983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9" w:name="Kryss90"/>
          <w:p w14:paraId="4FD9A779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3738C" w:rsidRPr="00D146DB" w14:paraId="7AAE9E91" w14:textId="77777777" w:rsidTr="00224765">
        <w:trPr>
          <w:trHeight w:val="304"/>
        </w:trPr>
        <w:tc>
          <w:tcPr>
            <w:tcW w:w="709" w:type="dxa"/>
            <w:vMerge/>
          </w:tcPr>
          <w:p w14:paraId="09119AF8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372C0E3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45E7F0F" w14:textId="77777777" w:rsidR="00E3738C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83D3DF0" w14:textId="77777777" w:rsidR="00E3738C" w:rsidRPr="008366E6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007DF1B7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8061D83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2AD21103" w14:textId="77777777" w:rsidTr="00C017ED">
        <w:tc>
          <w:tcPr>
            <w:tcW w:w="1080" w:type="dxa"/>
          </w:tcPr>
          <w:bookmarkStart w:id="110" w:name="Kryss201"/>
          <w:p w14:paraId="3DA6DAC5" w14:textId="77777777" w:rsidR="00C017ED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"/>
            <w:r w:rsidR="00C017ED">
              <w:rPr>
                <w:rFonts w:ascii="Arial" w:hAnsi="Arial"/>
                <w:sz w:val="20"/>
              </w:rPr>
              <w:t xml:space="preserve"> 03e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523898A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 är felaktigt påhängd.</w:t>
            </w:r>
          </w:p>
        </w:tc>
        <w:tc>
          <w:tcPr>
            <w:tcW w:w="1334" w:type="dxa"/>
          </w:tcPr>
          <w:p w14:paraId="7F604207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08D0811D" w14:textId="77777777" w:rsidTr="00E3738C">
        <w:trPr>
          <w:trHeight w:val="80"/>
        </w:trPr>
        <w:tc>
          <w:tcPr>
            <w:tcW w:w="1080" w:type="dxa"/>
          </w:tcPr>
          <w:p w14:paraId="57E36D57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AE686DC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02876" w:rsidRPr="00D146DB" w14:paraId="5BC27511" w14:textId="77777777" w:rsidTr="00602876">
        <w:trPr>
          <w:trHeight w:val="510"/>
        </w:trPr>
        <w:tc>
          <w:tcPr>
            <w:tcW w:w="1080" w:type="dxa"/>
          </w:tcPr>
          <w:p w14:paraId="41F5EB2F" w14:textId="77777777" w:rsidR="00602876" w:rsidRPr="00D146DB" w:rsidRDefault="0060287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24C4604" w14:textId="77777777" w:rsidR="00602876" w:rsidRPr="00D146DB" w:rsidRDefault="0060287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</w:t>
            </w:r>
            <w:r w:rsidR="00935255">
              <w:rPr>
                <w:rFonts w:ascii="Arial" w:hAnsi="Arial"/>
                <w:sz w:val="20"/>
              </w:rPr>
              <w:t>tgärd: Hängning skall justeras.</w:t>
            </w:r>
            <w:r w:rsidR="005A5283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B610" w14:textId="77777777" w:rsidR="00602876" w:rsidRDefault="00602876" w:rsidP="005C6230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F23368A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4F024DA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E11FE04" w14:textId="77777777" w:rsidR="006149B3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3738C" w:rsidRPr="00D146DB" w14:paraId="717EBC20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234ACE6D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03f"/>
              </w:smartTagPr>
              <w:r>
                <w:rPr>
                  <w:rFonts w:ascii="Arial" w:hAnsi="Arial"/>
                  <w:sz w:val="22"/>
                  <w:szCs w:val="22"/>
                </w:rPr>
                <w:t>03</w:t>
              </w:r>
              <w:r w:rsidR="00B832B6">
                <w:rPr>
                  <w:rFonts w:ascii="Arial" w:hAnsi="Arial"/>
                  <w:sz w:val="22"/>
                  <w:szCs w:val="22"/>
                </w:rPr>
                <w:t>f</w:t>
              </w:r>
            </w:smartTag>
          </w:p>
        </w:tc>
        <w:tc>
          <w:tcPr>
            <w:tcW w:w="4658" w:type="dxa"/>
            <w:vMerge w:val="restart"/>
          </w:tcPr>
          <w:p w14:paraId="07DDDF74" w14:textId="77777777" w:rsidR="00E3738C" w:rsidRPr="00D146DB" w:rsidRDefault="00E3738C" w:rsidP="00502675">
            <w:pPr>
              <w:pStyle w:val="Kontrollpunkt"/>
            </w:pPr>
            <w:r w:rsidRPr="00D146DB">
              <w:t>Ingjutning av karm och tröskel är riktigt gjord.</w:t>
            </w:r>
          </w:p>
        </w:tc>
        <w:tc>
          <w:tcPr>
            <w:tcW w:w="742" w:type="dxa"/>
          </w:tcPr>
          <w:p w14:paraId="65D20CED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11" w:name="Kryss91"/>
        <w:tc>
          <w:tcPr>
            <w:tcW w:w="1320" w:type="dxa"/>
            <w:vMerge w:val="restart"/>
          </w:tcPr>
          <w:p w14:paraId="4646CB3F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2" w:name="Kryss92"/>
          <w:p w14:paraId="24EFFFFD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3" w:name="Kryss93"/>
          <w:p w14:paraId="263C470E" w14:textId="77777777" w:rsidR="00E3738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"/>
            <w:r w:rsidR="00E3738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3738C" w:rsidRPr="00D146DB" w14:paraId="4A6747CB" w14:textId="77777777" w:rsidTr="00224765">
        <w:trPr>
          <w:trHeight w:val="304"/>
        </w:trPr>
        <w:tc>
          <w:tcPr>
            <w:tcW w:w="709" w:type="dxa"/>
            <w:vMerge/>
          </w:tcPr>
          <w:p w14:paraId="260401E0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2C8B7BC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93D541A" w14:textId="77777777" w:rsidR="00E3738C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0D05B1C" w14:textId="77777777" w:rsidR="00E3738C" w:rsidRPr="008366E6" w:rsidRDefault="00E3738C" w:rsidP="00DD41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20" w:type="dxa"/>
            <w:vMerge/>
          </w:tcPr>
          <w:p w14:paraId="04444713" w14:textId="77777777" w:rsidR="00E3738C" w:rsidRPr="00D146DB" w:rsidRDefault="00E3738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73A10CF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43512328" w14:textId="77777777" w:rsidTr="00C017ED">
        <w:tc>
          <w:tcPr>
            <w:tcW w:w="1080" w:type="dxa"/>
          </w:tcPr>
          <w:bookmarkStart w:id="114" w:name="Kryss202"/>
          <w:p w14:paraId="09A3BBC8" w14:textId="77777777" w:rsidR="00C017ED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"/>
            <w:r w:rsidR="00C017ED">
              <w:rPr>
                <w:rFonts w:ascii="Arial" w:hAnsi="Arial"/>
                <w:sz w:val="20"/>
              </w:rPr>
              <w:t xml:space="preserve"> 03f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9678E64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Håligheter finns mellan karm och vägg.</w:t>
            </w:r>
          </w:p>
        </w:tc>
        <w:tc>
          <w:tcPr>
            <w:tcW w:w="1334" w:type="dxa"/>
          </w:tcPr>
          <w:p w14:paraId="44CE8F02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07671D64" w14:textId="77777777" w:rsidTr="002509C8">
        <w:trPr>
          <w:trHeight w:val="80"/>
        </w:trPr>
        <w:tc>
          <w:tcPr>
            <w:tcW w:w="1080" w:type="dxa"/>
          </w:tcPr>
          <w:p w14:paraId="1ABE90CC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BC59EBB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32EE6" w:rsidRPr="00D146DB" w14:paraId="30C73C55" w14:textId="77777777" w:rsidTr="00D32EE6">
        <w:trPr>
          <w:trHeight w:val="510"/>
        </w:trPr>
        <w:tc>
          <w:tcPr>
            <w:tcW w:w="1080" w:type="dxa"/>
          </w:tcPr>
          <w:p w14:paraId="19DF3450" w14:textId="77777777" w:rsidR="00D32EE6" w:rsidRPr="00D146DB" w:rsidRDefault="00D32EE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2E69045" w14:textId="77777777" w:rsidR="00D32EE6" w:rsidRPr="00D146DB" w:rsidRDefault="00D32EE6" w:rsidP="00B832B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Håligheter skall ige</w:t>
            </w:r>
            <w:r w:rsidR="003B08C9">
              <w:rPr>
                <w:rFonts w:ascii="Arial" w:hAnsi="Arial"/>
                <w:sz w:val="20"/>
              </w:rPr>
              <w:t xml:space="preserve">nlagas enligt typlösning </w:t>
            </w:r>
            <w:r w:rsidR="003B08C9" w:rsidRPr="00C25773">
              <w:rPr>
                <w:rFonts w:ascii="Arial" w:hAnsi="Arial"/>
                <w:sz w:val="20"/>
              </w:rPr>
              <w:t>T12-102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96B2E" w14:textId="77777777" w:rsidR="00D32EE6" w:rsidRDefault="00D32EE6" w:rsidP="00B832B6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FD17B74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27A16BD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6626364" w14:textId="77777777" w:rsidR="00D32EE6" w:rsidRDefault="00D32EE6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7B06814F" w14:textId="77777777" w:rsidTr="00C017ED">
        <w:tc>
          <w:tcPr>
            <w:tcW w:w="1080" w:type="dxa"/>
          </w:tcPr>
          <w:bookmarkStart w:id="115" w:name="Kryss203"/>
          <w:p w14:paraId="678BDD59" w14:textId="77777777" w:rsidR="00C017ED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"/>
            <w:r w:rsidR="00C017ED">
              <w:rPr>
                <w:rFonts w:ascii="Arial" w:hAnsi="Arial"/>
                <w:sz w:val="20"/>
              </w:rPr>
              <w:t xml:space="preserve"> 03f</w:t>
            </w:r>
            <w:r w:rsidR="00C017ED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7BB7A05B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Håligheter finns mellan tröskel och golv.</w:t>
            </w:r>
          </w:p>
        </w:tc>
        <w:tc>
          <w:tcPr>
            <w:tcW w:w="1334" w:type="dxa"/>
          </w:tcPr>
          <w:p w14:paraId="4E8FBB05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7527303" w14:textId="77777777" w:rsidTr="002509C8">
        <w:trPr>
          <w:trHeight w:val="80"/>
        </w:trPr>
        <w:tc>
          <w:tcPr>
            <w:tcW w:w="1080" w:type="dxa"/>
          </w:tcPr>
          <w:p w14:paraId="439BB361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73D577F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32EE6" w:rsidRPr="00D146DB" w14:paraId="2C868831" w14:textId="77777777" w:rsidTr="00D32EE6">
        <w:trPr>
          <w:trHeight w:val="510"/>
        </w:trPr>
        <w:tc>
          <w:tcPr>
            <w:tcW w:w="1080" w:type="dxa"/>
          </w:tcPr>
          <w:p w14:paraId="511305B1" w14:textId="77777777" w:rsidR="00D32EE6" w:rsidRPr="00D146DB" w:rsidRDefault="00D32EE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1CE3BB4" w14:textId="77777777" w:rsidR="00D32EE6" w:rsidRPr="00D146DB" w:rsidRDefault="00D32EE6" w:rsidP="00853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Håligheter skall igenlagas enligt typlösning </w:t>
            </w:r>
            <w:r w:rsidRPr="00C25773">
              <w:rPr>
                <w:rFonts w:ascii="Arial" w:hAnsi="Arial"/>
                <w:sz w:val="20"/>
              </w:rPr>
              <w:t>T12-</w:t>
            </w:r>
            <w:r w:rsidR="003B08C9" w:rsidRPr="00C25773">
              <w:rPr>
                <w:rFonts w:ascii="Arial" w:hAnsi="Arial"/>
                <w:sz w:val="20"/>
              </w:rPr>
              <w:t>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5184" w14:textId="77777777" w:rsidR="00D32EE6" w:rsidRDefault="00D32EE6" w:rsidP="008537A8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5A508B8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74C7DE4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0239D03" w14:textId="77777777" w:rsidR="00D32EE6" w:rsidRPr="00C3069D" w:rsidRDefault="00D32EE6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97E0D" w:rsidRPr="00D146DB" w14:paraId="6106C966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314B546E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03g</w:t>
            </w:r>
          </w:p>
        </w:tc>
        <w:tc>
          <w:tcPr>
            <w:tcW w:w="4658" w:type="dxa"/>
            <w:vMerge w:val="restart"/>
          </w:tcPr>
          <w:p w14:paraId="31F2DFB8" w14:textId="77777777" w:rsidR="00897E0D" w:rsidRPr="00D146DB" w:rsidRDefault="00897E0D" w:rsidP="00502675">
            <w:pPr>
              <w:pStyle w:val="Kontrollpunkt"/>
            </w:pPr>
            <w:r w:rsidRPr="00D146DB">
              <w:t>Dörr och karm är rostskyddsbehandlade och utan rostangrepp.</w:t>
            </w:r>
          </w:p>
        </w:tc>
        <w:tc>
          <w:tcPr>
            <w:tcW w:w="742" w:type="dxa"/>
          </w:tcPr>
          <w:p w14:paraId="4D7D74ED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16" w:name="Kryss94"/>
        <w:tc>
          <w:tcPr>
            <w:tcW w:w="1320" w:type="dxa"/>
            <w:vMerge w:val="restart"/>
          </w:tcPr>
          <w:p w14:paraId="60FB9531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6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7" w:name="Kryss95"/>
          <w:p w14:paraId="2E9764A0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8" w:name="Kryss96"/>
          <w:p w14:paraId="00FC1037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97E0D" w:rsidRPr="00D146DB" w14:paraId="4D2C4480" w14:textId="77777777" w:rsidTr="00224765">
        <w:trPr>
          <w:trHeight w:val="304"/>
        </w:trPr>
        <w:tc>
          <w:tcPr>
            <w:tcW w:w="709" w:type="dxa"/>
            <w:vMerge/>
          </w:tcPr>
          <w:p w14:paraId="5C692978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968B69C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1326C97" w14:textId="77777777" w:rsidR="00897E0D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67CC89B" w14:textId="77777777" w:rsidR="00897E0D" w:rsidRPr="00D146DB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C289D6D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64CBD8A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1D2E88A2" w14:textId="77777777" w:rsidTr="00C017ED">
        <w:tc>
          <w:tcPr>
            <w:tcW w:w="1080" w:type="dxa"/>
          </w:tcPr>
          <w:bookmarkStart w:id="119" w:name="Kryss204"/>
          <w:p w14:paraId="39102535" w14:textId="77777777" w:rsidR="00C017ED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"/>
            <w:r w:rsidR="00C017ED">
              <w:rPr>
                <w:rFonts w:ascii="Arial" w:hAnsi="Arial"/>
                <w:sz w:val="20"/>
              </w:rPr>
              <w:t xml:space="preserve"> 03g</w:t>
            </w:r>
            <w:r w:rsidR="00C017ED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B70466F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Bristande rostskyddsbehandling på dörr och karm.</w:t>
            </w:r>
          </w:p>
        </w:tc>
        <w:tc>
          <w:tcPr>
            <w:tcW w:w="1334" w:type="dxa"/>
          </w:tcPr>
          <w:p w14:paraId="5D4AE48B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47D54850" w14:textId="77777777" w:rsidTr="00897E0D">
        <w:trPr>
          <w:trHeight w:val="80"/>
        </w:trPr>
        <w:tc>
          <w:tcPr>
            <w:tcW w:w="1080" w:type="dxa"/>
          </w:tcPr>
          <w:p w14:paraId="1D3C640E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0D71F37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2B1E2601" w14:textId="77777777" w:rsidTr="00C017ED">
        <w:tc>
          <w:tcPr>
            <w:tcW w:w="1080" w:type="dxa"/>
          </w:tcPr>
          <w:p w14:paraId="5C43FBE7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723BAC4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Rostskyddsbehandling skall kompletteras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0C0AF9E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EA4B387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017ED" w:rsidRPr="00D146DB" w14:paraId="1CAC13CA" w14:textId="77777777" w:rsidTr="00C017ED">
        <w:tc>
          <w:tcPr>
            <w:tcW w:w="1080" w:type="dxa"/>
          </w:tcPr>
          <w:bookmarkStart w:id="120" w:name="Kryss205"/>
          <w:p w14:paraId="4F88209A" w14:textId="77777777" w:rsidR="00C017ED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"/>
            <w:r w:rsidR="00C017ED">
              <w:rPr>
                <w:rFonts w:ascii="Arial" w:hAnsi="Arial"/>
                <w:sz w:val="20"/>
              </w:rPr>
              <w:t xml:space="preserve"> 03g</w:t>
            </w:r>
            <w:r w:rsidR="00C017ED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345796A0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Rostskyddsbehandling saknas på dörr och karm.</w:t>
            </w:r>
          </w:p>
        </w:tc>
        <w:tc>
          <w:tcPr>
            <w:tcW w:w="1334" w:type="dxa"/>
          </w:tcPr>
          <w:p w14:paraId="1F3A5A6F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654AAB0B" w14:textId="77777777" w:rsidTr="00897E0D">
        <w:trPr>
          <w:trHeight w:val="80"/>
        </w:trPr>
        <w:tc>
          <w:tcPr>
            <w:tcW w:w="1080" w:type="dxa"/>
          </w:tcPr>
          <w:p w14:paraId="10800075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99E3457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017ED" w:rsidRPr="00D146DB" w14:paraId="6FC6E7A8" w14:textId="77777777" w:rsidTr="00C017ED">
        <w:tc>
          <w:tcPr>
            <w:tcW w:w="1080" w:type="dxa"/>
          </w:tcPr>
          <w:p w14:paraId="7C90C319" w14:textId="77777777" w:rsidR="00C017ED" w:rsidRPr="00D146DB" w:rsidRDefault="00C017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8998AD2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Dörr och karm skall rostskyddsbehandlas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56F7422" w14:textId="77777777" w:rsidR="00C017ED" w:rsidRPr="00D146DB" w:rsidRDefault="00C017E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CB217C9" w14:textId="77777777" w:rsidR="006149B3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97E0D" w:rsidRPr="00D146DB" w14:paraId="3CC040D1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17474853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03h</w:t>
            </w:r>
          </w:p>
        </w:tc>
        <w:tc>
          <w:tcPr>
            <w:tcW w:w="4658" w:type="dxa"/>
            <w:vMerge w:val="restart"/>
          </w:tcPr>
          <w:p w14:paraId="24AE4483" w14:textId="77777777" w:rsidR="00897E0D" w:rsidRPr="00D146DB" w:rsidRDefault="00897E0D" w:rsidP="00502675">
            <w:pPr>
              <w:pStyle w:val="Kontrollpunkt"/>
            </w:pPr>
            <w:r w:rsidRPr="00D146DB">
              <w:t>Stängningsbeslag fungerar och dess rörliga delar är smorda.</w:t>
            </w:r>
          </w:p>
        </w:tc>
        <w:tc>
          <w:tcPr>
            <w:tcW w:w="742" w:type="dxa"/>
          </w:tcPr>
          <w:p w14:paraId="4C871D72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1" w:name="Kryss97"/>
        <w:tc>
          <w:tcPr>
            <w:tcW w:w="1320" w:type="dxa"/>
            <w:vMerge w:val="restart"/>
          </w:tcPr>
          <w:p w14:paraId="76817FAB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2" w:name="Kryss98"/>
          <w:p w14:paraId="610BBA7B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3" w:name="Kryss99"/>
          <w:p w14:paraId="19FDE82A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97E0D" w:rsidRPr="00D146DB" w14:paraId="68576467" w14:textId="77777777" w:rsidTr="00224765">
        <w:trPr>
          <w:trHeight w:val="304"/>
        </w:trPr>
        <w:tc>
          <w:tcPr>
            <w:tcW w:w="709" w:type="dxa"/>
            <w:vMerge/>
          </w:tcPr>
          <w:p w14:paraId="36835630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78E351E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598BD41" w14:textId="77777777" w:rsidR="00897E0D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FA13C08" w14:textId="77777777" w:rsidR="00897E0D" w:rsidRPr="00D146DB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788DB71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BB3A1E6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3D134B" w:rsidRPr="00D146DB" w14:paraId="76716875" w14:textId="77777777" w:rsidTr="003D134B">
        <w:tc>
          <w:tcPr>
            <w:tcW w:w="1080" w:type="dxa"/>
          </w:tcPr>
          <w:bookmarkStart w:id="124" w:name="Kryss206"/>
          <w:p w14:paraId="3556F6A2" w14:textId="77777777" w:rsidR="003D134B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"/>
            <w:r w:rsidR="003D134B">
              <w:rPr>
                <w:rFonts w:ascii="Arial" w:hAnsi="Arial"/>
                <w:sz w:val="20"/>
              </w:rPr>
              <w:t xml:space="preserve"> 03h</w:t>
            </w:r>
            <w:r w:rsidR="003D134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44064EA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Stängningsbeslag är ej kompletta.</w:t>
            </w:r>
          </w:p>
        </w:tc>
        <w:tc>
          <w:tcPr>
            <w:tcW w:w="1334" w:type="dxa"/>
          </w:tcPr>
          <w:p w14:paraId="156C4A77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4DFF5320" w14:textId="77777777" w:rsidTr="00897E0D">
        <w:trPr>
          <w:trHeight w:val="80"/>
        </w:trPr>
        <w:tc>
          <w:tcPr>
            <w:tcW w:w="1080" w:type="dxa"/>
          </w:tcPr>
          <w:p w14:paraId="77C1374D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A738D44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32EE6" w:rsidRPr="00D146DB" w14:paraId="0CB4B0F3" w14:textId="77777777" w:rsidTr="00D32EE6">
        <w:trPr>
          <w:trHeight w:val="510"/>
        </w:trPr>
        <w:tc>
          <w:tcPr>
            <w:tcW w:w="1080" w:type="dxa"/>
          </w:tcPr>
          <w:p w14:paraId="5724E244" w14:textId="77777777" w:rsidR="00D32EE6" w:rsidRPr="00D146DB" w:rsidRDefault="00D32EE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D093D45" w14:textId="77777777" w:rsidR="00D32EE6" w:rsidRPr="00D146DB" w:rsidRDefault="00D32EE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Stängningsbeslag skall kompletteras.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4F7E" w14:textId="77777777" w:rsidR="00D32EE6" w:rsidRDefault="00D32EE6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3765CEE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ED7ED3B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AF51CD1" w14:textId="77777777" w:rsidR="00D32EE6" w:rsidRPr="00972927" w:rsidRDefault="00972927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3D134B" w:rsidRPr="00D146DB" w14:paraId="0FDC0940" w14:textId="77777777" w:rsidTr="003D134B">
        <w:tc>
          <w:tcPr>
            <w:tcW w:w="1080" w:type="dxa"/>
          </w:tcPr>
          <w:bookmarkStart w:id="125" w:name="Kryss207"/>
          <w:p w14:paraId="785F3CCA" w14:textId="77777777" w:rsidR="003D134B" w:rsidRPr="00D146DB" w:rsidRDefault="006A76B5" w:rsidP="00897E0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fldChar w:fldCharType="begin">
                <w:ffData>
                  <w:name w:val="Kryss2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"/>
            <w:r w:rsidR="003D134B" w:rsidRPr="00D146DB">
              <w:rPr>
                <w:rFonts w:ascii="Arial" w:hAnsi="Arial"/>
                <w:sz w:val="20"/>
              </w:rPr>
              <w:t xml:space="preserve"> 03</w:t>
            </w:r>
            <w:r w:rsidR="003D134B">
              <w:rPr>
                <w:rFonts w:ascii="Arial" w:hAnsi="Arial"/>
                <w:sz w:val="20"/>
              </w:rPr>
              <w:t>h</w:t>
            </w:r>
            <w:r w:rsidR="003D134B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78ABFA6E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Stängningsbeslag kärvar.</w:t>
            </w:r>
          </w:p>
        </w:tc>
        <w:tc>
          <w:tcPr>
            <w:tcW w:w="1334" w:type="dxa"/>
          </w:tcPr>
          <w:p w14:paraId="78B34146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6EC0B9E" w14:textId="77777777" w:rsidTr="00897E0D">
        <w:trPr>
          <w:trHeight w:val="80"/>
        </w:trPr>
        <w:tc>
          <w:tcPr>
            <w:tcW w:w="1080" w:type="dxa"/>
          </w:tcPr>
          <w:p w14:paraId="075BA89B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25FF94E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D134B" w:rsidRPr="00D146DB" w14:paraId="4B19448F" w14:textId="77777777" w:rsidTr="003D134B">
        <w:tc>
          <w:tcPr>
            <w:tcW w:w="1080" w:type="dxa"/>
          </w:tcPr>
          <w:p w14:paraId="78865D8C" w14:textId="77777777" w:rsidR="003D134B" w:rsidRPr="00D146DB" w:rsidRDefault="003D134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5BFCA0E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Stängningsbeslag skall justeras och rörliga delar smörjas. Se typlösning T03-101.</w:t>
            </w:r>
          </w:p>
        </w:tc>
        <w:tc>
          <w:tcPr>
            <w:tcW w:w="1334" w:type="dxa"/>
          </w:tcPr>
          <w:p w14:paraId="39B76137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3680A07" w14:textId="77777777" w:rsidR="00027FFB" w:rsidRDefault="00027FFB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97E0D" w:rsidRPr="00D146DB" w14:paraId="4CCD825E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69556D7B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03i</w:t>
            </w:r>
          </w:p>
        </w:tc>
        <w:tc>
          <w:tcPr>
            <w:tcW w:w="4658" w:type="dxa"/>
            <w:vMerge w:val="restart"/>
          </w:tcPr>
          <w:p w14:paraId="0D55F7B4" w14:textId="77777777" w:rsidR="00897E0D" w:rsidRPr="00D146DB" w:rsidRDefault="00897E0D" w:rsidP="00502675">
            <w:pPr>
              <w:pStyle w:val="Kontrollpunkt"/>
            </w:pPr>
            <w:r w:rsidRPr="00D146DB">
              <w:t>Gångjärn är smorda och fria från rost.</w:t>
            </w:r>
          </w:p>
        </w:tc>
        <w:tc>
          <w:tcPr>
            <w:tcW w:w="742" w:type="dxa"/>
          </w:tcPr>
          <w:p w14:paraId="360C7D12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6" w:name="Kryss100"/>
        <w:tc>
          <w:tcPr>
            <w:tcW w:w="1320" w:type="dxa"/>
            <w:vMerge w:val="restart"/>
          </w:tcPr>
          <w:p w14:paraId="1826FCB9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7" w:name="Kryss101"/>
          <w:p w14:paraId="2ABA0F3D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8" w:name="Kryss102"/>
          <w:p w14:paraId="3EE75C52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97E0D" w:rsidRPr="00D146DB" w14:paraId="40560010" w14:textId="77777777" w:rsidTr="00224765">
        <w:trPr>
          <w:trHeight w:val="304"/>
        </w:trPr>
        <w:tc>
          <w:tcPr>
            <w:tcW w:w="709" w:type="dxa"/>
            <w:vMerge/>
          </w:tcPr>
          <w:p w14:paraId="030F1C0E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5B3F8A2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4565DDC" w14:textId="77777777" w:rsidR="00897E0D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05B86D4" w14:textId="77777777" w:rsidR="00897E0D" w:rsidRPr="00D146DB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2505EE9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E4D4379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3D134B" w:rsidRPr="00D146DB" w14:paraId="546C5EDB" w14:textId="77777777" w:rsidTr="003D134B">
        <w:tc>
          <w:tcPr>
            <w:tcW w:w="1080" w:type="dxa"/>
          </w:tcPr>
          <w:bookmarkStart w:id="129" w:name="Kryss208"/>
          <w:p w14:paraId="352254BF" w14:textId="77777777" w:rsidR="003D134B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9"/>
            <w:r w:rsidR="003D134B">
              <w:rPr>
                <w:rFonts w:ascii="Arial" w:hAnsi="Arial"/>
                <w:sz w:val="20"/>
              </w:rPr>
              <w:t xml:space="preserve"> 03i</w:t>
            </w:r>
            <w:r w:rsidR="003D134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119EA6C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Gångjärn är osmorda.</w:t>
            </w:r>
          </w:p>
        </w:tc>
        <w:tc>
          <w:tcPr>
            <w:tcW w:w="1334" w:type="dxa"/>
          </w:tcPr>
          <w:p w14:paraId="5A42EC34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3B9FAB75" w14:textId="77777777" w:rsidTr="00897E0D">
        <w:trPr>
          <w:trHeight w:val="80"/>
        </w:trPr>
        <w:tc>
          <w:tcPr>
            <w:tcW w:w="1080" w:type="dxa"/>
          </w:tcPr>
          <w:p w14:paraId="5C7FE64D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1B303A5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D134B" w:rsidRPr="00D146DB" w14:paraId="15AD1E41" w14:textId="77777777" w:rsidTr="003D134B">
        <w:tc>
          <w:tcPr>
            <w:tcW w:w="1080" w:type="dxa"/>
          </w:tcPr>
          <w:p w14:paraId="77816B29" w14:textId="77777777" w:rsidR="003D134B" w:rsidRPr="00D146DB" w:rsidRDefault="003D134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AF904EC" w14:textId="77777777" w:rsidR="003D134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Gångjärn skall rengöras</w:t>
            </w:r>
            <w:r>
              <w:rPr>
                <w:rFonts w:ascii="Arial" w:hAnsi="Arial"/>
                <w:sz w:val="20"/>
              </w:rPr>
              <w:t xml:space="preserve"> och smörjas.</w:t>
            </w:r>
          </w:p>
          <w:p w14:paraId="7E3EA37A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</w:tcPr>
          <w:p w14:paraId="4412860B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D6E5751" w14:textId="77777777" w:rsidR="006149B3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97E0D" w:rsidRPr="00D146DB" w14:paraId="3C8C7210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7D187EA3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</w:t>
            </w:r>
            <w:r w:rsidRPr="00D146DB">
              <w:rPr>
                <w:rFonts w:ascii="Arial" w:hAnsi="Arial"/>
                <w:sz w:val="22"/>
                <w:szCs w:val="22"/>
              </w:rPr>
              <w:t>j</w:t>
            </w:r>
          </w:p>
        </w:tc>
        <w:tc>
          <w:tcPr>
            <w:tcW w:w="4658" w:type="dxa"/>
            <w:vMerge w:val="restart"/>
          </w:tcPr>
          <w:p w14:paraId="2FBF269B" w14:textId="77777777" w:rsidR="00897E0D" w:rsidRPr="00D146DB" w:rsidRDefault="00897E0D" w:rsidP="00502675">
            <w:pPr>
              <w:pStyle w:val="Kontrollpunkt"/>
            </w:pPr>
            <w:r w:rsidRPr="00D146DB">
              <w:t>Mittpost till pardörr finns och fungerar.</w:t>
            </w:r>
          </w:p>
        </w:tc>
        <w:tc>
          <w:tcPr>
            <w:tcW w:w="742" w:type="dxa"/>
          </w:tcPr>
          <w:p w14:paraId="5338D7A8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30" w:name="Kryss103"/>
        <w:tc>
          <w:tcPr>
            <w:tcW w:w="1320" w:type="dxa"/>
            <w:vMerge w:val="restart"/>
          </w:tcPr>
          <w:p w14:paraId="46B62F95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31" w:name="Kryss104"/>
          <w:p w14:paraId="564C4204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1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32" w:name="Kryss105"/>
          <w:p w14:paraId="468D79F4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97E0D" w:rsidRPr="00D146DB" w14:paraId="6FB02BA7" w14:textId="77777777" w:rsidTr="00224765">
        <w:trPr>
          <w:trHeight w:val="304"/>
        </w:trPr>
        <w:tc>
          <w:tcPr>
            <w:tcW w:w="709" w:type="dxa"/>
            <w:vMerge/>
          </w:tcPr>
          <w:p w14:paraId="7300A348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A84E854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7D1E35D" w14:textId="77777777" w:rsidR="00897E0D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A0C4293" w14:textId="77777777" w:rsidR="00897E0D" w:rsidRPr="00D146DB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362C86F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487A3FF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3D134B" w:rsidRPr="00D146DB" w14:paraId="2B18CAAE" w14:textId="77777777" w:rsidTr="003D134B">
        <w:tc>
          <w:tcPr>
            <w:tcW w:w="1080" w:type="dxa"/>
          </w:tcPr>
          <w:bookmarkStart w:id="133" w:name="Kryss209"/>
          <w:p w14:paraId="72AB5110" w14:textId="77777777" w:rsidR="003D134B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"/>
            <w:r w:rsidR="003D134B">
              <w:rPr>
                <w:rFonts w:ascii="Arial" w:hAnsi="Arial"/>
                <w:sz w:val="20"/>
              </w:rPr>
              <w:t xml:space="preserve"> 03</w:t>
            </w:r>
            <w:r w:rsidR="003D134B" w:rsidRPr="00D146DB">
              <w:rPr>
                <w:rFonts w:ascii="Arial" w:hAnsi="Arial"/>
                <w:sz w:val="20"/>
              </w:rPr>
              <w:t>j-1</w:t>
            </w:r>
          </w:p>
        </w:tc>
        <w:tc>
          <w:tcPr>
            <w:tcW w:w="5026" w:type="dxa"/>
          </w:tcPr>
          <w:p w14:paraId="3151D471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Mittpost till pardörr saknas.</w:t>
            </w:r>
          </w:p>
        </w:tc>
        <w:tc>
          <w:tcPr>
            <w:tcW w:w="1334" w:type="dxa"/>
          </w:tcPr>
          <w:p w14:paraId="2B4FAFD2" w14:textId="77777777" w:rsidR="003D134B" w:rsidRPr="00D146DB" w:rsidRDefault="003D134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7AA3E5AA" w14:textId="77777777" w:rsidTr="00897E0D">
        <w:trPr>
          <w:trHeight w:val="80"/>
        </w:trPr>
        <w:tc>
          <w:tcPr>
            <w:tcW w:w="1080" w:type="dxa"/>
          </w:tcPr>
          <w:p w14:paraId="7124424F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710CD62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2FB0" w:rsidRPr="00D146DB" w14:paraId="29F5D8E9" w14:textId="77777777" w:rsidTr="00A12FB0">
        <w:trPr>
          <w:trHeight w:val="503"/>
        </w:trPr>
        <w:tc>
          <w:tcPr>
            <w:tcW w:w="1080" w:type="dxa"/>
            <w:vMerge w:val="restart"/>
          </w:tcPr>
          <w:p w14:paraId="7CAEAC61" w14:textId="77777777" w:rsidR="00A12FB0" w:rsidRPr="00D146DB" w:rsidRDefault="00A12F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54180EBB" w14:textId="77777777" w:rsidR="00A12FB0" w:rsidRPr="00D146DB" w:rsidRDefault="00A12FB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mittpost skall anskaffas och provmonteras. Se typlösning T03-101. Efter kontroll demonteras mittpost och placeras i skyddsrumsförrådet.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01C3" w14:textId="77777777" w:rsidR="00A12FB0" w:rsidRDefault="00A12FB0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72269E9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E45E1D8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A12FB0" w:rsidRPr="00D146DB" w14:paraId="41158458" w14:textId="77777777" w:rsidTr="001325C4">
        <w:trPr>
          <w:trHeight w:val="128"/>
        </w:trPr>
        <w:tc>
          <w:tcPr>
            <w:tcW w:w="1080" w:type="dxa"/>
            <w:vMerge/>
          </w:tcPr>
          <w:p w14:paraId="578F3A62" w14:textId="77777777" w:rsidR="00A12FB0" w:rsidRPr="00D146DB" w:rsidRDefault="00A12F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2CBFB657" w14:textId="77777777" w:rsidR="00A12FB0" w:rsidRPr="00D146DB" w:rsidRDefault="00A12FB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51C3014B" w14:textId="77777777" w:rsidR="00A12FB0" w:rsidRPr="00CA7E69" w:rsidRDefault="00A12FB0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71830599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17A81FDB" w14:textId="77777777" w:rsidTr="00BF608E">
        <w:tc>
          <w:tcPr>
            <w:tcW w:w="1080" w:type="dxa"/>
          </w:tcPr>
          <w:bookmarkStart w:id="134" w:name="Kryss210"/>
          <w:p w14:paraId="4A7AB26C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"/>
            <w:r w:rsidR="00BF608E">
              <w:rPr>
                <w:rFonts w:ascii="Arial" w:hAnsi="Arial"/>
                <w:sz w:val="20"/>
              </w:rPr>
              <w:t xml:space="preserve"> 03</w:t>
            </w:r>
            <w:r w:rsidR="00BF608E" w:rsidRPr="00D146DB">
              <w:rPr>
                <w:rFonts w:ascii="Arial" w:hAnsi="Arial"/>
                <w:sz w:val="20"/>
              </w:rPr>
              <w:t>j-2</w:t>
            </w:r>
          </w:p>
        </w:tc>
        <w:tc>
          <w:tcPr>
            <w:tcW w:w="5026" w:type="dxa"/>
          </w:tcPr>
          <w:p w14:paraId="601BAC2E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Mittpost till pardörr har fel längd.</w:t>
            </w:r>
          </w:p>
        </w:tc>
        <w:tc>
          <w:tcPr>
            <w:tcW w:w="1334" w:type="dxa"/>
          </w:tcPr>
          <w:p w14:paraId="20A93D79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33ACA634" w14:textId="77777777" w:rsidTr="00897E0D">
        <w:trPr>
          <w:trHeight w:val="80"/>
        </w:trPr>
        <w:tc>
          <w:tcPr>
            <w:tcW w:w="1080" w:type="dxa"/>
          </w:tcPr>
          <w:p w14:paraId="27DAC052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E10C044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32EE6" w:rsidRPr="00D146DB" w14:paraId="543FFE2E" w14:textId="77777777" w:rsidTr="00D32EE6">
        <w:trPr>
          <w:trHeight w:val="510"/>
        </w:trPr>
        <w:tc>
          <w:tcPr>
            <w:tcW w:w="1080" w:type="dxa"/>
          </w:tcPr>
          <w:p w14:paraId="0170E6E5" w14:textId="77777777" w:rsidR="00D32EE6" w:rsidRPr="00D146DB" w:rsidRDefault="00D32EE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3569609" w14:textId="77777777" w:rsidR="00D32EE6" w:rsidRPr="00D146DB" w:rsidRDefault="00D32EE6" w:rsidP="009B356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Mittpost skall anpassas och provmonteras.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6D5FA" w14:textId="77777777" w:rsidR="00D32EE6" w:rsidRDefault="00D32EE6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60B9CAD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6869647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6070321" w14:textId="77777777" w:rsidR="00D32EE6" w:rsidRPr="00C3069D" w:rsidRDefault="00D32EE6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97E0D" w:rsidRPr="00D146DB" w14:paraId="3C413A6F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460FC95A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</w:t>
            </w:r>
            <w:r w:rsidRPr="00D146DB">
              <w:rPr>
                <w:rFonts w:ascii="Arial" w:hAnsi="Arial"/>
                <w:sz w:val="22"/>
                <w:szCs w:val="22"/>
              </w:rPr>
              <w:t>k</w:t>
            </w:r>
          </w:p>
        </w:tc>
        <w:tc>
          <w:tcPr>
            <w:tcW w:w="4658" w:type="dxa"/>
            <w:vMerge w:val="restart"/>
          </w:tcPr>
          <w:p w14:paraId="66AC5CA8" w14:textId="77777777" w:rsidR="00897E0D" w:rsidRPr="00D146DB" w:rsidRDefault="009B2A46" w:rsidP="00502675">
            <w:pPr>
              <w:pStyle w:val="Kontrollpunkt"/>
            </w:pPr>
            <w:r>
              <w:t>Montageskruv</w:t>
            </w:r>
            <w:r w:rsidR="00897E0D" w:rsidRPr="00D146DB">
              <w:t xml:space="preserve"> till mittpost finns.</w:t>
            </w:r>
          </w:p>
        </w:tc>
        <w:tc>
          <w:tcPr>
            <w:tcW w:w="742" w:type="dxa"/>
          </w:tcPr>
          <w:p w14:paraId="7D6B8680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35" w:name="Kryss106"/>
        <w:tc>
          <w:tcPr>
            <w:tcW w:w="1320" w:type="dxa"/>
            <w:vMerge w:val="restart"/>
          </w:tcPr>
          <w:p w14:paraId="2113C4CD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36" w:name="Kryss107"/>
          <w:p w14:paraId="0E71C052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37" w:name="Kryss108"/>
          <w:p w14:paraId="3CEBC715" w14:textId="77777777" w:rsidR="00897E0D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"/>
            <w:r w:rsidR="00897E0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97E0D" w:rsidRPr="00D146DB" w14:paraId="07B42CEA" w14:textId="77777777" w:rsidTr="00224765">
        <w:trPr>
          <w:trHeight w:val="304"/>
        </w:trPr>
        <w:tc>
          <w:tcPr>
            <w:tcW w:w="709" w:type="dxa"/>
            <w:vMerge/>
          </w:tcPr>
          <w:p w14:paraId="2D6B8AF1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1BE187E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4BE648D" w14:textId="77777777" w:rsidR="00897E0D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2459B3" w14:textId="77777777" w:rsidR="00897E0D" w:rsidRPr="00D146DB" w:rsidRDefault="00897E0D" w:rsidP="00897E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892181F" w14:textId="77777777" w:rsidR="00897E0D" w:rsidRPr="00D146DB" w:rsidRDefault="00897E0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62BC3B5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6F0284CC" w14:textId="77777777" w:rsidTr="00BF608E">
        <w:tc>
          <w:tcPr>
            <w:tcW w:w="1080" w:type="dxa"/>
          </w:tcPr>
          <w:bookmarkStart w:id="138" w:name="Kryss211"/>
          <w:p w14:paraId="77FFC128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"/>
            <w:r w:rsidR="00BF608E">
              <w:rPr>
                <w:rFonts w:ascii="Arial" w:hAnsi="Arial"/>
                <w:sz w:val="20"/>
              </w:rPr>
              <w:t xml:space="preserve"> 03</w:t>
            </w:r>
            <w:r w:rsidR="00BF608E" w:rsidRPr="00D146DB">
              <w:rPr>
                <w:rFonts w:ascii="Arial" w:hAnsi="Arial"/>
                <w:sz w:val="20"/>
              </w:rPr>
              <w:t>k-1</w:t>
            </w:r>
          </w:p>
        </w:tc>
        <w:tc>
          <w:tcPr>
            <w:tcW w:w="5026" w:type="dxa"/>
          </w:tcPr>
          <w:p w14:paraId="29A20389" w14:textId="77777777" w:rsidR="00BF608E" w:rsidRPr="00D146DB" w:rsidRDefault="009B2A4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Montageskruv</w:t>
            </w:r>
            <w:r w:rsidR="00BF608E" w:rsidRPr="00D146DB">
              <w:rPr>
                <w:rFonts w:ascii="Arial" w:hAnsi="Arial"/>
                <w:sz w:val="20"/>
              </w:rPr>
              <w:t xml:space="preserve"> till mittpost saknas.</w:t>
            </w:r>
          </w:p>
        </w:tc>
        <w:tc>
          <w:tcPr>
            <w:tcW w:w="1334" w:type="dxa"/>
          </w:tcPr>
          <w:p w14:paraId="476E56BE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31922725" w14:textId="77777777" w:rsidTr="00897E0D">
        <w:trPr>
          <w:trHeight w:val="80"/>
        </w:trPr>
        <w:tc>
          <w:tcPr>
            <w:tcW w:w="1080" w:type="dxa"/>
          </w:tcPr>
          <w:p w14:paraId="4EAD74C7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F65DB12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32EE6" w:rsidRPr="00D146DB" w14:paraId="3A755CF8" w14:textId="77777777" w:rsidTr="00D32EE6">
        <w:trPr>
          <w:trHeight w:val="510"/>
        </w:trPr>
        <w:tc>
          <w:tcPr>
            <w:tcW w:w="1080" w:type="dxa"/>
          </w:tcPr>
          <w:p w14:paraId="4EF4759B" w14:textId="77777777" w:rsidR="00D32EE6" w:rsidRPr="00D146DB" w:rsidRDefault="00D32EE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35099DF" w14:textId="77777777" w:rsidR="00D32EE6" w:rsidRDefault="00D32EE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montageskruv skall anskaffas.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BC55" w14:textId="77777777" w:rsidR="00D32EE6" w:rsidRDefault="00D32EE6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6E4C4D3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15F921E" w14:textId="77777777" w:rsidR="002A120F" w:rsidRPr="00027FF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7C684A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54530" w:rsidRPr="00D146DB" w14:paraId="2689EE44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16B9C2B1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bookmarkStart w:id="139" w:name="OLE_LINK1"/>
            <w:bookmarkStart w:id="140" w:name="OLE_LINK2"/>
            <w:r>
              <w:rPr>
                <w:rFonts w:ascii="Arial" w:hAnsi="Arial"/>
                <w:sz w:val="22"/>
                <w:szCs w:val="22"/>
              </w:rPr>
              <w:t>03</w:t>
            </w:r>
            <w:r w:rsidRPr="00D146DB">
              <w:rPr>
                <w:rFonts w:ascii="Arial" w:hAnsi="Arial"/>
                <w:sz w:val="22"/>
                <w:szCs w:val="22"/>
              </w:rPr>
              <w:t>l</w:t>
            </w:r>
          </w:p>
        </w:tc>
        <w:tc>
          <w:tcPr>
            <w:tcW w:w="4658" w:type="dxa"/>
            <w:vMerge w:val="restart"/>
          </w:tcPr>
          <w:p w14:paraId="6F6EB1AD" w14:textId="77777777" w:rsidR="00454530" w:rsidRPr="00D146DB" w:rsidRDefault="00454530" w:rsidP="00502675">
            <w:pPr>
              <w:pStyle w:val="Kontrollpunkt"/>
            </w:pPr>
            <w:r w:rsidRPr="00D146DB">
              <w:t>Mittpost är rostskyddsbehandlad och utan rostangrepp.</w:t>
            </w:r>
          </w:p>
        </w:tc>
        <w:tc>
          <w:tcPr>
            <w:tcW w:w="742" w:type="dxa"/>
          </w:tcPr>
          <w:p w14:paraId="04A32E97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41" w:name="Kryss109"/>
        <w:tc>
          <w:tcPr>
            <w:tcW w:w="1320" w:type="dxa"/>
            <w:vMerge w:val="restart"/>
          </w:tcPr>
          <w:p w14:paraId="033F0A56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1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42" w:name="Kryss110"/>
          <w:p w14:paraId="247C308E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2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43" w:name="Kryss111"/>
          <w:p w14:paraId="4B5F6A9D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3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54530" w:rsidRPr="00D146DB" w14:paraId="6A524799" w14:textId="77777777" w:rsidTr="00224765">
        <w:trPr>
          <w:trHeight w:val="304"/>
        </w:trPr>
        <w:tc>
          <w:tcPr>
            <w:tcW w:w="709" w:type="dxa"/>
            <w:vMerge/>
          </w:tcPr>
          <w:p w14:paraId="14866964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385EE22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40D48CC" w14:textId="77777777" w:rsidR="00454530" w:rsidRDefault="00454530" w:rsidP="0045453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CAE87A9" w14:textId="77777777" w:rsidR="00454530" w:rsidRPr="00D146DB" w:rsidRDefault="00454530" w:rsidP="0045453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E973828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1919617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40A8CFC9" w14:textId="77777777" w:rsidTr="00BF608E">
        <w:tc>
          <w:tcPr>
            <w:tcW w:w="1080" w:type="dxa"/>
          </w:tcPr>
          <w:bookmarkStart w:id="144" w:name="Kryss212"/>
          <w:p w14:paraId="7937E491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4"/>
            <w:r w:rsidR="00BF608E">
              <w:rPr>
                <w:rFonts w:ascii="Arial" w:hAnsi="Arial"/>
                <w:sz w:val="20"/>
              </w:rPr>
              <w:t xml:space="preserve"> 03</w:t>
            </w:r>
            <w:r w:rsidR="00BF608E" w:rsidRPr="00D146DB">
              <w:rPr>
                <w:rFonts w:ascii="Arial" w:hAnsi="Arial"/>
                <w:sz w:val="20"/>
              </w:rPr>
              <w:t>l-1</w:t>
            </w:r>
          </w:p>
        </w:tc>
        <w:tc>
          <w:tcPr>
            <w:tcW w:w="5026" w:type="dxa"/>
          </w:tcPr>
          <w:p w14:paraId="70488463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Bristande rostskyddsbehandling på mittpost.</w:t>
            </w:r>
          </w:p>
        </w:tc>
        <w:tc>
          <w:tcPr>
            <w:tcW w:w="1334" w:type="dxa"/>
          </w:tcPr>
          <w:p w14:paraId="290BB198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496407FA" w14:textId="77777777" w:rsidTr="00454530">
        <w:trPr>
          <w:trHeight w:val="80"/>
        </w:trPr>
        <w:tc>
          <w:tcPr>
            <w:tcW w:w="1080" w:type="dxa"/>
          </w:tcPr>
          <w:p w14:paraId="27383B5F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34A6DD3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32EE6" w:rsidRPr="00D146DB" w14:paraId="13F9C9F0" w14:textId="77777777" w:rsidTr="00D32EE6">
        <w:trPr>
          <w:trHeight w:val="510"/>
        </w:trPr>
        <w:tc>
          <w:tcPr>
            <w:tcW w:w="1080" w:type="dxa"/>
          </w:tcPr>
          <w:p w14:paraId="1D92D0DF" w14:textId="77777777" w:rsidR="00D32EE6" w:rsidRPr="00D146DB" w:rsidRDefault="00D32EE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463C6B1" w14:textId="77777777" w:rsidR="00D32EE6" w:rsidRPr="00D146DB" w:rsidRDefault="00D32EE6" w:rsidP="00C164A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Rostskyddsbehandling skall kompletteras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3950" w14:textId="77777777" w:rsidR="00D32EE6" w:rsidRDefault="00D32EE6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30570B4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C17D89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bookmarkEnd w:id="139"/>
      <w:bookmarkEnd w:id="140"/>
    </w:tbl>
    <w:p w14:paraId="70C4B581" w14:textId="77777777" w:rsidR="00D32EE6" w:rsidRPr="00C3069D" w:rsidRDefault="00D32EE6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12D6BD46" w14:textId="77777777" w:rsidTr="00BF608E">
        <w:tc>
          <w:tcPr>
            <w:tcW w:w="1080" w:type="dxa"/>
          </w:tcPr>
          <w:bookmarkStart w:id="145" w:name="Kryss213"/>
          <w:p w14:paraId="45741458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5"/>
            <w:r w:rsidR="00BF608E">
              <w:rPr>
                <w:rFonts w:ascii="Arial" w:hAnsi="Arial"/>
                <w:sz w:val="20"/>
              </w:rPr>
              <w:t xml:space="preserve"> 03</w:t>
            </w:r>
            <w:r w:rsidR="00BF608E" w:rsidRPr="00D146DB">
              <w:rPr>
                <w:rFonts w:ascii="Arial" w:hAnsi="Arial"/>
                <w:sz w:val="20"/>
              </w:rPr>
              <w:t>l-2</w:t>
            </w:r>
          </w:p>
        </w:tc>
        <w:tc>
          <w:tcPr>
            <w:tcW w:w="5026" w:type="dxa"/>
          </w:tcPr>
          <w:p w14:paraId="113D3ED3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Rostskyddsbehandling saknas på mittpost.</w:t>
            </w:r>
          </w:p>
        </w:tc>
        <w:tc>
          <w:tcPr>
            <w:tcW w:w="1334" w:type="dxa"/>
          </w:tcPr>
          <w:p w14:paraId="759FE9BC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2855263F" w14:textId="77777777" w:rsidTr="00454530">
        <w:trPr>
          <w:trHeight w:val="80"/>
        </w:trPr>
        <w:tc>
          <w:tcPr>
            <w:tcW w:w="1080" w:type="dxa"/>
          </w:tcPr>
          <w:p w14:paraId="5327D02A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969BBC4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32EE6" w:rsidRPr="00D146DB" w14:paraId="5471DD9D" w14:textId="77777777" w:rsidTr="00D32EE6">
        <w:trPr>
          <w:trHeight w:val="510"/>
        </w:trPr>
        <w:tc>
          <w:tcPr>
            <w:tcW w:w="1080" w:type="dxa"/>
          </w:tcPr>
          <w:p w14:paraId="65A902C5" w14:textId="77777777" w:rsidR="00D32EE6" w:rsidRPr="00D146DB" w:rsidRDefault="00D32EE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FDC2F23" w14:textId="77777777" w:rsidR="00D32EE6" w:rsidRPr="00D146DB" w:rsidRDefault="00D32EE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Mittpost skall rostskyddsbehandlas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16F2" w14:textId="77777777" w:rsidR="00D32EE6" w:rsidRDefault="00D32EE6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0C23BD3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67DD56E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F4FA53B" w14:textId="77777777" w:rsidR="00027FFB" w:rsidRDefault="00027FFB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54530" w:rsidRPr="00D146DB" w14:paraId="2EDCD2C8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1D829011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03m</w:t>
            </w:r>
          </w:p>
        </w:tc>
        <w:tc>
          <w:tcPr>
            <w:tcW w:w="4658" w:type="dxa"/>
            <w:vMerge w:val="restart"/>
          </w:tcPr>
          <w:p w14:paraId="34DDA887" w14:textId="77777777" w:rsidR="009B2A46" w:rsidRDefault="00454530" w:rsidP="00502675">
            <w:pPr>
              <w:pStyle w:val="Kontrollpunkt"/>
            </w:pPr>
            <w:r w:rsidRPr="00D146DB">
              <w:t>Dörr i</w:t>
            </w:r>
            <w:r w:rsidR="009B2A46">
              <w:t xml:space="preserve"> splitterskyddat läge har minst</w:t>
            </w:r>
          </w:p>
          <w:p w14:paraId="36972068" w14:textId="77777777" w:rsidR="00454530" w:rsidRPr="00D146DB" w:rsidRDefault="00454530" w:rsidP="00502675">
            <w:pPr>
              <w:pStyle w:val="Kontrollpunkt"/>
            </w:pPr>
            <w:smartTag w:uri="urn:schemas-microsoft-com:office:smarttags" w:element="metricconverter">
              <w:smartTagPr>
                <w:attr w:name="ProductID" w:val="15 mm"/>
              </w:smartTagPr>
              <w:r w:rsidRPr="00D146DB">
                <w:t>15 mm</w:t>
              </w:r>
            </w:smartTag>
            <w:r w:rsidRPr="00D146DB">
              <w:t xml:space="preserve"> plåt i dörrbladet.</w:t>
            </w:r>
          </w:p>
        </w:tc>
        <w:tc>
          <w:tcPr>
            <w:tcW w:w="742" w:type="dxa"/>
          </w:tcPr>
          <w:p w14:paraId="5EC2F5B2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46" w:name="Kryss112"/>
        <w:tc>
          <w:tcPr>
            <w:tcW w:w="1320" w:type="dxa"/>
            <w:vMerge w:val="restart"/>
          </w:tcPr>
          <w:p w14:paraId="7858852D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6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47" w:name="Kryss113"/>
          <w:p w14:paraId="76FA158B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7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48" w:name="Kryss114"/>
          <w:p w14:paraId="73195B9F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8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54530" w:rsidRPr="00D146DB" w14:paraId="650503E9" w14:textId="77777777" w:rsidTr="00224765">
        <w:trPr>
          <w:trHeight w:val="304"/>
        </w:trPr>
        <w:tc>
          <w:tcPr>
            <w:tcW w:w="709" w:type="dxa"/>
            <w:vMerge/>
          </w:tcPr>
          <w:p w14:paraId="688F0B69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2B5A34B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D466085" w14:textId="77777777" w:rsidR="00454530" w:rsidRDefault="00454530" w:rsidP="0045453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FF193DA" w14:textId="77777777" w:rsidR="00454530" w:rsidRPr="00D146DB" w:rsidRDefault="00454530" w:rsidP="0045453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1C1DB40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C73DD6F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620F4286" w14:textId="77777777" w:rsidTr="00BF608E">
        <w:tc>
          <w:tcPr>
            <w:tcW w:w="1080" w:type="dxa"/>
          </w:tcPr>
          <w:bookmarkStart w:id="149" w:name="Kryss214"/>
          <w:p w14:paraId="5402B25B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9"/>
            <w:r w:rsidR="00BF608E">
              <w:rPr>
                <w:rFonts w:ascii="Arial" w:hAnsi="Arial"/>
                <w:sz w:val="20"/>
              </w:rPr>
              <w:t xml:space="preserve"> 03m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6812E65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Dörr i splitterskyddat läge har dörrblad som är tunnare än </w:t>
            </w:r>
            <w:smartTag w:uri="urn:schemas-microsoft-com:office:smarttags" w:element="metricconverter">
              <w:smartTagPr>
                <w:attr w:name="ProductID" w:val="15 mm"/>
              </w:smartTagPr>
              <w:r w:rsidRPr="00D146DB">
                <w:rPr>
                  <w:rFonts w:ascii="Arial" w:hAnsi="Arial"/>
                  <w:sz w:val="20"/>
                </w:rPr>
                <w:t>15 mm</w:t>
              </w:r>
            </w:smartTag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4DD8A4C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59C402A7" w14:textId="77777777" w:rsidTr="00454530">
        <w:trPr>
          <w:trHeight w:val="80"/>
        </w:trPr>
        <w:tc>
          <w:tcPr>
            <w:tcW w:w="1080" w:type="dxa"/>
          </w:tcPr>
          <w:p w14:paraId="7E78025E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CFFBB5F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32EE6" w:rsidRPr="00D146DB" w14:paraId="6527A879" w14:textId="77777777" w:rsidTr="00D32EE6">
        <w:trPr>
          <w:trHeight w:val="510"/>
        </w:trPr>
        <w:tc>
          <w:tcPr>
            <w:tcW w:w="1080" w:type="dxa"/>
          </w:tcPr>
          <w:p w14:paraId="4FA6A406" w14:textId="77777777" w:rsidR="00D32EE6" w:rsidRPr="00D146DB" w:rsidRDefault="00D32EE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6EF4E79" w14:textId="77777777" w:rsidR="00D32EE6" w:rsidRPr="00D146DB" w:rsidRDefault="00D32EE6" w:rsidP="004545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Dörr skall kompletteras med plåt så att tjockleken blir minst </w:t>
            </w:r>
            <w:smartTag w:uri="urn:schemas-microsoft-com:office:smarttags" w:element="metricconverter">
              <w:smartTagPr>
                <w:attr w:name="ProductID" w:val="15 mm"/>
              </w:smartTagPr>
              <w:r w:rsidRPr="00D146DB">
                <w:rPr>
                  <w:rFonts w:ascii="Arial" w:hAnsi="Arial"/>
                  <w:sz w:val="20"/>
                </w:rPr>
                <w:t>15 mm</w:t>
              </w:r>
            </w:smartTag>
            <w:r>
              <w:rPr>
                <w:rFonts w:ascii="Arial" w:hAnsi="Arial"/>
                <w:sz w:val="20"/>
              </w:rPr>
              <w:t xml:space="preserve"> enligt typlösning T03-301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5F0E" w14:textId="77777777" w:rsidR="00D32EE6" w:rsidRDefault="00D32EE6" w:rsidP="00454530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12599E5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A8D98B2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D77128F" w14:textId="77777777" w:rsidR="00972927" w:rsidRDefault="00972927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1C0FC14E" w14:textId="77777777" w:rsidR="006149B3" w:rsidRPr="00972927" w:rsidRDefault="00972927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54530" w:rsidRPr="00D146DB" w14:paraId="46811DE5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2377A082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03n</w:t>
            </w:r>
          </w:p>
        </w:tc>
        <w:tc>
          <w:tcPr>
            <w:tcW w:w="4658" w:type="dxa"/>
            <w:vMerge w:val="restart"/>
          </w:tcPr>
          <w:p w14:paraId="3F556688" w14:textId="77777777" w:rsidR="00454530" w:rsidRPr="00D146DB" w:rsidRDefault="00454530" w:rsidP="00502675">
            <w:pPr>
              <w:pStyle w:val="Kontrollpunkt"/>
            </w:pPr>
            <w:r w:rsidRPr="00D146DB">
              <w:t xml:space="preserve">Dörr i ej splitterskyddat läge har minst </w:t>
            </w:r>
            <w:smartTag w:uri="urn:schemas-microsoft-com:office:smarttags" w:element="metricconverter">
              <w:smartTagPr>
                <w:attr w:name="ProductID" w:val="30ﾠmm"/>
              </w:smartTagPr>
              <w:r w:rsidRPr="00D146DB">
                <w:t>30 mm</w:t>
              </w:r>
            </w:smartTag>
            <w:r w:rsidRPr="00D146DB">
              <w:t xml:space="preserve"> plåt i dörrbladet.</w:t>
            </w:r>
          </w:p>
        </w:tc>
        <w:tc>
          <w:tcPr>
            <w:tcW w:w="742" w:type="dxa"/>
          </w:tcPr>
          <w:p w14:paraId="4A4B37F0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50" w:name="Kryss115"/>
        <w:tc>
          <w:tcPr>
            <w:tcW w:w="1320" w:type="dxa"/>
            <w:vMerge w:val="restart"/>
          </w:tcPr>
          <w:p w14:paraId="42ADC56F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0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51" w:name="Kryss116"/>
          <w:p w14:paraId="1F7C0599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1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52" w:name="Kryss117"/>
          <w:p w14:paraId="73EF82FD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2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54530" w:rsidRPr="00D146DB" w14:paraId="731DD241" w14:textId="77777777" w:rsidTr="00224765">
        <w:trPr>
          <w:trHeight w:val="304"/>
        </w:trPr>
        <w:tc>
          <w:tcPr>
            <w:tcW w:w="709" w:type="dxa"/>
            <w:vMerge/>
          </w:tcPr>
          <w:p w14:paraId="6264A8F0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AB1FBB8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9129757" w14:textId="77777777" w:rsidR="00454530" w:rsidRDefault="00454530" w:rsidP="0045453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944A1BF" w14:textId="77777777" w:rsidR="00454530" w:rsidRPr="00D146DB" w:rsidRDefault="00454530" w:rsidP="0045453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8FDFE9E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A18062A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45319569" w14:textId="77777777" w:rsidTr="00BF608E">
        <w:tc>
          <w:tcPr>
            <w:tcW w:w="1080" w:type="dxa"/>
          </w:tcPr>
          <w:bookmarkStart w:id="153" w:name="Kryss215"/>
          <w:p w14:paraId="66B17184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3"/>
            <w:r w:rsidR="00BF608E">
              <w:rPr>
                <w:rFonts w:ascii="Arial" w:hAnsi="Arial"/>
                <w:sz w:val="20"/>
              </w:rPr>
              <w:t xml:space="preserve"> 03n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05CC33F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Dörr i ej splitterskyddat läge har dörrblad som är tunnare än </w:t>
            </w:r>
            <w:smartTag w:uri="urn:schemas-microsoft-com:office:smarttags" w:element="metricconverter">
              <w:smartTagPr>
                <w:attr w:name="ProductID" w:val="30ﾠmm"/>
              </w:smartTagPr>
              <w:r w:rsidRPr="00D146DB">
                <w:rPr>
                  <w:rFonts w:ascii="Arial" w:hAnsi="Arial"/>
                  <w:sz w:val="20"/>
                </w:rPr>
                <w:t>30 mm</w:t>
              </w:r>
            </w:smartTag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1BB301D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18E3466" w14:textId="77777777" w:rsidTr="00454530">
        <w:trPr>
          <w:trHeight w:val="80"/>
        </w:trPr>
        <w:tc>
          <w:tcPr>
            <w:tcW w:w="1080" w:type="dxa"/>
          </w:tcPr>
          <w:p w14:paraId="1A3DC4EC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EB85B2A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32EE6" w:rsidRPr="00D146DB" w14:paraId="565D4F2D" w14:textId="77777777" w:rsidTr="00D32EE6">
        <w:trPr>
          <w:trHeight w:val="510"/>
        </w:trPr>
        <w:tc>
          <w:tcPr>
            <w:tcW w:w="1080" w:type="dxa"/>
          </w:tcPr>
          <w:p w14:paraId="177CF43D" w14:textId="77777777" w:rsidR="00D32EE6" w:rsidRPr="00D146DB" w:rsidRDefault="00D32EE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FB29111" w14:textId="77777777" w:rsidR="00D32EE6" w:rsidRPr="00D146DB" w:rsidRDefault="00D32EE6" w:rsidP="004545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Dörr skall kompletteras med plåt så att tjockleken blir minst </w:t>
            </w:r>
            <w:smartTag w:uri="urn:schemas-microsoft-com:office:smarttags" w:element="metricconverter">
              <w:smartTagPr>
                <w:attr w:name="ProductID" w:val="30 mm"/>
              </w:smartTagPr>
              <w:r w:rsidRPr="00D146DB">
                <w:rPr>
                  <w:rFonts w:ascii="Arial" w:hAnsi="Arial"/>
                  <w:sz w:val="20"/>
                </w:rPr>
                <w:t>30 mm</w:t>
              </w:r>
            </w:smartTag>
            <w:r>
              <w:rPr>
                <w:rFonts w:ascii="Arial" w:hAnsi="Arial"/>
                <w:sz w:val="20"/>
              </w:rPr>
              <w:t xml:space="preserve"> enligt typlösning T03-302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08E6" w14:textId="77777777" w:rsidR="00D32EE6" w:rsidRDefault="00D32EE6" w:rsidP="00454530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E864396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FDB97D9" w14:textId="77777777" w:rsidR="002A120F" w:rsidRPr="00D146DB" w:rsidRDefault="002A120F" w:rsidP="002A120F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4B34830" w14:textId="77777777" w:rsidR="00FC6A0E" w:rsidRDefault="00FC6A0E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54530" w:rsidRPr="00D146DB" w14:paraId="7377F738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7CE54747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03o</w:t>
            </w:r>
          </w:p>
        </w:tc>
        <w:tc>
          <w:tcPr>
            <w:tcW w:w="4658" w:type="dxa"/>
            <w:vMerge w:val="restart"/>
          </w:tcPr>
          <w:p w14:paraId="02EC79F0" w14:textId="77777777" w:rsidR="00454530" w:rsidRPr="00D146DB" w:rsidRDefault="00454530" w:rsidP="00502675">
            <w:pPr>
              <w:pStyle w:val="Kontrollpunkt"/>
            </w:pPr>
            <w:r w:rsidRPr="00D146DB">
              <w:t>Dörr är inåtgående.</w:t>
            </w:r>
          </w:p>
        </w:tc>
        <w:tc>
          <w:tcPr>
            <w:tcW w:w="742" w:type="dxa"/>
          </w:tcPr>
          <w:p w14:paraId="450EAB80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54" w:name="Kryss118"/>
        <w:tc>
          <w:tcPr>
            <w:tcW w:w="1320" w:type="dxa"/>
            <w:vMerge w:val="restart"/>
          </w:tcPr>
          <w:p w14:paraId="5ED639FF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4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55" w:name="Kryss119"/>
          <w:p w14:paraId="5B7BDD14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5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56" w:name="Kryss120"/>
          <w:p w14:paraId="39DD2241" w14:textId="77777777" w:rsidR="00454530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6"/>
            <w:r w:rsidR="004545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54530" w:rsidRPr="00D146DB" w14:paraId="53DA7FD6" w14:textId="77777777" w:rsidTr="00224765">
        <w:trPr>
          <w:trHeight w:val="304"/>
        </w:trPr>
        <w:tc>
          <w:tcPr>
            <w:tcW w:w="709" w:type="dxa"/>
            <w:vMerge/>
          </w:tcPr>
          <w:p w14:paraId="5C5416DA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0FD9E9C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CBA925A" w14:textId="77777777" w:rsidR="00454530" w:rsidRDefault="00454530" w:rsidP="0045453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C8D4BB4" w14:textId="77777777" w:rsidR="00454530" w:rsidRPr="00D146DB" w:rsidRDefault="00454530" w:rsidP="0045453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39E1D65" w14:textId="77777777" w:rsidR="00454530" w:rsidRPr="00D146DB" w:rsidRDefault="004545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0670DE9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46F52237" w14:textId="77777777" w:rsidTr="00BF608E">
        <w:tc>
          <w:tcPr>
            <w:tcW w:w="1080" w:type="dxa"/>
          </w:tcPr>
          <w:bookmarkStart w:id="157" w:name="Kryss216"/>
          <w:p w14:paraId="0C8D5CF8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7"/>
            <w:r w:rsidR="00BF608E">
              <w:rPr>
                <w:rFonts w:ascii="Arial" w:hAnsi="Arial"/>
                <w:sz w:val="20"/>
              </w:rPr>
              <w:t xml:space="preserve"> 03o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63447D9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 är utåtgående och ingen annan öppning är inåtgående.</w:t>
            </w:r>
          </w:p>
        </w:tc>
        <w:tc>
          <w:tcPr>
            <w:tcW w:w="1334" w:type="dxa"/>
          </w:tcPr>
          <w:p w14:paraId="3EB52910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53317137" w14:textId="77777777" w:rsidTr="00454530">
        <w:trPr>
          <w:trHeight w:val="80"/>
        </w:trPr>
        <w:tc>
          <w:tcPr>
            <w:tcW w:w="1080" w:type="dxa"/>
          </w:tcPr>
          <w:p w14:paraId="452E8095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4079D7C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5FC85FAA" w14:textId="77777777" w:rsidTr="00FC6A0E">
        <w:trPr>
          <w:trHeight w:val="510"/>
        </w:trPr>
        <w:tc>
          <w:tcPr>
            <w:tcW w:w="1080" w:type="dxa"/>
          </w:tcPr>
          <w:p w14:paraId="2AD13CA6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81074D6" w14:textId="77777777" w:rsidR="00FC6A0E" w:rsidRPr="00D146DB" w:rsidRDefault="00FC6A0E" w:rsidP="004A015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re</w:t>
            </w:r>
            <w:r>
              <w:rPr>
                <w:rFonts w:ascii="Arial" w:hAnsi="Arial"/>
                <w:sz w:val="20"/>
              </w:rPr>
              <w:t xml:space="preserve">servutgång enligt typlösning T08-102 </w:t>
            </w:r>
            <w:r w:rsidRPr="00D146DB">
              <w:rPr>
                <w:rFonts w:ascii="Arial" w:hAnsi="Arial"/>
                <w:sz w:val="20"/>
              </w:rPr>
              <w:t>anordnas.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08FC" w14:textId="77777777" w:rsidR="00FC6A0E" w:rsidRDefault="00FC6A0E" w:rsidP="005A4EFC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AE8A42E" w14:textId="77777777" w:rsidR="002A120F" w:rsidRPr="002A120F" w:rsidRDefault="002A120F" w:rsidP="002A120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9EF637C" w14:textId="77777777" w:rsidR="002A120F" w:rsidRPr="00D146DB" w:rsidRDefault="002A120F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50AF1DF" w14:textId="77777777" w:rsidR="00FC6A0E" w:rsidRDefault="00FC6A0E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5A4EFC" w:rsidRPr="00D146DB" w14:paraId="43D6DEF7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2FEDCE2E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03p</w:t>
            </w:r>
          </w:p>
        </w:tc>
        <w:tc>
          <w:tcPr>
            <w:tcW w:w="4658" w:type="dxa"/>
            <w:vMerge w:val="restart"/>
          </w:tcPr>
          <w:p w14:paraId="510B9034" w14:textId="77777777" w:rsidR="005A4EFC" w:rsidRPr="00D146DB" w:rsidRDefault="005A4EFC" w:rsidP="00502675">
            <w:pPr>
              <w:pStyle w:val="Kontrollpunkt"/>
            </w:pPr>
            <w:r w:rsidRPr="00D146DB">
              <w:t xml:space="preserve">Avstånd mellan dörrblad och karm vid stängd dörr är högst </w:t>
            </w:r>
            <w:smartTag w:uri="urn:schemas-microsoft-com:office:smarttags" w:element="metricconverter">
              <w:smartTagPr>
                <w:attr w:name="ProductID" w:val="7ﾠmm"/>
              </w:smartTagPr>
              <w:r w:rsidRPr="00D146DB">
                <w:t>7 mm</w:t>
              </w:r>
            </w:smartTag>
            <w:r w:rsidRPr="00D146DB">
              <w:t>.</w:t>
            </w:r>
          </w:p>
        </w:tc>
        <w:tc>
          <w:tcPr>
            <w:tcW w:w="742" w:type="dxa"/>
          </w:tcPr>
          <w:p w14:paraId="43A7FE65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58" w:name="Kryss121"/>
        <w:tc>
          <w:tcPr>
            <w:tcW w:w="1320" w:type="dxa"/>
            <w:vMerge w:val="restart"/>
          </w:tcPr>
          <w:p w14:paraId="1ED74AED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8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59" w:name="Kryss122"/>
          <w:p w14:paraId="44621E98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59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60" w:name="Kryss123"/>
          <w:p w14:paraId="033C856A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0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5A4EFC" w:rsidRPr="00D146DB" w14:paraId="399E4CC3" w14:textId="77777777" w:rsidTr="00224765">
        <w:trPr>
          <w:trHeight w:val="304"/>
        </w:trPr>
        <w:tc>
          <w:tcPr>
            <w:tcW w:w="709" w:type="dxa"/>
            <w:vMerge/>
          </w:tcPr>
          <w:p w14:paraId="25349110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CADC96F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215911F" w14:textId="77777777" w:rsidR="005A4EFC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06D3E61" w14:textId="77777777" w:rsidR="005A4EFC" w:rsidRPr="00D146DB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9FF1390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8F39954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163E2897" w14:textId="77777777" w:rsidTr="00BF608E">
        <w:tc>
          <w:tcPr>
            <w:tcW w:w="1080" w:type="dxa"/>
          </w:tcPr>
          <w:bookmarkStart w:id="161" w:name="Kryss217"/>
          <w:p w14:paraId="044DDFBF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1"/>
            <w:r w:rsidR="00BF608E" w:rsidRPr="00D146DB">
              <w:rPr>
                <w:rFonts w:ascii="Arial" w:hAnsi="Arial"/>
                <w:sz w:val="20"/>
              </w:rPr>
              <w:t xml:space="preserve"> 03p-1</w:t>
            </w:r>
          </w:p>
        </w:tc>
        <w:tc>
          <w:tcPr>
            <w:tcW w:w="5026" w:type="dxa"/>
          </w:tcPr>
          <w:p w14:paraId="3A8D46A7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ligger på felaktigt avstånd från karm.</w:t>
            </w:r>
          </w:p>
        </w:tc>
        <w:tc>
          <w:tcPr>
            <w:tcW w:w="1334" w:type="dxa"/>
          </w:tcPr>
          <w:p w14:paraId="58DC4B35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6D61B098" w14:textId="77777777" w:rsidTr="005A4EFC">
        <w:trPr>
          <w:trHeight w:val="80"/>
        </w:trPr>
        <w:tc>
          <w:tcPr>
            <w:tcW w:w="1080" w:type="dxa"/>
          </w:tcPr>
          <w:p w14:paraId="69A7F7C1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BD88B37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0AE8B22A" w14:textId="77777777" w:rsidTr="00FC6A0E">
        <w:trPr>
          <w:trHeight w:val="510"/>
        </w:trPr>
        <w:tc>
          <w:tcPr>
            <w:tcW w:w="1080" w:type="dxa"/>
          </w:tcPr>
          <w:p w14:paraId="57C09B8C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31C2C18" w14:textId="77777777" w:rsidR="00FC6A0E" w:rsidRPr="00D146DB" w:rsidRDefault="00FC6A0E" w:rsidP="005A4EFC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Dörrblad skall justeras på gångjärn</w:t>
            </w:r>
            <w:r>
              <w:rPr>
                <w:rFonts w:ascii="Arial" w:hAnsi="Arial"/>
                <w:sz w:val="20"/>
              </w:rPr>
              <w:t xml:space="preserve">ssidan </w:t>
            </w:r>
            <w:r w:rsidR="005A5283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enligt typlösning T03-303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4D37" w14:textId="77777777" w:rsidR="00FC6A0E" w:rsidRDefault="00FC6A0E" w:rsidP="005A4EFC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DA30F2B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389DCCE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C07BB51" w14:textId="77777777" w:rsidR="00FC6A0E" w:rsidRDefault="00FC6A0E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5A4EFC" w:rsidRPr="00D146DB" w14:paraId="3B736547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6FA9E5E5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03q</w:t>
            </w:r>
          </w:p>
        </w:tc>
        <w:tc>
          <w:tcPr>
            <w:tcW w:w="4658" w:type="dxa"/>
            <w:vMerge w:val="restart"/>
          </w:tcPr>
          <w:p w14:paraId="63E5695E" w14:textId="77777777" w:rsidR="005A4EFC" w:rsidRPr="00D146DB" w:rsidRDefault="005A4EFC" w:rsidP="00502675">
            <w:pPr>
              <w:pStyle w:val="Kontrollpunkt"/>
            </w:pPr>
            <w:r w:rsidRPr="00D146DB">
              <w:t>Fjädrande lås</w:t>
            </w:r>
            <w:r w:rsidR="009B2A46">
              <w:t>platta i karm är justerad</w:t>
            </w:r>
            <w:r w:rsidRPr="00D146DB">
              <w:t xml:space="preserve"> så att dörr sluter väl mot karm.</w:t>
            </w:r>
          </w:p>
        </w:tc>
        <w:tc>
          <w:tcPr>
            <w:tcW w:w="742" w:type="dxa"/>
          </w:tcPr>
          <w:p w14:paraId="730819A1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62" w:name="Kryss124"/>
        <w:tc>
          <w:tcPr>
            <w:tcW w:w="1320" w:type="dxa"/>
            <w:vMerge w:val="restart"/>
          </w:tcPr>
          <w:p w14:paraId="18CC3791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2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63" w:name="Kryss125"/>
          <w:p w14:paraId="6D7C75BD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3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64" w:name="Kryss126"/>
          <w:p w14:paraId="5ABDB91D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4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5A4EFC" w:rsidRPr="00D146DB" w14:paraId="7CB3FC3D" w14:textId="77777777" w:rsidTr="00224765">
        <w:trPr>
          <w:trHeight w:val="304"/>
        </w:trPr>
        <w:tc>
          <w:tcPr>
            <w:tcW w:w="709" w:type="dxa"/>
            <w:vMerge/>
          </w:tcPr>
          <w:p w14:paraId="5501232B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7AF0250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FF87ACB" w14:textId="77777777" w:rsidR="005A4EFC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A8BC5BD" w14:textId="77777777" w:rsidR="005A4EFC" w:rsidRPr="00D146DB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F2DD793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FE0A833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33F6A2CF" w14:textId="77777777" w:rsidTr="00BF608E">
        <w:tc>
          <w:tcPr>
            <w:tcW w:w="1080" w:type="dxa"/>
          </w:tcPr>
          <w:bookmarkStart w:id="165" w:name="Kryss218"/>
          <w:p w14:paraId="08A15FB5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5"/>
            <w:r w:rsidR="00BF608E">
              <w:rPr>
                <w:rFonts w:ascii="Arial" w:hAnsi="Arial"/>
                <w:sz w:val="20"/>
              </w:rPr>
              <w:t xml:space="preserve"> 03q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1E1588E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 sluter inte väl mot karm.</w:t>
            </w:r>
          </w:p>
        </w:tc>
        <w:tc>
          <w:tcPr>
            <w:tcW w:w="1334" w:type="dxa"/>
          </w:tcPr>
          <w:p w14:paraId="2D0F0319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61C837B9" w14:textId="77777777" w:rsidTr="005A4EFC">
        <w:trPr>
          <w:trHeight w:val="80"/>
        </w:trPr>
        <w:tc>
          <w:tcPr>
            <w:tcW w:w="1080" w:type="dxa"/>
          </w:tcPr>
          <w:p w14:paraId="17D0B90B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D57864E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2FB0" w:rsidRPr="00D146DB" w14:paraId="0EE9A21A" w14:textId="77777777" w:rsidTr="001325C4">
        <w:trPr>
          <w:trHeight w:val="516"/>
        </w:trPr>
        <w:tc>
          <w:tcPr>
            <w:tcW w:w="1080" w:type="dxa"/>
            <w:vMerge w:val="restart"/>
          </w:tcPr>
          <w:p w14:paraId="590EA8CB" w14:textId="77777777" w:rsidR="00A12FB0" w:rsidRPr="00D146DB" w:rsidRDefault="00A12F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226E65DD" w14:textId="77777777" w:rsidR="00A12FB0" w:rsidRPr="00D146DB" w:rsidRDefault="00A12FB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Fjädrande låsplatta i karm skall justeras så att avstånd mellan dörrblad och karm är maximalt </w:t>
            </w:r>
            <w:smartTag w:uri="urn:schemas-microsoft-com:office:smarttags" w:element="metricconverter">
              <w:smartTagPr>
                <w:attr w:name="ProductID" w:val="3 mm"/>
              </w:smartTagPr>
              <w:r w:rsidRPr="00D146DB">
                <w:rPr>
                  <w:rFonts w:ascii="Arial" w:hAnsi="Arial"/>
                  <w:sz w:val="20"/>
                </w:rPr>
                <w:t>3 mm</w:t>
              </w:r>
            </w:smartTag>
            <w:r w:rsidRPr="00D146DB">
              <w:rPr>
                <w:rFonts w:ascii="Arial" w:hAnsi="Arial"/>
                <w:sz w:val="20"/>
              </w:rPr>
              <w:t>. 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9B44" w14:textId="77777777" w:rsidR="00A12FB0" w:rsidRDefault="00A12FB0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FBF3A39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629713A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A12FB0" w:rsidRPr="00D146DB" w14:paraId="183A7D1B" w14:textId="77777777" w:rsidTr="001325C4">
        <w:trPr>
          <w:trHeight w:val="127"/>
        </w:trPr>
        <w:tc>
          <w:tcPr>
            <w:tcW w:w="1080" w:type="dxa"/>
            <w:vMerge/>
          </w:tcPr>
          <w:p w14:paraId="33FC85BB" w14:textId="77777777" w:rsidR="00A12FB0" w:rsidRPr="00D146DB" w:rsidRDefault="00A12F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79A318F1" w14:textId="77777777" w:rsidR="00A12FB0" w:rsidRPr="00D146DB" w:rsidRDefault="00A12FB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0100D6BB" w14:textId="77777777" w:rsidR="00A12FB0" w:rsidRPr="00CA7E69" w:rsidRDefault="00A12FB0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16DE3EFE" w14:textId="77777777" w:rsidR="003F6E79" w:rsidRPr="00567539" w:rsidRDefault="003F6E79" w:rsidP="00567539">
      <w:pPr>
        <w:pStyle w:val="1515"/>
        <w:rPr>
          <w:rFonts w:ascii="Arial" w:hAnsi="Arial" w:cs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5A4EFC" w:rsidRPr="00D146DB" w14:paraId="2D8CE403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67234E81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03r</w:t>
            </w:r>
          </w:p>
        </w:tc>
        <w:tc>
          <w:tcPr>
            <w:tcW w:w="4658" w:type="dxa"/>
            <w:vMerge w:val="restart"/>
          </w:tcPr>
          <w:p w14:paraId="5087A435" w14:textId="77777777" w:rsidR="005A4EFC" w:rsidRPr="00D146DB" w:rsidRDefault="005A4EFC" w:rsidP="00502675">
            <w:pPr>
              <w:pStyle w:val="Kontrollpunkt"/>
            </w:pPr>
            <w:r w:rsidRPr="00D146DB">
              <w:t>Muttrar till fjädrande låsplatta är låsta med saxsprintar.</w:t>
            </w:r>
          </w:p>
        </w:tc>
        <w:tc>
          <w:tcPr>
            <w:tcW w:w="742" w:type="dxa"/>
          </w:tcPr>
          <w:p w14:paraId="7EB378A4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66" w:name="Kryss127"/>
        <w:tc>
          <w:tcPr>
            <w:tcW w:w="1320" w:type="dxa"/>
            <w:vMerge w:val="restart"/>
          </w:tcPr>
          <w:p w14:paraId="4628214A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6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67" w:name="Kryss128"/>
          <w:p w14:paraId="0C91FB83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7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68" w:name="Kryss129"/>
          <w:p w14:paraId="576A8C15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8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5A4EFC" w:rsidRPr="00D146DB" w14:paraId="057B8894" w14:textId="77777777" w:rsidTr="00224765">
        <w:trPr>
          <w:trHeight w:val="304"/>
        </w:trPr>
        <w:tc>
          <w:tcPr>
            <w:tcW w:w="709" w:type="dxa"/>
            <w:vMerge/>
          </w:tcPr>
          <w:p w14:paraId="11140D87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9579DA1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146FC0F" w14:textId="77777777" w:rsidR="005A4EFC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40ABBB" w14:textId="77777777" w:rsidR="005A4EFC" w:rsidRPr="00D146DB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B090E6E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F33377B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6DCA13C0" w14:textId="77777777" w:rsidTr="00BF608E">
        <w:tc>
          <w:tcPr>
            <w:tcW w:w="1080" w:type="dxa"/>
          </w:tcPr>
          <w:bookmarkStart w:id="169" w:name="Kryss219"/>
          <w:p w14:paraId="1AE45FD9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69"/>
            <w:r w:rsidR="00BF608E">
              <w:rPr>
                <w:rFonts w:ascii="Arial" w:hAnsi="Arial"/>
                <w:sz w:val="20"/>
              </w:rPr>
              <w:t xml:space="preserve"> 03r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63DCC8B" w14:textId="77777777" w:rsidR="00BF608E" w:rsidRPr="00D146DB" w:rsidRDefault="000D3079" w:rsidP="00394B2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Mutte</w:t>
            </w:r>
            <w:r w:rsidR="00BF608E" w:rsidRPr="00D146DB">
              <w:rPr>
                <w:rFonts w:ascii="Arial" w:hAnsi="Arial"/>
                <w:sz w:val="20"/>
              </w:rPr>
              <w:t>r till fjädrande låspl</w:t>
            </w:r>
            <w:r>
              <w:rPr>
                <w:rFonts w:ascii="Arial" w:hAnsi="Arial"/>
                <w:sz w:val="20"/>
              </w:rPr>
              <w:t xml:space="preserve">atta är ej </w:t>
            </w:r>
            <w:r w:rsidRPr="00260FD5">
              <w:rPr>
                <w:rFonts w:ascii="Arial" w:hAnsi="Arial"/>
                <w:sz w:val="20"/>
              </w:rPr>
              <w:t>låst</w:t>
            </w:r>
            <w:r>
              <w:rPr>
                <w:rFonts w:ascii="Arial" w:hAnsi="Arial"/>
                <w:sz w:val="20"/>
              </w:rPr>
              <w:t xml:space="preserve"> med saxsprint</w:t>
            </w:r>
            <w:r w:rsidR="00BF608E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BDCB9A0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24A83D71" w14:textId="77777777" w:rsidTr="005A4EFC">
        <w:trPr>
          <w:trHeight w:val="80"/>
        </w:trPr>
        <w:tc>
          <w:tcPr>
            <w:tcW w:w="1080" w:type="dxa"/>
          </w:tcPr>
          <w:p w14:paraId="7C64AAC7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CF88237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16CB7BBE" w14:textId="77777777" w:rsidTr="00FC6A0E">
        <w:trPr>
          <w:trHeight w:val="510"/>
        </w:trPr>
        <w:tc>
          <w:tcPr>
            <w:tcW w:w="1080" w:type="dxa"/>
          </w:tcPr>
          <w:p w14:paraId="6549DA23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D42527F" w14:textId="77777777" w:rsidR="00FC6A0E" w:rsidRPr="00D146DB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Mutte</w:t>
            </w:r>
            <w:r w:rsidR="00FC6A0E" w:rsidRPr="00D146DB">
              <w:rPr>
                <w:rFonts w:ascii="Arial" w:hAnsi="Arial"/>
                <w:sz w:val="20"/>
              </w:rPr>
              <w:t>r till låspl</w:t>
            </w:r>
            <w:r>
              <w:rPr>
                <w:rFonts w:ascii="Arial" w:hAnsi="Arial"/>
                <w:sz w:val="20"/>
              </w:rPr>
              <w:t>atta skall låsas med saxsprint</w:t>
            </w:r>
            <w:r w:rsidR="00FC6A0E" w:rsidRPr="00D146DB">
              <w:rPr>
                <w:rFonts w:ascii="Arial" w:hAnsi="Arial"/>
                <w:sz w:val="20"/>
              </w:rPr>
              <w:t>. 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AD8C" w14:textId="77777777" w:rsidR="00FC6A0E" w:rsidRDefault="00FC6A0E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F05C4C8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B5AD5DD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756F6A0" w14:textId="77777777" w:rsidR="00FC6A0E" w:rsidRDefault="00FC6A0E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5A4EFC" w:rsidRPr="00D146DB" w14:paraId="7FE45CA3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7E40205A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03s</w:t>
            </w:r>
          </w:p>
        </w:tc>
        <w:tc>
          <w:tcPr>
            <w:tcW w:w="4658" w:type="dxa"/>
            <w:vMerge w:val="restart"/>
          </w:tcPr>
          <w:p w14:paraId="7D2620CA" w14:textId="77777777" w:rsidR="005A4EFC" w:rsidRPr="00D146DB" w:rsidRDefault="005A4EFC" w:rsidP="00502675">
            <w:pPr>
              <w:pStyle w:val="Kontrollpunkt"/>
            </w:pPr>
            <w:r w:rsidRPr="00D146DB">
              <w:t>Stängningsvred är monterade och dess muttrar låsta med saxsprintar.</w:t>
            </w:r>
          </w:p>
        </w:tc>
        <w:tc>
          <w:tcPr>
            <w:tcW w:w="742" w:type="dxa"/>
          </w:tcPr>
          <w:p w14:paraId="3AC4EE94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70" w:name="Kryss130"/>
        <w:tc>
          <w:tcPr>
            <w:tcW w:w="1320" w:type="dxa"/>
            <w:vMerge w:val="restart"/>
          </w:tcPr>
          <w:p w14:paraId="30016DB9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0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71" w:name="Kryss131"/>
          <w:p w14:paraId="41DB1066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1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72" w:name="Kryss132"/>
          <w:p w14:paraId="0C10E9C2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2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5A4EFC" w:rsidRPr="00D146DB" w14:paraId="763D8424" w14:textId="77777777" w:rsidTr="00224765">
        <w:trPr>
          <w:trHeight w:val="304"/>
        </w:trPr>
        <w:tc>
          <w:tcPr>
            <w:tcW w:w="709" w:type="dxa"/>
            <w:vMerge/>
          </w:tcPr>
          <w:p w14:paraId="76C2DD03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CA5A969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A60FB95" w14:textId="77777777" w:rsidR="005A4EFC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5A06630" w14:textId="77777777" w:rsidR="005A4EFC" w:rsidRPr="00D146DB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57CF7DD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1035563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349CBB7F" w14:textId="77777777" w:rsidTr="00BF608E">
        <w:tc>
          <w:tcPr>
            <w:tcW w:w="1080" w:type="dxa"/>
          </w:tcPr>
          <w:bookmarkStart w:id="173" w:name="Kryss220"/>
          <w:p w14:paraId="67EF77A0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3"/>
            <w:r w:rsidR="00BF608E">
              <w:rPr>
                <w:rFonts w:ascii="Arial" w:hAnsi="Arial"/>
                <w:sz w:val="20"/>
              </w:rPr>
              <w:t xml:space="preserve"> 03s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8CD2BF6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Stängningsvred saknas.</w:t>
            </w:r>
          </w:p>
        </w:tc>
        <w:tc>
          <w:tcPr>
            <w:tcW w:w="1334" w:type="dxa"/>
          </w:tcPr>
          <w:p w14:paraId="221C595B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4FA9589D" w14:textId="77777777" w:rsidTr="005A4EFC">
        <w:trPr>
          <w:trHeight w:val="80"/>
        </w:trPr>
        <w:tc>
          <w:tcPr>
            <w:tcW w:w="1080" w:type="dxa"/>
          </w:tcPr>
          <w:p w14:paraId="7BD1BCE4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8487B27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37251024" w14:textId="77777777" w:rsidTr="00FC6A0E">
        <w:trPr>
          <w:trHeight w:val="510"/>
        </w:trPr>
        <w:tc>
          <w:tcPr>
            <w:tcW w:w="1080" w:type="dxa"/>
          </w:tcPr>
          <w:p w14:paraId="2EB969E2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A1FDDB1" w14:textId="77777777" w:rsidR="00FC6A0E" w:rsidRDefault="00FC6A0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Nytt stängningsvred med muttrar och saxsprintar skall anordnas. 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899EE" w14:textId="77777777" w:rsidR="00FC6A0E" w:rsidRDefault="00FC6A0E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A861601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06F656" w14:textId="77777777" w:rsidR="00C76DC9" w:rsidRPr="003F6E79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3E9192F" w14:textId="77777777" w:rsidR="00FC6A0E" w:rsidRDefault="00FC6A0E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1D8D4B1C" w14:textId="77777777" w:rsidTr="00BF608E">
        <w:tc>
          <w:tcPr>
            <w:tcW w:w="1080" w:type="dxa"/>
          </w:tcPr>
          <w:bookmarkStart w:id="174" w:name="Kryss221"/>
          <w:p w14:paraId="4077ED53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4"/>
            <w:r w:rsidR="00BF608E">
              <w:rPr>
                <w:rFonts w:ascii="Arial" w:hAnsi="Arial"/>
                <w:sz w:val="20"/>
              </w:rPr>
              <w:t xml:space="preserve"> 03s</w:t>
            </w:r>
            <w:r w:rsidR="00BF608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53D86D68" w14:textId="77777777" w:rsidR="00BF608E" w:rsidRPr="00D146DB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Saxsprint alternativt mutt</w:t>
            </w:r>
            <w:r w:rsidR="009B2A46">
              <w:rPr>
                <w:rFonts w:ascii="Arial" w:hAnsi="Arial"/>
                <w:sz w:val="20"/>
              </w:rPr>
              <w:t>e</w:t>
            </w:r>
            <w:r w:rsidR="00BF608E" w:rsidRPr="00D146DB">
              <w:rPr>
                <w:rFonts w:ascii="Arial" w:hAnsi="Arial"/>
                <w:sz w:val="20"/>
              </w:rPr>
              <w:t>r saknas.</w:t>
            </w:r>
          </w:p>
        </w:tc>
        <w:tc>
          <w:tcPr>
            <w:tcW w:w="1334" w:type="dxa"/>
          </w:tcPr>
          <w:p w14:paraId="30EA09F8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7B8C7625" w14:textId="77777777" w:rsidTr="005A4EFC">
        <w:trPr>
          <w:trHeight w:val="80"/>
        </w:trPr>
        <w:tc>
          <w:tcPr>
            <w:tcW w:w="1080" w:type="dxa"/>
          </w:tcPr>
          <w:p w14:paraId="508726BF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BE6425A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6ADB1D6F" w14:textId="77777777" w:rsidTr="00FC6A0E">
        <w:trPr>
          <w:trHeight w:val="510"/>
        </w:trPr>
        <w:tc>
          <w:tcPr>
            <w:tcW w:w="1080" w:type="dxa"/>
          </w:tcPr>
          <w:p w14:paraId="569D6898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FC2727F" w14:textId="77777777" w:rsidR="00FC6A0E" w:rsidRDefault="00FC6A0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Stängningsvred kompletteras med</w:t>
            </w:r>
            <w:r w:rsidR="005A5283">
              <w:rPr>
                <w:rFonts w:ascii="Arial" w:hAnsi="Arial"/>
                <w:sz w:val="20"/>
              </w:rPr>
              <w:t xml:space="preserve"> s</w:t>
            </w:r>
            <w:r w:rsidR="000D3079">
              <w:rPr>
                <w:rFonts w:ascii="Arial" w:hAnsi="Arial"/>
                <w:sz w:val="20"/>
              </w:rPr>
              <w:t>axsprint alternativt mutt</w:t>
            </w:r>
            <w:r w:rsidR="009B2A46">
              <w:rPr>
                <w:rFonts w:ascii="Arial" w:hAnsi="Arial"/>
                <w:sz w:val="20"/>
              </w:rPr>
              <w:t>e</w:t>
            </w:r>
            <w:r w:rsidRPr="00D146DB">
              <w:rPr>
                <w:rFonts w:ascii="Arial" w:hAnsi="Arial"/>
                <w:sz w:val="20"/>
              </w:rPr>
              <w:t>r. 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65D4" w14:textId="77777777" w:rsidR="00FC6A0E" w:rsidRDefault="00FC6A0E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0E23AE1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1F97A71" w14:textId="77777777" w:rsidR="00C76DC9" w:rsidRPr="003F6E79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3052A1A" w14:textId="77777777" w:rsidR="00972927" w:rsidRDefault="00972927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282D0E2C" w14:textId="77777777" w:rsidR="006149B3" w:rsidRPr="00972927" w:rsidRDefault="00972927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5A4EFC" w:rsidRPr="00D146DB" w14:paraId="4823BE52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63858905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03t</w:t>
            </w:r>
          </w:p>
        </w:tc>
        <w:tc>
          <w:tcPr>
            <w:tcW w:w="4658" w:type="dxa"/>
            <w:vMerge w:val="restart"/>
          </w:tcPr>
          <w:p w14:paraId="14E67942" w14:textId="77777777" w:rsidR="005A4EFC" w:rsidRPr="00D146DB" w:rsidRDefault="004962BF" w:rsidP="000E77DD">
            <w:pPr>
              <w:pStyle w:val="Kontrollpunkt"/>
            </w:pPr>
            <w:r>
              <w:t>Stoppskruv eller låsklack</w:t>
            </w:r>
            <w:r w:rsidR="005A4EFC" w:rsidRPr="00D146DB">
              <w:t xml:space="preserve"> på låskolv finns.</w:t>
            </w:r>
          </w:p>
        </w:tc>
        <w:tc>
          <w:tcPr>
            <w:tcW w:w="742" w:type="dxa"/>
          </w:tcPr>
          <w:p w14:paraId="68C696CA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75" w:name="Kryss133"/>
        <w:tc>
          <w:tcPr>
            <w:tcW w:w="1320" w:type="dxa"/>
            <w:vMerge w:val="restart"/>
          </w:tcPr>
          <w:p w14:paraId="2593BDF8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5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76" w:name="Kryss134"/>
          <w:p w14:paraId="2FEB8CDD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6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77" w:name="Kryss135"/>
          <w:p w14:paraId="7A87D5D8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7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5A4EFC" w:rsidRPr="00D146DB" w14:paraId="769FAA0E" w14:textId="77777777" w:rsidTr="00224765">
        <w:trPr>
          <w:trHeight w:val="304"/>
        </w:trPr>
        <w:tc>
          <w:tcPr>
            <w:tcW w:w="709" w:type="dxa"/>
            <w:vMerge/>
          </w:tcPr>
          <w:p w14:paraId="1E493D90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ACB74C2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A4B2033" w14:textId="77777777" w:rsidR="005A4EFC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F1F29C1" w14:textId="77777777" w:rsidR="005A4EFC" w:rsidRPr="00D146DB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991BA2A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64BE241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102B596F" w14:textId="77777777" w:rsidTr="00BF608E">
        <w:tc>
          <w:tcPr>
            <w:tcW w:w="1080" w:type="dxa"/>
          </w:tcPr>
          <w:bookmarkStart w:id="178" w:name="Kryss222"/>
          <w:p w14:paraId="0833CB88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8"/>
            <w:r w:rsidR="00BF608E">
              <w:rPr>
                <w:rFonts w:ascii="Arial" w:hAnsi="Arial"/>
                <w:sz w:val="20"/>
              </w:rPr>
              <w:t xml:space="preserve"> 03t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613D3CF" w14:textId="77777777" w:rsidR="00BF608E" w:rsidRPr="00D146DB" w:rsidRDefault="004962B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Stoppskruv alternativt låsklack</w:t>
            </w:r>
            <w:r w:rsidR="00BF608E" w:rsidRPr="00D146DB">
              <w:rPr>
                <w:rFonts w:ascii="Arial" w:hAnsi="Arial"/>
                <w:sz w:val="20"/>
              </w:rPr>
              <w:t xml:space="preserve"> på låskolv saknas.</w:t>
            </w:r>
          </w:p>
        </w:tc>
        <w:tc>
          <w:tcPr>
            <w:tcW w:w="1334" w:type="dxa"/>
          </w:tcPr>
          <w:p w14:paraId="01B176E8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6DF94A9F" w14:textId="77777777" w:rsidTr="005A4EFC">
        <w:trPr>
          <w:trHeight w:val="80"/>
        </w:trPr>
        <w:tc>
          <w:tcPr>
            <w:tcW w:w="1080" w:type="dxa"/>
          </w:tcPr>
          <w:p w14:paraId="6A129ED0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76377D6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BF608E" w:rsidRPr="00D146DB" w14:paraId="1EDDD3B9" w14:textId="77777777" w:rsidTr="00BF608E">
        <w:tc>
          <w:tcPr>
            <w:tcW w:w="1080" w:type="dxa"/>
          </w:tcPr>
          <w:p w14:paraId="0FB09599" w14:textId="77777777" w:rsidR="00BF608E" w:rsidRPr="00D146DB" w:rsidRDefault="00BF608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467CE5A" w14:textId="77777777" w:rsidR="00BF608E" w:rsidRPr="00D146DB" w:rsidRDefault="004962B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 stoppskruv alternativt stoppklack</w:t>
            </w:r>
            <w:r w:rsidR="00BF608E" w:rsidRPr="00D146DB">
              <w:rPr>
                <w:rFonts w:ascii="Arial" w:hAnsi="Arial"/>
                <w:sz w:val="20"/>
              </w:rPr>
              <w:t xml:space="preserve"> skall anordnas. Se typlösning T03-101.</w:t>
            </w:r>
          </w:p>
        </w:tc>
        <w:tc>
          <w:tcPr>
            <w:tcW w:w="1334" w:type="dxa"/>
          </w:tcPr>
          <w:p w14:paraId="1D63F5EA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F101F26" w14:textId="77777777" w:rsidR="006149B3" w:rsidRDefault="006149B3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5A4EFC" w:rsidRPr="00D146DB" w14:paraId="373324FF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6887BE75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03u</w:t>
            </w:r>
          </w:p>
        </w:tc>
        <w:tc>
          <w:tcPr>
            <w:tcW w:w="4658" w:type="dxa"/>
            <w:vMerge w:val="restart"/>
          </w:tcPr>
          <w:p w14:paraId="3AA27D8C" w14:textId="77777777" w:rsidR="005A4EFC" w:rsidRPr="00D146DB" w:rsidRDefault="005A4EFC" w:rsidP="000E77DD">
            <w:pPr>
              <w:pStyle w:val="Kontrollpunkt"/>
            </w:pPr>
            <w:r w:rsidRPr="00D146DB">
              <w:t>Undre del av gångjärn är monterad med skruv och mutter.</w:t>
            </w:r>
          </w:p>
        </w:tc>
        <w:tc>
          <w:tcPr>
            <w:tcW w:w="742" w:type="dxa"/>
          </w:tcPr>
          <w:p w14:paraId="06B7450C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79" w:name="Kryss136"/>
        <w:tc>
          <w:tcPr>
            <w:tcW w:w="1320" w:type="dxa"/>
            <w:vMerge w:val="restart"/>
          </w:tcPr>
          <w:p w14:paraId="3FE08107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79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80" w:name="Kryss137"/>
          <w:p w14:paraId="22C2AEB4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0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81" w:name="Kryss138"/>
          <w:p w14:paraId="21B4FBF8" w14:textId="77777777" w:rsidR="005A4EFC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1"/>
            <w:r w:rsidR="005A4EF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5A4EFC" w:rsidRPr="00D146DB" w14:paraId="264C94DC" w14:textId="77777777" w:rsidTr="00224765">
        <w:trPr>
          <w:trHeight w:val="304"/>
        </w:trPr>
        <w:tc>
          <w:tcPr>
            <w:tcW w:w="709" w:type="dxa"/>
            <w:vMerge/>
          </w:tcPr>
          <w:p w14:paraId="401F248D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5CA0DDE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382AC8E" w14:textId="77777777" w:rsidR="005A4EFC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7229230" w14:textId="77777777" w:rsidR="005A4EFC" w:rsidRPr="00D146DB" w:rsidRDefault="005A4EFC" w:rsidP="005A4EF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44F03AB" w14:textId="77777777" w:rsidR="005A4EFC" w:rsidRPr="00D146DB" w:rsidRDefault="005A4EF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2F77850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3EAC67E2" w14:textId="77777777" w:rsidTr="00BF608E">
        <w:tc>
          <w:tcPr>
            <w:tcW w:w="1080" w:type="dxa"/>
          </w:tcPr>
          <w:bookmarkStart w:id="182" w:name="Kryss223"/>
          <w:p w14:paraId="4ACF7E56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2"/>
            <w:r w:rsidR="00BF608E">
              <w:rPr>
                <w:rFonts w:ascii="Arial" w:hAnsi="Arial"/>
                <w:sz w:val="20"/>
              </w:rPr>
              <w:t xml:space="preserve"> 03u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52E8AF4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Undre del av gångjärn är ej monterad med skruv och mutter.</w:t>
            </w:r>
          </w:p>
        </w:tc>
        <w:tc>
          <w:tcPr>
            <w:tcW w:w="1334" w:type="dxa"/>
          </w:tcPr>
          <w:p w14:paraId="359560B9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40E62C9F" w14:textId="77777777" w:rsidTr="005A4EFC">
        <w:trPr>
          <w:trHeight w:val="80"/>
        </w:trPr>
        <w:tc>
          <w:tcPr>
            <w:tcW w:w="1080" w:type="dxa"/>
          </w:tcPr>
          <w:p w14:paraId="771A184C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F231B96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34379EDA" w14:textId="77777777" w:rsidTr="00FC6A0E">
        <w:trPr>
          <w:trHeight w:val="510"/>
        </w:trPr>
        <w:tc>
          <w:tcPr>
            <w:tcW w:w="1080" w:type="dxa"/>
          </w:tcPr>
          <w:p w14:paraId="594AB583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222560E" w14:textId="77777777" w:rsidR="00FC6A0E" w:rsidRPr="00D146DB" w:rsidRDefault="000D3079" w:rsidP="00E75C3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Nya skruv och mutt</w:t>
            </w:r>
            <w:r w:rsidR="004962BF">
              <w:rPr>
                <w:rFonts w:ascii="Arial" w:hAnsi="Arial"/>
                <w:sz w:val="20"/>
              </w:rPr>
              <w:t>e</w:t>
            </w:r>
            <w:r w:rsidR="00FC6A0E" w:rsidRPr="00D146DB">
              <w:rPr>
                <w:rFonts w:ascii="Arial" w:hAnsi="Arial"/>
                <w:sz w:val="20"/>
              </w:rPr>
              <w:t xml:space="preserve">r skall monteras. </w:t>
            </w:r>
            <w:r w:rsidR="005A5283">
              <w:rPr>
                <w:rFonts w:ascii="Arial" w:hAnsi="Arial"/>
                <w:sz w:val="20"/>
              </w:rPr>
              <w:br/>
            </w:r>
            <w:r w:rsidR="00FC6A0E" w:rsidRPr="00D146DB">
              <w:rPr>
                <w:rFonts w:ascii="Arial" w:hAnsi="Arial"/>
                <w:sz w:val="20"/>
              </w:rPr>
              <w:t>Se typlösning T03</w:t>
            </w:r>
            <w:r w:rsidR="00FC6A0E">
              <w:rPr>
                <w:rFonts w:ascii="Arial" w:hAnsi="Arial"/>
                <w:sz w:val="20"/>
              </w:rPr>
              <w:noBreakHyphen/>
            </w:r>
            <w:r w:rsidR="00FC6A0E"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2D68" w14:textId="77777777" w:rsidR="00FC6A0E" w:rsidRDefault="00FC6A0E" w:rsidP="00E75C31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776ABD8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EAB7F19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4D5D095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75C31" w:rsidRPr="00D146DB" w14:paraId="47E6CA4A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29AFD798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03v</w:t>
            </w:r>
          </w:p>
        </w:tc>
        <w:tc>
          <w:tcPr>
            <w:tcW w:w="4658" w:type="dxa"/>
            <w:vMerge w:val="restart"/>
          </w:tcPr>
          <w:p w14:paraId="59EEB889" w14:textId="77777777" w:rsidR="00E75C31" w:rsidRPr="00D146DB" w:rsidRDefault="00E75C31" w:rsidP="000E77DD">
            <w:pPr>
              <w:pStyle w:val="Kontrollpunkt"/>
            </w:pPr>
            <w:r w:rsidRPr="00D146DB">
              <w:t>Övre del av gångjärn är monterad med tapp.</w:t>
            </w:r>
          </w:p>
        </w:tc>
        <w:tc>
          <w:tcPr>
            <w:tcW w:w="742" w:type="dxa"/>
          </w:tcPr>
          <w:p w14:paraId="362A4333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83" w:name="Kryss139"/>
        <w:tc>
          <w:tcPr>
            <w:tcW w:w="1320" w:type="dxa"/>
            <w:vMerge w:val="restart"/>
          </w:tcPr>
          <w:p w14:paraId="0E60D6CB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3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84" w:name="Kryss140"/>
          <w:p w14:paraId="341CE65D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4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85" w:name="Kryss141"/>
          <w:p w14:paraId="53BE559A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5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75C31" w:rsidRPr="00D146DB" w14:paraId="7E3CD0CE" w14:textId="77777777" w:rsidTr="00224765">
        <w:trPr>
          <w:trHeight w:val="304"/>
        </w:trPr>
        <w:tc>
          <w:tcPr>
            <w:tcW w:w="709" w:type="dxa"/>
            <w:vMerge/>
          </w:tcPr>
          <w:p w14:paraId="7BEB4E73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D2D7C41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5048170" w14:textId="77777777" w:rsidR="00E75C31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8E66587" w14:textId="77777777" w:rsidR="00E75C31" w:rsidRPr="00D146DB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9D1BC96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E237B06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49485125" w14:textId="77777777" w:rsidTr="00BF608E">
        <w:tc>
          <w:tcPr>
            <w:tcW w:w="1080" w:type="dxa"/>
          </w:tcPr>
          <w:bookmarkStart w:id="186" w:name="Kryss224"/>
          <w:p w14:paraId="32338FB0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6"/>
            <w:r w:rsidR="00BF608E">
              <w:rPr>
                <w:rFonts w:ascii="Arial" w:hAnsi="Arial"/>
                <w:sz w:val="20"/>
              </w:rPr>
              <w:t xml:space="preserve"> 03v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F1C2C2C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Övre del av gångjärn är ej monterad med tapp.</w:t>
            </w:r>
          </w:p>
        </w:tc>
        <w:tc>
          <w:tcPr>
            <w:tcW w:w="1334" w:type="dxa"/>
          </w:tcPr>
          <w:p w14:paraId="76D7A0FF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6342806E" w14:textId="77777777" w:rsidTr="00E75C31">
        <w:trPr>
          <w:trHeight w:val="80"/>
        </w:trPr>
        <w:tc>
          <w:tcPr>
            <w:tcW w:w="1080" w:type="dxa"/>
          </w:tcPr>
          <w:p w14:paraId="765DD1AE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841E6DE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0EC315A3" w14:textId="77777777" w:rsidTr="00FC6A0E">
        <w:trPr>
          <w:trHeight w:val="510"/>
        </w:trPr>
        <w:tc>
          <w:tcPr>
            <w:tcW w:w="1080" w:type="dxa"/>
          </w:tcPr>
          <w:p w14:paraId="0945D521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70E0C4F" w14:textId="77777777" w:rsidR="00FC6A0E" w:rsidRDefault="00FC6A0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 tapp skall monteras.</w:t>
            </w:r>
            <w:r w:rsidR="005A5283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0AD0" w14:textId="77777777" w:rsidR="00FC6A0E" w:rsidRDefault="00FC6A0E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9DABEC7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7D5C3BD" w14:textId="77777777" w:rsidR="00C76DC9" w:rsidRPr="003F6E79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D21B7DF" w14:textId="77777777" w:rsidR="00FC6A0E" w:rsidRPr="00C3069D" w:rsidRDefault="00FC6A0E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75C31" w:rsidRPr="00D146DB" w14:paraId="4FF9D60D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4197E5EA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03x</w:t>
            </w:r>
          </w:p>
        </w:tc>
        <w:tc>
          <w:tcPr>
            <w:tcW w:w="4658" w:type="dxa"/>
            <w:vMerge w:val="restart"/>
          </w:tcPr>
          <w:p w14:paraId="7B5C1E3E" w14:textId="77777777" w:rsidR="00E75C31" w:rsidRPr="00D146DB" w:rsidRDefault="00E75C31" w:rsidP="000E77DD">
            <w:pPr>
              <w:pStyle w:val="Kontrollpunkt"/>
            </w:pPr>
            <w:r w:rsidRPr="00D146DB">
              <w:t>Glidbricka finns mellan gångjärn och fjäderskruvar.</w:t>
            </w:r>
          </w:p>
        </w:tc>
        <w:tc>
          <w:tcPr>
            <w:tcW w:w="742" w:type="dxa"/>
          </w:tcPr>
          <w:p w14:paraId="1801215E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87" w:name="Kryss142"/>
        <w:tc>
          <w:tcPr>
            <w:tcW w:w="1320" w:type="dxa"/>
            <w:vMerge w:val="restart"/>
          </w:tcPr>
          <w:p w14:paraId="7E69DBE6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7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88" w:name="Kryss143"/>
          <w:p w14:paraId="3E261512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8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89" w:name="Kryss144"/>
          <w:p w14:paraId="56031999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89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75C31" w:rsidRPr="00D146DB" w14:paraId="348981AA" w14:textId="77777777" w:rsidTr="00224765">
        <w:trPr>
          <w:trHeight w:val="304"/>
        </w:trPr>
        <w:tc>
          <w:tcPr>
            <w:tcW w:w="709" w:type="dxa"/>
            <w:vMerge/>
          </w:tcPr>
          <w:p w14:paraId="3E9597E6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BF130F8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EF0487A" w14:textId="77777777" w:rsidR="00E75C31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3193482" w14:textId="77777777" w:rsidR="00E75C31" w:rsidRPr="00D146DB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9001DF2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A402BCE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71B3B2FD" w14:textId="77777777" w:rsidTr="00BF608E">
        <w:tc>
          <w:tcPr>
            <w:tcW w:w="1080" w:type="dxa"/>
          </w:tcPr>
          <w:bookmarkStart w:id="190" w:name="Kryss225"/>
          <w:p w14:paraId="2ADD3788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0"/>
            <w:r w:rsidR="00BF608E">
              <w:rPr>
                <w:rFonts w:ascii="Arial" w:hAnsi="Arial"/>
                <w:sz w:val="20"/>
              </w:rPr>
              <w:t xml:space="preserve"> 03x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3A83101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Glidbricka saknas mellan gångjärn och fjäderskruvar.</w:t>
            </w:r>
          </w:p>
        </w:tc>
        <w:tc>
          <w:tcPr>
            <w:tcW w:w="1334" w:type="dxa"/>
          </w:tcPr>
          <w:p w14:paraId="666CA99C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59CDE59E" w14:textId="77777777" w:rsidTr="00E75C31">
        <w:trPr>
          <w:trHeight w:val="80"/>
        </w:trPr>
        <w:tc>
          <w:tcPr>
            <w:tcW w:w="1080" w:type="dxa"/>
          </w:tcPr>
          <w:p w14:paraId="15E694A4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9E10D74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02C50519" w14:textId="77777777" w:rsidTr="00FC6A0E">
        <w:trPr>
          <w:trHeight w:val="510"/>
        </w:trPr>
        <w:tc>
          <w:tcPr>
            <w:tcW w:w="1080" w:type="dxa"/>
          </w:tcPr>
          <w:p w14:paraId="4AEECD5E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649695D" w14:textId="77777777" w:rsidR="00FC6A0E" w:rsidRDefault="00FC6A0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</w:t>
            </w:r>
            <w:r>
              <w:rPr>
                <w:rFonts w:ascii="Arial" w:hAnsi="Arial"/>
                <w:sz w:val="20"/>
              </w:rPr>
              <w:t>: Ny glidbricka skall monteras.</w:t>
            </w:r>
            <w:r w:rsidR="005A5283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E2F0" w14:textId="77777777" w:rsidR="00FC6A0E" w:rsidRDefault="00FC6A0E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51DD5F9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4A6818F" w14:textId="77777777" w:rsidR="00C76DC9" w:rsidRPr="003F6E79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B6141C2" w14:textId="77777777" w:rsidR="006149B3" w:rsidRDefault="006149B3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75C31" w:rsidRPr="00D146DB" w14:paraId="546DDF42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3D2499BA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03y</w:t>
            </w:r>
          </w:p>
        </w:tc>
        <w:tc>
          <w:tcPr>
            <w:tcW w:w="4658" w:type="dxa"/>
            <w:vMerge w:val="restart"/>
          </w:tcPr>
          <w:p w14:paraId="402A54C7" w14:textId="77777777" w:rsidR="00E75C31" w:rsidRPr="00D146DB" w:rsidRDefault="00E75C31" w:rsidP="000E77DD">
            <w:pPr>
              <w:pStyle w:val="Kontrollpunkt"/>
            </w:pPr>
            <w:r w:rsidRPr="00D146DB">
              <w:t>Fast tröskel finns.</w:t>
            </w:r>
          </w:p>
        </w:tc>
        <w:tc>
          <w:tcPr>
            <w:tcW w:w="742" w:type="dxa"/>
          </w:tcPr>
          <w:p w14:paraId="330338D3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191" w:name="Kryss145"/>
        <w:tc>
          <w:tcPr>
            <w:tcW w:w="1320" w:type="dxa"/>
            <w:vMerge w:val="restart"/>
          </w:tcPr>
          <w:p w14:paraId="1DA7CB06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1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92" w:name="Kryss146"/>
          <w:p w14:paraId="49246CE3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2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93" w:name="Kryss147"/>
          <w:p w14:paraId="157213CA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3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75C31" w:rsidRPr="00D146DB" w14:paraId="7516A37E" w14:textId="77777777" w:rsidTr="00224765">
        <w:trPr>
          <w:trHeight w:val="304"/>
        </w:trPr>
        <w:tc>
          <w:tcPr>
            <w:tcW w:w="709" w:type="dxa"/>
            <w:vMerge/>
          </w:tcPr>
          <w:p w14:paraId="161ACDA2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D4F6D7C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B27F947" w14:textId="77777777" w:rsidR="00E75C31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792DA5C" w14:textId="77777777" w:rsidR="00E75C31" w:rsidRPr="00D146DB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7CFAC6C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08B0726" w14:textId="77777777" w:rsidR="006149B3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70AF0B56" w14:textId="77777777" w:rsidTr="00BF608E">
        <w:tc>
          <w:tcPr>
            <w:tcW w:w="1080" w:type="dxa"/>
          </w:tcPr>
          <w:bookmarkStart w:id="194" w:name="Kryss226"/>
          <w:p w14:paraId="709DDF58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4"/>
            <w:r w:rsidR="00BF608E">
              <w:rPr>
                <w:rFonts w:ascii="Arial" w:hAnsi="Arial"/>
                <w:sz w:val="20"/>
              </w:rPr>
              <w:t xml:space="preserve"> 03y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38E290E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Fast tröskel är borttagen.</w:t>
            </w:r>
          </w:p>
        </w:tc>
        <w:tc>
          <w:tcPr>
            <w:tcW w:w="1334" w:type="dxa"/>
          </w:tcPr>
          <w:p w14:paraId="2FC9EDA8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0B9E3B67" w14:textId="77777777" w:rsidTr="00E75C31">
        <w:trPr>
          <w:trHeight w:val="80"/>
        </w:trPr>
        <w:tc>
          <w:tcPr>
            <w:tcW w:w="1080" w:type="dxa"/>
          </w:tcPr>
          <w:p w14:paraId="0652E31F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4DFDFEC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3A27321E" w14:textId="77777777" w:rsidTr="00FC6A0E">
        <w:trPr>
          <w:trHeight w:val="510"/>
        </w:trPr>
        <w:tc>
          <w:tcPr>
            <w:tcW w:w="1080" w:type="dxa"/>
          </w:tcPr>
          <w:p w14:paraId="505989A7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6029E18" w14:textId="77777777" w:rsidR="00FC6A0E" w:rsidRDefault="00FC6A0E" w:rsidP="00E75C3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</w:t>
            </w:r>
            <w:r>
              <w:rPr>
                <w:rFonts w:ascii="Arial" w:hAnsi="Arial"/>
                <w:sz w:val="20"/>
              </w:rPr>
              <w:t>d: Ny tröskel enligt typlösning</w:t>
            </w:r>
            <w:r w:rsidR="005A5283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T03-203 anordnas.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AAB3" w14:textId="77777777" w:rsidR="00FC6A0E" w:rsidRDefault="00FC6A0E" w:rsidP="00E75C31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2DC86C4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12B0338" w14:textId="77777777" w:rsidR="00C76DC9" w:rsidRPr="003F6E79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CBA7A46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75C31" w:rsidRPr="00D146DB" w14:paraId="51B6B962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68F18CF2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03z</w:t>
            </w:r>
          </w:p>
        </w:tc>
        <w:tc>
          <w:tcPr>
            <w:tcW w:w="4658" w:type="dxa"/>
            <w:vMerge w:val="restart"/>
          </w:tcPr>
          <w:p w14:paraId="15B8FEA0" w14:textId="77777777" w:rsidR="00E75C31" w:rsidRPr="00D146DB" w:rsidRDefault="00E75C31" w:rsidP="000E77DD">
            <w:pPr>
              <w:pStyle w:val="Kontrollpunkt"/>
            </w:pPr>
            <w:r w:rsidRPr="00D146DB">
              <w:t xml:space="preserve">Dörr </w:t>
            </w:r>
            <w:r w:rsidR="009B0EE1">
              <w:t xml:space="preserve">vid öppning </w:t>
            </w:r>
            <w:r w:rsidRPr="00D146DB">
              <w:t xml:space="preserve">utan permanent luftsluss </w:t>
            </w:r>
            <w:r w:rsidR="009B0EE1">
              <w:t>är betongfyll</w:t>
            </w:r>
            <w:r w:rsidRPr="00D146DB">
              <w:t>d.</w:t>
            </w:r>
          </w:p>
        </w:tc>
        <w:tc>
          <w:tcPr>
            <w:tcW w:w="742" w:type="dxa"/>
          </w:tcPr>
          <w:p w14:paraId="750D0A60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195" w:name="Kryss148"/>
        <w:tc>
          <w:tcPr>
            <w:tcW w:w="1320" w:type="dxa"/>
            <w:vMerge w:val="restart"/>
          </w:tcPr>
          <w:p w14:paraId="1054054E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5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96" w:name="Kryss149"/>
          <w:p w14:paraId="025C41B4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6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97" w:name="Kryss150"/>
          <w:p w14:paraId="28514AFE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7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75C31" w:rsidRPr="00D146DB" w14:paraId="73F41CBD" w14:textId="77777777" w:rsidTr="00224765">
        <w:trPr>
          <w:trHeight w:val="304"/>
        </w:trPr>
        <w:tc>
          <w:tcPr>
            <w:tcW w:w="709" w:type="dxa"/>
            <w:vMerge/>
          </w:tcPr>
          <w:p w14:paraId="69F2BD8A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05E4847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C0789E8" w14:textId="77777777" w:rsidR="00E75C31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8427960" w14:textId="77777777" w:rsidR="00E75C31" w:rsidRPr="00D146DB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9372787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6FF6F6D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313B3835" w14:textId="77777777" w:rsidTr="00BF608E">
        <w:tc>
          <w:tcPr>
            <w:tcW w:w="1080" w:type="dxa"/>
          </w:tcPr>
          <w:bookmarkStart w:id="198" w:name="Kryss227"/>
          <w:p w14:paraId="406290AC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8"/>
            <w:r w:rsidR="00BF608E">
              <w:rPr>
                <w:rFonts w:ascii="Arial" w:hAnsi="Arial"/>
                <w:sz w:val="20"/>
              </w:rPr>
              <w:t xml:space="preserve"> 03z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054FBDD" w14:textId="77777777" w:rsidR="00BF608E" w:rsidRPr="00D146DB" w:rsidRDefault="00BF608E" w:rsidP="009B0EE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Dörr </w:t>
            </w:r>
            <w:r>
              <w:rPr>
                <w:rFonts w:ascii="Arial" w:hAnsi="Arial"/>
                <w:sz w:val="20"/>
              </w:rPr>
              <w:t xml:space="preserve">vid öppning </w:t>
            </w:r>
            <w:r w:rsidRPr="00D146DB">
              <w:rPr>
                <w:rFonts w:ascii="Arial" w:hAnsi="Arial"/>
                <w:sz w:val="20"/>
              </w:rPr>
              <w:t xml:space="preserve">utan permanent luftsluss är </w:t>
            </w:r>
            <w:r>
              <w:rPr>
                <w:rFonts w:ascii="Arial" w:hAnsi="Arial"/>
                <w:sz w:val="20"/>
              </w:rPr>
              <w:t>inte betongfylld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74F1DE8" w14:textId="77777777" w:rsidR="00BF608E" w:rsidRPr="00D146DB" w:rsidRDefault="00BF608E" w:rsidP="009B0EE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3B00F54" w14:textId="77777777" w:rsidTr="00E75C31">
        <w:trPr>
          <w:trHeight w:val="80"/>
        </w:trPr>
        <w:tc>
          <w:tcPr>
            <w:tcW w:w="1080" w:type="dxa"/>
          </w:tcPr>
          <w:p w14:paraId="47E80486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B025628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4BF1B8E0" w14:textId="77777777" w:rsidTr="00FC6A0E">
        <w:trPr>
          <w:trHeight w:val="510"/>
        </w:trPr>
        <w:tc>
          <w:tcPr>
            <w:tcW w:w="1080" w:type="dxa"/>
          </w:tcPr>
          <w:p w14:paraId="6448D857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9A05EBD" w14:textId="77777777" w:rsidR="00FC6A0E" w:rsidRPr="00D146DB" w:rsidRDefault="00FC6A0E" w:rsidP="00E75C3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D</w:t>
            </w:r>
            <w:r w:rsidRPr="00D146DB">
              <w:rPr>
                <w:rFonts w:ascii="Arial" w:hAnsi="Arial"/>
                <w:sz w:val="20"/>
              </w:rPr>
              <w:t>örrblad i</w:t>
            </w:r>
            <w:r>
              <w:rPr>
                <w:rFonts w:ascii="Arial" w:hAnsi="Arial"/>
                <w:sz w:val="20"/>
              </w:rPr>
              <w:t>gjutes enligt typlösning T03-304.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7064" w14:textId="77777777" w:rsidR="00FC6A0E" w:rsidRDefault="00FC6A0E" w:rsidP="00E75C31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067B693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5D3DDD3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34E4DB5" w14:textId="77777777" w:rsidR="00972927" w:rsidRDefault="00972927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3E07D48C" w14:textId="77777777" w:rsidR="00FC6A0E" w:rsidRPr="00972927" w:rsidRDefault="00972927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75C31" w:rsidRPr="00D146DB" w14:paraId="74E8FD94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4D71D6C0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03å</w:t>
            </w:r>
          </w:p>
        </w:tc>
        <w:tc>
          <w:tcPr>
            <w:tcW w:w="4658" w:type="dxa"/>
            <w:vMerge w:val="restart"/>
          </w:tcPr>
          <w:p w14:paraId="23486010" w14:textId="77777777" w:rsidR="00E75C31" w:rsidRPr="000E77DD" w:rsidRDefault="00E75C31" w:rsidP="000E77DD">
            <w:pPr>
              <w:pStyle w:val="Kontrollpunkt"/>
            </w:pPr>
            <w:r w:rsidRPr="000E77DD">
              <w:t>Dörr till permanent luftsluss i ej splitter</w:t>
            </w:r>
            <w:r w:rsidR="00D155C5" w:rsidRPr="000E77DD">
              <w:softHyphen/>
            </w:r>
            <w:r w:rsidRPr="000E77DD">
              <w:t xml:space="preserve">skyddat läge är </w:t>
            </w:r>
            <w:r w:rsidR="009B0EE1" w:rsidRPr="000E77DD">
              <w:t>betongfylld</w:t>
            </w:r>
            <w:r w:rsidRPr="000E77DD">
              <w:t>.</w:t>
            </w:r>
          </w:p>
        </w:tc>
        <w:tc>
          <w:tcPr>
            <w:tcW w:w="742" w:type="dxa"/>
          </w:tcPr>
          <w:p w14:paraId="2A9A1743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199" w:name="Kryss151"/>
        <w:tc>
          <w:tcPr>
            <w:tcW w:w="1320" w:type="dxa"/>
            <w:vMerge w:val="restart"/>
          </w:tcPr>
          <w:p w14:paraId="747B29D2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99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00" w:name="Kryss152"/>
          <w:p w14:paraId="34005E3E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0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01" w:name="Kryss153"/>
          <w:p w14:paraId="0D2C3B3B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1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75C31" w:rsidRPr="00D146DB" w14:paraId="79475EEF" w14:textId="77777777" w:rsidTr="00224765">
        <w:trPr>
          <w:trHeight w:val="304"/>
        </w:trPr>
        <w:tc>
          <w:tcPr>
            <w:tcW w:w="709" w:type="dxa"/>
            <w:vMerge/>
          </w:tcPr>
          <w:p w14:paraId="29550AFB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E930E88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AA15EF5" w14:textId="77777777" w:rsidR="00E75C31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BC4B7E5" w14:textId="77777777" w:rsidR="00E75C31" w:rsidRPr="00D146DB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4CF8C55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211F0A8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2AF3EA75" w14:textId="77777777" w:rsidTr="00BF608E">
        <w:tc>
          <w:tcPr>
            <w:tcW w:w="1080" w:type="dxa"/>
          </w:tcPr>
          <w:bookmarkStart w:id="202" w:name="Kryss228"/>
          <w:p w14:paraId="454A445B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2"/>
            <w:r w:rsidR="00BF608E">
              <w:rPr>
                <w:rFonts w:ascii="Arial" w:hAnsi="Arial"/>
                <w:sz w:val="20"/>
              </w:rPr>
              <w:t xml:space="preserve"> 03å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D2D4368" w14:textId="77777777" w:rsidR="00BF608E" w:rsidRPr="00D146DB" w:rsidRDefault="00BF608E" w:rsidP="009B0EE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Dörr till permanent luftsluss i ej splitterskyddat läge är inte </w:t>
            </w:r>
            <w:r>
              <w:rPr>
                <w:rFonts w:ascii="Arial" w:hAnsi="Arial"/>
                <w:sz w:val="20"/>
              </w:rPr>
              <w:t>betongfylld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C7FB948" w14:textId="77777777" w:rsidR="00BF608E" w:rsidRPr="00D146DB" w:rsidRDefault="00BF608E" w:rsidP="009B0EE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7D19AFD2" w14:textId="77777777" w:rsidTr="00E75C31">
        <w:trPr>
          <w:trHeight w:val="80"/>
        </w:trPr>
        <w:tc>
          <w:tcPr>
            <w:tcW w:w="1080" w:type="dxa"/>
          </w:tcPr>
          <w:p w14:paraId="6A76422C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5D5909D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C6A0E" w:rsidRPr="00D146DB" w14:paraId="6C4BABD4" w14:textId="77777777" w:rsidTr="00FC6A0E">
        <w:trPr>
          <w:trHeight w:val="510"/>
        </w:trPr>
        <w:tc>
          <w:tcPr>
            <w:tcW w:w="1080" w:type="dxa"/>
          </w:tcPr>
          <w:p w14:paraId="5D7B14DB" w14:textId="77777777" w:rsidR="00FC6A0E" w:rsidRPr="00D146DB" w:rsidRDefault="00FC6A0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5DC0247" w14:textId="77777777" w:rsidR="00FC6A0E" w:rsidRPr="00D146DB" w:rsidRDefault="00FC6A0E" w:rsidP="00E75C3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D</w:t>
            </w:r>
            <w:r w:rsidRPr="00D146DB">
              <w:rPr>
                <w:rFonts w:ascii="Arial" w:hAnsi="Arial"/>
                <w:sz w:val="20"/>
              </w:rPr>
              <w:t>örrblad i</w:t>
            </w:r>
            <w:r>
              <w:rPr>
                <w:rFonts w:ascii="Arial" w:hAnsi="Arial"/>
                <w:sz w:val="20"/>
              </w:rPr>
              <w:t>gjutes enligt typlösning T03-304.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04D22" w14:textId="77777777" w:rsidR="00FC6A0E" w:rsidRDefault="00FC6A0E" w:rsidP="00E75C31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7AC0E68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EB18BC4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E0BC4C0" w14:textId="77777777" w:rsidR="003F6E79" w:rsidRDefault="003F6E79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75C31" w:rsidRPr="00D146DB" w14:paraId="35B43A74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1487C069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03ä</w:t>
            </w:r>
          </w:p>
        </w:tc>
        <w:tc>
          <w:tcPr>
            <w:tcW w:w="4658" w:type="dxa"/>
            <w:vMerge w:val="restart"/>
          </w:tcPr>
          <w:p w14:paraId="36ED3AA3" w14:textId="77777777" w:rsidR="00E75C31" w:rsidRPr="00D146DB" w:rsidRDefault="00E75C31" w:rsidP="000E77DD">
            <w:pPr>
              <w:pStyle w:val="Kontrollpunkt"/>
            </w:pPr>
            <w:r w:rsidRPr="00D146DB">
              <w:t>Låskolv slår stopp mot låsklack vid låsning.</w:t>
            </w:r>
          </w:p>
        </w:tc>
        <w:tc>
          <w:tcPr>
            <w:tcW w:w="742" w:type="dxa"/>
          </w:tcPr>
          <w:p w14:paraId="45EF456C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203" w:name="Kryss154"/>
        <w:tc>
          <w:tcPr>
            <w:tcW w:w="1320" w:type="dxa"/>
            <w:vMerge w:val="restart"/>
          </w:tcPr>
          <w:p w14:paraId="074721A5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3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04" w:name="Kryss155"/>
          <w:p w14:paraId="4EE26F83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4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05" w:name="Kryss156"/>
          <w:p w14:paraId="5FDCD3BF" w14:textId="77777777" w:rsidR="00E75C31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5"/>
            <w:r w:rsidR="00E75C3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75C31" w:rsidRPr="00D146DB" w14:paraId="5DA6D7C0" w14:textId="77777777" w:rsidTr="00224765">
        <w:trPr>
          <w:trHeight w:val="304"/>
        </w:trPr>
        <w:tc>
          <w:tcPr>
            <w:tcW w:w="709" w:type="dxa"/>
            <w:vMerge/>
          </w:tcPr>
          <w:p w14:paraId="5E33357A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D977224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602D3B3" w14:textId="77777777" w:rsidR="00E75C31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580675A" w14:textId="77777777" w:rsidR="00E75C31" w:rsidRPr="00D146DB" w:rsidRDefault="00E75C31" w:rsidP="00E75C3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A099BB1" w14:textId="77777777" w:rsidR="00E75C31" w:rsidRPr="00D146DB" w:rsidRDefault="00E75C3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4AFC3BA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76E507FD" w14:textId="77777777" w:rsidTr="00BF608E">
        <w:tc>
          <w:tcPr>
            <w:tcW w:w="1080" w:type="dxa"/>
          </w:tcPr>
          <w:bookmarkStart w:id="206" w:name="Kryss229"/>
          <w:p w14:paraId="45F4B4C0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6"/>
            <w:r w:rsidR="00BF608E">
              <w:rPr>
                <w:rFonts w:ascii="Arial" w:hAnsi="Arial"/>
                <w:sz w:val="20"/>
              </w:rPr>
              <w:t xml:space="preserve"> 03ä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7C6FF18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Glapp mot stängningsbeslag (ND- och NSD-dörr).</w:t>
            </w:r>
          </w:p>
        </w:tc>
        <w:tc>
          <w:tcPr>
            <w:tcW w:w="1334" w:type="dxa"/>
          </w:tcPr>
          <w:p w14:paraId="0835114A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6E77D6A" w14:textId="77777777" w:rsidTr="00BE4477">
        <w:trPr>
          <w:trHeight w:val="80"/>
        </w:trPr>
        <w:tc>
          <w:tcPr>
            <w:tcW w:w="1080" w:type="dxa"/>
          </w:tcPr>
          <w:p w14:paraId="4B707962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4ED83D6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325C4" w:rsidRPr="00D146DB" w14:paraId="69590E23" w14:textId="77777777" w:rsidTr="001325C4">
        <w:trPr>
          <w:trHeight w:val="474"/>
        </w:trPr>
        <w:tc>
          <w:tcPr>
            <w:tcW w:w="1080" w:type="dxa"/>
            <w:vMerge w:val="restart"/>
          </w:tcPr>
          <w:p w14:paraId="49C308B9" w14:textId="77777777" w:rsidR="001325C4" w:rsidRPr="00D146DB" w:rsidRDefault="001325C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5A328A68" w14:textId="77777777" w:rsidR="001325C4" w:rsidRPr="00D146DB" w:rsidRDefault="001325C4" w:rsidP="00BE447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Jus</w:t>
            </w:r>
            <w:r>
              <w:rPr>
                <w:rFonts w:ascii="Arial" w:hAnsi="Arial"/>
                <w:sz w:val="20"/>
              </w:rPr>
              <w:t>tering och/eller komplettering med bricka</w:t>
            </w:r>
            <w:r w:rsidRPr="00D146DB">
              <w:rPr>
                <w:rFonts w:ascii="Arial" w:hAnsi="Arial"/>
                <w:sz w:val="20"/>
              </w:rPr>
              <w:t xml:space="preserve"> alternativt påsvetsat plattstål till stängningsbeslag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skall utföras enligt typlösning T03-401.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9285" w14:textId="77777777" w:rsidR="001325C4" w:rsidRDefault="001325C4" w:rsidP="00BE447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4A5D0E2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84B3C67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1325C4" w:rsidRPr="00D146DB" w14:paraId="7D2C4B86" w14:textId="77777777" w:rsidTr="001325C4">
        <w:trPr>
          <w:trHeight w:val="127"/>
        </w:trPr>
        <w:tc>
          <w:tcPr>
            <w:tcW w:w="1080" w:type="dxa"/>
            <w:vMerge/>
          </w:tcPr>
          <w:p w14:paraId="188042F0" w14:textId="77777777" w:rsidR="001325C4" w:rsidRPr="00D146DB" w:rsidRDefault="001325C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0B94AC16" w14:textId="77777777" w:rsidR="001325C4" w:rsidRPr="00D146DB" w:rsidRDefault="001325C4" w:rsidP="00BE447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619A72A0" w14:textId="77777777" w:rsidR="001325C4" w:rsidRPr="00CA7E69" w:rsidRDefault="001325C4" w:rsidP="00BE447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275A46FF" w14:textId="77777777" w:rsidR="009136B9" w:rsidRDefault="009136B9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BE4477" w:rsidRPr="00D146DB" w14:paraId="23C85E54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4D626D18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</w:t>
            </w:r>
            <w:r w:rsidR="00A63FFA">
              <w:rPr>
                <w:rFonts w:ascii="Arial" w:hAnsi="Arial"/>
                <w:sz w:val="22"/>
                <w:szCs w:val="22"/>
              </w:rPr>
              <w:t>ö</w:t>
            </w:r>
          </w:p>
        </w:tc>
        <w:tc>
          <w:tcPr>
            <w:tcW w:w="4658" w:type="dxa"/>
            <w:vMerge w:val="restart"/>
          </w:tcPr>
          <w:p w14:paraId="53FFFDFF" w14:textId="77777777" w:rsidR="00BE4477" w:rsidRPr="00D146DB" w:rsidRDefault="004962BF" w:rsidP="000E77DD">
            <w:pPr>
              <w:pStyle w:val="Kontrollpunkt"/>
            </w:pPr>
            <w:r>
              <w:t>Gångjärnssprint</w:t>
            </w:r>
            <w:r w:rsidR="00BE4477" w:rsidRPr="00D146DB">
              <w:t xml:space="preserve"> finns och är av rätt längd.</w:t>
            </w:r>
          </w:p>
        </w:tc>
        <w:tc>
          <w:tcPr>
            <w:tcW w:w="742" w:type="dxa"/>
          </w:tcPr>
          <w:p w14:paraId="1EBFF608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207" w:name="Kryss157"/>
        <w:tc>
          <w:tcPr>
            <w:tcW w:w="1320" w:type="dxa"/>
            <w:vMerge w:val="restart"/>
          </w:tcPr>
          <w:p w14:paraId="454E54F1" w14:textId="77777777" w:rsidR="00BE4477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7"/>
            <w:r w:rsidR="00BE447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08" w:name="Kryss158"/>
          <w:p w14:paraId="691D78B1" w14:textId="77777777" w:rsidR="00BE4477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8"/>
            <w:r w:rsidR="00BE447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09" w:name="Kryss159"/>
          <w:p w14:paraId="2AAC01A8" w14:textId="77777777" w:rsidR="00BE4477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09"/>
            <w:r w:rsidR="00BE447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E4477" w:rsidRPr="00D146DB" w14:paraId="7E656D97" w14:textId="77777777" w:rsidTr="00224765">
        <w:trPr>
          <w:trHeight w:val="304"/>
        </w:trPr>
        <w:tc>
          <w:tcPr>
            <w:tcW w:w="709" w:type="dxa"/>
            <w:vMerge/>
          </w:tcPr>
          <w:p w14:paraId="58D77D41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DECFE0E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7DB37F3" w14:textId="77777777" w:rsidR="00BE4477" w:rsidRDefault="00BE4477" w:rsidP="00BE447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FFE4F73" w14:textId="77777777" w:rsidR="00BE4477" w:rsidRPr="00D146DB" w:rsidRDefault="00BE4477" w:rsidP="00BE447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A3AD761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42A3364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7E377E81" w14:textId="77777777" w:rsidTr="00BF608E">
        <w:tc>
          <w:tcPr>
            <w:tcW w:w="1080" w:type="dxa"/>
          </w:tcPr>
          <w:bookmarkStart w:id="210" w:name="Kryss230"/>
          <w:p w14:paraId="32024EC8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0"/>
            <w:r w:rsidR="00BF608E">
              <w:rPr>
                <w:rFonts w:ascii="Arial" w:hAnsi="Arial"/>
                <w:sz w:val="20"/>
              </w:rPr>
              <w:t xml:space="preserve"> 03</w:t>
            </w:r>
            <w:r w:rsidR="00A63FFA">
              <w:rPr>
                <w:rFonts w:ascii="Arial" w:hAnsi="Arial"/>
                <w:sz w:val="20"/>
              </w:rPr>
              <w:t>ö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D952520" w14:textId="77777777" w:rsidR="00BF608E" w:rsidRPr="00D146DB" w:rsidRDefault="004962B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Gångjärnssprint</w:t>
            </w:r>
            <w:r w:rsidR="00BF608E" w:rsidRPr="00D146DB">
              <w:rPr>
                <w:rFonts w:ascii="Arial" w:hAnsi="Arial"/>
                <w:sz w:val="20"/>
              </w:rPr>
              <w:t xml:space="preserve"> saknas.</w:t>
            </w:r>
          </w:p>
        </w:tc>
        <w:tc>
          <w:tcPr>
            <w:tcW w:w="1334" w:type="dxa"/>
          </w:tcPr>
          <w:p w14:paraId="7DBE07A0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558AD3A9" w14:textId="77777777" w:rsidTr="00BE4477">
        <w:trPr>
          <w:trHeight w:val="80"/>
        </w:trPr>
        <w:tc>
          <w:tcPr>
            <w:tcW w:w="1080" w:type="dxa"/>
          </w:tcPr>
          <w:p w14:paraId="31FD24F5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77F9BDA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33F3F888" w14:textId="77777777" w:rsidTr="009136B9">
        <w:trPr>
          <w:trHeight w:val="510"/>
        </w:trPr>
        <w:tc>
          <w:tcPr>
            <w:tcW w:w="1080" w:type="dxa"/>
          </w:tcPr>
          <w:p w14:paraId="49E6CF96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6B69B7D" w14:textId="77777777" w:rsidR="000D307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</w:t>
            </w:r>
            <w:r w:rsidR="000D3079">
              <w:rPr>
                <w:rFonts w:ascii="Arial" w:hAnsi="Arial"/>
                <w:sz w:val="20"/>
              </w:rPr>
              <w:t>gångjärnssprint skall monteras.</w:t>
            </w:r>
          </w:p>
          <w:p w14:paraId="1677D6C4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Se typlösning T03-</w:t>
            </w:r>
            <w:r w:rsidR="00403CA3">
              <w:rPr>
                <w:rFonts w:ascii="Arial" w:hAnsi="Arial"/>
                <w:sz w:val="20"/>
              </w:rPr>
              <w:t>402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D434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FB78ECD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FEE4C5A" w14:textId="77777777" w:rsidR="00C76DC9" w:rsidRPr="003F6E79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1923919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BE4477" w:rsidRPr="00D146DB" w14:paraId="74C2B468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51A536B1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</w:t>
            </w:r>
            <w:r w:rsidR="00A63FFA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4A30107F" w14:textId="77777777" w:rsidR="00BE4477" w:rsidRPr="00D146DB" w:rsidRDefault="004962BF" w:rsidP="000E77DD">
            <w:pPr>
              <w:pStyle w:val="Kontrollpunkt"/>
            </w:pPr>
            <w:r>
              <w:t>Gångjärnssprint är låst med saxsprint</w:t>
            </w:r>
            <w:r w:rsidR="00BE4477" w:rsidRPr="00D146DB">
              <w:t>.</w:t>
            </w:r>
          </w:p>
        </w:tc>
        <w:tc>
          <w:tcPr>
            <w:tcW w:w="742" w:type="dxa"/>
          </w:tcPr>
          <w:p w14:paraId="30F5BD11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211" w:name="Kryss160"/>
        <w:tc>
          <w:tcPr>
            <w:tcW w:w="1320" w:type="dxa"/>
            <w:vMerge w:val="restart"/>
          </w:tcPr>
          <w:p w14:paraId="5E63025A" w14:textId="77777777" w:rsidR="00BE4477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1"/>
            <w:r w:rsidR="00BE447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12" w:name="Kryss161"/>
          <w:p w14:paraId="175E13FC" w14:textId="77777777" w:rsidR="00BE4477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2"/>
            <w:r w:rsidR="00BE447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13" w:name="Kryss162"/>
          <w:p w14:paraId="0F31637F" w14:textId="77777777" w:rsidR="00BE4477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3"/>
            <w:r w:rsidR="00BE447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E4477" w:rsidRPr="00D146DB" w14:paraId="344D761E" w14:textId="77777777" w:rsidTr="00224765">
        <w:trPr>
          <w:trHeight w:val="304"/>
        </w:trPr>
        <w:tc>
          <w:tcPr>
            <w:tcW w:w="709" w:type="dxa"/>
            <w:vMerge/>
          </w:tcPr>
          <w:p w14:paraId="6C8FFF9A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B4DA0AB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C19A55A" w14:textId="77777777" w:rsidR="00BE4477" w:rsidRDefault="00BE4477" w:rsidP="00BE447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EE93075" w14:textId="77777777" w:rsidR="00BE4477" w:rsidRPr="00D146DB" w:rsidRDefault="00BE4477" w:rsidP="00BE447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2F4CC45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AB92AE7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4D6B1DB2" w14:textId="77777777" w:rsidTr="00BF608E">
        <w:tc>
          <w:tcPr>
            <w:tcW w:w="1080" w:type="dxa"/>
          </w:tcPr>
          <w:bookmarkStart w:id="214" w:name="Kryss231"/>
          <w:p w14:paraId="4CAF96C4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4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a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737B58C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Saxsprint i gångjärnssprint saknas.</w:t>
            </w:r>
          </w:p>
        </w:tc>
        <w:tc>
          <w:tcPr>
            <w:tcW w:w="1334" w:type="dxa"/>
          </w:tcPr>
          <w:p w14:paraId="7F3C7540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711FADF3" w14:textId="77777777" w:rsidTr="00BE4477">
        <w:trPr>
          <w:trHeight w:val="80"/>
        </w:trPr>
        <w:tc>
          <w:tcPr>
            <w:tcW w:w="1080" w:type="dxa"/>
          </w:tcPr>
          <w:p w14:paraId="215F22D6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9C8382B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3DA2A322" w14:textId="77777777" w:rsidTr="009136B9">
        <w:trPr>
          <w:trHeight w:val="510"/>
        </w:trPr>
        <w:tc>
          <w:tcPr>
            <w:tcW w:w="1080" w:type="dxa"/>
          </w:tcPr>
          <w:p w14:paraId="6761256E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4E5EB5E" w14:textId="77777777" w:rsidR="009136B9" w:rsidRPr="00D146DB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</w:t>
            </w:r>
            <w:r w:rsidR="000D3079">
              <w:rPr>
                <w:rFonts w:ascii="Arial" w:hAnsi="Arial"/>
                <w:sz w:val="20"/>
              </w:rPr>
              <w:t>d: Ny saxsprint skall monteras.</w:t>
            </w:r>
            <w:r w:rsidR="005A5283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3908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C2FD779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26A288F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3591723" w14:textId="77777777" w:rsidR="003F6E79" w:rsidRPr="002350C5" w:rsidRDefault="003F6E79" w:rsidP="002350C5">
      <w:pPr>
        <w:pStyle w:val="1515"/>
        <w:rPr>
          <w:rFonts w:ascii="Arial" w:hAnsi="Arial" w:cs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31"/>
      </w:tblGrid>
      <w:tr w:rsidR="00BE4477" w:rsidRPr="00D146DB" w14:paraId="25975261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2BD964A5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</w:t>
            </w:r>
            <w:r w:rsidR="00A63FFA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4DF6D9FE" w14:textId="77777777" w:rsidR="00BE4477" w:rsidRPr="00D146DB" w:rsidRDefault="00BE4477" w:rsidP="000E77DD">
            <w:pPr>
              <w:pStyle w:val="Kontrollpunkt"/>
            </w:pPr>
            <w:r w:rsidRPr="00D146DB">
              <w:t>Fjäderstål är låsta och spända.</w:t>
            </w:r>
          </w:p>
        </w:tc>
        <w:tc>
          <w:tcPr>
            <w:tcW w:w="742" w:type="dxa"/>
          </w:tcPr>
          <w:p w14:paraId="1215CD21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215" w:name="Kryss163"/>
        <w:tc>
          <w:tcPr>
            <w:tcW w:w="1331" w:type="dxa"/>
            <w:vMerge w:val="restart"/>
          </w:tcPr>
          <w:p w14:paraId="696B1505" w14:textId="77777777" w:rsidR="00BE4477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5"/>
            <w:r w:rsidR="00BE447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16" w:name="Kryss164"/>
          <w:p w14:paraId="4C125D32" w14:textId="77777777" w:rsidR="00BE4477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6"/>
            <w:r w:rsidR="00BE447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17" w:name="Kryss165"/>
          <w:p w14:paraId="778E3515" w14:textId="77777777" w:rsidR="00BE4477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7"/>
            <w:r w:rsidR="00BE447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E4477" w:rsidRPr="00D146DB" w14:paraId="537DBEC4" w14:textId="77777777" w:rsidTr="00224765">
        <w:trPr>
          <w:trHeight w:val="304"/>
        </w:trPr>
        <w:tc>
          <w:tcPr>
            <w:tcW w:w="709" w:type="dxa"/>
            <w:vMerge/>
          </w:tcPr>
          <w:p w14:paraId="39400E82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9795EB3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032F22F" w14:textId="77777777" w:rsidR="00BE4477" w:rsidRDefault="00BE4477" w:rsidP="00BE447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81EA42" w14:textId="77777777" w:rsidR="00BE4477" w:rsidRPr="00D146DB" w:rsidRDefault="00BE4477" w:rsidP="00BE447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31" w:type="dxa"/>
            <w:vMerge/>
          </w:tcPr>
          <w:p w14:paraId="2C04E97A" w14:textId="77777777" w:rsidR="00BE4477" w:rsidRPr="00D146DB" w:rsidRDefault="00BE44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A0C500E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21302C71" w14:textId="77777777" w:rsidTr="00BF608E">
        <w:tc>
          <w:tcPr>
            <w:tcW w:w="1080" w:type="dxa"/>
          </w:tcPr>
          <w:bookmarkStart w:id="218" w:name="Kryss232"/>
          <w:p w14:paraId="6567DD4F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8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b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CA210B1" w14:textId="77777777" w:rsidR="00BF608E" w:rsidRPr="00D146DB" w:rsidRDefault="004962B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Infästningsskruv</w:t>
            </w:r>
            <w:r w:rsidR="00BF608E" w:rsidRPr="00D146DB">
              <w:rPr>
                <w:rFonts w:ascii="Arial" w:hAnsi="Arial"/>
                <w:sz w:val="20"/>
              </w:rPr>
              <w:t xml:space="preserve"> till fjäder</w:t>
            </w:r>
            <w:r>
              <w:rPr>
                <w:rFonts w:ascii="Arial" w:hAnsi="Arial"/>
                <w:sz w:val="20"/>
              </w:rPr>
              <w:t>stål saknas eller är ej åtdragen</w:t>
            </w:r>
            <w:r w:rsidR="00BF608E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0672CD8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BCC13DB" w14:textId="77777777" w:rsidTr="004718EB">
        <w:trPr>
          <w:trHeight w:val="80"/>
        </w:trPr>
        <w:tc>
          <w:tcPr>
            <w:tcW w:w="1080" w:type="dxa"/>
          </w:tcPr>
          <w:p w14:paraId="5025B9F3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25B8361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6181399C" w14:textId="77777777" w:rsidTr="009136B9">
        <w:trPr>
          <w:trHeight w:val="510"/>
        </w:trPr>
        <w:tc>
          <w:tcPr>
            <w:tcW w:w="1080" w:type="dxa"/>
          </w:tcPr>
          <w:p w14:paraId="7F227672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826F4F7" w14:textId="77777777" w:rsidR="009136B9" w:rsidRPr="00D146DB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Fjäderstål skall</w:t>
            </w:r>
            <w:r w:rsidR="004962BF">
              <w:rPr>
                <w:rFonts w:ascii="Arial" w:hAnsi="Arial"/>
                <w:sz w:val="20"/>
              </w:rPr>
              <w:t xml:space="preserve"> infästas med infästningsskruv</w:t>
            </w:r>
            <w:r w:rsidRPr="00D146DB">
              <w:rPr>
                <w:rFonts w:ascii="Arial" w:hAnsi="Arial"/>
                <w:sz w:val="20"/>
              </w:rPr>
              <w:t>. 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83D1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81DCBD4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A217B3A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58BF1D6" w14:textId="77777777" w:rsidR="009136B9" w:rsidRPr="00C3069D" w:rsidRDefault="009136B9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6C4AA215" w14:textId="77777777" w:rsidTr="00BF608E">
        <w:tc>
          <w:tcPr>
            <w:tcW w:w="1080" w:type="dxa"/>
          </w:tcPr>
          <w:bookmarkStart w:id="219" w:name="Kryss233"/>
          <w:p w14:paraId="54C96240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19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b</w:t>
            </w:r>
            <w:r w:rsidR="00BF608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4CCB2457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Fjäderstål är inte spända.</w:t>
            </w:r>
          </w:p>
        </w:tc>
        <w:tc>
          <w:tcPr>
            <w:tcW w:w="1334" w:type="dxa"/>
          </w:tcPr>
          <w:p w14:paraId="283DF772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40BD10A4" w14:textId="77777777" w:rsidTr="004718EB">
        <w:trPr>
          <w:trHeight w:val="80"/>
        </w:trPr>
        <w:tc>
          <w:tcPr>
            <w:tcW w:w="1080" w:type="dxa"/>
          </w:tcPr>
          <w:p w14:paraId="0638FF63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3AA20E7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64AEAB84" w14:textId="77777777" w:rsidTr="009136B9">
        <w:trPr>
          <w:trHeight w:val="510"/>
        </w:trPr>
        <w:tc>
          <w:tcPr>
            <w:tcW w:w="1080" w:type="dxa"/>
          </w:tcPr>
          <w:p w14:paraId="30342B70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C732294" w14:textId="77777777" w:rsidR="009136B9" w:rsidRPr="00D146DB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Fjäderstål skall spännas med justerskruvarna. Se typlösning T03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7F20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2D3D607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3C6977F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BF6D2A1" w14:textId="77777777" w:rsidR="00972927" w:rsidRDefault="00972927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718EB" w:rsidRPr="00D146DB" w14:paraId="7BBF66C1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66FB1EA3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</w:t>
            </w:r>
            <w:r w:rsidR="00A63FFA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4AD33D3D" w14:textId="77777777" w:rsidR="004718EB" w:rsidRPr="00D146DB" w:rsidRDefault="004718EB" w:rsidP="000E77DD">
            <w:pPr>
              <w:pStyle w:val="Kontrollpunkt"/>
            </w:pPr>
            <w:r w:rsidRPr="00D146DB">
              <w:t>Justerskruv finns.</w:t>
            </w:r>
          </w:p>
        </w:tc>
        <w:tc>
          <w:tcPr>
            <w:tcW w:w="742" w:type="dxa"/>
          </w:tcPr>
          <w:p w14:paraId="24E127D3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220" w:name="Kryss166"/>
        <w:tc>
          <w:tcPr>
            <w:tcW w:w="1320" w:type="dxa"/>
            <w:vMerge w:val="restart"/>
          </w:tcPr>
          <w:p w14:paraId="6CC19B3F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0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21" w:name="Kryss167"/>
          <w:p w14:paraId="5A6DB8AB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1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22" w:name="Kryss168"/>
          <w:p w14:paraId="3E5270D5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2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718EB" w:rsidRPr="00D146DB" w14:paraId="1623447B" w14:textId="77777777" w:rsidTr="00224765">
        <w:trPr>
          <w:trHeight w:val="304"/>
        </w:trPr>
        <w:tc>
          <w:tcPr>
            <w:tcW w:w="709" w:type="dxa"/>
            <w:vMerge/>
          </w:tcPr>
          <w:p w14:paraId="78D5EFF9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2641905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520AE82" w14:textId="77777777" w:rsidR="004718E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1D374F7" w14:textId="77777777" w:rsidR="004718EB" w:rsidRPr="00D146D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83AE300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206CF1D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2AA490A3" w14:textId="77777777" w:rsidTr="00BF608E">
        <w:tc>
          <w:tcPr>
            <w:tcW w:w="1080" w:type="dxa"/>
          </w:tcPr>
          <w:bookmarkStart w:id="223" w:name="Kryss234"/>
          <w:p w14:paraId="3A4480B9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3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c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10B1657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Justerskruv saknas.</w:t>
            </w:r>
          </w:p>
        </w:tc>
        <w:tc>
          <w:tcPr>
            <w:tcW w:w="1334" w:type="dxa"/>
          </w:tcPr>
          <w:p w14:paraId="5164FF57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CED8768" w14:textId="77777777" w:rsidTr="004718EB">
        <w:trPr>
          <w:trHeight w:val="80"/>
        </w:trPr>
        <w:tc>
          <w:tcPr>
            <w:tcW w:w="1080" w:type="dxa"/>
          </w:tcPr>
          <w:p w14:paraId="064D8380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6BA8783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29B8B4E3" w14:textId="77777777" w:rsidTr="009136B9">
        <w:trPr>
          <w:trHeight w:val="510"/>
        </w:trPr>
        <w:tc>
          <w:tcPr>
            <w:tcW w:w="1080" w:type="dxa"/>
          </w:tcPr>
          <w:p w14:paraId="5F7059F3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437AFD1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</w:t>
            </w:r>
            <w:r w:rsidR="000D3079">
              <w:rPr>
                <w:rFonts w:ascii="Arial" w:hAnsi="Arial"/>
                <w:sz w:val="20"/>
              </w:rPr>
              <w:t xml:space="preserve"> Ny justerskruv skall monteras.</w:t>
            </w:r>
            <w:r w:rsidR="005A5283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DE63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A40405F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DF27680" w14:textId="77777777" w:rsidR="00C76DC9" w:rsidRPr="003F6E79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E003EA2" w14:textId="77777777" w:rsidR="0071368B" w:rsidRDefault="0071368B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5A6FA258" w14:textId="77777777" w:rsidR="006149B3" w:rsidRPr="0071368B" w:rsidRDefault="0071368B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718EB" w:rsidRPr="00D146DB" w14:paraId="6067C169" w14:textId="77777777" w:rsidTr="006444B5">
        <w:trPr>
          <w:trHeight w:val="304"/>
        </w:trPr>
        <w:tc>
          <w:tcPr>
            <w:tcW w:w="709" w:type="dxa"/>
            <w:vMerge w:val="restart"/>
          </w:tcPr>
          <w:p w14:paraId="07B3ED7A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03a</w:t>
            </w:r>
            <w:r w:rsidR="00A63FFA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1CAA1D31" w14:textId="77777777" w:rsidR="004718EB" w:rsidRPr="00D146DB" w:rsidRDefault="00D155C5" w:rsidP="000E77DD">
            <w:pPr>
              <w:pStyle w:val="Kontrollpunkt"/>
            </w:pPr>
            <w:r>
              <w:t>Ankarskruv med mutt</w:t>
            </w:r>
            <w:r w:rsidR="004962BF">
              <w:t>er och bricka finns och är åtdragen</w:t>
            </w:r>
            <w:r w:rsidR="004718EB" w:rsidRPr="00D146DB">
              <w:t>.</w:t>
            </w:r>
          </w:p>
        </w:tc>
        <w:tc>
          <w:tcPr>
            <w:tcW w:w="742" w:type="dxa"/>
          </w:tcPr>
          <w:p w14:paraId="452E994C" w14:textId="77777777" w:rsidR="004718EB" w:rsidRPr="002350C5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7BBD0CD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224" w:name="Kryss169"/>
        <w:tc>
          <w:tcPr>
            <w:tcW w:w="1320" w:type="dxa"/>
            <w:vMerge w:val="restart"/>
          </w:tcPr>
          <w:p w14:paraId="6B461A4B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4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25" w:name="Kryss170"/>
          <w:p w14:paraId="7B6B9692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5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26" w:name="Kryss171"/>
          <w:p w14:paraId="697C4B75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6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718EB" w:rsidRPr="00D146DB" w14:paraId="02728BF3" w14:textId="77777777" w:rsidTr="006444B5">
        <w:trPr>
          <w:trHeight w:val="304"/>
        </w:trPr>
        <w:tc>
          <w:tcPr>
            <w:tcW w:w="709" w:type="dxa"/>
            <w:vMerge/>
          </w:tcPr>
          <w:p w14:paraId="0773C74B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FB13C2B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D5E391A" w14:textId="77777777" w:rsidR="004718E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2C18179" w14:textId="77777777" w:rsidR="004718EB" w:rsidRPr="00D146D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490CF6E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F6FACB6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656BFD2A" w14:textId="77777777" w:rsidTr="00BF608E">
        <w:tc>
          <w:tcPr>
            <w:tcW w:w="1080" w:type="dxa"/>
          </w:tcPr>
          <w:bookmarkStart w:id="227" w:name="Kryss235"/>
          <w:p w14:paraId="7A41AE3D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7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d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4C64F20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Gång</w:t>
            </w:r>
            <w:r w:rsidR="004962BF">
              <w:rPr>
                <w:rFonts w:ascii="Arial" w:hAnsi="Arial"/>
                <w:sz w:val="20"/>
              </w:rPr>
              <w:t>järnsinfästning med ankarskruv, mutter och bricka</w:t>
            </w:r>
            <w:r w:rsidRPr="00D146DB">
              <w:rPr>
                <w:rFonts w:ascii="Arial" w:hAnsi="Arial"/>
                <w:sz w:val="20"/>
              </w:rPr>
              <w:t xml:space="preserve"> är ej komplett.</w:t>
            </w:r>
          </w:p>
        </w:tc>
        <w:tc>
          <w:tcPr>
            <w:tcW w:w="1334" w:type="dxa"/>
          </w:tcPr>
          <w:p w14:paraId="06D646EF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56458CA7" w14:textId="77777777" w:rsidTr="004718EB">
        <w:trPr>
          <w:trHeight w:val="80"/>
        </w:trPr>
        <w:tc>
          <w:tcPr>
            <w:tcW w:w="1080" w:type="dxa"/>
          </w:tcPr>
          <w:p w14:paraId="7ADC12E4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7CD9E7A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1FD58728" w14:textId="77777777" w:rsidTr="009136B9">
        <w:trPr>
          <w:trHeight w:val="510"/>
        </w:trPr>
        <w:tc>
          <w:tcPr>
            <w:tcW w:w="1080" w:type="dxa"/>
          </w:tcPr>
          <w:p w14:paraId="4531D6CF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40A8B82" w14:textId="77777777" w:rsidR="004962BF" w:rsidRDefault="009136B9" w:rsidP="004718E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Gångjärn</w:t>
            </w:r>
            <w:r w:rsidR="004962BF">
              <w:rPr>
                <w:rFonts w:ascii="Arial" w:hAnsi="Arial"/>
                <w:sz w:val="20"/>
              </w:rPr>
              <w:t>sinfästning skall kompletteras.</w:t>
            </w:r>
          </w:p>
          <w:p w14:paraId="4396B891" w14:textId="77777777" w:rsidR="009136B9" w:rsidRPr="00D146DB" w:rsidRDefault="009136B9" w:rsidP="004718E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Se typlösning T03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7150" w14:textId="77777777" w:rsidR="009136B9" w:rsidRDefault="009136B9" w:rsidP="004718E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88ECD59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968AD84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DAEDA14" w14:textId="77777777" w:rsidR="009136B9" w:rsidRPr="00C3069D" w:rsidRDefault="009136B9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470ED680" w14:textId="77777777" w:rsidTr="00BF608E">
        <w:tc>
          <w:tcPr>
            <w:tcW w:w="1080" w:type="dxa"/>
          </w:tcPr>
          <w:bookmarkStart w:id="228" w:name="Kryss236"/>
          <w:p w14:paraId="17F11539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8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d</w:t>
            </w:r>
            <w:r w:rsidR="00BF608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16C7EB06" w14:textId="77777777" w:rsidR="00BF608E" w:rsidRPr="00D146DB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Mutt</w:t>
            </w:r>
            <w:r w:rsidR="004962BF">
              <w:rPr>
                <w:rFonts w:ascii="Arial" w:hAnsi="Arial"/>
                <w:sz w:val="20"/>
              </w:rPr>
              <w:t>er till ankarskruv är ej åtdragen</w:t>
            </w:r>
            <w:r w:rsidR="00BF608E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E900B51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0C5B62BD" w14:textId="77777777" w:rsidTr="004718EB">
        <w:trPr>
          <w:trHeight w:val="80"/>
        </w:trPr>
        <w:tc>
          <w:tcPr>
            <w:tcW w:w="1080" w:type="dxa"/>
          </w:tcPr>
          <w:p w14:paraId="1F47CF8F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0F2595F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5B695245" w14:textId="77777777" w:rsidTr="009136B9">
        <w:trPr>
          <w:trHeight w:val="510"/>
        </w:trPr>
        <w:tc>
          <w:tcPr>
            <w:tcW w:w="1080" w:type="dxa"/>
          </w:tcPr>
          <w:p w14:paraId="28E79C3E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861B71C" w14:textId="77777777" w:rsidR="009136B9" w:rsidRPr="00D146DB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Mutt</w:t>
            </w:r>
            <w:r w:rsidR="004962BF">
              <w:rPr>
                <w:rFonts w:ascii="Arial" w:hAnsi="Arial"/>
                <w:sz w:val="20"/>
              </w:rPr>
              <w:t>e</w:t>
            </w:r>
            <w:r w:rsidR="009136B9" w:rsidRPr="00D146DB">
              <w:rPr>
                <w:rFonts w:ascii="Arial" w:hAnsi="Arial"/>
                <w:sz w:val="20"/>
              </w:rPr>
              <w:t>r skall dras åt. 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9D0A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D2769BE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C106116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28613A1" w14:textId="77777777" w:rsidR="006149B3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718EB" w:rsidRPr="00D146DB" w14:paraId="3A69899D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1CABFD47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</w:t>
            </w:r>
            <w:r w:rsidR="00A63FFA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0D2054F4" w14:textId="77777777" w:rsidR="004718EB" w:rsidRPr="00D146DB" w:rsidRDefault="004718EB" w:rsidP="000E77DD">
            <w:pPr>
              <w:pStyle w:val="Kontrollpunkt"/>
            </w:pPr>
            <w:r w:rsidRPr="00D146DB">
              <w:t>Tätningslist till stötupptagande gummilist är monterad och oskadad.</w:t>
            </w:r>
          </w:p>
        </w:tc>
        <w:tc>
          <w:tcPr>
            <w:tcW w:w="742" w:type="dxa"/>
          </w:tcPr>
          <w:p w14:paraId="2C67C50C" w14:textId="77777777" w:rsidR="004718EB" w:rsidRPr="002350C5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3FF1DE0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229" w:name="Kryss172"/>
        <w:tc>
          <w:tcPr>
            <w:tcW w:w="1320" w:type="dxa"/>
            <w:vMerge w:val="restart"/>
          </w:tcPr>
          <w:p w14:paraId="0D29DCEA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29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30" w:name="Kryss173"/>
          <w:p w14:paraId="1A0CBBE0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0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31" w:name="Kryss174"/>
          <w:p w14:paraId="7590430F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1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718EB" w:rsidRPr="00D146DB" w14:paraId="23991696" w14:textId="77777777" w:rsidTr="00224765">
        <w:trPr>
          <w:trHeight w:val="304"/>
        </w:trPr>
        <w:tc>
          <w:tcPr>
            <w:tcW w:w="709" w:type="dxa"/>
            <w:vMerge/>
          </w:tcPr>
          <w:p w14:paraId="7DD12CEA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CB507E4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7FC8B79" w14:textId="77777777" w:rsidR="004718E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E7F6C0A" w14:textId="77777777" w:rsidR="004718EB" w:rsidRPr="00D146D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9606F43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30449A4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003A224B" w14:textId="77777777" w:rsidTr="00BF608E">
        <w:tc>
          <w:tcPr>
            <w:tcW w:w="1080" w:type="dxa"/>
          </w:tcPr>
          <w:bookmarkStart w:id="232" w:name="Kryss237"/>
          <w:p w14:paraId="1689E78E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2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e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384F74C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till stötupptagande gummilist är defekt eller saknas.</w:t>
            </w:r>
          </w:p>
        </w:tc>
        <w:tc>
          <w:tcPr>
            <w:tcW w:w="1334" w:type="dxa"/>
          </w:tcPr>
          <w:p w14:paraId="5F0FE7BD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7318DCAF" w14:textId="77777777" w:rsidTr="004718EB">
        <w:trPr>
          <w:trHeight w:val="80"/>
        </w:trPr>
        <w:tc>
          <w:tcPr>
            <w:tcW w:w="1080" w:type="dxa"/>
          </w:tcPr>
          <w:p w14:paraId="5142488C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6E610A1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6CC3C7A8" w14:textId="77777777" w:rsidTr="009136B9">
        <w:trPr>
          <w:trHeight w:val="510"/>
        </w:trPr>
        <w:tc>
          <w:tcPr>
            <w:tcW w:w="1080" w:type="dxa"/>
          </w:tcPr>
          <w:p w14:paraId="1BD70A81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3BAC41E" w14:textId="77777777" w:rsidR="009136B9" w:rsidRPr="00D146DB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 w:rsidR="000D3079">
              <w:rPr>
                <w:rFonts w:ascii="Arial" w:hAnsi="Arial"/>
                <w:sz w:val="20"/>
              </w:rPr>
              <w:t>Ny tätningslist skall monteras.</w:t>
            </w:r>
            <w:r w:rsidR="005A5283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70CA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BADD092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6274D0D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DCF735D" w14:textId="77777777" w:rsidR="009136B9" w:rsidRDefault="009136B9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718EB" w:rsidRPr="00D146DB" w14:paraId="425D0325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0A899007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</w:t>
            </w:r>
            <w:r w:rsidR="00A63FFA">
              <w:rPr>
                <w:rFonts w:ascii="Arial" w:hAnsi="Arial"/>
                <w:sz w:val="22"/>
                <w:szCs w:val="22"/>
              </w:rPr>
              <w:t>f</w:t>
            </w:r>
          </w:p>
        </w:tc>
        <w:tc>
          <w:tcPr>
            <w:tcW w:w="4658" w:type="dxa"/>
            <w:vMerge w:val="restart"/>
          </w:tcPr>
          <w:p w14:paraId="5A671CD5" w14:textId="77777777" w:rsidR="004718EB" w:rsidRPr="00D146DB" w:rsidRDefault="004718EB" w:rsidP="000E77DD">
            <w:pPr>
              <w:pStyle w:val="Kontrollpunkt"/>
            </w:pPr>
            <w:r w:rsidRPr="00D146DB">
              <w:t>Stötupp</w:t>
            </w:r>
            <w:r w:rsidR="004962BF">
              <w:t>tagande list är av gummi samt</w:t>
            </w:r>
            <w:r w:rsidRPr="00D146DB">
              <w:t xml:space="preserve"> </w:t>
            </w:r>
            <w:r w:rsidR="003D1B2A">
              <w:t xml:space="preserve">är </w:t>
            </w:r>
            <w:r w:rsidRPr="00D146DB">
              <w:t>monterad och oskadad.</w:t>
            </w:r>
          </w:p>
        </w:tc>
        <w:tc>
          <w:tcPr>
            <w:tcW w:w="742" w:type="dxa"/>
          </w:tcPr>
          <w:p w14:paraId="40C9EB60" w14:textId="77777777" w:rsidR="004718EB" w:rsidRPr="002350C5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D578D1B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233" w:name="Kryss175"/>
        <w:tc>
          <w:tcPr>
            <w:tcW w:w="1320" w:type="dxa"/>
            <w:vMerge w:val="restart"/>
          </w:tcPr>
          <w:p w14:paraId="42CD065F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3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34" w:name="Kryss176"/>
          <w:p w14:paraId="4E7A41E1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4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35" w:name="Kryss177"/>
          <w:p w14:paraId="433E26A3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5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718EB" w:rsidRPr="00D146DB" w14:paraId="77EC11B2" w14:textId="77777777" w:rsidTr="00224765">
        <w:trPr>
          <w:trHeight w:val="304"/>
        </w:trPr>
        <w:tc>
          <w:tcPr>
            <w:tcW w:w="709" w:type="dxa"/>
            <w:vMerge/>
          </w:tcPr>
          <w:p w14:paraId="054E8AAC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12A8F00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8BCB46A" w14:textId="77777777" w:rsidR="004718E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A620FF1" w14:textId="77777777" w:rsidR="004718EB" w:rsidRPr="00D146D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F0A4453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66FC915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43A31C3B" w14:textId="77777777" w:rsidTr="00BF608E">
        <w:tc>
          <w:tcPr>
            <w:tcW w:w="1080" w:type="dxa"/>
          </w:tcPr>
          <w:bookmarkStart w:id="236" w:name="Kryss238"/>
          <w:p w14:paraId="7982085C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6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f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C87BA8B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Stötupptagande list är av cellplast.</w:t>
            </w:r>
          </w:p>
        </w:tc>
        <w:tc>
          <w:tcPr>
            <w:tcW w:w="1334" w:type="dxa"/>
          </w:tcPr>
          <w:p w14:paraId="4E0C298E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2CF7AEBC" w14:textId="77777777" w:rsidTr="004718EB">
        <w:trPr>
          <w:trHeight w:val="80"/>
        </w:trPr>
        <w:tc>
          <w:tcPr>
            <w:tcW w:w="1080" w:type="dxa"/>
          </w:tcPr>
          <w:p w14:paraId="637ECFA2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2F06FA4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20D19E3F" w14:textId="77777777" w:rsidTr="009136B9">
        <w:trPr>
          <w:trHeight w:val="510"/>
        </w:trPr>
        <w:tc>
          <w:tcPr>
            <w:tcW w:w="1080" w:type="dxa"/>
          </w:tcPr>
          <w:p w14:paraId="34F73911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B5501B1" w14:textId="77777777" w:rsidR="009136B9" w:rsidRPr="00D146DB" w:rsidRDefault="009136B9" w:rsidP="004718E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Stötupptagande  list skall bytas enligt typlösning T03-305.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A5D6" w14:textId="77777777" w:rsidR="009136B9" w:rsidRDefault="009136B9" w:rsidP="004718E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39CE7F9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57BFE25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4B09155" w14:textId="77777777" w:rsidR="009136B9" w:rsidRPr="00C3069D" w:rsidRDefault="009136B9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36AEECF1" w14:textId="77777777" w:rsidTr="00BF608E">
        <w:tc>
          <w:tcPr>
            <w:tcW w:w="1080" w:type="dxa"/>
          </w:tcPr>
          <w:bookmarkStart w:id="237" w:name="Kryss239"/>
          <w:p w14:paraId="24C4376F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7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f</w:t>
            </w:r>
            <w:r w:rsidR="00BF608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168F50BA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Stötupptagande list är inte fastlimmad längs hela dörrbladet.</w:t>
            </w:r>
          </w:p>
        </w:tc>
        <w:tc>
          <w:tcPr>
            <w:tcW w:w="1334" w:type="dxa"/>
          </w:tcPr>
          <w:p w14:paraId="1318BA47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2F500C09" w14:textId="77777777" w:rsidTr="004718EB">
        <w:trPr>
          <w:trHeight w:val="80"/>
        </w:trPr>
        <w:tc>
          <w:tcPr>
            <w:tcW w:w="1080" w:type="dxa"/>
          </w:tcPr>
          <w:p w14:paraId="6FC4A766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656E9B1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65F9D71E" w14:textId="77777777" w:rsidTr="009136B9">
        <w:trPr>
          <w:trHeight w:val="510"/>
        </w:trPr>
        <w:tc>
          <w:tcPr>
            <w:tcW w:w="1080" w:type="dxa"/>
          </w:tcPr>
          <w:p w14:paraId="2CEA7BDA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A9E3815" w14:textId="77777777" w:rsidR="009136B9" w:rsidRPr="00D146DB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Stötupptagande list skall limmas fast.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47F5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B076309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56F32BA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CBE9A07" w14:textId="77777777" w:rsidR="009136B9" w:rsidRPr="00C3069D" w:rsidRDefault="009136B9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218FBC8F" w14:textId="77777777" w:rsidTr="00BF608E">
        <w:tc>
          <w:tcPr>
            <w:tcW w:w="1080" w:type="dxa"/>
          </w:tcPr>
          <w:bookmarkStart w:id="238" w:name="Kryss240"/>
          <w:p w14:paraId="7727C93E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8"/>
            <w:r w:rsidR="00BF608E">
              <w:rPr>
                <w:rFonts w:ascii="Arial" w:hAnsi="Arial"/>
                <w:sz w:val="20"/>
              </w:rPr>
              <w:t xml:space="preserve"> 03a</w:t>
            </w:r>
            <w:r w:rsidR="00A63FFA">
              <w:rPr>
                <w:rFonts w:ascii="Arial" w:hAnsi="Arial"/>
                <w:sz w:val="20"/>
              </w:rPr>
              <w:t>f</w:t>
            </w:r>
            <w:r w:rsidR="00BF608E" w:rsidRPr="00D146DB">
              <w:rPr>
                <w:rFonts w:ascii="Arial" w:hAnsi="Arial"/>
                <w:sz w:val="20"/>
              </w:rPr>
              <w:t>-3</w:t>
            </w:r>
          </w:p>
        </w:tc>
        <w:tc>
          <w:tcPr>
            <w:tcW w:w="5026" w:type="dxa"/>
          </w:tcPr>
          <w:p w14:paraId="4C605366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Stötupptagande list är skadad.</w:t>
            </w:r>
          </w:p>
        </w:tc>
        <w:tc>
          <w:tcPr>
            <w:tcW w:w="1334" w:type="dxa"/>
          </w:tcPr>
          <w:p w14:paraId="266C3DE8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3112A9E" w14:textId="77777777" w:rsidTr="004718EB">
        <w:trPr>
          <w:trHeight w:val="80"/>
        </w:trPr>
        <w:tc>
          <w:tcPr>
            <w:tcW w:w="1080" w:type="dxa"/>
          </w:tcPr>
          <w:p w14:paraId="2241742C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41274A1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7C1257C7" w14:textId="77777777" w:rsidTr="009136B9">
        <w:trPr>
          <w:trHeight w:val="510"/>
        </w:trPr>
        <w:tc>
          <w:tcPr>
            <w:tcW w:w="1080" w:type="dxa"/>
          </w:tcPr>
          <w:p w14:paraId="149CB8FB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B7136E5" w14:textId="77777777" w:rsidR="009136B9" w:rsidRPr="00D146DB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stötupptagande list skall monteras.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D47F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80BD5CB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915956D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6BE5DAF" w14:textId="77777777" w:rsidR="009136B9" w:rsidRPr="00C3069D" w:rsidRDefault="009136B9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16"/>
        <w:gridCol w:w="709"/>
        <w:gridCol w:w="355"/>
        <w:gridCol w:w="4303"/>
        <w:gridCol w:w="723"/>
        <w:gridCol w:w="19"/>
        <w:gridCol w:w="1320"/>
      </w:tblGrid>
      <w:tr w:rsidR="004718EB" w:rsidRPr="00D146DB" w14:paraId="177E2E2B" w14:textId="77777777" w:rsidTr="00224765">
        <w:trPr>
          <w:gridBefore w:val="1"/>
          <w:wBefore w:w="16" w:type="dxa"/>
          <w:trHeight w:val="304"/>
        </w:trPr>
        <w:tc>
          <w:tcPr>
            <w:tcW w:w="709" w:type="dxa"/>
            <w:vMerge w:val="restart"/>
          </w:tcPr>
          <w:p w14:paraId="301CEE19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03</w:t>
            </w:r>
            <w:r>
              <w:rPr>
                <w:rFonts w:ascii="Arial" w:hAnsi="Arial"/>
                <w:sz w:val="22"/>
                <w:szCs w:val="22"/>
              </w:rPr>
              <w:t>a</w:t>
            </w:r>
            <w:r w:rsidR="00A63FFA">
              <w:rPr>
                <w:rFonts w:ascii="Arial" w:hAnsi="Arial"/>
                <w:sz w:val="22"/>
                <w:szCs w:val="22"/>
              </w:rPr>
              <w:t>g</w:t>
            </w:r>
          </w:p>
        </w:tc>
        <w:tc>
          <w:tcPr>
            <w:tcW w:w="4658" w:type="dxa"/>
            <w:gridSpan w:val="2"/>
            <w:vMerge w:val="restart"/>
          </w:tcPr>
          <w:p w14:paraId="60E701A8" w14:textId="77777777" w:rsidR="004718EB" w:rsidRPr="00D146DB" w:rsidRDefault="004718EB" w:rsidP="000E77DD">
            <w:pPr>
              <w:pStyle w:val="Kontrollpunkt"/>
            </w:pPr>
            <w:r w:rsidRPr="00D146DB">
              <w:t>Dörr är utåtgående.</w:t>
            </w:r>
          </w:p>
        </w:tc>
        <w:tc>
          <w:tcPr>
            <w:tcW w:w="742" w:type="dxa"/>
            <w:gridSpan w:val="2"/>
          </w:tcPr>
          <w:p w14:paraId="19377C4D" w14:textId="77777777" w:rsidR="004718EB" w:rsidRPr="002350C5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0A84987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239" w:name="Kryss178"/>
        <w:tc>
          <w:tcPr>
            <w:tcW w:w="1320" w:type="dxa"/>
            <w:vMerge w:val="restart"/>
          </w:tcPr>
          <w:p w14:paraId="53197252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39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40" w:name="Kryss179"/>
          <w:p w14:paraId="12438910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0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41" w:name="Kryss180"/>
          <w:p w14:paraId="43EDDE83" w14:textId="77777777" w:rsidR="004718EB" w:rsidRPr="00D146DB" w:rsidRDefault="00D4306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1"/>
            <w:r w:rsidR="004718E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718EB" w:rsidRPr="00D146DB" w14:paraId="343B463F" w14:textId="77777777" w:rsidTr="00224765">
        <w:trPr>
          <w:gridBefore w:val="1"/>
          <w:wBefore w:w="16" w:type="dxa"/>
          <w:trHeight w:val="304"/>
        </w:trPr>
        <w:tc>
          <w:tcPr>
            <w:tcW w:w="709" w:type="dxa"/>
            <w:vMerge/>
          </w:tcPr>
          <w:p w14:paraId="5EBDF4A5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gridSpan w:val="2"/>
            <w:vMerge/>
          </w:tcPr>
          <w:p w14:paraId="385F53A8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  <w:gridSpan w:val="2"/>
          </w:tcPr>
          <w:p w14:paraId="3C191538" w14:textId="77777777" w:rsidR="004718E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94FE03C" w14:textId="77777777" w:rsidR="004718EB" w:rsidRPr="00D146DB" w:rsidRDefault="004718EB" w:rsidP="004718E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85A1DEF" w14:textId="77777777" w:rsidR="004718EB" w:rsidRPr="00D146DB" w:rsidRDefault="004718E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  <w:bookmarkStart w:id="242" w:name="Kryss241"/>
      <w:tr w:rsidR="00BF608E" w:rsidRPr="00D146DB" w14:paraId="3FCFD633" w14:textId="77777777" w:rsidTr="002247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dxa"/>
            <w:gridSpan w:val="3"/>
          </w:tcPr>
          <w:p w14:paraId="6102B26E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2"/>
            <w:r w:rsidR="00BF608E" w:rsidRPr="00D146DB">
              <w:rPr>
                <w:rFonts w:ascii="Arial" w:hAnsi="Arial"/>
                <w:sz w:val="20"/>
              </w:rPr>
              <w:t xml:space="preserve"> 03</w:t>
            </w:r>
            <w:r w:rsidR="00BF608E">
              <w:rPr>
                <w:rFonts w:ascii="Arial" w:hAnsi="Arial"/>
                <w:sz w:val="20"/>
              </w:rPr>
              <w:t>a</w:t>
            </w:r>
            <w:r w:rsidR="00A63FFA">
              <w:rPr>
                <w:rFonts w:ascii="Arial" w:hAnsi="Arial"/>
                <w:sz w:val="20"/>
              </w:rPr>
              <w:t>g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  <w:gridSpan w:val="2"/>
          </w:tcPr>
          <w:p w14:paraId="3F84141B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ND/NSD-dörr 1961-1967 är inåtgående.</w:t>
            </w:r>
          </w:p>
        </w:tc>
        <w:tc>
          <w:tcPr>
            <w:tcW w:w="1334" w:type="dxa"/>
            <w:gridSpan w:val="2"/>
          </w:tcPr>
          <w:p w14:paraId="49042A19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29012570" w14:textId="77777777" w:rsidTr="002247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1080" w:type="dxa"/>
            <w:gridSpan w:val="3"/>
          </w:tcPr>
          <w:p w14:paraId="2359498E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4"/>
          </w:tcPr>
          <w:p w14:paraId="33679D0F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6F31DBBD" w14:textId="77777777" w:rsidTr="002247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1080" w:type="dxa"/>
            <w:gridSpan w:val="3"/>
          </w:tcPr>
          <w:p w14:paraId="2C05FD20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gridSpan w:val="2"/>
            <w:tcBorders>
              <w:right w:val="single" w:sz="4" w:space="0" w:color="auto"/>
            </w:tcBorders>
          </w:tcPr>
          <w:p w14:paraId="7CCC7A61" w14:textId="77777777" w:rsidR="009136B9" w:rsidRPr="00D146DB" w:rsidRDefault="009136B9" w:rsidP="00C42F9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Dörr skall </w:t>
            </w:r>
            <w:r>
              <w:rPr>
                <w:rFonts w:ascii="Arial" w:hAnsi="Arial"/>
                <w:sz w:val="20"/>
              </w:rPr>
              <w:t>vändas enligt typlösning T03-104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DF90" w14:textId="77777777" w:rsidR="009136B9" w:rsidRDefault="009136B9" w:rsidP="00C42F9F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3B068C3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1AFC554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6C7D2A6" w14:textId="77777777" w:rsidR="00972927" w:rsidRDefault="00972927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1AE92736" w14:textId="77777777" w:rsidR="009136B9" w:rsidRPr="00972927" w:rsidRDefault="009136B9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06682C78" w14:textId="77777777" w:rsidTr="00BF608E">
        <w:tc>
          <w:tcPr>
            <w:tcW w:w="1080" w:type="dxa"/>
          </w:tcPr>
          <w:bookmarkStart w:id="243" w:name="Kryss242"/>
          <w:p w14:paraId="7D921496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3"/>
            <w:r w:rsidR="00BF608E" w:rsidRPr="00D146DB">
              <w:rPr>
                <w:rFonts w:ascii="Arial" w:hAnsi="Arial"/>
                <w:sz w:val="20"/>
              </w:rPr>
              <w:t xml:space="preserve"> 03</w:t>
            </w:r>
            <w:r w:rsidR="00BF608E">
              <w:rPr>
                <w:rFonts w:ascii="Arial" w:hAnsi="Arial"/>
                <w:sz w:val="20"/>
              </w:rPr>
              <w:t>a</w:t>
            </w:r>
            <w:r w:rsidR="00A63FFA">
              <w:rPr>
                <w:rFonts w:ascii="Arial" w:hAnsi="Arial"/>
                <w:sz w:val="20"/>
              </w:rPr>
              <w:t>g</w:t>
            </w:r>
            <w:r w:rsidR="00BF608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82CB3C1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ND/NSD-dörr 1968-1991 är inåtgående.</w:t>
            </w:r>
          </w:p>
        </w:tc>
        <w:tc>
          <w:tcPr>
            <w:tcW w:w="1334" w:type="dxa"/>
          </w:tcPr>
          <w:p w14:paraId="15F8D74C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361DE6D3" w14:textId="77777777" w:rsidTr="004718EB">
        <w:trPr>
          <w:trHeight w:val="80"/>
        </w:trPr>
        <w:tc>
          <w:tcPr>
            <w:tcW w:w="1080" w:type="dxa"/>
          </w:tcPr>
          <w:p w14:paraId="657EB15D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8671859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48CBD1A2" w14:textId="77777777" w:rsidTr="009136B9">
        <w:trPr>
          <w:trHeight w:val="510"/>
        </w:trPr>
        <w:tc>
          <w:tcPr>
            <w:tcW w:w="1080" w:type="dxa"/>
          </w:tcPr>
          <w:p w14:paraId="342CF3FC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B98E164" w14:textId="77777777" w:rsidR="009136B9" w:rsidRPr="00D146DB" w:rsidRDefault="009136B9" w:rsidP="00C42F9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Dörr skall </w:t>
            </w:r>
            <w:r>
              <w:rPr>
                <w:rFonts w:ascii="Arial" w:hAnsi="Arial"/>
                <w:sz w:val="20"/>
              </w:rPr>
              <w:t>vändas enligt typlösning T03-105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80CF" w14:textId="77777777" w:rsidR="009136B9" w:rsidRDefault="009136B9" w:rsidP="00C42F9F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B5969FB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043817F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E360E4A" w14:textId="77777777" w:rsidR="009136B9" w:rsidRDefault="009136B9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159E6E28" w14:textId="77777777" w:rsidTr="00BF608E">
        <w:tc>
          <w:tcPr>
            <w:tcW w:w="1080" w:type="dxa"/>
          </w:tcPr>
          <w:bookmarkStart w:id="244" w:name="Kryss243"/>
          <w:p w14:paraId="0ACF0FF1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4"/>
            <w:r w:rsidR="00BF608E" w:rsidRPr="00D146DB">
              <w:rPr>
                <w:rFonts w:ascii="Arial" w:hAnsi="Arial"/>
                <w:sz w:val="20"/>
              </w:rPr>
              <w:t xml:space="preserve"> 03</w:t>
            </w:r>
            <w:r w:rsidR="00BF608E">
              <w:rPr>
                <w:rFonts w:ascii="Arial" w:hAnsi="Arial"/>
                <w:sz w:val="20"/>
              </w:rPr>
              <w:t>a</w:t>
            </w:r>
            <w:r w:rsidR="00A63FFA">
              <w:rPr>
                <w:rFonts w:ascii="Arial" w:hAnsi="Arial"/>
                <w:sz w:val="20"/>
              </w:rPr>
              <w:t>g</w:t>
            </w:r>
            <w:r w:rsidR="00BF608E" w:rsidRPr="00D146DB">
              <w:rPr>
                <w:rFonts w:ascii="Arial" w:hAnsi="Arial"/>
                <w:sz w:val="20"/>
              </w:rPr>
              <w:t>-3</w:t>
            </w:r>
          </w:p>
        </w:tc>
        <w:tc>
          <w:tcPr>
            <w:tcW w:w="5026" w:type="dxa"/>
          </w:tcPr>
          <w:p w14:paraId="44A348F9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SRD-dörr är inåtgående.</w:t>
            </w:r>
          </w:p>
        </w:tc>
        <w:tc>
          <w:tcPr>
            <w:tcW w:w="1334" w:type="dxa"/>
          </w:tcPr>
          <w:p w14:paraId="473349AE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7C965362" w14:textId="77777777" w:rsidTr="004718EB">
        <w:trPr>
          <w:trHeight w:val="80"/>
        </w:trPr>
        <w:tc>
          <w:tcPr>
            <w:tcW w:w="1080" w:type="dxa"/>
          </w:tcPr>
          <w:p w14:paraId="79F4B51E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BD52FC4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136B9" w:rsidRPr="00D146DB" w14:paraId="57F1F475" w14:textId="77777777" w:rsidTr="009136B9">
        <w:trPr>
          <w:trHeight w:val="510"/>
        </w:trPr>
        <w:tc>
          <w:tcPr>
            <w:tcW w:w="1080" w:type="dxa"/>
          </w:tcPr>
          <w:p w14:paraId="2E09C6FF" w14:textId="77777777" w:rsidR="009136B9" w:rsidRPr="00D146DB" w:rsidRDefault="009136B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823E9CC" w14:textId="77777777" w:rsidR="009136B9" w:rsidRPr="00D146DB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Dörr skall</w:t>
            </w:r>
            <w:r>
              <w:rPr>
                <w:rFonts w:ascii="Arial" w:hAnsi="Arial"/>
                <w:sz w:val="20"/>
              </w:rPr>
              <w:t xml:space="preserve"> vändas enligt typlösning </w:t>
            </w:r>
            <w:r w:rsidR="007E2230" w:rsidRPr="00394B27">
              <w:rPr>
                <w:rFonts w:ascii="Arial" w:hAnsi="Arial"/>
                <w:sz w:val="20"/>
              </w:rPr>
              <w:t>T</w:t>
            </w:r>
            <w:r w:rsidRPr="00394B27">
              <w:rPr>
                <w:rFonts w:ascii="Arial" w:hAnsi="Arial"/>
                <w:sz w:val="20"/>
              </w:rPr>
              <w:t>03-106.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03B0" w14:textId="77777777" w:rsidR="009136B9" w:rsidRDefault="009136B9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81342D6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F80C05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83C01C5" w14:textId="77777777" w:rsidR="00A63FFA" w:rsidRPr="0071368B" w:rsidRDefault="0071368B" w:rsidP="00A63FF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8"/>
          <w:szCs w:val="8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63FFA" w:rsidRPr="00D146DB" w14:paraId="3C683C5E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311CD788" w14:textId="77777777" w:rsidR="00A63FFA" w:rsidRPr="00D146DB" w:rsidRDefault="00A63FFA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03ah</w:t>
            </w:r>
          </w:p>
        </w:tc>
        <w:tc>
          <w:tcPr>
            <w:tcW w:w="4658" w:type="dxa"/>
            <w:vMerge w:val="restart"/>
          </w:tcPr>
          <w:p w14:paraId="3A8544B6" w14:textId="77777777" w:rsidR="00A63FFA" w:rsidRPr="00D146DB" w:rsidRDefault="00A63FFA" w:rsidP="000E77DD">
            <w:pPr>
              <w:pStyle w:val="Kontrollpunkt"/>
            </w:pPr>
            <w:r w:rsidRPr="00D146DB">
              <w:t>Vred stängs med nedåtriktad rörelse.</w:t>
            </w:r>
          </w:p>
        </w:tc>
        <w:tc>
          <w:tcPr>
            <w:tcW w:w="742" w:type="dxa"/>
          </w:tcPr>
          <w:p w14:paraId="25A9DED3" w14:textId="77777777" w:rsidR="00A63FFA" w:rsidRPr="002350C5" w:rsidRDefault="00A63FFA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0D5FCED" w14:textId="77777777" w:rsidR="00A63FFA" w:rsidRPr="00D146DB" w:rsidRDefault="00A63FFA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</w:t>
            </w: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bookmarkStart w:id="245" w:name="Kryss181"/>
        <w:tc>
          <w:tcPr>
            <w:tcW w:w="1320" w:type="dxa"/>
            <w:vMerge w:val="restart"/>
          </w:tcPr>
          <w:p w14:paraId="2C54D363" w14:textId="77777777" w:rsidR="00A63FFA" w:rsidRPr="00D146DB" w:rsidRDefault="0076480C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5"/>
            <w:r w:rsidR="00A63FF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46" w:name="Kryss182"/>
          <w:p w14:paraId="4D3E34CA" w14:textId="77777777" w:rsidR="00A63FFA" w:rsidRPr="00D146DB" w:rsidRDefault="0076480C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6"/>
            <w:r w:rsidR="00A63FF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47" w:name="Kryss183"/>
          <w:p w14:paraId="667BF4B9" w14:textId="77777777" w:rsidR="00A63FFA" w:rsidRPr="00D146DB" w:rsidRDefault="0076480C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7"/>
            <w:r w:rsidR="00A63FF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63FFA" w:rsidRPr="00D146DB" w14:paraId="0AB77363" w14:textId="77777777" w:rsidTr="00224765">
        <w:trPr>
          <w:trHeight w:val="304"/>
        </w:trPr>
        <w:tc>
          <w:tcPr>
            <w:tcW w:w="709" w:type="dxa"/>
            <w:vMerge/>
          </w:tcPr>
          <w:p w14:paraId="05E0AFDA" w14:textId="77777777" w:rsidR="00A63FFA" w:rsidRPr="00D146DB" w:rsidRDefault="00A63FFA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7C6FF89" w14:textId="77777777" w:rsidR="00A63FFA" w:rsidRPr="00D146DB" w:rsidRDefault="00A63FFA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845ED3B" w14:textId="77777777" w:rsidR="00A63FFA" w:rsidRDefault="00A63FFA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DAACEB2" w14:textId="77777777" w:rsidR="00A63FFA" w:rsidRPr="00D146DB" w:rsidRDefault="00A63FFA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CC84978" w14:textId="77777777" w:rsidR="00A63FFA" w:rsidRPr="00D146DB" w:rsidRDefault="00A63FFA" w:rsidP="00F15E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AD25AEE" w14:textId="77777777" w:rsidR="00A63FFA" w:rsidRPr="00C3069D" w:rsidRDefault="00A63FFA" w:rsidP="00A63FF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3FFA" w:rsidRPr="00D146DB" w14:paraId="42FB399C" w14:textId="77777777" w:rsidTr="00F15E3D">
        <w:tc>
          <w:tcPr>
            <w:tcW w:w="1080" w:type="dxa"/>
          </w:tcPr>
          <w:bookmarkStart w:id="248" w:name="Kryss244"/>
          <w:p w14:paraId="32F73E9E" w14:textId="77777777" w:rsidR="00A63FFA" w:rsidRPr="00D146DB" w:rsidRDefault="006A76B5" w:rsidP="00F15E3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8"/>
            <w:r w:rsidR="00A63FFA">
              <w:rPr>
                <w:rFonts w:ascii="Arial" w:hAnsi="Arial"/>
                <w:sz w:val="20"/>
              </w:rPr>
              <w:t xml:space="preserve"> 03ah</w:t>
            </w:r>
            <w:r w:rsidR="00A63FFA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22A0B4A" w14:textId="77777777" w:rsidR="00A63FFA" w:rsidRPr="00D146DB" w:rsidRDefault="00A63FFA" w:rsidP="00F15E3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Vred stängs med uppåtriktad rörelse.</w:t>
            </w:r>
          </w:p>
        </w:tc>
        <w:tc>
          <w:tcPr>
            <w:tcW w:w="1334" w:type="dxa"/>
          </w:tcPr>
          <w:p w14:paraId="31FFF232" w14:textId="77777777" w:rsidR="00A63FFA" w:rsidRPr="00D146DB" w:rsidRDefault="00A63FFA" w:rsidP="00F15E3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63FFA" w:rsidRPr="00D146DB" w14:paraId="721636E8" w14:textId="77777777" w:rsidTr="00F15E3D">
        <w:trPr>
          <w:trHeight w:val="80"/>
        </w:trPr>
        <w:tc>
          <w:tcPr>
            <w:tcW w:w="1080" w:type="dxa"/>
          </w:tcPr>
          <w:p w14:paraId="3ADE0085" w14:textId="77777777" w:rsidR="00A63FFA" w:rsidRPr="00D146DB" w:rsidRDefault="00A63FFA" w:rsidP="00F15E3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1C6C8E7" w14:textId="77777777" w:rsidR="00A63FFA" w:rsidRPr="00D146DB" w:rsidRDefault="00A63FFA" w:rsidP="00F15E3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63FFA" w:rsidRPr="00D146DB" w14:paraId="78408949" w14:textId="77777777" w:rsidTr="00F15E3D">
        <w:trPr>
          <w:trHeight w:val="510"/>
        </w:trPr>
        <w:tc>
          <w:tcPr>
            <w:tcW w:w="1080" w:type="dxa"/>
          </w:tcPr>
          <w:p w14:paraId="59455F2F" w14:textId="77777777" w:rsidR="00A63FFA" w:rsidRPr="00D146DB" w:rsidRDefault="00A63FFA" w:rsidP="00F15E3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561867C" w14:textId="77777777" w:rsidR="00A63FFA" w:rsidRPr="00D146DB" w:rsidRDefault="00A63FFA" w:rsidP="00F15E3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</w:t>
            </w:r>
            <w:r>
              <w:rPr>
                <w:rFonts w:ascii="Arial" w:hAnsi="Arial"/>
                <w:sz w:val="20"/>
              </w:rPr>
              <w:t xml:space="preserve">tgärd: Låsklackar skall vändas. </w:t>
            </w:r>
            <w:r w:rsidRPr="00D146DB">
              <w:rPr>
                <w:rFonts w:ascii="Arial" w:hAnsi="Arial"/>
                <w:sz w:val="20"/>
              </w:rPr>
              <w:t>Se typlösning T03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18EB" w14:textId="77777777" w:rsidR="00A63FFA" w:rsidRDefault="00A63FFA" w:rsidP="00F15E3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2D5A8FE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9C0E5E5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EDFA28A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A5BA4" w:rsidRPr="00D146DB" w14:paraId="5C8B0673" w14:textId="77777777" w:rsidTr="006444B5">
        <w:trPr>
          <w:trHeight w:val="304"/>
        </w:trPr>
        <w:tc>
          <w:tcPr>
            <w:tcW w:w="709" w:type="dxa"/>
            <w:vMerge w:val="restart"/>
          </w:tcPr>
          <w:p w14:paraId="446B6D10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03ai</w:t>
            </w:r>
          </w:p>
        </w:tc>
        <w:tc>
          <w:tcPr>
            <w:tcW w:w="4658" w:type="dxa"/>
            <w:vMerge w:val="restart"/>
          </w:tcPr>
          <w:p w14:paraId="6843CBFD" w14:textId="77777777" w:rsidR="001A5BA4" w:rsidRPr="00D146DB" w:rsidRDefault="001A5BA4" w:rsidP="000E77DD">
            <w:pPr>
              <w:pStyle w:val="Kontrollpunkt"/>
            </w:pPr>
            <w:r w:rsidRPr="00D146DB">
              <w:t>Löstagbar tröskel finns.</w:t>
            </w:r>
          </w:p>
        </w:tc>
        <w:tc>
          <w:tcPr>
            <w:tcW w:w="742" w:type="dxa"/>
          </w:tcPr>
          <w:p w14:paraId="0BF58633" w14:textId="77777777" w:rsidR="001A5BA4" w:rsidRPr="002350C5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52A0B79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249" w:name="Kryss184"/>
        <w:tc>
          <w:tcPr>
            <w:tcW w:w="1320" w:type="dxa"/>
            <w:vMerge w:val="restart"/>
          </w:tcPr>
          <w:p w14:paraId="1906FC99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49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50" w:name="Kryss185"/>
          <w:p w14:paraId="3C1532AE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0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51" w:name="Kryss186"/>
          <w:p w14:paraId="1446006D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1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A5BA4" w:rsidRPr="00D146DB" w14:paraId="33CF15B2" w14:textId="77777777" w:rsidTr="006444B5">
        <w:trPr>
          <w:trHeight w:val="304"/>
        </w:trPr>
        <w:tc>
          <w:tcPr>
            <w:tcW w:w="709" w:type="dxa"/>
            <w:vMerge/>
          </w:tcPr>
          <w:p w14:paraId="5C835419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53E399F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F3549E0" w14:textId="77777777" w:rsidR="001A5BA4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A5FEA4C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CAC29DF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A8024A8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2F997E25" w14:textId="77777777" w:rsidTr="00BF608E">
        <w:tc>
          <w:tcPr>
            <w:tcW w:w="1080" w:type="dxa"/>
          </w:tcPr>
          <w:bookmarkStart w:id="252" w:name="Kryss245"/>
          <w:p w14:paraId="110B1674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2"/>
            <w:r w:rsidR="00BF608E">
              <w:rPr>
                <w:rFonts w:ascii="Arial" w:hAnsi="Arial"/>
                <w:sz w:val="20"/>
              </w:rPr>
              <w:t xml:space="preserve"> 03ai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1691650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Löstagbar tröskel saknas.</w:t>
            </w:r>
          </w:p>
        </w:tc>
        <w:tc>
          <w:tcPr>
            <w:tcW w:w="1334" w:type="dxa"/>
          </w:tcPr>
          <w:p w14:paraId="6789E16A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2E692F51" w14:textId="77777777" w:rsidTr="001A5BA4">
        <w:trPr>
          <w:trHeight w:val="80"/>
        </w:trPr>
        <w:tc>
          <w:tcPr>
            <w:tcW w:w="1080" w:type="dxa"/>
          </w:tcPr>
          <w:p w14:paraId="2E8914BA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BED01C1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E7C46" w:rsidRPr="00D146DB" w14:paraId="0DA18B90" w14:textId="77777777" w:rsidTr="002E7C46">
        <w:trPr>
          <w:trHeight w:val="510"/>
        </w:trPr>
        <w:tc>
          <w:tcPr>
            <w:tcW w:w="1080" w:type="dxa"/>
          </w:tcPr>
          <w:p w14:paraId="144906FA" w14:textId="77777777" w:rsidR="002E7C46" w:rsidRPr="00D146DB" w:rsidRDefault="002E7C4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09D6269" w14:textId="77777777" w:rsidR="002E7C46" w:rsidRDefault="009B3569" w:rsidP="009B356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Löstagbar </w:t>
            </w:r>
            <w:r w:rsidR="002E7C46" w:rsidRPr="00D146DB">
              <w:rPr>
                <w:rFonts w:ascii="Arial" w:hAnsi="Arial"/>
                <w:sz w:val="20"/>
              </w:rPr>
              <w:t>tröskel enligt typlösning T03-101 skall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3BD3" w14:textId="77777777" w:rsidR="002E7C46" w:rsidRDefault="002E7C46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F64D3C9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A1DA075" w14:textId="77777777" w:rsidR="00C76DC9" w:rsidRPr="003F6E79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973CBBD" w14:textId="77777777" w:rsidR="00DA01E5" w:rsidRPr="00C3069D" w:rsidRDefault="00DA01E5" w:rsidP="00DA01E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A01E5" w:rsidRPr="00D146DB" w14:paraId="508C661D" w14:textId="77777777" w:rsidTr="00F15E3D">
        <w:tc>
          <w:tcPr>
            <w:tcW w:w="1080" w:type="dxa"/>
          </w:tcPr>
          <w:bookmarkStart w:id="253" w:name="Kryss246"/>
          <w:p w14:paraId="3A5BBC85" w14:textId="77777777" w:rsidR="00DA01E5" w:rsidRPr="00D146DB" w:rsidRDefault="006A76B5" w:rsidP="00F15E3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3"/>
            <w:r w:rsidR="00DA01E5">
              <w:rPr>
                <w:rFonts w:ascii="Arial" w:hAnsi="Arial"/>
                <w:sz w:val="20"/>
              </w:rPr>
              <w:t xml:space="preserve"> 03ai-2</w:t>
            </w:r>
          </w:p>
        </w:tc>
        <w:tc>
          <w:tcPr>
            <w:tcW w:w="5026" w:type="dxa"/>
          </w:tcPr>
          <w:p w14:paraId="6C5C1042" w14:textId="77777777" w:rsidR="00DA01E5" w:rsidRPr="00D146DB" w:rsidRDefault="00DA01E5" w:rsidP="00F15E3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Infästning av löstagbar</w:t>
            </w:r>
            <w:r w:rsidRPr="00D146DB">
              <w:rPr>
                <w:rFonts w:ascii="Arial" w:hAnsi="Arial"/>
                <w:sz w:val="20"/>
              </w:rPr>
              <w:t xml:space="preserve"> tröskel </w:t>
            </w:r>
            <w:r>
              <w:rPr>
                <w:rFonts w:ascii="Arial" w:hAnsi="Arial"/>
                <w:sz w:val="20"/>
              </w:rPr>
              <w:t>fungerar ej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2E89AEE" w14:textId="77777777" w:rsidR="00DA01E5" w:rsidRPr="00D146DB" w:rsidRDefault="00DA01E5" w:rsidP="00F15E3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A01E5" w:rsidRPr="00D146DB" w14:paraId="7A6B074E" w14:textId="77777777" w:rsidTr="00F15E3D">
        <w:trPr>
          <w:trHeight w:val="80"/>
        </w:trPr>
        <w:tc>
          <w:tcPr>
            <w:tcW w:w="1080" w:type="dxa"/>
          </w:tcPr>
          <w:p w14:paraId="35365594" w14:textId="77777777" w:rsidR="00DA01E5" w:rsidRPr="00D146DB" w:rsidRDefault="00DA01E5" w:rsidP="00F15E3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07DEFF4" w14:textId="77777777" w:rsidR="00DA01E5" w:rsidRPr="00D146DB" w:rsidRDefault="00DA01E5" w:rsidP="00F15E3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01E5" w:rsidRPr="00D146DB" w14:paraId="108169E0" w14:textId="77777777" w:rsidTr="00F15E3D">
        <w:trPr>
          <w:trHeight w:val="510"/>
        </w:trPr>
        <w:tc>
          <w:tcPr>
            <w:tcW w:w="1080" w:type="dxa"/>
          </w:tcPr>
          <w:p w14:paraId="770426DB" w14:textId="77777777" w:rsidR="00DA01E5" w:rsidRPr="00D146DB" w:rsidRDefault="00DA01E5" w:rsidP="00F15E3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5539E1C" w14:textId="77777777" w:rsidR="00DA01E5" w:rsidRDefault="00DA01E5" w:rsidP="00F15E3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 infästning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utförs </w:t>
            </w:r>
            <w:r w:rsidRPr="00D146DB">
              <w:rPr>
                <w:rFonts w:ascii="Arial" w:hAnsi="Arial"/>
                <w:sz w:val="20"/>
              </w:rPr>
              <w:t>enligt typlösning T03-</w:t>
            </w:r>
            <w:r>
              <w:rPr>
                <w:rFonts w:ascii="Arial" w:hAnsi="Arial"/>
                <w:sz w:val="20"/>
              </w:rPr>
              <w:t>203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906F" w14:textId="77777777" w:rsidR="00DA01E5" w:rsidRDefault="00DA01E5" w:rsidP="00F15E3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8E2BA55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D1317B5" w14:textId="77777777" w:rsidR="00C76DC9" w:rsidRPr="003F6E79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FC7783D" w14:textId="77777777" w:rsidR="002E7C46" w:rsidRDefault="002E7C46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A5BA4" w:rsidRPr="00D146DB" w14:paraId="543A9FB6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325C890A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03aj</w:t>
            </w:r>
          </w:p>
        </w:tc>
        <w:tc>
          <w:tcPr>
            <w:tcW w:w="4658" w:type="dxa"/>
            <w:vMerge w:val="restart"/>
          </w:tcPr>
          <w:p w14:paraId="2302060C" w14:textId="77777777" w:rsidR="001A5BA4" w:rsidRPr="00D146DB" w:rsidRDefault="001A5BA4" w:rsidP="000E77DD">
            <w:pPr>
              <w:pStyle w:val="Kontrollpunkt"/>
            </w:pPr>
            <w:r w:rsidRPr="00D146DB">
              <w:t>Dörrblad tätar runt om i karm vid stängd dörr.</w:t>
            </w:r>
          </w:p>
        </w:tc>
        <w:tc>
          <w:tcPr>
            <w:tcW w:w="742" w:type="dxa"/>
          </w:tcPr>
          <w:p w14:paraId="1FAEC3CB" w14:textId="77777777" w:rsidR="001A5BA4" w:rsidRPr="002350C5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E99F686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254" w:name="Kryss187"/>
        <w:tc>
          <w:tcPr>
            <w:tcW w:w="1320" w:type="dxa"/>
            <w:vMerge w:val="restart"/>
          </w:tcPr>
          <w:p w14:paraId="439339DD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4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55" w:name="Kryss188"/>
          <w:p w14:paraId="021F9C32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5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56" w:name="Kryss189"/>
          <w:p w14:paraId="11B7D387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6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A5BA4" w:rsidRPr="00D146DB" w14:paraId="4D0F6D68" w14:textId="77777777" w:rsidTr="00224765">
        <w:trPr>
          <w:trHeight w:val="304"/>
        </w:trPr>
        <w:tc>
          <w:tcPr>
            <w:tcW w:w="709" w:type="dxa"/>
            <w:vMerge/>
          </w:tcPr>
          <w:p w14:paraId="680DE667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84CDCB9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7BCA735" w14:textId="77777777" w:rsidR="001A5BA4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677BC9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C04BE90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3E5197A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73859B87" w14:textId="77777777" w:rsidTr="00BF608E">
        <w:tc>
          <w:tcPr>
            <w:tcW w:w="1080" w:type="dxa"/>
          </w:tcPr>
          <w:bookmarkStart w:id="257" w:name="Kryss247"/>
          <w:p w14:paraId="670F5055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7"/>
            <w:r w:rsidR="00BF608E">
              <w:rPr>
                <w:rFonts w:ascii="Arial" w:hAnsi="Arial"/>
                <w:sz w:val="20"/>
              </w:rPr>
              <w:t xml:space="preserve"> 03aj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189C61D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tätar inte runt om i karm vid stängd dörr.</w:t>
            </w:r>
          </w:p>
        </w:tc>
        <w:tc>
          <w:tcPr>
            <w:tcW w:w="1334" w:type="dxa"/>
          </w:tcPr>
          <w:p w14:paraId="2D821C54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78ACCF04" w14:textId="77777777" w:rsidTr="001A5BA4">
        <w:trPr>
          <w:trHeight w:val="80"/>
        </w:trPr>
        <w:tc>
          <w:tcPr>
            <w:tcW w:w="1080" w:type="dxa"/>
          </w:tcPr>
          <w:p w14:paraId="67AC8227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009F299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E7C46" w:rsidRPr="00D146DB" w14:paraId="14B78CB1" w14:textId="77777777" w:rsidTr="002E7C46">
        <w:trPr>
          <w:trHeight w:val="510"/>
        </w:trPr>
        <w:tc>
          <w:tcPr>
            <w:tcW w:w="1080" w:type="dxa"/>
          </w:tcPr>
          <w:p w14:paraId="188EBAD3" w14:textId="77777777" w:rsidR="002E7C46" w:rsidRPr="00D146DB" w:rsidRDefault="002E7C4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6A1F98F" w14:textId="77777777" w:rsidR="000D3079" w:rsidRDefault="002E7C46" w:rsidP="001A5BA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Dörr skall jus</w:t>
            </w:r>
            <w:r w:rsidR="000D3079">
              <w:rPr>
                <w:rFonts w:ascii="Arial" w:hAnsi="Arial"/>
                <w:sz w:val="20"/>
              </w:rPr>
              <w:t>teras så att dörrbladet tätar.</w:t>
            </w:r>
          </w:p>
          <w:p w14:paraId="7EEFB2AB" w14:textId="77777777" w:rsidR="002E7C46" w:rsidRPr="00D146DB" w:rsidRDefault="002E7C46" w:rsidP="001A5BA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Se typlösning T03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5483" w14:textId="77777777" w:rsidR="002E7C46" w:rsidRDefault="002E7C46" w:rsidP="001A5BA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4051250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19C500A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09D1BEB" w14:textId="77777777" w:rsidR="002E7C46" w:rsidRPr="00C3069D" w:rsidRDefault="002E7C46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A5BA4" w:rsidRPr="00D146DB" w14:paraId="3425FA00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0644FA5D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03ak</w:t>
            </w:r>
          </w:p>
        </w:tc>
        <w:tc>
          <w:tcPr>
            <w:tcW w:w="4658" w:type="dxa"/>
            <w:vMerge w:val="restart"/>
          </w:tcPr>
          <w:p w14:paraId="1F457C28" w14:textId="77777777" w:rsidR="001A5BA4" w:rsidRPr="00D146DB" w:rsidRDefault="001A5BA4" w:rsidP="000E77DD">
            <w:pPr>
              <w:pStyle w:val="Kontrollpunkt"/>
            </w:pPr>
            <w:r w:rsidRPr="00D146DB">
              <w:t>Kullager är smorda och hela.</w:t>
            </w:r>
          </w:p>
        </w:tc>
        <w:tc>
          <w:tcPr>
            <w:tcW w:w="742" w:type="dxa"/>
          </w:tcPr>
          <w:p w14:paraId="47B8D11D" w14:textId="77777777" w:rsidR="001A5BA4" w:rsidRPr="002350C5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83B236C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258" w:name="Kryss190"/>
        <w:tc>
          <w:tcPr>
            <w:tcW w:w="1320" w:type="dxa"/>
            <w:vMerge w:val="restart"/>
          </w:tcPr>
          <w:p w14:paraId="2FCAB091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8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59" w:name="Kryss191"/>
          <w:p w14:paraId="0DE46559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59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60" w:name="Kryss192"/>
          <w:p w14:paraId="0E10C36E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0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A5BA4" w:rsidRPr="00D146DB" w14:paraId="7182EF69" w14:textId="77777777" w:rsidTr="00224765">
        <w:trPr>
          <w:trHeight w:val="304"/>
        </w:trPr>
        <w:tc>
          <w:tcPr>
            <w:tcW w:w="709" w:type="dxa"/>
            <w:vMerge/>
          </w:tcPr>
          <w:p w14:paraId="2FF49DD4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657A0F6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AC6DA20" w14:textId="77777777" w:rsidR="001A5BA4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9AAF8E2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F1AC84C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7278D40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5BA1E73A" w14:textId="77777777" w:rsidTr="00BF608E">
        <w:tc>
          <w:tcPr>
            <w:tcW w:w="1080" w:type="dxa"/>
          </w:tcPr>
          <w:bookmarkStart w:id="261" w:name="Kryss248"/>
          <w:p w14:paraId="53629EB3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1"/>
            <w:r w:rsidR="00BF608E">
              <w:rPr>
                <w:rFonts w:ascii="Arial" w:hAnsi="Arial"/>
                <w:sz w:val="20"/>
              </w:rPr>
              <w:t xml:space="preserve"> 03ak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96F19B0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Kullager är tröga.</w:t>
            </w:r>
          </w:p>
        </w:tc>
        <w:tc>
          <w:tcPr>
            <w:tcW w:w="1334" w:type="dxa"/>
          </w:tcPr>
          <w:p w14:paraId="0639348E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8493D2B" w14:textId="77777777" w:rsidTr="001A5BA4">
        <w:trPr>
          <w:trHeight w:val="80"/>
        </w:trPr>
        <w:tc>
          <w:tcPr>
            <w:tcW w:w="1080" w:type="dxa"/>
          </w:tcPr>
          <w:p w14:paraId="6D308C63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A869684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E7C46" w:rsidRPr="00D146DB" w14:paraId="3FA14846" w14:textId="77777777" w:rsidTr="002E7C46">
        <w:trPr>
          <w:trHeight w:val="510"/>
        </w:trPr>
        <w:tc>
          <w:tcPr>
            <w:tcW w:w="1080" w:type="dxa"/>
          </w:tcPr>
          <w:p w14:paraId="4CBC4DCC" w14:textId="77777777" w:rsidR="002E7C46" w:rsidRPr="00D146DB" w:rsidRDefault="002E7C4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F016745" w14:textId="77777777" w:rsidR="000D3079" w:rsidRDefault="002E7C4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Kulla</w:t>
            </w:r>
            <w:r w:rsidR="000D3079">
              <w:rPr>
                <w:rFonts w:ascii="Arial" w:hAnsi="Arial"/>
                <w:sz w:val="20"/>
              </w:rPr>
              <w:t>ger skall rengöras och smörjas.</w:t>
            </w:r>
          </w:p>
          <w:p w14:paraId="23E3ABF1" w14:textId="77777777" w:rsidR="002E7C46" w:rsidRPr="00D146DB" w:rsidRDefault="002E7C4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8095A" w14:textId="77777777" w:rsidR="002E7C46" w:rsidRDefault="002E7C46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69BA281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BB5FC69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95E7049" w14:textId="77777777" w:rsidR="002E7C46" w:rsidRDefault="002E7C46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4126B73B" w14:textId="77777777" w:rsidTr="00BF608E">
        <w:tc>
          <w:tcPr>
            <w:tcW w:w="1080" w:type="dxa"/>
          </w:tcPr>
          <w:bookmarkStart w:id="262" w:name="Kryss249"/>
          <w:p w14:paraId="2706659B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2"/>
            <w:r w:rsidR="00BF608E">
              <w:rPr>
                <w:rFonts w:ascii="Arial" w:hAnsi="Arial"/>
                <w:sz w:val="20"/>
              </w:rPr>
              <w:t xml:space="preserve"> 03ak</w:t>
            </w:r>
            <w:r w:rsidR="00BF608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3B74B0EB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Kullager är defekta.</w:t>
            </w:r>
          </w:p>
        </w:tc>
        <w:tc>
          <w:tcPr>
            <w:tcW w:w="1334" w:type="dxa"/>
          </w:tcPr>
          <w:p w14:paraId="06B3F766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7337D071" w14:textId="77777777" w:rsidTr="001A5BA4">
        <w:trPr>
          <w:trHeight w:val="80"/>
        </w:trPr>
        <w:tc>
          <w:tcPr>
            <w:tcW w:w="1080" w:type="dxa"/>
          </w:tcPr>
          <w:p w14:paraId="05502E99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0186717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E7C46" w:rsidRPr="00D146DB" w14:paraId="4308578D" w14:textId="77777777" w:rsidTr="002E7C46">
        <w:trPr>
          <w:trHeight w:val="510"/>
        </w:trPr>
        <w:tc>
          <w:tcPr>
            <w:tcW w:w="1080" w:type="dxa"/>
          </w:tcPr>
          <w:p w14:paraId="3F447F41" w14:textId="77777777" w:rsidR="002E7C46" w:rsidRPr="00D146DB" w:rsidRDefault="002E7C4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1D2B25C" w14:textId="77777777" w:rsidR="002E7C46" w:rsidRPr="00D146DB" w:rsidRDefault="002E7C46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Kullager skall bytas. Se typlösning T03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53C8" w14:textId="77777777" w:rsidR="002E7C46" w:rsidRDefault="002E7C46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2C7E9C2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A5FA9F7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2138893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A5BA4" w:rsidRPr="00D146DB" w14:paraId="6D3810E0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326B4CC4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03al</w:t>
            </w:r>
          </w:p>
        </w:tc>
        <w:tc>
          <w:tcPr>
            <w:tcW w:w="4658" w:type="dxa"/>
            <w:vMerge w:val="restart"/>
          </w:tcPr>
          <w:p w14:paraId="596CBB1E" w14:textId="77777777" w:rsidR="001A5BA4" w:rsidRPr="00D146DB" w:rsidRDefault="001A5BA4" w:rsidP="000E77DD">
            <w:pPr>
              <w:pStyle w:val="Kontrollpunkt"/>
            </w:pPr>
            <w:r w:rsidRPr="00D146DB">
              <w:t xml:space="preserve">Tätningslist är demonterad, oskadad och förvarad </w:t>
            </w:r>
            <w:r w:rsidR="009B0EE1">
              <w:t xml:space="preserve">utan talk </w:t>
            </w:r>
            <w:r w:rsidRPr="00D146DB">
              <w:t>i förrådet.</w:t>
            </w:r>
          </w:p>
        </w:tc>
        <w:tc>
          <w:tcPr>
            <w:tcW w:w="742" w:type="dxa"/>
          </w:tcPr>
          <w:p w14:paraId="3B53456A" w14:textId="77777777" w:rsidR="001A5BA4" w:rsidRPr="002350C5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49AD358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-|-|3</w:t>
            </w:r>
          </w:p>
        </w:tc>
        <w:bookmarkStart w:id="263" w:name="Kryss193"/>
        <w:tc>
          <w:tcPr>
            <w:tcW w:w="1320" w:type="dxa"/>
            <w:vMerge w:val="restart"/>
          </w:tcPr>
          <w:p w14:paraId="42AA96A8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3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64" w:name="Kryss194"/>
          <w:p w14:paraId="25629402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4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65" w:name="Kryss195"/>
          <w:p w14:paraId="51D4D68F" w14:textId="77777777" w:rsidR="001A5BA4" w:rsidRPr="00D146DB" w:rsidRDefault="0076480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5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A5BA4" w:rsidRPr="00D146DB" w14:paraId="66BF5259" w14:textId="77777777" w:rsidTr="00224765">
        <w:trPr>
          <w:trHeight w:val="304"/>
        </w:trPr>
        <w:tc>
          <w:tcPr>
            <w:tcW w:w="709" w:type="dxa"/>
            <w:vMerge/>
          </w:tcPr>
          <w:p w14:paraId="1AEC54EB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7827271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26D464B" w14:textId="77777777" w:rsidR="001A5BA4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52EA528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982B750" w14:textId="77777777" w:rsidR="001A5BA4" w:rsidRPr="00D146DB" w:rsidRDefault="001A5BA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4C71BD0" w14:textId="77777777" w:rsidR="006149B3" w:rsidRPr="00C3069D" w:rsidRDefault="006149B3" w:rsidP="006149B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010DBD0B" w14:textId="77777777" w:rsidTr="00BF608E">
        <w:tc>
          <w:tcPr>
            <w:tcW w:w="1080" w:type="dxa"/>
          </w:tcPr>
          <w:bookmarkStart w:id="266" w:name="Kryss250"/>
          <w:p w14:paraId="7582E196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6"/>
            <w:r w:rsidR="00BF608E">
              <w:rPr>
                <w:rFonts w:ascii="Arial" w:hAnsi="Arial"/>
                <w:sz w:val="20"/>
              </w:rPr>
              <w:t xml:space="preserve"> 03al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9152E54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är monterad.</w:t>
            </w:r>
          </w:p>
        </w:tc>
        <w:tc>
          <w:tcPr>
            <w:tcW w:w="1334" w:type="dxa"/>
          </w:tcPr>
          <w:p w14:paraId="7C9F29A6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67C31F82" w14:textId="77777777" w:rsidTr="001A5BA4">
        <w:trPr>
          <w:trHeight w:val="80"/>
        </w:trPr>
        <w:tc>
          <w:tcPr>
            <w:tcW w:w="1080" w:type="dxa"/>
          </w:tcPr>
          <w:p w14:paraId="071A0CAA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D649C0C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325C4" w:rsidRPr="00D146DB" w14:paraId="2C0060DC" w14:textId="77777777" w:rsidTr="001325C4">
        <w:trPr>
          <w:trHeight w:val="458"/>
        </w:trPr>
        <w:tc>
          <w:tcPr>
            <w:tcW w:w="1080" w:type="dxa"/>
            <w:vMerge w:val="restart"/>
          </w:tcPr>
          <w:p w14:paraId="439CA7B0" w14:textId="77777777" w:rsidR="001325C4" w:rsidRPr="00D146DB" w:rsidRDefault="001325C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6BD9EAD8" w14:textId="77777777" w:rsidR="001325C4" w:rsidRDefault="001325C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Tätningslist skall demonteras och förvaras i tät förpackning samt placeras i skyddsrumsförrådet. Förpackningen märks</w:t>
            </w:r>
            <w:r>
              <w:rPr>
                <w:rFonts w:ascii="Arial" w:hAnsi="Arial"/>
                <w:sz w:val="20"/>
              </w:rPr>
              <w:t xml:space="preserve"> med innehåll (antal och typ).</w:t>
            </w:r>
          </w:p>
          <w:p w14:paraId="22134D7E" w14:textId="77777777" w:rsidR="001325C4" w:rsidRPr="00D146DB" w:rsidRDefault="001325C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9956" w14:textId="77777777" w:rsidR="001325C4" w:rsidRDefault="001325C4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B576BC9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3CEB4F2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1325C4" w:rsidRPr="00D146DB" w14:paraId="13C19147" w14:textId="77777777" w:rsidTr="001325C4">
        <w:trPr>
          <w:trHeight w:val="457"/>
        </w:trPr>
        <w:tc>
          <w:tcPr>
            <w:tcW w:w="1080" w:type="dxa"/>
            <w:vMerge/>
          </w:tcPr>
          <w:p w14:paraId="2590B390" w14:textId="77777777" w:rsidR="001325C4" w:rsidRPr="00D146DB" w:rsidRDefault="001325C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3B455469" w14:textId="77777777" w:rsidR="001325C4" w:rsidRPr="00D146DB" w:rsidRDefault="001325C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6DC4035A" w14:textId="77777777" w:rsidR="001325C4" w:rsidRPr="00CA7E69" w:rsidRDefault="001325C4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03EF14C2" w14:textId="77777777" w:rsidR="002E7C46" w:rsidRPr="00C3069D" w:rsidRDefault="002E7C46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5687A335" w14:textId="77777777" w:rsidTr="00BF608E">
        <w:tc>
          <w:tcPr>
            <w:tcW w:w="1080" w:type="dxa"/>
          </w:tcPr>
          <w:bookmarkStart w:id="267" w:name="Kryss251"/>
          <w:p w14:paraId="05FC004A" w14:textId="77777777" w:rsidR="00BF608E" w:rsidRPr="00D146DB" w:rsidRDefault="006A76B5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7"/>
            <w:r w:rsidR="00BF608E">
              <w:rPr>
                <w:rFonts w:ascii="Arial" w:hAnsi="Arial"/>
                <w:sz w:val="20"/>
              </w:rPr>
              <w:t xml:space="preserve"> 03al</w:t>
            </w:r>
            <w:r w:rsidR="00BF608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2FA3D7FF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är defekt eller saknas.</w:t>
            </w:r>
          </w:p>
        </w:tc>
        <w:tc>
          <w:tcPr>
            <w:tcW w:w="1334" w:type="dxa"/>
          </w:tcPr>
          <w:p w14:paraId="3BA2258F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49B3" w:rsidRPr="00D146DB" w14:paraId="1FD56D27" w14:textId="77777777" w:rsidTr="001A5BA4">
        <w:trPr>
          <w:trHeight w:val="80"/>
        </w:trPr>
        <w:tc>
          <w:tcPr>
            <w:tcW w:w="1080" w:type="dxa"/>
          </w:tcPr>
          <w:p w14:paraId="2C8D144D" w14:textId="77777777" w:rsidR="006149B3" w:rsidRPr="00D146DB" w:rsidRDefault="006149B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B50A4F7" w14:textId="77777777" w:rsidR="006149B3" w:rsidRPr="00D146DB" w:rsidRDefault="006149B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325C4" w:rsidRPr="00D146DB" w14:paraId="2F037664" w14:textId="77777777" w:rsidTr="001325C4">
        <w:trPr>
          <w:trHeight w:val="458"/>
        </w:trPr>
        <w:tc>
          <w:tcPr>
            <w:tcW w:w="1080" w:type="dxa"/>
            <w:vMerge w:val="restart"/>
          </w:tcPr>
          <w:p w14:paraId="59C92757" w14:textId="77777777" w:rsidR="001325C4" w:rsidRPr="00D146DB" w:rsidRDefault="001325C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14F71AF6" w14:textId="77777777" w:rsidR="001325C4" w:rsidRPr="00D146DB" w:rsidRDefault="001325C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tätningslist skall anskaffas och förvaras i tät förpackning samt placeras i skyddsrumsförrådet. Förpackningen märks med innehåll (antal och typ)</w:t>
            </w:r>
            <w:r w:rsidR="005A5283">
              <w:rPr>
                <w:rFonts w:ascii="Arial" w:hAnsi="Arial"/>
                <w:sz w:val="20"/>
              </w:rPr>
              <w:t>.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077D" w14:textId="77777777" w:rsidR="001325C4" w:rsidRDefault="001325C4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2762220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907E5B1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1325C4" w:rsidRPr="00D146DB" w14:paraId="49D6F25B" w14:textId="77777777" w:rsidTr="001325C4">
        <w:trPr>
          <w:trHeight w:val="457"/>
        </w:trPr>
        <w:tc>
          <w:tcPr>
            <w:tcW w:w="1080" w:type="dxa"/>
            <w:vMerge/>
          </w:tcPr>
          <w:p w14:paraId="32E1B1EC" w14:textId="77777777" w:rsidR="001325C4" w:rsidRPr="00D146DB" w:rsidRDefault="001325C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17736B2D" w14:textId="77777777" w:rsidR="001325C4" w:rsidRPr="00D146DB" w:rsidRDefault="001325C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41E358EA" w14:textId="77777777" w:rsidR="001325C4" w:rsidRPr="00CA7E69" w:rsidRDefault="001325C4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561C75BB" w14:textId="77777777" w:rsidR="00972927" w:rsidRPr="0071368B" w:rsidRDefault="0071368B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5B116DAE" w14:textId="77777777" w:rsidTr="00BF608E">
        <w:tc>
          <w:tcPr>
            <w:tcW w:w="1080" w:type="dxa"/>
          </w:tcPr>
          <w:bookmarkStart w:id="268" w:name="Kryss252"/>
          <w:p w14:paraId="1CDD7D9F" w14:textId="77777777" w:rsidR="00BF608E" w:rsidRPr="00D146DB" w:rsidRDefault="006A76B5" w:rsidP="005C6230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fldChar w:fldCharType="begin">
                <w:ffData>
                  <w:name w:val="Kryss2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8"/>
            <w:r w:rsidR="00BF608E">
              <w:rPr>
                <w:rFonts w:ascii="Arial" w:hAnsi="Arial"/>
                <w:sz w:val="20"/>
              </w:rPr>
              <w:t xml:space="preserve"> 03al-3</w:t>
            </w:r>
          </w:p>
        </w:tc>
        <w:tc>
          <w:tcPr>
            <w:tcW w:w="5026" w:type="dxa"/>
          </w:tcPr>
          <w:p w14:paraId="78290BCF" w14:textId="77777777" w:rsidR="00BF608E" w:rsidRPr="00D146DB" w:rsidRDefault="00BF608E" w:rsidP="009B0EE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Tätningslist är </w:t>
            </w:r>
            <w:r>
              <w:rPr>
                <w:rFonts w:ascii="Arial" w:hAnsi="Arial"/>
                <w:sz w:val="20"/>
              </w:rPr>
              <w:t>förvarad i talk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9B6F63D" w14:textId="77777777" w:rsidR="00BF608E" w:rsidRPr="00D146DB" w:rsidRDefault="00BF608E" w:rsidP="009B0EE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B0EE1" w:rsidRPr="00D146DB" w14:paraId="0BBDF775" w14:textId="77777777" w:rsidTr="005C6230">
        <w:trPr>
          <w:trHeight w:val="80"/>
        </w:trPr>
        <w:tc>
          <w:tcPr>
            <w:tcW w:w="1080" w:type="dxa"/>
          </w:tcPr>
          <w:p w14:paraId="46A99F27" w14:textId="77777777" w:rsidR="009B0EE1" w:rsidRPr="00D146DB" w:rsidRDefault="009B0EE1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44B6711" w14:textId="77777777" w:rsidR="009B0EE1" w:rsidRPr="00D146DB" w:rsidRDefault="009B0EE1" w:rsidP="005C623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325C4" w:rsidRPr="00D146DB" w14:paraId="76D8C0DF" w14:textId="77777777" w:rsidTr="001325C4">
        <w:trPr>
          <w:trHeight w:val="468"/>
        </w:trPr>
        <w:tc>
          <w:tcPr>
            <w:tcW w:w="1080" w:type="dxa"/>
            <w:vMerge w:val="restart"/>
          </w:tcPr>
          <w:p w14:paraId="11CAF5C9" w14:textId="77777777" w:rsidR="001325C4" w:rsidRPr="00D146DB" w:rsidRDefault="001325C4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3243CEED" w14:textId="77777777" w:rsidR="001325C4" w:rsidRPr="00D146DB" w:rsidRDefault="001325C4" w:rsidP="005C62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Pr="00D146DB">
              <w:rPr>
                <w:rFonts w:ascii="Arial" w:hAnsi="Arial"/>
                <w:sz w:val="20"/>
              </w:rPr>
              <w:t>ätningslist skall förvaras i tät förpackning</w:t>
            </w:r>
            <w:r>
              <w:rPr>
                <w:rFonts w:ascii="Arial" w:hAnsi="Arial"/>
                <w:sz w:val="20"/>
              </w:rPr>
              <w:t xml:space="preserve"> utan talk</w:t>
            </w:r>
            <w:r w:rsidRPr="00D146DB">
              <w:rPr>
                <w:rFonts w:ascii="Arial" w:hAnsi="Arial"/>
                <w:sz w:val="20"/>
              </w:rPr>
              <w:t>. Förpackningen märks med innehåll (antal och typ).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T03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28B2" w14:textId="77777777" w:rsidR="001325C4" w:rsidRDefault="001325C4" w:rsidP="005C6230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0342342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B3978B6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1325C4" w:rsidRPr="00D146DB" w14:paraId="4D737777" w14:textId="77777777" w:rsidTr="001325C4">
        <w:trPr>
          <w:trHeight w:val="134"/>
        </w:trPr>
        <w:tc>
          <w:tcPr>
            <w:tcW w:w="1080" w:type="dxa"/>
            <w:vMerge/>
          </w:tcPr>
          <w:p w14:paraId="746C1448" w14:textId="77777777" w:rsidR="001325C4" w:rsidRPr="00D146DB" w:rsidRDefault="001325C4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7153164C" w14:textId="77777777" w:rsidR="001325C4" w:rsidRDefault="001325C4" w:rsidP="005C62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1B8B6376" w14:textId="77777777" w:rsidR="001325C4" w:rsidRPr="00CA7E69" w:rsidRDefault="001325C4" w:rsidP="005C6230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61BAE2A6" w14:textId="77777777" w:rsidR="00A10113" w:rsidRPr="00C3069D" w:rsidRDefault="00A10113" w:rsidP="00A1011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67"/>
        <w:gridCol w:w="4658"/>
        <w:gridCol w:w="742"/>
        <w:gridCol w:w="1320"/>
      </w:tblGrid>
      <w:tr w:rsidR="00A10113" w:rsidRPr="00AD2B3A" w14:paraId="3C6C4BD6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5995F303" w14:textId="77777777" w:rsidR="00A10113" w:rsidRPr="00AD2B3A" w:rsidRDefault="00A1011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03am</w:t>
            </w:r>
          </w:p>
        </w:tc>
        <w:tc>
          <w:tcPr>
            <w:tcW w:w="4658" w:type="dxa"/>
            <w:vMerge w:val="restart"/>
          </w:tcPr>
          <w:p w14:paraId="6898ABD4" w14:textId="77777777" w:rsidR="00A10113" w:rsidRPr="00AD2B3A" w:rsidRDefault="00A10113" w:rsidP="000E77DD">
            <w:pPr>
              <w:pStyle w:val="Kontrollpunkt"/>
            </w:pPr>
            <w:r w:rsidRPr="00AD2B3A">
              <w:t>Splitterskyddsplåtar är demonterade och oskadade.</w:t>
            </w:r>
          </w:p>
        </w:tc>
        <w:tc>
          <w:tcPr>
            <w:tcW w:w="742" w:type="dxa"/>
          </w:tcPr>
          <w:p w14:paraId="4404D9E1" w14:textId="77777777" w:rsidR="00A10113" w:rsidRPr="00AD2B3A" w:rsidRDefault="00A1011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9275BDE" w14:textId="77777777" w:rsidR="00A10113" w:rsidRPr="00AD2B3A" w:rsidRDefault="00A1011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-|-|3</w:t>
            </w:r>
          </w:p>
        </w:tc>
        <w:bookmarkStart w:id="269" w:name="Kryss196"/>
        <w:tc>
          <w:tcPr>
            <w:tcW w:w="1320" w:type="dxa"/>
            <w:vMerge w:val="restart"/>
          </w:tcPr>
          <w:p w14:paraId="45FBFFEE" w14:textId="77777777" w:rsidR="00A10113" w:rsidRPr="00AD2B3A" w:rsidRDefault="0076480C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69"/>
            <w:r w:rsidR="00A10113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70" w:name="Kryss197"/>
          <w:p w14:paraId="6F9634B6" w14:textId="77777777" w:rsidR="00A10113" w:rsidRPr="00AD2B3A" w:rsidRDefault="0076480C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70"/>
            <w:r w:rsidR="00A10113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71" w:name="Kryss198"/>
          <w:p w14:paraId="70710F7E" w14:textId="77777777" w:rsidR="00A10113" w:rsidRPr="00AD2B3A" w:rsidRDefault="0076480C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71"/>
            <w:r w:rsidR="00A10113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10113" w:rsidRPr="00AD2B3A" w14:paraId="041D8EC4" w14:textId="77777777" w:rsidTr="00224765">
        <w:trPr>
          <w:trHeight w:val="304"/>
        </w:trPr>
        <w:tc>
          <w:tcPr>
            <w:tcW w:w="709" w:type="dxa"/>
            <w:vMerge/>
          </w:tcPr>
          <w:p w14:paraId="21A61C59" w14:textId="77777777" w:rsidR="00A10113" w:rsidRPr="00AD2B3A" w:rsidRDefault="00A1011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C9A405F" w14:textId="77777777" w:rsidR="00A10113" w:rsidRPr="00AD2B3A" w:rsidRDefault="00A1011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4A465A3" w14:textId="77777777" w:rsidR="00A10113" w:rsidRPr="00AD2B3A" w:rsidRDefault="00A1011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1DBF20F" w14:textId="77777777" w:rsidR="00A10113" w:rsidRPr="00AD2B3A" w:rsidRDefault="00A1011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DE20D1B" w14:textId="77777777" w:rsidR="00A10113" w:rsidRPr="00AD2B3A" w:rsidRDefault="00A1011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CFAB364" w14:textId="77777777" w:rsidR="00A10113" w:rsidRPr="00AD2B3A" w:rsidRDefault="00A10113" w:rsidP="00A1011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10113" w:rsidRPr="00AD2B3A" w14:paraId="61B4BE68" w14:textId="77777777" w:rsidTr="00431326">
        <w:tc>
          <w:tcPr>
            <w:tcW w:w="1080" w:type="dxa"/>
          </w:tcPr>
          <w:bookmarkStart w:id="272" w:name="Kryss253"/>
          <w:p w14:paraId="38C0FA64" w14:textId="77777777" w:rsidR="00A10113" w:rsidRPr="00AD2B3A" w:rsidRDefault="006A76B5" w:rsidP="00431326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72"/>
            <w:r w:rsidR="00A10113" w:rsidRPr="00AD2B3A">
              <w:rPr>
                <w:rFonts w:ascii="Arial" w:hAnsi="Arial"/>
                <w:sz w:val="20"/>
              </w:rPr>
              <w:t xml:space="preserve"> </w:t>
            </w:r>
            <w:r w:rsidR="00A10113" w:rsidRPr="000B5208">
              <w:rPr>
                <w:rFonts w:ascii="Arial" w:hAnsi="Arial"/>
                <w:sz w:val="18"/>
                <w:szCs w:val="18"/>
              </w:rPr>
              <w:t>03am-1</w:t>
            </w:r>
          </w:p>
        </w:tc>
        <w:tc>
          <w:tcPr>
            <w:tcW w:w="5026" w:type="dxa"/>
          </w:tcPr>
          <w:p w14:paraId="5E5299EE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Fel: Splitterskyddsplåtar är monterade.</w:t>
            </w:r>
          </w:p>
        </w:tc>
        <w:tc>
          <w:tcPr>
            <w:tcW w:w="1334" w:type="dxa"/>
          </w:tcPr>
          <w:p w14:paraId="21E823DE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10113" w:rsidRPr="00AD2B3A" w14:paraId="5FB590AA" w14:textId="77777777" w:rsidTr="00431326">
        <w:trPr>
          <w:trHeight w:val="80"/>
        </w:trPr>
        <w:tc>
          <w:tcPr>
            <w:tcW w:w="1080" w:type="dxa"/>
          </w:tcPr>
          <w:p w14:paraId="6DF995E9" w14:textId="77777777" w:rsidR="00A10113" w:rsidRPr="00AD2B3A" w:rsidRDefault="00A10113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AF90EB2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0113" w:rsidRPr="00AD2B3A" w14:paraId="54F51923" w14:textId="77777777" w:rsidTr="00431326">
        <w:trPr>
          <w:trHeight w:val="458"/>
        </w:trPr>
        <w:tc>
          <w:tcPr>
            <w:tcW w:w="1080" w:type="dxa"/>
            <w:vMerge w:val="restart"/>
          </w:tcPr>
          <w:p w14:paraId="537BA6F8" w14:textId="77777777" w:rsidR="00A10113" w:rsidRPr="00AD2B3A" w:rsidRDefault="00A10113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49C1506F" w14:textId="77777777" w:rsidR="000B07C5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 xml:space="preserve">Åtgärd: </w:t>
            </w:r>
            <w:r w:rsidR="00C154BA" w:rsidRPr="00AD2B3A">
              <w:rPr>
                <w:rFonts w:ascii="Arial" w:hAnsi="Arial"/>
                <w:sz w:val="20"/>
              </w:rPr>
              <w:t>Splitterskyddsplåtar</w:t>
            </w:r>
            <w:r w:rsidRPr="00AD2B3A">
              <w:rPr>
                <w:rFonts w:ascii="Arial" w:hAnsi="Arial"/>
                <w:sz w:val="20"/>
              </w:rPr>
              <w:t xml:space="preserve"> skall demonteras och </w:t>
            </w:r>
            <w:r w:rsidR="00C154BA" w:rsidRPr="00AD2B3A">
              <w:rPr>
                <w:rFonts w:ascii="Arial" w:hAnsi="Arial"/>
                <w:sz w:val="20"/>
              </w:rPr>
              <w:t>placeras</w:t>
            </w:r>
            <w:r w:rsidR="000B07C5" w:rsidRPr="00AD2B3A">
              <w:rPr>
                <w:rFonts w:ascii="Arial" w:hAnsi="Arial"/>
                <w:sz w:val="20"/>
              </w:rPr>
              <w:t xml:space="preserve"> i skyddsrumsförrådet.</w:t>
            </w:r>
          </w:p>
          <w:p w14:paraId="18379216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0EB7" w14:textId="77777777" w:rsidR="00A10113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AD2B3A">
              <w:rPr>
                <w:rFonts w:ascii="Arial" w:hAnsi="Arial"/>
                <w:sz w:val="16"/>
                <w:szCs w:val="16"/>
              </w:rPr>
              <w:t>Mängd:</w:t>
            </w:r>
          </w:p>
          <w:p w14:paraId="48FD4936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7EE8871" w14:textId="77777777" w:rsidR="00C76DC9" w:rsidRPr="00AD2B3A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A10113" w:rsidRPr="00AD2B3A" w14:paraId="5C8244F1" w14:textId="77777777" w:rsidTr="00C154BA">
        <w:trPr>
          <w:trHeight w:val="70"/>
        </w:trPr>
        <w:tc>
          <w:tcPr>
            <w:tcW w:w="1080" w:type="dxa"/>
            <w:vMerge/>
          </w:tcPr>
          <w:p w14:paraId="59D2357F" w14:textId="77777777" w:rsidR="00A10113" w:rsidRPr="00AD2B3A" w:rsidRDefault="00A10113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705B248C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7395FFC6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0C9BAEB1" w14:textId="77777777" w:rsidR="00A10113" w:rsidRPr="00AD2B3A" w:rsidRDefault="00A10113" w:rsidP="00A1011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10113" w:rsidRPr="00AD2B3A" w14:paraId="2F857B93" w14:textId="77777777" w:rsidTr="00431326">
        <w:tc>
          <w:tcPr>
            <w:tcW w:w="1080" w:type="dxa"/>
          </w:tcPr>
          <w:bookmarkStart w:id="273" w:name="Kryss254"/>
          <w:p w14:paraId="4B89674F" w14:textId="77777777" w:rsidR="00A10113" w:rsidRPr="00AD2B3A" w:rsidRDefault="002F114B" w:rsidP="00431326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73"/>
            <w:r w:rsidR="00A10113" w:rsidRPr="00AD2B3A">
              <w:rPr>
                <w:rFonts w:ascii="Arial" w:hAnsi="Arial"/>
                <w:sz w:val="20"/>
              </w:rPr>
              <w:t xml:space="preserve"> </w:t>
            </w:r>
            <w:r w:rsidR="00A10113" w:rsidRPr="000B5208">
              <w:rPr>
                <w:rFonts w:ascii="Arial" w:hAnsi="Arial"/>
                <w:sz w:val="18"/>
                <w:szCs w:val="18"/>
              </w:rPr>
              <w:t>03am-2</w:t>
            </w:r>
          </w:p>
        </w:tc>
        <w:tc>
          <w:tcPr>
            <w:tcW w:w="5026" w:type="dxa"/>
          </w:tcPr>
          <w:p w14:paraId="714D2593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Fel: Splitterskyddsplåtar är defekta eller saknas.</w:t>
            </w:r>
          </w:p>
        </w:tc>
        <w:tc>
          <w:tcPr>
            <w:tcW w:w="1334" w:type="dxa"/>
          </w:tcPr>
          <w:p w14:paraId="37A77D7A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10113" w:rsidRPr="00AD2B3A" w14:paraId="094AD13B" w14:textId="77777777" w:rsidTr="00431326">
        <w:trPr>
          <w:trHeight w:val="80"/>
        </w:trPr>
        <w:tc>
          <w:tcPr>
            <w:tcW w:w="1080" w:type="dxa"/>
          </w:tcPr>
          <w:p w14:paraId="2EE29078" w14:textId="77777777" w:rsidR="00A10113" w:rsidRPr="00AD2B3A" w:rsidRDefault="00A10113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4CD0BCF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0113" w:rsidRPr="00D146DB" w14:paraId="04E07CD0" w14:textId="77777777" w:rsidTr="00431326">
        <w:trPr>
          <w:trHeight w:val="458"/>
        </w:trPr>
        <w:tc>
          <w:tcPr>
            <w:tcW w:w="1080" w:type="dxa"/>
            <w:vMerge w:val="restart"/>
          </w:tcPr>
          <w:p w14:paraId="16496D6C" w14:textId="77777777" w:rsidR="00A10113" w:rsidRPr="00AD2B3A" w:rsidRDefault="00A10113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19F7896D" w14:textId="77777777" w:rsidR="00A10113" w:rsidRPr="00AD2B3A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Åtgärd: Ny</w:t>
            </w:r>
            <w:r w:rsidR="000B07C5" w:rsidRPr="00AD2B3A">
              <w:rPr>
                <w:rFonts w:ascii="Arial" w:hAnsi="Arial"/>
                <w:sz w:val="20"/>
              </w:rPr>
              <w:t>a</w:t>
            </w:r>
            <w:r w:rsidRPr="00AD2B3A">
              <w:rPr>
                <w:rFonts w:ascii="Arial" w:hAnsi="Arial"/>
                <w:sz w:val="20"/>
              </w:rPr>
              <w:t xml:space="preserve"> </w:t>
            </w:r>
            <w:r w:rsidR="000B07C5" w:rsidRPr="00AD2B3A">
              <w:rPr>
                <w:rFonts w:ascii="Arial" w:hAnsi="Arial"/>
                <w:sz w:val="20"/>
              </w:rPr>
              <w:t>splitterskyddsplåtar</w:t>
            </w:r>
            <w:r w:rsidRPr="00AD2B3A">
              <w:rPr>
                <w:rFonts w:ascii="Arial" w:hAnsi="Arial"/>
                <w:sz w:val="20"/>
              </w:rPr>
              <w:t xml:space="preserve"> skall anskaffas</w:t>
            </w:r>
            <w:r w:rsidR="000B07C5" w:rsidRPr="00AD2B3A">
              <w:rPr>
                <w:rFonts w:ascii="Arial" w:hAnsi="Arial"/>
                <w:sz w:val="20"/>
              </w:rPr>
              <w:t xml:space="preserve">, provmonteras </w:t>
            </w:r>
            <w:r w:rsidRPr="00AD2B3A">
              <w:rPr>
                <w:rFonts w:ascii="Arial" w:hAnsi="Arial"/>
                <w:sz w:val="20"/>
              </w:rPr>
              <w:t xml:space="preserve">samt placeras i skyddsrumsförrådet. </w:t>
            </w:r>
            <w:r w:rsidR="000B07C5" w:rsidRPr="00AD2B3A">
              <w:rPr>
                <w:rFonts w:ascii="Arial" w:hAnsi="Arial"/>
                <w:sz w:val="20"/>
              </w:rPr>
              <w:br/>
            </w:r>
            <w:r w:rsidRPr="00AD2B3A">
              <w:rPr>
                <w:rFonts w:ascii="Arial" w:hAnsi="Arial"/>
                <w:sz w:val="20"/>
              </w:rPr>
              <w:t>Se typlösning T03-101.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CF1F" w14:textId="77777777" w:rsidR="00A10113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AD2B3A">
              <w:rPr>
                <w:rFonts w:ascii="Arial" w:hAnsi="Arial"/>
                <w:sz w:val="16"/>
                <w:szCs w:val="16"/>
              </w:rPr>
              <w:t>Mängd:</w:t>
            </w:r>
          </w:p>
          <w:p w14:paraId="1E99BEC4" w14:textId="77777777" w:rsidR="00C76DC9" w:rsidRPr="002A120F" w:rsidRDefault="00C76DC9" w:rsidP="00C76D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B382B44" w14:textId="77777777" w:rsidR="00C76DC9" w:rsidRPr="00D146DB" w:rsidRDefault="00C76DC9" w:rsidP="00C76DC9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A10113" w:rsidRPr="00D146DB" w14:paraId="09BF66E4" w14:textId="77777777" w:rsidTr="000B07C5">
        <w:trPr>
          <w:trHeight w:val="230"/>
        </w:trPr>
        <w:tc>
          <w:tcPr>
            <w:tcW w:w="1080" w:type="dxa"/>
            <w:vMerge/>
          </w:tcPr>
          <w:p w14:paraId="3320F860" w14:textId="77777777" w:rsidR="00A10113" w:rsidRPr="00D146DB" w:rsidRDefault="00A10113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12E5594A" w14:textId="77777777" w:rsidR="00A10113" w:rsidRPr="00D146DB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039F1A44" w14:textId="77777777" w:rsidR="00A10113" w:rsidRPr="00CA7E69" w:rsidRDefault="00A10113" w:rsidP="00431326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0EDAF78C" w14:textId="77777777" w:rsidR="002E7C46" w:rsidRDefault="002E7C46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01576A9D" w14:textId="77777777" w:rsidR="002E7C46" w:rsidRPr="00C3069D" w:rsidRDefault="002E7C46" w:rsidP="006149B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2271C8" w:rsidRPr="00D146DB" w14:paraId="3920D93B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11A1B7B8" w14:textId="77777777" w:rsidR="002271C8" w:rsidRPr="00D146DB" w:rsidRDefault="002271C8" w:rsidP="00EB46CF">
            <w:pPr>
              <w:pStyle w:val="Rubrikchecklista"/>
              <w:rPr>
                <w:szCs w:val="28"/>
              </w:rPr>
            </w:pPr>
            <w:bookmarkStart w:id="274" w:name="_Toc290375365"/>
            <w:r w:rsidRPr="00D146DB">
              <w:t>04. Gastät dörr</w:t>
            </w:r>
            <w:bookmarkEnd w:id="274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0411C78B" w14:textId="77777777" w:rsidR="002271C8" w:rsidRPr="00D146DB" w:rsidRDefault="002271C8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C3A7155" w14:textId="77777777" w:rsidR="002271C8" w:rsidRPr="00F4748B" w:rsidRDefault="002271C8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8"/>
          <w:szCs w:val="8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</w:tblGrid>
      <w:tr w:rsidR="002271C8" w:rsidRPr="00D146DB" w14:paraId="7B419B75" w14:textId="77777777" w:rsidTr="00D146DB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bookmarkStart w:id="275" w:name="Kryss255"/>
          <w:p w14:paraId="291A9136" w14:textId="77777777" w:rsidR="002271C8" w:rsidRPr="00D146DB" w:rsidRDefault="007926CD" w:rsidP="00D146DB">
            <w:pPr>
              <w:pStyle w:val="1515"/>
              <w:tabs>
                <w:tab w:val="left" w:pos="1560"/>
                <w:tab w:val="left" w:pos="2552"/>
                <w:tab w:val="left" w:pos="3402"/>
              </w:tabs>
              <w:ind w:left="0" w:right="-145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75"/>
            <w:r w:rsidR="002271C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</w:t>
            </w:r>
            <w:r w:rsidR="002271C8" w:rsidRPr="00D146DB">
              <w:rPr>
                <w:rFonts w:ascii="Arial" w:hAnsi="Arial"/>
                <w:position w:val="-2"/>
                <w:sz w:val="20"/>
              </w:rPr>
              <w:t>aktuellt avsnitt</w:t>
            </w:r>
          </w:p>
        </w:tc>
      </w:tr>
    </w:tbl>
    <w:p w14:paraId="1EF5C55A" w14:textId="77777777" w:rsidR="002271C8" w:rsidRDefault="002271C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A5BA4" w:rsidRPr="00D146DB" w14:paraId="02CC92A3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55A0CC42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04a</w:t>
            </w:r>
          </w:p>
        </w:tc>
        <w:tc>
          <w:tcPr>
            <w:tcW w:w="4658" w:type="dxa"/>
            <w:vMerge w:val="restart"/>
          </w:tcPr>
          <w:p w14:paraId="14C8F385" w14:textId="77777777" w:rsidR="001A5BA4" w:rsidRPr="00D146DB" w:rsidRDefault="001A5BA4" w:rsidP="000E77DD">
            <w:pPr>
              <w:pStyle w:val="Kontrollpunkt"/>
            </w:pPr>
            <w:r w:rsidRPr="00D146DB">
              <w:t>Inklädnad av dörr är lätt demonterbar</w:t>
            </w:r>
            <w:r w:rsidR="004962BF">
              <w:t>.</w:t>
            </w:r>
          </w:p>
        </w:tc>
        <w:tc>
          <w:tcPr>
            <w:tcW w:w="742" w:type="dxa"/>
          </w:tcPr>
          <w:p w14:paraId="7C32EC3C" w14:textId="77777777" w:rsidR="001A5BA4" w:rsidRPr="00662C29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89DBF78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276" w:name="Kryss256"/>
        <w:tc>
          <w:tcPr>
            <w:tcW w:w="1320" w:type="dxa"/>
            <w:vMerge w:val="restart"/>
          </w:tcPr>
          <w:p w14:paraId="66C73A3B" w14:textId="77777777" w:rsidR="001A5BA4" w:rsidRPr="00D146DB" w:rsidRDefault="001A3095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76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77" w:name="Kryss257"/>
          <w:p w14:paraId="0411C8E5" w14:textId="77777777" w:rsidR="001A5BA4" w:rsidRPr="00D146DB" w:rsidRDefault="001A3095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77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78" w:name="Kryss258"/>
          <w:p w14:paraId="3954BC67" w14:textId="77777777" w:rsidR="001A5BA4" w:rsidRPr="00D146DB" w:rsidRDefault="001A3095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78"/>
            <w:r w:rsidR="001A5BA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A5BA4" w:rsidRPr="00D146DB" w14:paraId="725774BC" w14:textId="77777777" w:rsidTr="00224765">
        <w:trPr>
          <w:trHeight w:val="304"/>
        </w:trPr>
        <w:tc>
          <w:tcPr>
            <w:tcW w:w="709" w:type="dxa"/>
            <w:vMerge/>
          </w:tcPr>
          <w:p w14:paraId="7D223B2C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544FD86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2BED5DE" w14:textId="77777777" w:rsidR="001A5BA4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E1F9DD5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DF6DBB5" w14:textId="77777777" w:rsidR="001A5BA4" w:rsidRPr="00D146DB" w:rsidRDefault="001A5BA4" w:rsidP="001A5BA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026432A" w14:textId="77777777" w:rsidR="001A5BA4" w:rsidRPr="00C3069D" w:rsidRDefault="001A5BA4" w:rsidP="001A5BA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017617B9" w14:textId="77777777" w:rsidTr="00BF608E">
        <w:tc>
          <w:tcPr>
            <w:tcW w:w="1080" w:type="dxa"/>
          </w:tcPr>
          <w:bookmarkStart w:id="279" w:name="Kryss907"/>
          <w:p w14:paraId="76EB6744" w14:textId="77777777" w:rsidR="00BF608E" w:rsidRPr="00D146DB" w:rsidRDefault="004D0C20" w:rsidP="001A5BA4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79"/>
            <w:r w:rsidR="00BF608E">
              <w:rPr>
                <w:rFonts w:ascii="Arial" w:hAnsi="Arial"/>
                <w:sz w:val="20"/>
              </w:rPr>
              <w:t xml:space="preserve"> 04a-1</w:t>
            </w:r>
          </w:p>
        </w:tc>
        <w:tc>
          <w:tcPr>
            <w:tcW w:w="5026" w:type="dxa"/>
          </w:tcPr>
          <w:p w14:paraId="3FE580B5" w14:textId="77777777" w:rsidR="00BF608E" w:rsidRPr="00D146DB" w:rsidRDefault="00BF608E" w:rsidP="001A5BA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Inklädnad av dörr är inte lätt demonterbar.</w:t>
            </w:r>
          </w:p>
        </w:tc>
        <w:tc>
          <w:tcPr>
            <w:tcW w:w="1334" w:type="dxa"/>
          </w:tcPr>
          <w:p w14:paraId="628773E6" w14:textId="77777777" w:rsidR="00BF608E" w:rsidRPr="00D146DB" w:rsidRDefault="00BF608E" w:rsidP="001A5BA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A5BA4" w:rsidRPr="00D146DB" w14:paraId="5A1AD740" w14:textId="77777777" w:rsidTr="001F4FFD">
        <w:trPr>
          <w:trHeight w:val="80"/>
        </w:trPr>
        <w:tc>
          <w:tcPr>
            <w:tcW w:w="1080" w:type="dxa"/>
          </w:tcPr>
          <w:p w14:paraId="2A78CD87" w14:textId="77777777" w:rsidR="001A5BA4" w:rsidRPr="00D146DB" w:rsidRDefault="001A5BA4" w:rsidP="001A5BA4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7718C28" w14:textId="77777777" w:rsidR="001A5BA4" w:rsidRPr="00D146DB" w:rsidRDefault="001A5BA4" w:rsidP="001A5BA4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2535B" w:rsidRPr="00D146DB" w14:paraId="4F2BA1C8" w14:textId="77777777" w:rsidTr="0062535B">
        <w:trPr>
          <w:trHeight w:val="510"/>
        </w:trPr>
        <w:tc>
          <w:tcPr>
            <w:tcW w:w="1080" w:type="dxa"/>
          </w:tcPr>
          <w:p w14:paraId="52C08618" w14:textId="77777777" w:rsidR="0062535B" w:rsidRPr="00D146DB" w:rsidRDefault="0062535B" w:rsidP="001A5BA4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EE52A60" w14:textId="77777777" w:rsidR="0062535B" w:rsidRPr="00D146DB" w:rsidRDefault="0062535B" w:rsidP="001F4FF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Inklädnad görs lätt demon</w:t>
            </w:r>
            <w:r>
              <w:rPr>
                <w:rFonts w:ascii="Arial" w:hAnsi="Arial"/>
                <w:sz w:val="20"/>
              </w:rPr>
              <w:t>terbar enligt typlösning T03-102.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6EAD" w14:textId="77777777" w:rsidR="0062535B" w:rsidRDefault="0062535B" w:rsidP="001F4FF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47DDFD3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C00A0F5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7EA5A22" w14:textId="77777777" w:rsidR="0062535B" w:rsidRDefault="0062535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F4FFD" w:rsidRPr="00D146DB" w14:paraId="73286296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5490BA71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04b</w:t>
            </w:r>
          </w:p>
        </w:tc>
        <w:tc>
          <w:tcPr>
            <w:tcW w:w="4658" w:type="dxa"/>
            <w:vMerge w:val="restart"/>
          </w:tcPr>
          <w:p w14:paraId="4F4D7710" w14:textId="77777777" w:rsidR="001F4FFD" w:rsidRPr="00D146DB" w:rsidRDefault="004962BF" w:rsidP="000E77DD">
            <w:pPr>
              <w:pStyle w:val="Kontrollpunkt"/>
            </w:pPr>
            <w:r>
              <w:t>Gastät dörr och skyddsdörr kan öppnas oberoende av varandra</w:t>
            </w:r>
            <w:r w:rsidR="001F4FFD" w:rsidRPr="00D146DB">
              <w:t>.</w:t>
            </w:r>
          </w:p>
        </w:tc>
        <w:tc>
          <w:tcPr>
            <w:tcW w:w="742" w:type="dxa"/>
          </w:tcPr>
          <w:p w14:paraId="69DD7DDF" w14:textId="77777777" w:rsidR="001F4FFD" w:rsidRPr="00662C29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132C4C7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280" w:name="Kryss259"/>
        <w:tc>
          <w:tcPr>
            <w:tcW w:w="1320" w:type="dxa"/>
            <w:vMerge w:val="restart"/>
          </w:tcPr>
          <w:p w14:paraId="43B3EE4B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0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81" w:name="Kryss260"/>
          <w:p w14:paraId="68C99194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1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82" w:name="Kryss261"/>
          <w:p w14:paraId="17E2CEE8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2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F4FFD" w:rsidRPr="00D146DB" w14:paraId="538F3B55" w14:textId="77777777" w:rsidTr="00224765">
        <w:trPr>
          <w:trHeight w:val="304"/>
        </w:trPr>
        <w:tc>
          <w:tcPr>
            <w:tcW w:w="709" w:type="dxa"/>
            <w:vMerge/>
          </w:tcPr>
          <w:p w14:paraId="6F5AF931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016D1CD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67B68D5" w14:textId="77777777" w:rsidR="001F4FFD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719888" w14:textId="77777777" w:rsidR="001F4FFD" w:rsidRPr="00D146DB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BF57B7D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8E40C50" w14:textId="77777777" w:rsidR="00AA31FF" w:rsidRPr="00EE1EB9" w:rsidRDefault="00AA31FF" w:rsidP="00AA31F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6B140A63" w14:textId="77777777" w:rsidTr="00BF608E">
        <w:tc>
          <w:tcPr>
            <w:tcW w:w="1080" w:type="dxa"/>
          </w:tcPr>
          <w:bookmarkStart w:id="283" w:name="Kryss908"/>
          <w:p w14:paraId="1FB92A23" w14:textId="77777777" w:rsidR="00BF608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3"/>
            <w:r w:rsidR="00BF608E">
              <w:rPr>
                <w:rFonts w:ascii="Arial" w:hAnsi="Arial"/>
                <w:sz w:val="20"/>
              </w:rPr>
              <w:t xml:space="preserve"> 04b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D9248B9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är utåtgående och kolliderar med skyddsdörr.</w:t>
            </w:r>
          </w:p>
        </w:tc>
        <w:tc>
          <w:tcPr>
            <w:tcW w:w="1334" w:type="dxa"/>
          </w:tcPr>
          <w:p w14:paraId="0FFCAA0A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A31FF" w:rsidRPr="00D146DB" w14:paraId="03D19E8E" w14:textId="77777777" w:rsidTr="00D146DB">
        <w:trPr>
          <w:trHeight w:val="80"/>
        </w:trPr>
        <w:tc>
          <w:tcPr>
            <w:tcW w:w="1080" w:type="dxa"/>
          </w:tcPr>
          <w:p w14:paraId="7ADF601D" w14:textId="77777777" w:rsidR="00AA31FF" w:rsidRPr="00D146DB" w:rsidRDefault="00AA31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67724F4" w14:textId="77777777" w:rsidR="00AA31FF" w:rsidRPr="00D146DB" w:rsidRDefault="00AA31F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2535B" w:rsidRPr="00D146DB" w14:paraId="3EDC9DA9" w14:textId="77777777" w:rsidTr="0062535B">
        <w:trPr>
          <w:trHeight w:val="510"/>
        </w:trPr>
        <w:tc>
          <w:tcPr>
            <w:tcW w:w="1080" w:type="dxa"/>
          </w:tcPr>
          <w:p w14:paraId="1BBC4F02" w14:textId="77777777" w:rsidR="0062535B" w:rsidRPr="00D146DB" w:rsidRDefault="0062535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22FB3A7" w14:textId="77777777" w:rsidR="004962BF" w:rsidRDefault="0062535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Dörrhängning </w:t>
            </w:r>
            <w:r w:rsidR="004962BF">
              <w:rPr>
                <w:rFonts w:ascii="Arial" w:hAnsi="Arial"/>
                <w:sz w:val="20"/>
              </w:rPr>
              <w:t>ändras enligt typlösning</w:t>
            </w:r>
          </w:p>
          <w:p w14:paraId="1B0BE2CA" w14:textId="77777777" w:rsidR="0062535B" w:rsidRPr="00D146DB" w:rsidRDefault="0062535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T04-102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200C" w14:textId="77777777" w:rsidR="0062535B" w:rsidRDefault="0062535B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CC23CD4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A4945D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099291F" w14:textId="77777777" w:rsidR="00BF608E" w:rsidRPr="00EE1EB9" w:rsidRDefault="00BF608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F4FFD" w:rsidRPr="00D146DB" w14:paraId="3A96593E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7ECB6419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04c</w:t>
            </w:r>
          </w:p>
        </w:tc>
        <w:tc>
          <w:tcPr>
            <w:tcW w:w="4658" w:type="dxa"/>
            <w:vMerge w:val="restart"/>
          </w:tcPr>
          <w:p w14:paraId="5BCC0B1E" w14:textId="77777777" w:rsidR="001F4FFD" w:rsidRPr="00D146DB" w:rsidRDefault="001F4FFD" w:rsidP="000E77DD">
            <w:pPr>
              <w:pStyle w:val="Kontrollpunkt"/>
            </w:pPr>
            <w:r w:rsidRPr="00D146DB">
              <w:t>Dörr med karm är placerad i vägg mellan permanent luftsluss och skyddsrum.</w:t>
            </w:r>
          </w:p>
        </w:tc>
        <w:tc>
          <w:tcPr>
            <w:tcW w:w="742" w:type="dxa"/>
          </w:tcPr>
          <w:p w14:paraId="3DD35770" w14:textId="77777777" w:rsidR="001F4FFD" w:rsidRPr="00662C29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FCE3FD9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284" w:name="Kryss262"/>
        <w:tc>
          <w:tcPr>
            <w:tcW w:w="1320" w:type="dxa"/>
            <w:vMerge w:val="restart"/>
          </w:tcPr>
          <w:p w14:paraId="567451B4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4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85" w:name="Kryss263"/>
          <w:p w14:paraId="476F598E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5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86" w:name="Kryss264"/>
          <w:p w14:paraId="15CB7D65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6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F4FFD" w:rsidRPr="00D146DB" w14:paraId="5D613924" w14:textId="77777777" w:rsidTr="00224765">
        <w:trPr>
          <w:trHeight w:val="304"/>
        </w:trPr>
        <w:tc>
          <w:tcPr>
            <w:tcW w:w="709" w:type="dxa"/>
            <w:vMerge/>
          </w:tcPr>
          <w:p w14:paraId="34EA794A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23BD697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CA41600" w14:textId="77777777" w:rsidR="001F4FFD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ECF236" w14:textId="77777777" w:rsidR="001F4FFD" w:rsidRPr="00D146DB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614F755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5D9FBEE" w14:textId="77777777" w:rsidR="00E46B94" w:rsidRPr="00EE1EB9" w:rsidRDefault="00E46B94" w:rsidP="007F38A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36C86CED" w14:textId="77777777" w:rsidTr="00BF608E">
        <w:tc>
          <w:tcPr>
            <w:tcW w:w="1080" w:type="dxa"/>
          </w:tcPr>
          <w:bookmarkStart w:id="287" w:name="Kryss909"/>
          <w:p w14:paraId="46A2E234" w14:textId="77777777" w:rsidR="00BF608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7"/>
            <w:r w:rsidR="00BF608E">
              <w:rPr>
                <w:rFonts w:ascii="Arial" w:hAnsi="Arial"/>
                <w:sz w:val="20"/>
              </w:rPr>
              <w:t xml:space="preserve"> 04c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1CCD1C2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 med karm saknas mellan luftsluss och skyddsrum.</w:t>
            </w:r>
          </w:p>
        </w:tc>
        <w:tc>
          <w:tcPr>
            <w:tcW w:w="1334" w:type="dxa"/>
          </w:tcPr>
          <w:p w14:paraId="5997FCC1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46B94" w:rsidRPr="00D146DB" w14:paraId="078A3E5E" w14:textId="77777777" w:rsidTr="00D146DB">
        <w:trPr>
          <w:trHeight w:val="80"/>
        </w:trPr>
        <w:tc>
          <w:tcPr>
            <w:tcW w:w="1080" w:type="dxa"/>
          </w:tcPr>
          <w:p w14:paraId="4207A0C1" w14:textId="77777777" w:rsidR="00E46B94" w:rsidRPr="00D146DB" w:rsidRDefault="00E46B9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9AEF217" w14:textId="77777777" w:rsidR="00E46B94" w:rsidRPr="00D146DB" w:rsidRDefault="00E46B9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2535B" w:rsidRPr="00D146DB" w14:paraId="1C2AC3F7" w14:textId="77777777" w:rsidTr="0062535B">
        <w:trPr>
          <w:trHeight w:val="510"/>
        </w:trPr>
        <w:tc>
          <w:tcPr>
            <w:tcW w:w="1080" w:type="dxa"/>
          </w:tcPr>
          <w:p w14:paraId="5D873FBD" w14:textId="77777777" w:rsidR="0062535B" w:rsidRPr="00D146DB" w:rsidRDefault="0062535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8A51A37" w14:textId="77777777" w:rsidR="0062535B" w:rsidRPr="00D146DB" w:rsidRDefault="0062535B" w:rsidP="003F6E7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dörr inklusive karm skall anordnas enligt typlösning T04</w:t>
            </w:r>
            <w:r w:rsidRPr="00D146DB">
              <w:rPr>
                <w:rFonts w:ascii="Arial" w:hAnsi="Arial"/>
                <w:sz w:val="20"/>
              </w:rPr>
              <w:noBreakHyphen/>
            </w:r>
            <w:r>
              <w:rPr>
                <w:rFonts w:ascii="Arial" w:hAnsi="Arial"/>
                <w:sz w:val="20"/>
              </w:rPr>
              <w:t>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80AD" w14:textId="77777777" w:rsidR="0062535B" w:rsidRDefault="0062535B" w:rsidP="003F6E7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5B45EBD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3A35619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FACAE21" w14:textId="77777777" w:rsidR="0062535B" w:rsidRPr="00662C29" w:rsidRDefault="0062535B" w:rsidP="00662C29">
      <w:pPr>
        <w:pStyle w:val="1515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F4FFD" w:rsidRPr="00D146DB" w14:paraId="679051C7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0EA0E1D6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4D048AE9" w14:textId="77777777" w:rsidR="001F4FFD" w:rsidRPr="00D146DB" w:rsidRDefault="001F4FFD" w:rsidP="000E77DD">
            <w:pPr>
              <w:pStyle w:val="Kontrollpunkt"/>
            </w:pPr>
            <w:r w:rsidRPr="00D146DB">
              <w:t>Dörrblad inklusive karm är av godkänd typ.</w:t>
            </w:r>
          </w:p>
        </w:tc>
        <w:tc>
          <w:tcPr>
            <w:tcW w:w="742" w:type="dxa"/>
          </w:tcPr>
          <w:p w14:paraId="4251E104" w14:textId="77777777" w:rsidR="001F4FFD" w:rsidRPr="00662C29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A321E29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288" w:name="Kryss265"/>
        <w:tc>
          <w:tcPr>
            <w:tcW w:w="1320" w:type="dxa"/>
            <w:vMerge w:val="restart"/>
          </w:tcPr>
          <w:p w14:paraId="4FBBDE37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8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89" w:name="Kryss266"/>
          <w:p w14:paraId="7548BD38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89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90" w:name="Kryss267"/>
          <w:p w14:paraId="028FF400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0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F4FFD" w:rsidRPr="00D146DB" w14:paraId="231FAD72" w14:textId="77777777" w:rsidTr="00224765">
        <w:trPr>
          <w:trHeight w:val="304"/>
        </w:trPr>
        <w:tc>
          <w:tcPr>
            <w:tcW w:w="709" w:type="dxa"/>
            <w:vMerge/>
          </w:tcPr>
          <w:p w14:paraId="269E3ED3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FDCF4FA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AAEE9DE" w14:textId="77777777" w:rsidR="001F4FFD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34EDBB1" w14:textId="77777777" w:rsidR="001F4FFD" w:rsidRPr="00D146DB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34EDA76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14DBA52" w14:textId="77777777" w:rsidR="00BC64E7" w:rsidRPr="00EE1EB9" w:rsidRDefault="00BC64E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7C2D5800" w14:textId="77777777" w:rsidTr="00BF608E">
        <w:tc>
          <w:tcPr>
            <w:tcW w:w="1080" w:type="dxa"/>
          </w:tcPr>
          <w:bookmarkStart w:id="291" w:name="Kryss910"/>
          <w:p w14:paraId="6DF18F56" w14:textId="77777777" w:rsidR="00BF608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1"/>
            <w:r w:rsidR="00BF608E">
              <w:rPr>
                <w:rFonts w:ascii="Arial" w:hAnsi="Arial"/>
                <w:sz w:val="20"/>
              </w:rPr>
              <w:t xml:space="preserve"> 04d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714D53E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inklusive karm är inte av godkänd typ.</w:t>
            </w:r>
          </w:p>
        </w:tc>
        <w:tc>
          <w:tcPr>
            <w:tcW w:w="1334" w:type="dxa"/>
          </w:tcPr>
          <w:p w14:paraId="2545A73B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C64E7" w:rsidRPr="00D146DB" w14:paraId="4CDDBD5B" w14:textId="77777777" w:rsidTr="00D146DB">
        <w:trPr>
          <w:trHeight w:val="80"/>
        </w:trPr>
        <w:tc>
          <w:tcPr>
            <w:tcW w:w="1080" w:type="dxa"/>
          </w:tcPr>
          <w:p w14:paraId="7295E278" w14:textId="77777777" w:rsidR="00BC64E7" w:rsidRPr="00D146DB" w:rsidRDefault="00BC64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B1E1A23" w14:textId="77777777" w:rsidR="00BC64E7" w:rsidRPr="00D146DB" w:rsidRDefault="00BC64E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2535B" w:rsidRPr="00D146DB" w14:paraId="01736595" w14:textId="77777777" w:rsidTr="0062535B">
        <w:trPr>
          <w:trHeight w:val="510"/>
        </w:trPr>
        <w:tc>
          <w:tcPr>
            <w:tcW w:w="1080" w:type="dxa"/>
          </w:tcPr>
          <w:p w14:paraId="71B623A6" w14:textId="77777777" w:rsidR="0062535B" w:rsidRPr="00D146DB" w:rsidRDefault="0062535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3827E1A" w14:textId="77777777" w:rsidR="0062535B" w:rsidRDefault="0062535B" w:rsidP="001F4FF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Nytt dörrblad inklusive karm skall anordnas </w:t>
            </w:r>
            <w:r w:rsidRPr="00D146DB">
              <w:rPr>
                <w:rFonts w:ascii="Arial" w:hAnsi="Arial"/>
                <w:sz w:val="20"/>
              </w:rPr>
              <w:br/>
              <w:t>enligt typlösning T</w:t>
            </w:r>
            <w:r>
              <w:rPr>
                <w:rFonts w:ascii="Arial" w:hAnsi="Arial"/>
                <w:sz w:val="20"/>
              </w:rPr>
              <w:t>04-103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B3BD" w14:textId="77777777" w:rsidR="0062535B" w:rsidRDefault="0062535B" w:rsidP="001F4FF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DF84315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8326C59" w14:textId="77777777" w:rsidR="00E83F48" w:rsidRPr="003F6E79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0CB109" w14:textId="77777777" w:rsidR="003F6E79" w:rsidRDefault="003F6E7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F4FFD" w:rsidRPr="00D146DB" w14:paraId="3A70D3F5" w14:textId="77777777" w:rsidTr="00224765">
        <w:trPr>
          <w:trHeight w:val="345"/>
        </w:trPr>
        <w:tc>
          <w:tcPr>
            <w:tcW w:w="709" w:type="dxa"/>
            <w:vMerge w:val="restart"/>
          </w:tcPr>
          <w:p w14:paraId="58F0910B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04e</w:t>
            </w:r>
          </w:p>
        </w:tc>
        <w:tc>
          <w:tcPr>
            <w:tcW w:w="4658" w:type="dxa"/>
            <w:vMerge w:val="restart"/>
          </w:tcPr>
          <w:p w14:paraId="1FF93215" w14:textId="77777777" w:rsidR="001F4FFD" w:rsidRPr="00D146DB" w:rsidRDefault="001F4FFD" w:rsidP="000E77DD">
            <w:pPr>
              <w:pStyle w:val="Kontrollpunkt"/>
            </w:pPr>
            <w:r w:rsidRPr="00D146DB">
              <w:t>Dörrblad är påhängt och justerat i karm.</w:t>
            </w:r>
          </w:p>
        </w:tc>
        <w:tc>
          <w:tcPr>
            <w:tcW w:w="742" w:type="dxa"/>
          </w:tcPr>
          <w:p w14:paraId="3603165D" w14:textId="77777777" w:rsidR="001F4FFD" w:rsidRPr="00662C29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F7DB33F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292" w:name="Kryss268"/>
        <w:tc>
          <w:tcPr>
            <w:tcW w:w="1320" w:type="dxa"/>
            <w:vMerge w:val="restart"/>
          </w:tcPr>
          <w:p w14:paraId="045239FA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2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93" w:name="Kryss269"/>
          <w:p w14:paraId="6186E73D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3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94" w:name="Kryss270"/>
          <w:p w14:paraId="0F61EA93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4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F4FFD" w:rsidRPr="00D146DB" w14:paraId="7C2879CA" w14:textId="77777777" w:rsidTr="00224765">
        <w:trPr>
          <w:trHeight w:val="345"/>
        </w:trPr>
        <w:tc>
          <w:tcPr>
            <w:tcW w:w="709" w:type="dxa"/>
            <w:vMerge/>
          </w:tcPr>
          <w:p w14:paraId="15802D95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1615CDB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F343272" w14:textId="77777777" w:rsidR="001F4FFD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080270A" w14:textId="77777777" w:rsidR="001F4FFD" w:rsidRPr="00D146DB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F668C7D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7D5272E" w14:textId="77777777" w:rsidR="00DC2DAF" w:rsidRDefault="00DC2DAF" w:rsidP="00DC2DA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79019896" w14:textId="77777777" w:rsidTr="00BF608E">
        <w:tc>
          <w:tcPr>
            <w:tcW w:w="1080" w:type="dxa"/>
          </w:tcPr>
          <w:bookmarkStart w:id="295" w:name="Kryss911"/>
          <w:p w14:paraId="074CDFAA" w14:textId="77777777" w:rsidR="00BF608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5"/>
            <w:r w:rsidR="00BF608E">
              <w:rPr>
                <w:rFonts w:ascii="Arial" w:hAnsi="Arial"/>
                <w:sz w:val="20"/>
              </w:rPr>
              <w:t xml:space="preserve"> 04e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B2D28F8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saknas.</w:t>
            </w:r>
          </w:p>
        </w:tc>
        <w:tc>
          <w:tcPr>
            <w:tcW w:w="1334" w:type="dxa"/>
          </w:tcPr>
          <w:p w14:paraId="7E896C03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C2DAF" w:rsidRPr="00D146DB" w14:paraId="1BA93280" w14:textId="77777777" w:rsidTr="00D146DB">
        <w:trPr>
          <w:trHeight w:val="80"/>
        </w:trPr>
        <w:tc>
          <w:tcPr>
            <w:tcW w:w="1080" w:type="dxa"/>
          </w:tcPr>
          <w:p w14:paraId="4D47A91A" w14:textId="77777777" w:rsidR="00DC2DAF" w:rsidRPr="00D146DB" w:rsidRDefault="00DC2DA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12F38F7" w14:textId="77777777" w:rsidR="00DC2DAF" w:rsidRPr="00D146DB" w:rsidRDefault="00DC2DA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C6230" w:rsidRPr="00D146DB" w14:paraId="51671D2B" w14:textId="77777777" w:rsidTr="005C6230">
        <w:trPr>
          <w:trHeight w:val="510"/>
        </w:trPr>
        <w:tc>
          <w:tcPr>
            <w:tcW w:w="1080" w:type="dxa"/>
          </w:tcPr>
          <w:p w14:paraId="45031903" w14:textId="77777777" w:rsidR="005C6230" w:rsidRPr="00D146DB" w:rsidRDefault="005C623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2E370FE" w14:textId="77777777" w:rsidR="005C6230" w:rsidRPr="00D146DB" w:rsidRDefault="005C62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Nytt dörrblad skall monteras enligt typlösning T04-101.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27F24" w14:textId="77777777" w:rsidR="005C6230" w:rsidRDefault="005C6230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5844AC3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F350E02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BD6EE88" w14:textId="77777777" w:rsidR="005C6230" w:rsidRPr="00DC2DAF" w:rsidRDefault="005C6230" w:rsidP="00DC2DA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6327B518" w14:textId="77777777" w:rsidTr="00BF608E">
        <w:tc>
          <w:tcPr>
            <w:tcW w:w="1080" w:type="dxa"/>
          </w:tcPr>
          <w:bookmarkStart w:id="296" w:name="Kryss912"/>
          <w:p w14:paraId="7F89D788" w14:textId="77777777" w:rsidR="00BF608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6"/>
            <w:r w:rsidR="00BF608E">
              <w:rPr>
                <w:rFonts w:ascii="Arial" w:hAnsi="Arial"/>
                <w:sz w:val="20"/>
              </w:rPr>
              <w:t xml:space="preserve"> 04e</w:t>
            </w:r>
            <w:r w:rsidR="00BF608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61E6D9F" w14:textId="77777777" w:rsidR="00BF608E" w:rsidRPr="00D146DB" w:rsidRDefault="00BF608E" w:rsidP="001D6F6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Dörrblad är inte </w:t>
            </w:r>
            <w:r w:rsidRPr="00260FD5">
              <w:rPr>
                <w:rFonts w:ascii="Arial" w:hAnsi="Arial"/>
                <w:sz w:val="20"/>
              </w:rPr>
              <w:t>justera</w:t>
            </w:r>
            <w:r w:rsidR="001D6F6B" w:rsidRPr="00260FD5">
              <w:rPr>
                <w:rFonts w:ascii="Arial" w:hAnsi="Arial"/>
                <w:sz w:val="20"/>
              </w:rPr>
              <w:t>t</w:t>
            </w:r>
            <w:r w:rsidRPr="00D146DB">
              <w:rPr>
                <w:rFonts w:ascii="Arial" w:hAnsi="Arial"/>
                <w:sz w:val="20"/>
              </w:rPr>
              <w:t xml:space="preserve"> i karm.</w:t>
            </w:r>
          </w:p>
        </w:tc>
        <w:tc>
          <w:tcPr>
            <w:tcW w:w="1334" w:type="dxa"/>
          </w:tcPr>
          <w:p w14:paraId="38605849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C2DAF" w:rsidRPr="00D146DB" w14:paraId="0FDC7383" w14:textId="77777777" w:rsidTr="00D146DB">
        <w:trPr>
          <w:trHeight w:val="80"/>
        </w:trPr>
        <w:tc>
          <w:tcPr>
            <w:tcW w:w="1080" w:type="dxa"/>
          </w:tcPr>
          <w:p w14:paraId="055B4BFD" w14:textId="77777777" w:rsidR="00DC2DAF" w:rsidRPr="00D146DB" w:rsidRDefault="00DC2DA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A7EDC77" w14:textId="77777777" w:rsidR="00DC2DAF" w:rsidRPr="00D146DB" w:rsidRDefault="00DC2DA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C6230" w:rsidRPr="00D146DB" w14:paraId="03EA7B74" w14:textId="77777777" w:rsidTr="005C6230">
        <w:trPr>
          <w:trHeight w:val="510"/>
        </w:trPr>
        <w:tc>
          <w:tcPr>
            <w:tcW w:w="1080" w:type="dxa"/>
          </w:tcPr>
          <w:p w14:paraId="1748177F" w14:textId="77777777" w:rsidR="005C6230" w:rsidRPr="00D146DB" w:rsidRDefault="005C623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3BA31BD" w14:textId="77777777" w:rsidR="005C6230" w:rsidRPr="00D146DB" w:rsidRDefault="005C62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Dörrblad skall justeras. Se typlösning T04-101.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E7E4" w14:textId="77777777" w:rsidR="005C6230" w:rsidRDefault="005C6230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556F390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3CABE12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58ECC7C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F4FFD" w:rsidRPr="00D146DB" w14:paraId="3462D415" w14:textId="77777777" w:rsidTr="00224765">
        <w:trPr>
          <w:trHeight w:val="375"/>
        </w:trPr>
        <w:tc>
          <w:tcPr>
            <w:tcW w:w="709" w:type="dxa"/>
            <w:vMerge w:val="restart"/>
          </w:tcPr>
          <w:p w14:paraId="6247857D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04f"/>
              </w:smartTagPr>
              <w:r>
                <w:rPr>
                  <w:rFonts w:ascii="Arial" w:hAnsi="Arial"/>
                  <w:sz w:val="22"/>
                  <w:szCs w:val="22"/>
                </w:rPr>
                <w:t>04f</w:t>
              </w:r>
            </w:smartTag>
          </w:p>
        </w:tc>
        <w:tc>
          <w:tcPr>
            <w:tcW w:w="4658" w:type="dxa"/>
            <w:vMerge w:val="restart"/>
          </w:tcPr>
          <w:p w14:paraId="6CD90172" w14:textId="77777777" w:rsidR="001F4FFD" w:rsidRPr="00D146DB" w:rsidRDefault="004962BF" w:rsidP="000E77DD">
            <w:pPr>
              <w:pStyle w:val="Kontrollpunkt"/>
            </w:pPr>
            <w:r>
              <w:t>Dörrblad går fritt från</w:t>
            </w:r>
            <w:r w:rsidR="001F4FFD" w:rsidRPr="00D146DB">
              <w:t xml:space="preserve"> golv, väggar eller in</w:t>
            </w:r>
            <w:r w:rsidR="00D155C5">
              <w:softHyphen/>
            </w:r>
            <w:r w:rsidR="001F4FFD" w:rsidRPr="00D146DB">
              <w:t>stallationer vid öppnande och stängande.</w:t>
            </w:r>
          </w:p>
        </w:tc>
        <w:tc>
          <w:tcPr>
            <w:tcW w:w="742" w:type="dxa"/>
          </w:tcPr>
          <w:p w14:paraId="5C1967FA" w14:textId="77777777" w:rsidR="001F4FFD" w:rsidRPr="00662C29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5B6BB82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297" w:name="Kryss271"/>
        <w:tc>
          <w:tcPr>
            <w:tcW w:w="1320" w:type="dxa"/>
            <w:vMerge w:val="restart"/>
          </w:tcPr>
          <w:p w14:paraId="5E445453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7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298" w:name="Kryss272"/>
          <w:p w14:paraId="7E63D5C8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8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299" w:name="Kryss273"/>
          <w:p w14:paraId="570D4D7F" w14:textId="77777777" w:rsidR="001F4FFD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299"/>
            <w:r w:rsidR="001F4FF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F4FFD" w:rsidRPr="00D146DB" w14:paraId="5BD27C73" w14:textId="77777777" w:rsidTr="00224765">
        <w:trPr>
          <w:trHeight w:val="375"/>
        </w:trPr>
        <w:tc>
          <w:tcPr>
            <w:tcW w:w="709" w:type="dxa"/>
            <w:vMerge/>
          </w:tcPr>
          <w:p w14:paraId="4E6F0664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454FF3A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BCFFFD5" w14:textId="77777777" w:rsidR="001F4FFD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59644DB" w14:textId="77777777" w:rsidR="001F4FFD" w:rsidRPr="00D146DB" w:rsidRDefault="001F4FFD" w:rsidP="001F4FF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0DC3B0F" w14:textId="77777777" w:rsidR="001F4FFD" w:rsidRPr="00D146DB" w:rsidRDefault="001F4FF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4FD24FD" w14:textId="77777777" w:rsidR="00BC64E7" w:rsidRPr="00EE1EB9" w:rsidRDefault="00BC64E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BF608E" w:rsidRPr="00D146DB" w14:paraId="388EEE09" w14:textId="77777777" w:rsidTr="00BF608E">
        <w:tc>
          <w:tcPr>
            <w:tcW w:w="1080" w:type="dxa"/>
          </w:tcPr>
          <w:bookmarkStart w:id="300" w:name="Kryss913"/>
          <w:p w14:paraId="6E80D640" w14:textId="77777777" w:rsidR="00BF608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0"/>
            <w:r w:rsidR="00BF608E">
              <w:rPr>
                <w:rFonts w:ascii="Arial" w:hAnsi="Arial"/>
                <w:sz w:val="20"/>
              </w:rPr>
              <w:t xml:space="preserve"> 04f</w:t>
            </w:r>
            <w:r w:rsidR="00BF608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FA83502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</w:t>
            </w:r>
            <w:r w:rsidR="004962BF">
              <w:rPr>
                <w:rFonts w:ascii="Arial" w:hAnsi="Arial"/>
                <w:sz w:val="20"/>
              </w:rPr>
              <w:t>blad</w:t>
            </w:r>
            <w:r w:rsidRPr="00D146DB">
              <w:rPr>
                <w:rFonts w:ascii="Arial" w:hAnsi="Arial"/>
                <w:sz w:val="20"/>
              </w:rPr>
              <w:t xml:space="preserve"> tar i golv, väggar eller installationer vid öppnande och stängande.</w:t>
            </w:r>
          </w:p>
        </w:tc>
        <w:tc>
          <w:tcPr>
            <w:tcW w:w="1334" w:type="dxa"/>
          </w:tcPr>
          <w:p w14:paraId="53066CF6" w14:textId="77777777" w:rsidR="00BF608E" w:rsidRPr="00D146DB" w:rsidRDefault="00BF608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C64E7" w:rsidRPr="00D146DB" w14:paraId="2C16C5A5" w14:textId="77777777" w:rsidTr="00D146DB">
        <w:trPr>
          <w:trHeight w:val="80"/>
        </w:trPr>
        <w:tc>
          <w:tcPr>
            <w:tcW w:w="1080" w:type="dxa"/>
          </w:tcPr>
          <w:p w14:paraId="5E4EB2D9" w14:textId="77777777" w:rsidR="00BC64E7" w:rsidRPr="00D146DB" w:rsidRDefault="00BC64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C301809" w14:textId="77777777" w:rsidR="00BC64E7" w:rsidRPr="00D146DB" w:rsidRDefault="00BC64E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C6230" w:rsidRPr="00D146DB" w14:paraId="007723EB" w14:textId="77777777" w:rsidTr="005C6230">
        <w:trPr>
          <w:trHeight w:val="510"/>
        </w:trPr>
        <w:tc>
          <w:tcPr>
            <w:tcW w:w="1080" w:type="dxa"/>
          </w:tcPr>
          <w:p w14:paraId="00A92383" w14:textId="77777777" w:rsidR="005C6230" w:rsidRPr="00D146DB" w:rsidRDefault="005C623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3C40086" w14:textId="77777777" w:rsidR="005C6230" w:rsidRPr="00D146DB" w:rsidRDefault="005C62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Dörr alternativt dess omgivning skall justeras. Se typlösning T04-101.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0DC4" w14:textId="77777777" w:rsidR="005C6230" w:rsidRDefault="005C6230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6FDEB98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6442CCB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5A99C60" w14:textId="77777777" w:rsidR="005C6230" w:rsidRPr="00EE1EB9" w:rsidRDefault="005C623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4468A" w:rsidRPr="00D146DB" w14:paraId="26089DAE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06E0FCF3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g</w:t>
            </w:r>
          </w:p>
        </w:tc>
        <w:tc>
          <w:tcPr>
            <w:tcW w:w="4658" w:type="dxa"/>
            <w:vMerge w:val="restart"/>
          </w:tcPr>
          <w:p w14:paraId="0054AEDA" w14:textId="77777777" w:rsidR="00E4468A" w:rsidRPr="00D146DB" w:rsidRDefault="00E4468A" w:rsidP="000E77DD">
            <w:pPr>
              <w:pStyle w:val="Kontrollpunkt"/>
            </w:pPr>
            <w:r w:rsidRPr="00D146DB">
              <w:t>Ingjutning av karm med tröskel är riktigt gjord.</w:t>
            </w:r>
          </w:p>
        </w:tc>
        <w:tc>
          <w:tcPr>
            <w:tcW w:w="742" w:type="dxa"/>
          </w:tcPr>
          <w:p w14:paraId="4BC499FE" w14:textId="77777777" w:rsidR="00E4468A" w:rsidRPr="00662C29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05472FA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01" w:name="Kryss274"/>
        <w:tc>
          <w:tcPr>
            <w:tcW w:w="1320" w:type="dxa"/>
            <w:vMerge w:val="restart"/>
          </w:tcPr>
          <w:p w14:paraId="52CBB08B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1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02" w:name="Kryss275"/>
          <w:p w14:paraId="6B40A886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2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03" w:name="Kryss276"/>
          <w:p w14:paraId="2A8E0954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3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4468A" w:rsidRPr="00D146DB" w14:paraId="44B07D53" w14:textId="77777777" w:rsidTr="00224765">
        <w:trPr>
          <w:trHeight w:val="304"/>
        </w:trPr>
        <w:tc>
          <w:tcPr>
            <w:tcW w:w="709" w:type="dxa"/>
            <w:vMerge/>
          </w:tcPr>
          <w:p w14:paraId="3395DE99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7896AE0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DD5DE4F" w14:textId="77777777" w:rsidR="00E4468A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0BE2263" w14:textId="77777777" w:rsidR="00E4468A" w:rsidRPr="00D146DB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93A17D0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1C4AF3F" w14:textId="77777777" w:rsidR="00BC64E7" w:rsidRPr="00EE1EB9" w:rsidRDefault="00BC64E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5944919D" w14:textId="77777777" w:rsidTr="00086FC5">
        <w:tc>
          <w:tcPr>
            <w:tcW w:w="1080" w:type="dxa"/>
          </w:tcPr>
          <w:bookmarkStart w:id="304" w:name="Kryss914"/>
          <w:p w14:paraId="3183D26A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4"/>
            <w:r w:rsidR="00086FC5">
              <w:rPr>
                <w:rFonts w:ascii="Arial" w:hAnsi="Arial"/>
                <w:sz w:val="20"/>
              </w:rPr>
              <w:t xml:space="preserve"> 04g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92BEDC6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Håligheter finns mellan karm och vägg.</w:t>
            </w:r>
          </w:p>
        </w:tc>
        <w:tc>
          <w:tcPr>
            <w:tcW w:w="1334" w:type="dxa"/>
          </w:tcPr>
          <w:p w14:paraId="154D806D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C64E7" w:rsidRPr="00D146DB" w14:paraId="763F7815" w14:textId="77777777" w:rsidTr="00D146DB">
        <w:trPr>
          <w:trHeight w:val="80"/>
        </w:trPr>
        <w:tc>
          <w:tcPr>
            <w:tcW w:w="1080" w:type="dxa"/>
          </w:tcPr>
          <w:p w14:paraId="369320D5" w14:textId="77777777" w:rsidR="00BC64E7" w:rsidRPr="00D146DB" w:rsidRDefault="00BC64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55F5B54" w14:textId="77777777" w:rsidR="00BC64E7" w:rsidRPr="00D146DB" w:rsidRDefault="00BC64E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C6230" w:rsidRPr="00D146DB" w14:paraId="64D7C0B8" w14:textId="77777777" w:rsidTr="005C6230">
        <w:trPr>
          <w:trHeight w:val="510"/>
        </w:trPr>
        <w:tc>
          <w:tcPr>
            <w:tcW w:w="1080" w:type="dxa"/>
          </w:tcPr>
          <w:p w14:paraId="7BEEC446" w14:textId="77777777" w:rsidR="005C6230" w:rsidRPr="00D146DB" w:rsidRDefault="005C623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1EC9B02" w14:textId="77777777" w:rsidR="005C6230" w:rsidRPr="00D146DB" w:rsidRDefault="005C62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Håligheter skall igenlagas enligt typlösning </w:t>
            </w:r>
            <w:r w:rsidR="003B08C9" w:rsidRPr="00C25773">
              <w:rPr>
                <w:rFonts w:ascii="Arial" w:hAnsi="Arial"/>
                <w:sz w:val="20"/>
              </w:rPr>
              <w:t>T12-102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4CA8" w14:textId="77777777" w:rsidR="005C6230" w:rsidRDefault="005C6230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2A093F6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559106C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409499B" w14:textId="77777777" w:rsidR="005C6230" w:rsidRPr="00EE1EB9" w:rsidRDefault="005C623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4468A" w:rsidRPr="00D146DB" w14:paraId="6B6D0471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33599554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h</w:t>
            </w:r>
          </w:p>
        </w:tc>
        <w:tc>
          <w:tcPr>
            <w:tcW w:w="4658" w:type="dxa"/>
            <w:vMerge w:val="restart"/>
          </w:tcPr>
          <w:p w14:paraId="0EC27F13" w14:textId="77777777" w:rsidR="00E4468A" w:rsidRPr="00224765" w:rsidRDefault="00E4468A" w:rsidP="00224765">
            <w:pPr>
              <w:pStyle w:val="Kontrollpunkt"/>
            </w:pPr>
            <w:r w:rsidRPr="00224765">
              <w:t>Dörr och karm är rostskyddsbehandlade och utan rostangrepp.</w:t>
            </w:r>
          </w:p>
        </w:tc>
        <w:tc>
          <w:tcPr>
            <w:tcW w:w="742" w:type="dxa"/>
          </w:tcPr>
          <w:p w14:paraId="5691C149" w14:textId="77777777" w:rsidR="00E4468A" w:rsidRPr="00662C29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0B0EF01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05" w:name="Kryss277"/>
        <w:tc>
          <w:tcPr>
            <w:tcW w:w="1320" w:type="dxa"/>
            <w:vMerge w:val="restart"/>
          </w:tcPr>
          <w:p w14:paraId="0ECDB8E8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5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06" w:name="Kryss278"/>
          <w:p w14:paraId="053B50F6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6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07" w:name="Kryss279"/>
          <w:p w14:paraId="4F9D9514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7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4468A" w:rsidRPr="00D146DB" w14:paraId="01E3FA34" w14:textId="77777777" w:rsidTr="00224765">
        <w:trPr>
          <w:trHeight w:val="304"/>
        </w:trPr>
        <w:tc>
          <w:tcPr>
            <w:tcW w:w="709" w:type="dxa"/>
            <w:vMerge/>
          </w:tcPr>
          <w:p w14:paraId="50505DA2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624EFFC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217721C" w14:textId="77777777" w:rsidR="00E4468A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88174AA" w14:textId="77777777" w:rsidR="00E4468A" w:rsidRPr="00D146DB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9656517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2023E03" w14:textId="77777777" w:rsidR="00BC64E7" w:rsidRPr="00EE1EB9" w:rsidRDefault="00BC64E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43D09C79" w14:textId="77777777" w:rsidTr="00086FC5">
        <w:tc>
          <w:tcPr>
            <w:tcW w:w="1080" w:type="dxa"/>
          </w:tcPr>
          <w:bookmarkStart w:id="308" w:name="Kryss915"/>
          <w:p w14:paraId="4B11B782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8"/>
            <w:r w:rsidR="00086FC5">
              <w:rPr>
                <w:rFonts w:ascii="Arial" w:hAnsi="Arial"/>
                <w:sz w:val="20"/>
              </w:rPr>
              <w:t xml:space="preserve"> 04h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1B9CC79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Bristande rostskyddsbehandling på karm och dörr.</w:t>
            </w:r>
          </w:p>
        </w:tc>
        <w:tc>
          <w:tcPr>
            <w:tcW w:w="1334" w:type="dxa"/>
          </w:tcPr>
          <w:p w14:paraId="4FE5F40E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C64E7" w:rsidRPr="00D146DB" w14:paraId="530081AB" w14:textId="77777777" w:rsidTr="00D146DB">
        <w:trPr>
          <w:trHeight w:val="80"/>
        </w:trPr>
        <w:tc>
          <w:tcPr>
            <w:tcW w:w="1080" w:type="dxa"/>
          </w:tcPr>
          <w:p w14:paraId="350FA134" w14:textId="77777777" w:rsidR="00BC64E7" w:rsidRPr="00D146DB" w:rsidRDefault="00BC64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3A81A2A" w14:textId="77777777" w:rsidR="00BC64E7" w:rsidRPr="00D146DB" w:rsidRDefault="00BC64E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0904212B" w14:textId="77777777" w:rsidTr="00F32F37">
        <w:trPr>
          <w:trHeight w:val="510"/>
        </w:trPr>
        <w:tc>
          <w:tcPr>
            <w:tcW w:w="1080" w:type="dxa"/>
          </w:tcPr>
          <w:p w14:paraId="557B50BD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6D557C5" w14:textId="77777777" w:rsidR="00F32F37" w:rsidRPr="00D146DB" w:rsidRDefault="00F32F3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Rostskyddsbehandling skall kompletteras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1D18" w14:textId="77777777" w:rsidR="00F32F37" w:rsidRDefault="00F32F37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08A1DBB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DA333B9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E792F35" w14:textId="77777777" w:rsidR="00F32F37" w:rsidRPr="00EE1EB9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3BCAD793" w14:textId="77777777" w:rsidTr="00086FC5">
        <w:tc>
          <w:tcPr>
            <w:tcW w:w="1080" w:type="dxa"/>
          </w:tcPr>
          <w:bookmarkStart w:id="309" w:name="Kryss916"/>
          <w:p w14:paraId="0A14F420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09"/>
            <w:r w:rsidR="00086FC5">
              <w:rPr>
                <w:rFonts w:ascii="Arial" w:hAnsi="Arial"/>
                <w:sz w:val="20"/>
              </w:rPr>
              <w:t xml:space="preserve"> 04h</w:t>
            </w:r>
            <w:r w:rsidR="00086FC5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0E62A71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Rostskyddsbehandling saknas på karm och dörr.</w:t>
            </w:r>
          </w:p>
        </w:tc>
        <w:tc>
          <w:tcPr>
            <w:tcW w:w="1334" w:type="dxa"/>
          </w:tcPr>
          <w:p w14:paraId="78F72171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C64E7" w:rsidRPr="00D146DB" w14:paraId="2F4992F3" w14:textId="77777777" w:rsidTr="00D146DB">
        <w:trPr>
          <w:trHeight w:val="80"/>
        </w:trPr>
        <w:tc>
          <w:tcPr>
            <w:tcW w:w="1080" w:type="dxa"/>
          </w:tcPr>
          <w:p w14:paraId="6FBCEF0D" w14:textId="77777777" w:rsidR="00BC64E7" w:rsidRPr="00D146DB" w:rsidRDefault="00BC64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E2BBEF5" w14:textId="77777777" w:rsidR="00BC64E7" w:rsidRPr="00D146DB" w:rsidRDefault="00BC64E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12933B50" w14:textId="77777777" w:rsidTr="00F32F37">
        <w:trPr>
          <w:trHeight w:val="510"/>
        </w:trPr>
        <w:tc>
          <w:tcPr>
            <w:tcW w:w="1080" w:type="dxa"/>
          </w:tcPr>
          <w:p w14:paraId="349734DE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7D3F228" w14:textId="77777777" w:rsidR="00F32F37" w:rsidRPr="00D146DB" w:rsidRDefault="00F32F3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Karm och dörr skall rostskyddsbehandlas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A347" w14:textId="77777777" w:rsidR="00F32F37" w:rsidRDefault="00F32F37" w:rsidP="00D146D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56D9DDC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94DA3D6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5571520" w14:textId="77777777" w:rsidR="003F6E79" w:rsidRPr="00EE1EB9" w:rsidRDefault="003F6E7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4468A" w:rsidRPr="00D146DB" w14:paraId="6EFB4450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68D234C7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i</w:t>
            </w:r>
          </w:p>
        </w:tc>
        <w:tc>
          <w:tcPr>
            <w:tcW w:w="4658" w:type="dxa"/>
            <w:vMerge w:val="restart"/>
          </w:tcPr>
          <w:p w14:paraId="633FB36C" w14:textId="77777777" w:rsidR="00E4468A" w:rsidRPr="00224765" w:rsidRDefault="00E4468A" w:rsidP="00224765">
            <w:pPr>
              <w:pStyle w:val="Kontrollpunkt"/>
            </w:pPr>
            <w:r w:rsidRPr="00224765">
              <w:t>Dörrblad är tätt.</w:t>
            </w:r>
          </w:p>
        </w:tc>
        <w:tc>
          <w:tcPr>
            <w:tcW w:w="742" w:type="dxa"/>
          </w:tcPr>
          <w:p w14:paraId="1DD31D1D" w14:textId="77777777" w:rsidR="00E4468A" w:rsidRPr="00CD1BAD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710A412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10" w:name="Kryss280"/>
        <w:tc>
          <w:tcPr>
            <w:tcW w:w="1320" w:type="dxa"/>
            <w:vMerge w:val="restart"/>
          </w:tcPr>
          <w:p w14:paraId="64732BC4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0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11" w:name="Kryss281"/>
          <w:p w14:paraId="3162E741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1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12" w:name="Kryss282"/>
          <w:p w14:paraId="3A4E756A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2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4468A" w:rsidRPr="00D146DB" w14:paraId="2C9BFBAC" w14:textId="77777777" w:rsidTr="00224765">
        <w:trPr>
          <w:trHeight w:val="304"/>
        </w:trPr>
        <w:tc>
          <w:tcPr>
            <w:tcW w:w="709" w:type="dxa"/>
            <w:vMerge/>
          </w:tcPr>
          <w:p w14:paraId="3878A4FA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75DE4AA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819F911" w14:textId="77777777" w:rsidR="00E4468A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74DA90" w14:textId="77777777" w:rsidR="00E4468A" w:rsidRPr="00D146DB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8F1BAE7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712C175" w14:textId="77777777" w:rsidR="00BC64E7" w:rsidRPr="00EE1EB9" w:rsidRDefault="00BC64E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6804BD15" w14:textId="77777777" w:rsidTr="00086FC5">
        <w:tc>
          <w:tcPr>
            <w:tcW w:w="1080" w:type="dxa"/>
          </w:tcPr>
          <w:bookmarkStart w:id="313" w:name="Kryss917"/>
          <w:p w14:paraId="2594ACC0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3"/>
            <w:r w:rsidR="00086FC5" w:rsidRPr="00D146DB">
              <w:rPr>
                <w:rFonts w:ascii="Arial" w:hAnsi="Arial"/>
                <w:sz w:val="20"/>
              </w:rPr>
              <w:t xml:space="preserve"> 04</w:t>
            </w:r>
            <w:r w:rsidR="00086FC5">
              <w:rPr>
                <w:rFonts w:ascii="Arial" w:hAnsi="Arial"/>
                <w:sz w:val="20"/>
              </w:rPr>
              <w:t>i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3B41658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är inte tätt.</w:t>
            </w:r>
          </w:p>
        </w:tc>
        <w:tc>
          <w:tcPr>
            <w:tcW w:w="1334" w:type="dxa"/>
          </w:tcPr>
          <w:p w14:paraId="3ECA0A95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C64E7" w:rsidRPr="00D146DB" w14:paraId="6B081858" w14:textId="77777777" w:rsidTr="00D146DB">
        <w:trPr>
          <w:trHeight w:val="80"/>
        </w:trPr>
        <w:tc>
          <w:tcPr>
            <w:tcW w:w="1080" w:type="dxa"/>
          </w:tcPr>
          <w:p w14:paraId="18D6CF5C" w14:textId="77777777" w:rsidR="00BC64E7" w:rsidRPr="00D146DB" w:rsidRDefault="00BC64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3DDB226" w14:textId="77777777" w:rsidR="00BC64E7" w:rsidRPr="00D146DB" w:rsidRDefault="00BC64E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2FDEB056" w14:textId="77777777" w:rsidTr="00F32F37">
        <w:trPr>
          <w:trHeight w:val="510"/>
        </w:trPr>
        <w:tc>
          <w:tcPr>
            <w:tcW w:w="1080" w:type="dxa"/>
          </w:tcPr>
          <w:p w14:paraId="309ADF2E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070C140" w14:textId="77777777" w:rsidR="00F32F37" w:rsidRPr="00D146DB" w:rsidRDefault="00F32F37" w:rsidP="00E4468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Dörrblad tätas enligt typlösning </w:t>
            </w:r>
            <w:r w:rsidRPr="00C25773">
              <w:rPr>
                <w:rFonts w:ascii="Arial" w:hAnsi="Arial"/>
                <w:sz w:val="20"/>
              </w:rPr>
              <w:t>T</w:t>
            </w:r>
            <w:r w:rsidR="00DC25A5" w:rsidRPr="00C25773">
              <w:rPr>
                <w:rFonts w:ascii="Arial" w:hAnsi="Arial"/>
                <w:sz w:val="20"/>
              </w:rPr>
              <w:t>04-101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9069" w14:textId="77777777" w:rsidR="00F32F37" w:rsidRDefault="00F32F37" w:rsidP="00E4468A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D5AF605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9CEA8B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D1FA4EB" w14:textId="77777777" w:rsidR="00FC6280" w:rsidRDefault="00FC628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12067E67" w14:textId="77777777" w:rsidR="00262B1F" w:rsidRDefault="00262B1F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1E2BDD48" w14:textId="77777777" w:rsidR="00F32F37" w:rsidRPr="00EE1EB9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4468A" w:rsidRPr="00D146DB" w14:paraId="54CDBBAC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13D4DEE9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j</w:t>
            </w:r>
          </w:p>
        </w:tc>
        <w:tc>
          <w:tcPr>
            <w:tcW w:w="4658" w:type="dxa"/>
            <w:vMerge w:val="restart"/>
          </w:tcPr>
          <w:p w14:paraId="68785C9F" w14:textId="77777777" w:rsidR="00E4468A" w:rsidRPr="00D146DB" w:rsidRDefault="00E4468A" w:rsidP="000214CB">
            <w:pPr>
              <w:pStyle w:val="Kontrollpunkt"/>
            </w:pPr>
            <w:r w:rsidRPr="00D146DB">
              <w:t>Tröskel finns.</w:t>
            </w:r>
          </w:p>
        </w:tc>
        <w:tc>
          <w:tcPr>
            <w:tcW w:w="742" w:type="dxa"/>
          </w:tcPr>
          <w:p w14:paraId="6C8620A4" w14:textId="77777777" w:rsidR="00E4468A" w:rsidRPr="00CD1BAD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09F2E75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14" w:name="Kryss283"/>
        <w:tc>
          <w:tcPr>
            <w:tcW w:w="1320" w:type="dxa"/>
            <w:vMerge w:val="restart"/>
          </w:tcPr>
          <w:p w14:paraId="25C63A83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4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15" w:name="Kryss284"/>
          <w:p w14:paraId="40BF7EBE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5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16" w:name="Kryss285"/>
          <w:p w14:paraId="0D6E1FFC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6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4468A" w:rsidRPr="00D146DB" w14:paraId="1F41E66F" w14:textId="77777777" w:rsidTr="00224765">
        <w:trPr>
          <w:trHeight w:val="304"/>
        </w:trPr>
        <w:tc>
          <w:tcPr>
            <w:tcW w:w="709" w:type="dxa"/>
            <w:vMerge/>
          </w:tcPr>
          <w:p w14:paraId="73A58701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039232E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B077241" w14:textId="77777777" w:rsidR="00E4468A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7B6F997" w14:textId="77777777" w:rsidR="00E4468A" w:rsidRPr="00D146DB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191BE65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E31FD93" w14:textId="77777777" w:rsidR="00BC64E7" w:rsidRPr="00EE1EB9" w:rsidRDefault="00BC64E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79F82AFE" w14:textId="77777777" w:rsidTr="00086FC5">
        <w:tc>
          <w:tcPr>
            <w:tcW w:w="1080" w:type="dxa"/>
          </w:tcPr>
          <w:bookmarkStart w:id="317" w:name="Kryss918"/>
          <w:p w14:paraId="1ED9D4A9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7"/>
            <w:r w:rsidR="00086FC5">
              <w:rPr>
                <w:rFonts w:ascii="Arial" w:hAnsi="Arial"/>
                <w:sz w:val="20"/>
              </w:rPr>
              <w:t xml:space="preserve"> 04j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5C00C39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Löstagbar tröskel saknas.</w:t>
            </w:r>
          </w:p>
        </w:tc>
        <w:tc>
          <w:tcPr>
            <w:tcW w:w="1334" w:type="dxa"/>
          </w:tcPr>
          <w:p w14:paraId="53A19C5B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C64E7" w:rsidRPr="00D146DB" w14:paraId="71EA3D82" w14:textId="77777777" w:rsidTr="00D146DB">
        <w:trPr>
          <w:trHeight w:val="80"/>
        </w:trPr>
        <w:tc>
          <w:tcPr>
            <w:tcW w:w="1080" w:type="dxa"/>
          </w:tcPr>
          <w:p w14:paraId="40964D9B" w14:textId="77777777" w:rsidR="00BC64E7" w:rsidRPr="00D146DB" w:rsidRDefault="00BC64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12C0C8C" w14:textId="77777777" w:rsidR="00BC64E7" w:rsidRPr="00D146DB" w:rsidRDefault="00BC64E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41BF6BA8" w14:textId="77777777" w:rsidTr="00F32F37">
        <w:trPr>
          <w:trHeight w:val="510"/>
        </w:trPr>
        <w:tc>
          <w:tcPr>
            <w:tcW w:w="1080" w:type="dxa"/>
          </w:tcPr>
          <w:p w14:paraId="42469E96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A3EABCC" w14:textId="77777777" w:rsidR="00F32F37" w:rsidRPr="00D146DB" w:rsidRDefault="00F32F37" w:rsidP="00E4468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t</w:t>
            </w:r>
            <w:r>
              <w:rPr>
                <w:rFonts w:ascii="Arial" w:hAnsi="Arial"/>
                <w:sz w:val="20"/>
              </w:rPr>
              <w:t>röskel enligt typlösning T04</w:t>
            </w:r>
            <w:r>
              <w:rPr>
                <w:rFonts w:ascii="Arial" w:hAnsi="Arial"/>
                <w:sz w:val="20"/>
              </w:rPr>
              <w:noBreakHyphen/>
              <w:t>201</w:t>
            </w:r>
            <w:r w:rsidRPr="00D146DB">
              <w:rPr>
                <w:rFonts w:ascii="Arial" w:hAnsi="Arial"/>
                <w:sz w:val="20"/>
              </w:rPr>
              <w:t xml:space="preserve"> utförs.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79A4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DB45BD2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B337FED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791ED96" w14:textId="77777777" w:rsidR="00F32F37" w:rsidRPr="00EE1EB9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200459C4" w14:textId="77777777" w:rsidTr="00086FC5">
        <w:tc>
          <w:tcPr>
            <w:tcW w:w="1080" w:type="dxa"/>
          </w:tcPr>
          <w:bookmarkStart w:id="318" w:name="Kryss919"/>
          <w:p w14:paraId="6454805C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8"/>
            <w:r w:rsidR="00086FC5">
              <w:rPr>
                <w:rFonts w:ascii="Arial" w:hAnsi="Arial"/>
                <w:sz w:val="20"/>
              </w:rPr>
              <w:t xml:space="preserve"> 04j</w:t>
            </w:r>
            <w:r w:rsidR="00086FC5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18CD46B4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Fast tröskel saknas.</w:t>
            </w:r>
          </w:p>
        </w:tc>
        <w:tc>
          <w:tcPr>
            <w:tcW w:w="1334" w:type="dxa"/>
          </w:tcPr>
          <w:p w14:paraId="161E35D8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7014F" w:rsidRPr="00D146DB" w14:paraId="38A66CC7" w14:textId="77777777" w:rsidTr="00D146DB">
        <w:trPr>
          <w:trHeight w:val="80"/>
        </w:trPr>
        <w:tc>
          <w:tcPr>
            <w:tcW w:w="1080" w:type="dxa"/>
          </w:tcPr>
          <w:p w14:paraId="61F473D1" w14:textId="77777777" w:rsidR="0077014F" w:rsidRPr="00D146DB" w:rsidRDefault="0077014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A0BFAEE" w14:textId="77777777" w:rsidR="0077014F" w:rsidRPr="00D146DB" w:rsidRDefault="0077014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10E87703" w14:textId="77777777" w:rsidTr="00F32F37">
        <w:trPr>
          <w:trHeight w:val="510"/>
        </w:trPr>
        <w:tc>
          <w:tcPr>
            <w:tcW w:w="1080" w:type="dxa"/>
          </w:tcPr>
          <w:p w14:paraId="63A7F2EB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D1F1F67" w14:textId="77777777" w:rsidR="00F32F37" w:rsidRPr="00D146DB" w:rsidRDefault="00F32F37" w:rsidP="00E4468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t</w:t>
            </w:r>
            <w:r>
              <w:rPr>
                <w:rFonts w:ascii="Arial" w:hAnsi="Arial"/>
                <w:sz w:val="20"/>
              </w:rPr>
              <w:t>röskel enligt typlösning T04</w:t>
            </w:r>
            <w:r>
              <w:rPr>
                <w:rFonts w:ascii="Arial" w:hAnsi="Arial"/>
                <w:sz w:val="20"/>
              </w:rPr>
              <w:noBreakHyphen/>
              <w:t>201</w:t>
            </w:r>
            <w:r w:rsidRPr="00D146DB">
              <w:rPr>
                <w:rFonts w:ascii="Arial" w:hAnsi="Arial"/>
                <w:sz w:val="20"/>
              </w:rPr>
              <w:t xml:space="preserve"> utförs.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79D2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CC27177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A87A598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12A69CF" w14:textId="77777777" w:rsidR="00F32F37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4468A" w:rsidRPr="00D146DB" w14:paraId="1E583661" w14:textId="77777777" w:rsidTr="00224765">
        <w:trPr>
          <w:trHeight w:val="304"/>
        </w:trPr>
        <w:tc>
          <w:tcPr>
            <w:tcW w:w="709" w:type="dxa"/>
            <w:vMerge w:val="restart"/>
          </w:tcPr>
          <w:p w14:paraId="1329FB20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k</w:t>
            </w:r>
          </w:p>
        </w:tc>
        <w:tc>
          <w:tcPr>
            <w:tcW w:w="4658" w:type="dxa"/>
            <w:vMerge w:val="restart"/>
          </w:tcPr>
          <w:p w14:paraId="4C93B4B2" w14:textId="77777777" w:rsidR="00E4468A" w:rsidRPr="00D146DB" w:rsidRDefault="00E4468A" w:rsidP="000214CB">
            <w:pPr>
              <w:pStyle w:val="Kontrollpunkt"/>
            </w:pPr>
            <w:r w:rsidRPr="00D146DB">
              <w:t xml:space="preserve">Springa mellan karm och dörrblad utan tätningslist är </w:t>
            </w:r>
            <w:proofErr w:type="gramStart"/>
            <w:r w:rsidRPr="00D146DB">
              <w:t>3-</w:t>
            </w:r>
            <w:smartTag w:uri="urn:schemas-microsoft-com:office:smarttags" w:element="metricconverter">
              <w:smartTagPr>
                <w:attr w:name="ProductID" w:val="7 mm"/>
              </w:smartTagPr>
              <w:r w:rsidRPr="00D146DB">
                <w:t>7</w:t>
              </w:r>
              <w:proofErr w:type="gramEnd"/>
              <w:r w:rsidRPr="00D146DB">
                <w:t xml:space="preserve"> mm</w:t>
              </w:r>
            </w:smartTag>
            <w:r w:rsidRPr="00D146DB">
              <w:t>.</w:t>
            </w:r>
          </w:p>
        </w:tc>
        <w:tc>
          <w:tcPr>
            <w:tcW w:w="742" w:type="dxa"/>
          </w:tcPr>
          <w:p w14:paraId="5987E1BC" w14:textId="77777777" w:rsidR="00E4468A" w:rsidRPr="00CD1BAD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CEBD7AA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19" w:name="Kryss286"/>
        <w:tc>
          <w:tcPr>
            <w:tcW w:w="1320" w:type="dxa"/>
            <w:vMerge w:val="restart"/>
          </w:tcPr>
          <w:p w14:paraId="0EBD83F4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19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20" w:name="Kryss287"/>
          <w:p w14:paraId="177BF066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0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21" w:name="Kryss288"/>
          <w:p w14:paraId="08C23AD8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1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4468A" w:rsidRPr="00D146DB" w14:paraId="0A50B0C0" w14:textId="77777777" w:rsidTr="00224765">
        <w:trPr>
          <w:trHeight w:val="304"/>
        </w:trPr>
        <w:tc>
          <w:tcPr>
            <w:tcW w:w="709" w:type="dxa"/>
            <w:vMerge/>
          </w:tcPr>
          <w:p w14:paraId="392AECC6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ECA30FC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DC61134" w14:textId="77777777" w:rsidR="00E4468A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28EFA0A" w14:textId="77777777" w:rsidR="00E4468A" w:rsidRPr="00D146DB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21B3F1B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499633B" w14:textId="77777777" w:rsidR="007936F8" w:rsidRPr="00EE1EB9" w:rsidRDefault="007936F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0CE63F88" w14:textId="77777777" w:rsidTr="00086FC5">
        <w:tc>
          <w:tcPr>
            <w:tcW w:w="1080" w:type="dxa"/>
          </w:tcPr>
          <w:bookmarkStart w:id="322" w:name="Kryss920"/>
          <w:p w14:paraId="1B80B217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2"/>
            <w:r w:rsidR="00086FC5">
              <w:rPr>
                <w:rFonts w:ascii="Arial" w:hAnsi="Arial"/>
                <w:sz w:val="20"/>
              </w:rPr>
              <w:t xml:space="preserve"> 04k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33CE629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ligger på felaktigt avstånd från karm.</w:t>
            </w:r>
          </w:p>
        </w:tc>
        <w:tc>
          <w:tcPr>
            <w:tcW w:w="1334" w:type="dxa"/>
          </w:tcPr>
          <w:p w14:paraId="42568983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36F8" w:rsidRPr="00D146DB" w14:paraId="1418AB65" w14:textId="77777777" w:rsidTr="00D146DB">
        <w:trPr>
          <w:trHeight w:val="80"/>
        </w:trPr>
        <w:tc>
          <w:tcPr>
            <w:tcW w:w="1080" w:type="dxa"/>
          </w:tcPr>
          <w:p w14:paraId="78200F2E" w14:textId="77777777" w:rsidR="007936F8" w:rsidRPr="00D146DB" w:rsidRDefault="007936F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0F3628F" w14:textId="77777777" w:rsidR="007936F8" w:rsidRPr="00D146DB" w:rsidRDefault="007936F8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0C40D7EA" w14:textId="77777777" w:rsidTr="00F32F37">
        <w:trPr>
          <w:trHeight w:val="510"/>
        </w:trPr>
        <w:tc>
          <w:tcPr>
            <w:tcW w:w="1080" w:type="dxa"/>
          </w:tcPr>
          <w:p w14:paraId="1173F1F3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815B55B" w14:textId="77777777" w:rsidR="00F32F37" w:rsidRPr="00D146DB" w:rsidRDefault="00F32F3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Dörrblad skall justeras. Se typlösning T04-101.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3D7C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CD2A2EF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7C1AE19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EA7F5E3" w14:textId="77777777" w:rsidR="00F32F37" w:rsidRPr="00FC6280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4DA83243" w14:textId="77777777" w:rsidTr="00086FC5">
        <w:tc>
          <w:tcPr>
            <w:tcW w:w="1080" w:type="dxa"/>
          </w:tcPr>
          <w:bookmarkStart w:id="323" w:name="Kryss921"/>
          <w:p w14:paraId="7C90E30C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3"/>
            <w:r w:rsidR="00086FC5">
              <w:rPr>
                <w:rFonts w:ascii="Arial" w:hAnsi="Arial"/>
                <w:sz w:val="20"/>
              </w:rPr>
              <w:t xml:space="preserve"> 04k</w:t>
            </w:r>
            <w:r w:rsidR="00086FC5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5D633E8A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är skevt.</w:t>
            </w:r>
          </w:p>
        </w:tc>
        <w:tc>
          <w:tcPr>
            <w:tcW w:w="1334" w:type="dxa"/>
          </w:tcPr>
          <w:p w14:paraId="436325A6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36F8" w:rsidRPr="00D146DB" w14:paraId="40FBBE96" w14:textId="77777777" w:rsidTr="00D146DB">
        <w:trPr>
          <w:trHeight w:val="80"/>
        </w:trPr>
        <w:tc>
          <w:tcPr>
            <w:tcW w:w="1080" w:type="dxa"/>
          </w:tcPr>
          <w:p w14:paraId="489D0FD4" w14:textId="77777777" w:rsidR="007936F8" w:rsidRPr="00D146DB" w:rsidRDefault="007936F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C75098A" w14:textId="77777777" w:rsidR="007936F8" w:rsidRPr="00D146DB" w:rsidRDefault="007936F8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34C41EDA" w14:textId="77777777" w:rsidTr="00F32F37">
        <w:trPr>
          <w:trHeight w:val="510"/>
        </w:trPr>
        <w:tc>
          <w:tcPr>
            <w:tcW w:w="1080" w:type="dxa"/>
          </w:tcPr>
          <w:p w14:paraId="14CB56F6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7D3E65F" w14:textId="77777777" w:rsidR="00F32F37" w:rsidRPr="00D146DB" w:rsidRDefault="00F32F37" w:rsidP="00E4468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Dörrblad skall justeras enligt typlösning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T</w:t>
            </w:r>
            <w:r>
              <w:rPr>
                <w:rFonts w:ascii="Arial" w:hAnsi="Arial"/>
                <w:sz w:val="20"/>
              </w:rPr>
              <w:t>04-302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9D87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85D4E22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E8B6590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2E06D5B" w14:textId="77777777" w:rsidR="00F32F37" w:rsidRPr="00EE1EB9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2FB6647C" w14:textId="77777777" w:rsidTr="00086FC5">
        <w:tc>
          <w:tcPr>
            <w:tcW w:w="1080" w:type="dxa"/>
          </w:tcPr>
          <w:bookmarkStart w:id="324" w:name="Kryss922"/>
          <w:p w14:paraId="56D025EE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4"/>
            <w:r w:rsidR="00086FC5" w:rsidRPr="00D146DB">
              <w:rPr>
                <w:rFonts w:ascii="Arial" w:hAnsi="Arial"/>
                <w:sz w:val="20"/>
              </w:rPr>
              <w:t xml:space="preserve"> 04</w:t>
            </w:r>
            <w:r w:rsidR="00086FC5">
              <w:rPr>
                <w:rFonts w:ascii="Arial" w:hAnsi="Arial"/>
                <w:sz w:val="20"/>
              </w:rPr>
              <w:t>k</w:t>
            </w:r>
            <w:r w:rsidR="00086FC5" w:rsidRPr="00D146DB">
              <w:rPr>
                <w:rFonts w:ascii="Arial" w:hAnsi="Arial"/>
                <w:sz w:val="20"/>
              </w:rPr>
              <w:t>-3</w:t>
            </w:r>
          </w:p>
        </w:tc>
        <w:tc>
          <w:tcPr>
            <w:tcW w:w="5026" w:type="dxa"/>
          </w:tcPr>
          <w:p w14:paraId="0A4C0E8E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Tröskel är ej i liv med karm.</w:t>
            </w:r>
          </w:p>
        </w:tc>
        <w:tc>
          <w:tcPr>
            <w:tcW w:w="1334" w:type="dxa"/>
          </w:tcPr>
          <w:p w14:paraId="22D71110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36F8" w:rsidRPr="00D146DB" w14:paraId="43C6ACC3" w14:textId="77777777" w:rsidTr="00D146DB">
        <w:trPr>
          <w:trHeight w:val="80"/>
        </w:trPr>
        <w:tc>
          <w:tcPr>
            <w:tcW w:w="1080" w:type="dxa"/>
          </w:tcPr>
          <w:p w14:paraId="0339C271" w14:textId="77777777" w:rsidR="007936F8" w:rsidRPr="00D146DB" w:rsidRDefault="007936F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9E510E9" w14:textId="77777777" w:rsidR="007936F8" w:rsidRPr="00D146DB" w:rsidRDefault="007936F8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1E742092" w14:textId="77777777" w:rsidTr="00F32F37">
        <w:trPr>
          <w:trHeight w:val="510"/>
        </w:trPr>
        <w:tc>
          <w:tcPr>
            <w:tcW w:w="1080" w:type="dxa"/>
          </w:tcPr>
          <w:p w14:paraId="37DE97D2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1732B1A" w14:textId="77777777" w:rsidR="00F32F37" w:rsidRPr="00D146DB" w:rsidRDefault="00F32F37" w:rsidP="00E4468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Tröskel skall placeras i liv med karm enligt typlösning T</w:t>
            </w:r>
            <w:r>
              <w:rPr>
                <w:rFonts w:ascii="Arial" w:hAnsi="Arial"/>
                <w:sz w:val="20"/>
              </w:rPr>
              <w:t>04</w:t>
            </w:r>
            <w:r>
              <w:rPr>
                <w:rFonts w:ascii="Arial" w:hAnsi="Arial"/>
                <w:sz w:val="20"/>
              </w:rPr>
              <w:noBreakHyphen/>
              <w:t>202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8026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0C62DD0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DD84FA3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8123A5B" w14:textId="77777777" w:rsidR="001B44B2" w:rsidRPr="00EE1EB9" w:rsidRDefault="001B44B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4468A" w:rsidRPr="00D146DB" w14:paraId="67FF2FAB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1E55B38A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l</w:t>
            </w:r>
          </w:p>
        </w:tc>
        <w:tc>
          <w:tcPr>
            <w:tcW w:w="4658" w:type="dxa"/>
            <w:vMerge w:val="restart"/>
          </w:tcPr>
          <w:p w14:paraId="58D57FFC" w14:textId="77777777" w:rsidR="00E4468A" w:rsidRPr="00D146DB" w:rsidRDefault="00E4468A" w:rsidP="000214CB">
            <w:pPr>
              <w:pStyle w:val="Kontrollpunkt"/>
            </w:pPr>
            <w:r w:rsidRPr="00D146DB">
              <w:t>Stängningsbeslag fungerar och dess rörliga delar är smorda.</w:t>
            </w:r>
          </w:p>
        </w:tc>
        <w:tc>
          <w:tcPr>
            <w:tcW w:w="742" w:type="dxa"/>
          </w:tcPr>
          <w:p w14:paraId="119BD1FF" w14:textId="77777777" w:rsidR="00E4468A" w:rsidRPr="00CD1BAD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1D3E93F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25" w:name="Kryss289"/>
        <w:tc>
          <w:tcPr>
            <w:tcW w:w="1320" w:type="dxa"/>
            <w:vMerge w:val="restart"/>
          </w:tcPr>
          <w:p w14:paraId="59A7E5E9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5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26" w:name="Kryss290"/>
          <w:p w14:paraId="192BF530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6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27" w:name="Kryss291"/>
          <w:p w14:paraId="4669E83C" w14:textId="77777777" w:rsidR="00E4468A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7"/>
            <w:r w:rsidR="00E4468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4468A" w:rsidRPr="00D146DB" w14:paraId="54793037" w14:textId="77777777" w:rsidTr="00262B1F">
        <w:trPr>
          <w:trHeight w:val="304"/>
        </w:trPr>
        <w:tc>
          <w:tcPr>
            <w:tcW w:w="709" w:type="dxa"/>
            <w:vMerge/>
          </w:tcPr>
          <w:p w14:paraId="43D4A636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FF93F75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8043D2D" w14:textId="77777777" w:rsidR="00E4468A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5ABC0BD" w14:textId="77777777" w:rsidR="00E4468A" w:rsidRPr="00D146DB" w:rsidRDefault="00E4468A" w:rsidP="00E4468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90DE0E2" w14:textId="77777777" w:rsidR="00E4468A" w:rsidRPr="00D146DB" w:rsidRDefault="00E4468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83BA052" w14:textId="77777777" w:rsidR="007936F8" w:rsidRPr="00EE1EB9" w:rsidRDefault="007936F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1746C8CF" w14:textId="77777777" w:rsidTr="00086FC5">
        <w:tc>
          <w:tcPr>
            <w:tcW w:w="1080" w:type="dxa"/>
          </w:tcPr>
          <w:bookmarkStart w:id="328" w:name="Kryss923"/>
          <w:p w14:paraId="32824AAC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8"/>
            <w:r w:rsidR="00086FC5">
              <w:rPr>
                <w:rFonts w:ascii="Arial" w:hAnsi="Arial"/>
                <w:sz w:val="20"/>
              </w:rPr>
              <w:t xml:space="preserve"> 04l</w:t>
            </w:r>
            <w:r w:rsidR="004962BF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B777D01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Stängningsbeslag är ej kompletta.</w:t>
            </w:r>
          </w:p>
        </w:tc>
        <w:tc>
          <w:tcPr>
            <w:tcW w:w="1334" w:type="dxa"/>
          </w:tcPr>
          <w:p w14:paraId="42036502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36F8" w:rsidRPr="00D146DB" w14:paraId="11C2017E" w14:textId="77777777" w:rsidTr="00D146DB">
        <w:trPr>
          <w:trHeight w:val="80"/>
        </w:trPr>
        <w:tc>
          <w:tcPr>
            <w:tcW w:w="1080" w:type="dxa"/>
          </w:tcPr>
          <w:p w14:paraId="119260D4" w14:textId="77777777" w:rsidR="007936F8" w:rsidRPr="00D146DB" w:rsidRDefault="007936F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7995E43" w14:textId="77777777" w:rsidR="007936F8" w:rsidRPr="00D146DB" w:rsidRDefault="007936F8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3C8A54D2" w14:textId="77777777" w:rsidTr="00F32F37">
        <w:trPr>
          <w:trHeight w:val="510"/>
        </w:trPr>
        <w:tc>
          <w:tcPr>
            <w:tcW w:w="1080" w:type="dxa"/>
          </w:tcPr>
          <w:p w14:paraId="5ABFE762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F1C85AD" w14:textId="77777777" w:rsidR="00F32F37" w:rsidRPr="00D146DB" w:rsidRDefault="00F32F3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Stängningsbeslag skall kompletteras enligt typlösning T04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06FA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DB58973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866D872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1E4DA1A" w14:textId="77777777" w:rsidR="00F32F37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2A3AFD33" w14:textId="77777777" w:rsidTr="00086FC5">
        <w:tc>
          <w:tcPr>
            <w:tcW w:w="1080" w:type="dxa"/>
          </w:tcPr>
          <w:bookmarkStart w:id="329" w:name="Kryss924"/>
          <w:p w14:paraId="638FDACE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29"/>
            <w:r w:rsidR="00086FC5">
              <w:rPr>
                <w:rFonts w:ascii="Arial" w:hAnsi="Arial"/>
                <w:sz w:val="20"/>
              </w:rPr>
              <w:t xml:space="preserve"> 04l</w:t>
            </w:r>
            <w:r w:rsidR="004962BF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20C9F5FE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Stängningsbeslag kärvar.</w:t>
            </w:r>
          </w:p>
        </w:tc>
        <w:tc>
          <w:tcPr>
            <w:tcW w:w="1334" w:type="dxa"/>
          </w:tcPr>
          <w:p w14:paraId="7EEECCFD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36F8" w:rsidRPr="00D146DB" w14:paraId="2388BA0A" w14:textId="77777777" w:rsidTr="00D146DB">
        <w:trPr>
          <w:trHeight w:val="80"/>
        </w:trPr>
        <w:tc>
          <w:tcPr>
            <w:tcW w:w="1080" w:type="dxa"/>
          </w:tcPr>
          <w:p w14:paraId="34104799" w14:textId="77777777" w:rsidR="007936F8" w:rsidRPr="00D146DB" w:rsidRDefault="007936F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F9789A7" w14:textId="77777777" w:rsidR="007936F8" w:rsidRPr="00D146DB" w:rsidRDefault="007936F8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43CABF2B" w14:textId="77777777" w:rsidTr="00F32F37">
        <w:trPr>
          <w:trHeight w:val="510"/>
        </w:trPr>
        <w:tc>
          <w:tcPr>
            <w:tcW w:w="1080" w:type="dxa"/>
          </w:tcPr>
          <w:p w14:paraId="4F55DA8A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BADAFDC" w14:textId="77777777" w:rsidR="00F32F37" w:rsidRPr="00D146DB" w:rsidRDefault="00F32F3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Stängningsbeslag skall justeras och rörliga delar smörjas. Se typlösning T04-101.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4897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A2D8F23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0D91A18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414B427" w14:textId="77777777" w:rsidR="00F32F37" w:rsidRPr="00EE1EB9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722C5536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39502CB6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m</w:t>
            </w:r>
          </w:p>
        </w:tc>
        <w:tc>
          <w:tcPr>
            <w:tcW w:w="4658" w:type="dxa"/>
            <w:vMerge w:val="restart"/>
          </w:tcPr>
          <w:p w14:paraId="53D01536" w14:textId="77777777" w:rsidR="007E6DA0" w:rsidRPr="00D146DB" w:rsidRDefault="007E6DA0" w:rsidP="000214CB">
            <w:pPr>
              <w:pStyle w:val="Kontrollpunkt"/>
            </w:pPr>
            <w:r w:rsidRPr="00D146DB">
              <w:t>Vred passar mot låsklack i karm.</w:t>
            </w:r>
          </w:p>
        </w:tc>
        <w:tc>
          <w:tcPr>
            <w:tcW w:w="742" w:type="dxa"/>
          </w:tcPr>
          <w:p w14:paraId="70CAA350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8E82714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30" w:name="Kryss292"/>
        <w:tc>
          <w:tcPr>
            <w:tcW w:w="1320" w:type="dxa"/>
            <w:vMerge w:val="restart"/>
          </w:tcPr>
          <w:p w14:paraId="6D2FFD35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0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31" w:name="Kryss293"/>
          <w:p w14:paraId="6511DD60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1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32" w:name="Kryss294"/>
          <w:p w14:paraId="7966A747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2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0FF89927" w14:textId="77777777" w:rsidTr="00262B1F">
        <w:trPr>
          <w:trHeight w:val="304"/>
        </w:trPr>
        <w:tc>
          <w:tcPr>
            <w:tcW w:w="709" w:type="dxa"/>
            <w:vMerge/>
          </w:tcPr>
          <w:p w14:paraId="29CDF3BA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D0BEAD4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D3CB310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CAE43CF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46C0B42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F182D28" w14:textId="77777777" w:rsidR="007936F8" w:rsidRPr="00EE1EB9" w:rsidRDefault="007936F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1A35D708" w14:textId="77777777" w:rsidTr="00086FC5">
        <w:tc>
          <w:tcPr>
            <w:tcW w:w="1080" w:type="dxa"/>
          </w:tcPr>
          <w:bookmarkStart w:id="333" w:name="Kryss925"/>
          <w:p w14:paraId="6D893603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3"/>
            <w:r w:rsidR="00086FC5">
              <w:rPr>
                <w:rFonts w:ascii="Arial" w:hAnsi="Arial"/>
                <w:sz w:val="20"/>
              </w:rPr>
              <w:t xml:space="preserve"> 04m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3EA132A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Låsklack är felvänd.</w:t>
            </w:r>
          </w:p>
        </w:tc>
        <w:tc>
          <w:tcPr>
            <w:tcW w:w="1334" w:type="dxa"/>
          </w:tcPr>
          <w:p w14:paraId="05EE18B0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36F8" w:rsidRPr="00D146DB" w14:paraId="7FB79418" w14:textId="77777777" w:rsidTr="00D146DB">
        <w:trPr>
          <w:trHeight w:val="80"/>
        </w:trPr>
        <w:tc>
          <w:tcPr>
            <w:tcW w:w="1080" w:type="dxa"/>
          </w:tcPr>
          <w:p w14:paraId="1E86FF23" w14:textId="77777777" w:rsidR="007936F8" w:rsidRPr="00D146DB" w:rsidRDefault="007936F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BF6A227" w14:textId="77777777" w:rsidR="007936F8" w:rsidRPr="00D146DB" w:rsidRDefault="007936F8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158E13DD" w14:textId="77777777" w:rsidTr="00F32F37">
        <w:trPr>
          <w:trHeight w:val="510"/>
        </w:trPr>
        <w:tc>
          <w:tcPr>
            <w:tcW w:w="1080" w:type="dxa"/>
          </w:tcPr>
          <w:p w14:paraId="40B96C6E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481A0CA" w14:textId="77777777" w:rsidR="00F32F37" w:rsidRDefault="00F32F37" w:rsidP="007E6DA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Låsklack skall vändas enligt typlösning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T04-401.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1D48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82A19F7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232E529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69CC115" w14:textId="77777777" w:rsidR="00F32F37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363AFCDB" w14:textId="77777777" w:rsidTr="00086FC5">
        <w:tc>
          <w:tcPr>
            <w:tcW w:w="1080" w:type="dxa"/>
          </w:tcPr>
          <w:bookmarkStart w:id="334" w:name="Kryss926"/>
          <w:p w14:paraId="46A7F428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4"/>
            <w:r w:rsidR="00086FC5">
              <w:rPr>
                <w:rFonts w:ascii="Arial" w:hAnsi="Arial"/>
                <w:sz w:val="20"/>
              </w:rPr>
              <w:t xml:space="preserve"> 04m</w:t>
            </w:r>
            <w:r w:rsidR="00086FC5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344E7ED8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Låsvred är av fel längd.</w:t>
            </w:r>
          </w:p>
        </w:tc>
        <w:tc>
          <w:tcPr>
            <w:tcW w:w="1334" w:type="dxa"/>
          </w:tcPr>
          <w:p w14:paraId="4264F5EA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36F8" w:rsidRPr="00D146DB" w14:paraId="6A1B7CDD" w14:textId="77777777" w:rsidTr="00D146DB">
        <w:trPr>
          <w:trHeight w:val="80"/>
        </w:trPr>
        <w:tc>
          <w:tcPr>
            <w:tcW w:w="1080" w:type="dxa"/>
          </w:tcPr>
          <w:p w14:paraId="10033826" w14:textId="77777777" w:rsidR="007936F8" w:rsidRPr="00D146DB" w:rsidRDefault="007936F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68DD46E" w14:textId="77777777" w:rsidR="007936F8" w:rsidRPr="00D146DB" w:rsidRDefault="007936F8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46E8856C" w14:textId="77777777" w:rsidTr="00F32F37">
        <w:trPr>
          <w:trHeight w:val="510"/>
        </w:trPr>
        <w:tc>
          <w:tcPr>
            <w:tcW w:w="1080" w:type="dxa"/>
          </w:tcPr>
          <w:p w14:paraId="3B92229F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046FCA9" w14:textId="77777777" w:rsidR="00F32F37" w:rsidRDefault="00F32F37" w:rsidP="007E6DA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Längd på låsvred anpassas enligt typlösning T04</w:t>
            </w:r>
            <w:r w:rsidRPr="00D146DB">
              <w:rPr>
                <w:rFonts w:ascii="Arial" w:hAnsi="Arial"/>
                <w:sz w:val="20"/>
              </w:rPr>
              <w:noBreakHyphen/>
              <w:t>402.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C37F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7F3D2C0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FE8F415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1535820" w14:textId="77777777" w:rsidR="00FC6280" w:rsidRDefault="00FC628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55689FF0" w14:textId="77777777" w:rsidR="001B44B2" w:rsidRPr="00EE1EB9" w:rsidRDefault="00FC628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350AD398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29CC8BA3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lastRenderedPageBreak/>
              <w:t>04</w:t>
            </w:r>
            <w:r>
              <w:rPr>
                <w:rFonts w:ascii="Arial" w:hAnsi="Arial"/>
                <w:sz w:val="22"/>
                <w:szCs w:val="22"/>
              </w:rPr>
              <w:t>n</w:t>
            </w:r>
          </w:p>
        </w:tc>
        <w:tc>
          <w:tcPr>
            <w:tcW w:w="4658" w:type="dxa"/>
            <w:vMerge w:val="restart"/>
          </w:tcPr>
          <w:p w14:paraId="2715B0B3" w14:textId="77777777" w:rsidR="007E6DA0" w:rsidRPr="00D146DB" w:rsidRDefault="007E6DA0" w:rsidP="000214CB">
            <w:pPr>
              <w:pStyle w:val="Kontrollpunkt"/>
            </w:pPr>
            <w:r w:rsidRPr="00D146DB">
              <w:t>T</w:t>
            </w:r>
            <w:r w:rsidRPr="00D146DB">
              <w:rPr>
                <w:spacing w:val="-2"/>
              </w:rPr>
              <w:t>ätande brickor finns mellan dörrblad och vred på dörrens båda sidor.</w:t>
            </w:r>
          </w:p>
        </w:tc>
        <w:tc>
          <w:tcPr>
            <w:tcW w:w="742" w:type="dxa"/>
          </w:tcPr>
          <w:p w14:paraId="06289D9F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F338107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35" w:name="Kryss295"/>
        <w:tc>
          <w:tcPr>
            <w:tcW w:w="1320" w:type="dxa"/>
            <w:vMerge w:val="restart"/>
          </w:tcPr>
          <w:p w14:paraId="55E9C016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5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36" w:name="Kryss296"/>
          <w:p w14:paraId="037ADDF8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6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37" w:name="Kryss297"/>
          <w:p w14:paraId="1BA21BA2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7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0AD226C2" w14:textId="77777777" w:rsidTr="00262B1F">
        <w:trPr>
          <w:trHeight w:val="304"/>
        </w:trPr>
        <w:tc>
          <w:tcPr>
            <w:tcW w:w="709" w:type="dxa"/>
            <w:vMerge/>
          </w:tcPr>
          <w:p w14:paraId="7B643B77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F4A4ED9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0BFB62B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5BC7993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A90A9E3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B25AA48" w14:textId="77777777" w:rsidR="007936F8" w:rsidRPr="00EE1EB9" w:rsidRDefault="007936F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1843F8DD" w14:textId="77777777" w:rsidTr="00086FC5">
        <w:tc>
          <w:tcPr>
            <w:tcW w:w="1080" w:type="dxa"/>
          </w:tcPr>
          <w:bookmarkStart w:id="338" w:name="Kryss927"/>
          <w:p w14:paraId="2F0262C6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8"/>
            <w:r w:rsidR="00086FC5">
              <w:rPr>
                <w:rFonts w:ascii="Arial" w:hAnsi="Arial"/>
                <w:sz w:val="20"/>
              </w:rPr>
              <w:t xml:space="preserve"> 04n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9941EE0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Tätande bricka saknas för tätning vid genomföring för stängningsbeslag.</w:t>
            </w:r>
          </w:p>
        </w:tc>
        <w:tc>
          <w:tcPr>
            <w:tcW w:w="1334" w:type="dxa"/>
          </w:tcPr>
          <w:p w14:paraId="12711BCB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36F8" w:rsidRPr="00D146DB" w14:paraId="3AECE782" w14:textId="77777777" w:rsidTr="00D146DB">
        <w:trPr>
          <w:trHeight w:val="80"/>
        </w:trPr>
        <w:tc>
          <w:tcPr>
            <w:tcW w:w="1080" w:type="dxa"/>
          </w:tcPr>
          <w:p w14:paraId="02AF0005" w14:textId="77777777" w:rsidR="007936F8" w:rsidRPr="00D146DB" w:rsidRDefault="007936F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EA0691B" w14:textId="77777777" w:rsidR="007936F8" w:rsidRPr="00D146DB" w:rsidRDefault="007936F8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32F37" w:rsidRPr="00D146DB" w14:paraId="2B7F062A" w14:textId="77777777" w:rsidTr="00F32F37">
        <w:trPr>
          <w:trHeight w:val="510"/>
        </w:trPr>
        <w:tc>
          <w:tcPr>
            <w:tcW w:w="1080" w:type="dxa"/>
          </w:tcPr>
          <w:p w14:paraId="2D7A47A3" w14:textId="77777777" w:rsidR="00F32F37" w:rsidRPr="00D146DB" w:rsidRDefault="00F32F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71AF0C9" w14:textId="77777777" w:rsidR="00F32F37" w:rsidRDefault="00F32F37" w:rsidP="005B17E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Tätande bricka skall monteras enligt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 w:rsidRPr="00394B27">
              <w:rPr>
                <w:rFonts w:ascii="Arial" w:hAnsi="Arial"/>
                <w:sz w:val="20"/>
              </w:rPr>
              <w:t>T04-</w:t>
            </w:r>
            <w:r w:rsidR="005B17E6" w:rsidRPr="00394B27">
              <w:rPr>
                <w:rFonts w:ascii="Arial" w:hAnsi="Arial"/>
                <w:sz w:val="20"/>
              </w:rPr>
              <w:t>101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2E2D" w14:textId="77777777" w:rsidR="00F32F37" w:rsidRDefault="00F32F3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2BC686A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0FE6BEC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1C5366" w14:textId="77777777" w:rsidR="00F32F37" w:rsidRPr="00EE1EB9" w:rsidRDefault="00F32F3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5869068A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30B8373D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o</w:t>
            </w:r>
          </w:p>
        </w:tc>
        <w:tc>
          <w:tcPr>
            <w:tcW w:w="4658" w:type="dxa"/>
            <w:vMerge w:val="restart"/>
          </w:tcPr>
          <w:p w14:paraId="262BE811" w14:textId="77777777" w:rsidR="007E6DA0" w:rsidRPr="00D146DB" w:rsidRDefault="007E6DA0" w:rsidP="000214CB">
            <w:pPr>
              <w:pStyle w:val="Kontrollpunkt"/>
            </w:pPr>
            <w:r w:rsidRPr="00D146DB">
              <w:t xml:space="preserve">Muttrar för montering av </w:t>
            </w:r>
            <w:r w:rsidRPr="00D146DB">
              <w:rPr>
                <w:spacing w:val="-4"/>
              </w:rPr>
              <w:t xml:space="preserve">stängningsbeslag </w:t>
            </w:r>
            <w:r w:rsidRPr="00D146DB">
              <w:t>är åtdragna.</w:t>
            </w:r>
          </w:p>
        </w:tc>
        <w:tc>
          <w:tcPr>
            <w:tcW w:w="742" w:type="dxa"/>
          </w:tcPr>
          <w:p w14:paraId="7D72A3E5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2069296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39" w:name="Kryss298"/>
        <w:tc>
          <w:tcPr>
            <w:tcW w:w="1320" w:type="dxa"/>
            <w:vMerge w:val="restart"/>
          </w:tcPr>
          <w:p w14:paraId="41324ADA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39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40" w:name="Kryss299"/>
          <w:p w14:paraId="416E562D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2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0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41" w:name="Kryss300"/>
          <w:p w14:paraId="40ECD30A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1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3AE43093" w14:textId="77777777" w:rsidTr="00262B1F">
        <w:trPr>
          <w:trHeight w:val="304"/>
        </w:trPr>
        <w:tc>
          <w:tcPr>
            <w:tcW w:w="709" w:type="dxa"/>
            <w:vMerge/>
          </w:tcPr>
          <w:p w14:paraId="502CC927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12DC205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3792663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9C2855F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6836C72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F28451A" w14:textId="77777777" w:rsidR="007936F8" w:rsidRPr="00EE1EB9" w:rsidRDefault="007936F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6DE64A89" w14:textId="77777777" w:rsidTr="00086FC5">
        <w:tc>
          <w:tcPr>
            <w:tcW w:w="1080" w:type="dxa"/>
          </w:tcPr>
          <w:bookmarkStart w:id="342" w:name="Kryss928"/>
          <w:p w14:paraId="26EFDE26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2"/>
            <w:r w:rsidR="00086FC5">
              <w:rPr>
                <w:rFonts w:ascii="Arial" w:hAnsi="Arial"/>
                <w:sz w:val="20"/>
              </w:rPr>
              <w:t xml:space="preserve"> 04o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B2A1A44" w14:textId="77777777" w:rsidR="00086FC5" w:rsidRPr="00D146DB" w:rsidRDefault="000D3079" w:rsidP="001D6F6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Mutte</w:t>
            </w:r>
            <w:r w:rsidR="00086FC5" w:rsidRPr="00D146DB">
              <w:rPr>
                <w:rFonts w:ascii="Arial" w:hAnsi="Arial"/>
                <w:sz w:val="20"/>
              </w:rPr>
              <w:t xml:space="preserve">r för montering av </w:t>
            </w:r>
            <w:r w:rsidRPr="00260FD5">
              <w:rPr>
                <w:rFonts w:ascii="Arial" w:hAnsi="Arial"/>
                <w:sz w:val="20"/>
              </w:rPr>
              <w:t>stängningsbeslag</w:t>
            </w:r>
            <w:r>
              <w:rPr>
                <w:rFonts w:ascii="Arial" w:hAnsi="Arial"/>
                <w:sz w:val="20"/>
              </w:rPr>
              <w:t xml:space="preserve"> är ej åtdragen</w:t>
            </w:r>
            <w:r w:rsidR="00086FC5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93E80F6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14AED5B7" w14:textId="77777777" w:rsidTr="00D146DB">
        <w:trPr>
          <w:trHeight w:val="80"/>
        </w:trPr>
        <w:tc>
          <w:tcPr>
            <w:tcW w:w="1080" w:type="dxa"/>
          </w:tcPr>
          <w:p w14:paraId="36C65CA3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2DC9E39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65DE7" w:rsidRPr="00D146DB" w14:paraId="69A358F9" w14:textId="77777777" w:rsidTr="00965DE7">
        <w:tc>
          <w:tcPr>
            <w:tcW w:w="1080" w:type="dxa"/>
          </w:tcPr>
          <w:p w14:paraId="12497B44" w14:textId="77777777" w:rsidR="00965DE7" w:rsidRPr="00D146DB" w:rsidRDefault="00965D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80A9282" w14:textId="77777777" w:rsidR="00965DE7" w:rsidRPr="00D146DB" w:rsidRDefault="00965DE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Mutter</w:t>
            </w:r>
            <w:r w:rsidRPr="00D146DB">
              <w:rPr>
                <w:rFonts w:ascii="Arial" w:hAnsi="Arial"/>
                <w:sz w:val="20"/>
              </w:rPr>
              <w:t xml:space="preserve"> dras åt. Se typlösning T04-101.</w:t>
            </w:r>
          </w:p>
        </w:tc>
        <w:tc>
          <w:tcPr>
            <w:tcW w:w="1334" w:type="dxa"/>
          </w:tcPr>
          <w:p w14:paraId="38A33E8C" w14:textId="77777777" w:rsidR="00965DE7" w:rsidRPr="00D146DB" w:rsidRDefault="00965DE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A9939AD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5239D758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234666EF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</w:t>
            </w:r>
            <w:r w:rsidRPr="00D146DB">
              <w:rPr>
                <w:rFonts w:ascii="Arial" w:hAnsi="Arial"/>
                <w:sz w:val="22"/>
                <w:szCs w:val="22"/>
              </w:rPr>
              <w:t>4</w:t>
            </w:r>
            <w:r>
              <w:rPr>
                <w:rFonts w:ascii="Arial" w:hAnsi="Arial"/>
                <w:sz w:val="22"/>
                <w:szCs w:val="22"/>
              </w:rPr>
              <w:t>p</w:t>
            </w:r>
          </w:p>
        </w:tc>
        <w:tc>
          <w:tcPr>
            <w:tcW w:w="4658" w:type="dxa"/>
            <w:vMerge w:val="restart"/>
          </w:tcPr>
          <w:p w14:paraId="5EE7A46E" w14:textId="77777777" w:rsidR="007E6DA0" w:rsidRPr="00D146DB" w:rsidRDefault="007E6DA0" w:rsidP="000214CB">
            <w:pPr>
              <w:pStyle w:val="Kontrollpunkt"/>
            </w:pPr>
            <w:r w:rsidRPr="00D146DB">
              <w:t>Dörrblad reglas med nedåtgående rörelse på vreden.</w:t>
            </w:r>
          </w:p>
        </w:tc>
        <w:tc>
          <w:tcPr>
            <w:tcW w:w="742" w:type="dxa"/>
          </w:tcPr>
          <w:p w14:paraId="779C0658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7AC5DDF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43" w:name="Kryss301"/>
        <w:tc>
          <w:tcPr>
            <w:tcW w:w="1320" w:type="dxa"/>
            <w:vMerge w:val="restart"/>
          </w:tcPr>
          <w:p w14:paraId="6A9A103F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3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44" w:name="Kryss302"/>
          <w:p w14:paraId="336E31BB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4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45" w:name="Kryss303"/>
          <w:p w14:paraId="25769B8B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5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36A15385" w14:textId="77777777" w:rsidTr="00262B1F">
        <w:trPr>
          <w:trHeight w:val="304"/>
        </w:trPr>
        <w:tc>
          <w:tcPr>
            <w:tcW w:w="709" w:type="dxa"/>
            <w:vMerge/>
          </w:tcPr>
          <w:p w14:paraId="10073F7C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11B3CD6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CF9877B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CF33D4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7042F8F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60DF599" w14:textId="77777777" w:rsidR="005B5063" w:rsidRPr="00EE1EB9" w:rsidRDefault="005B506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7FF60016" w14:textId="77777777" w:rsidTr="00086FC5">
        <w:tc>
          <w:tcPr>
            <w:tcW w:w="1080" w:type="dxa"/>
          </w:tcPr>
          <w:bookmarkStart w:id="346" w:name="Kryss929"/>
          <w:p w14:paraId="4093D815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6"/>
            <w:r w:rsidR="00086FC5">
              <w:rPr>
                <w:rFonts w:ascii="Arial" w:hAnsi="Arial"/>
                <w:sz w:val="20"/>
              </w:rPr>
              <w:t xml:space="preserve"> 04p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2D56DE2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Dörrblad reglas med uppåtgående rörelse på vreden.</w:t>
            </w:r>
          </w:p>
        </w:tc>
        <w:tc>
          <w:tcPr>
            <w:tcW w:w="1334" w:type="dxa"/>
          </w:tcPr>
          <w:p w14:paraId="50E518D2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779A1760" w14:textId="77777777" w:rsidTr="00D146DB">
        <w:trPr>
          <w:trHeight w:val="80"/>
        </w:trPr>
        <w:tc>
          <w:tcPr>
            <w:tcW w:w="1080" w:type="dxa"/>
          </w:tcPr>
          <w:p w14:paraId="1B6E4DFF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1B2E8CE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252E2" w:rsidRPr="00D146DB" w14:paraId="78998510" w14:textId="77777777" w:rsidTr="003252E2">
        <w:trPr>
          <w:trHeight w:val="510"/>
        </w:trPr>
        <w:tc>
          <w:tcPr>
            <w:tcW w:w="1080" w:type="dxa"/>
          </w:tcPr>
          <w:p w14:paraId="6D7FB77B" w14:textId="77777777" w:rsidR="003252E2" w:rsidRPr="00D146DB" w:rsidRDefault="003252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7AEE264" w14:textId="77777777" w:rsidR="003252E2" w:rsidRPr="00D146DB" w:rsidRDefault="003252E2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Låsklack och stoppklack skall vändas enligt typlösning </w:t>
            </w:r>
            <w:r w:rsidRPr="00C25773">
              <w:rPr>
                <w:rFonts w:ascii="Arial" w:hAnsi="Arial"/>
                <w:sz w:val="20"/>
              </w:rPr>
              <w:t>T04</w:t>
            </w:r>
            <w:r w:rsidRPr="00C25773">
              <w:rPr>
                <w:rFonts w:ascii="Arial" w:hAnsi="Arial"/>
                <w:sz w:val="20"/>
              </w:rPr>
              <w:noBreakHyphen/>
              <w:t>40</w:t>
            </w:r>
            <w:r w:rsidR="00DC25A5" w:rsidRPr="00C25773">
              <w:rPr>
                <w:rFonts w:ascii="Arial" w:hAnsi="Arial"/>
                <w:sz w:val="20"/>
              </w:rPr>
              <w:t>3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0824" w14:textId="77777777" w:rsidR="003252E2" w:rsidRDefault="003252E2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CB549E9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1E13ACC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492B8AA" w14:textId="77777777" w:rsidR="00F32F37" w:rsidRPr="00EE1EB9" w:rsidRDefault="00F32F37">
      <w:pPr>
        <w:pStyle w:val="1515"/>
        <w:tabs>
          <w:tab w:val="left" w:pos="1701"/>
          <w:tab w:val="left" w:pos="2552"/>
          <w:tab w:val="left" w:pos="3402"/>
        </w:tabs>
        <w:ind w:left="3402" w:hanging="255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3673F42D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7BC3235A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q</w:t>
            </w:r>
          </w:p>
        </w:tc>
        <w:tc>
          <w:tcPr>
            <w:tcW w:w="4658" w:type="dxa"/>
            <w:vMerge w:val="restart"/>
          </w:tcPr>
          <w:p w14:paraId="08302C7C" w14:textId="77777777" w:rsidR="007E6DA0" w:rsidRPr="00D146DB" w:rsidRDefault="007E6DA0" w:rsidP="000214CB">
            <w:pPr>
              <w:pStyle w:val="Kontrollpunkt"/>
            </w:pPr>
            <w:r w:rsidRPr="00D146DB">
              <w:t>Gångjärn är smorda.</w:t>
            </w:r>
          </w:p>
        </w:tc>
        <w:tc>
          <w:tcPr>
            <w:tcW w:w="742" w:type="dxa"/>
          </w:tcPr>
          <w:p w14:paraId="3B273D08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B5D2748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47" w:name="Kryss304"/>
        <w:tc>
          <w:tcPr>
            <w:tcW w:w="1320" w:type="dxa"/>
            <w:vMerge w:val="restart"/>
          </w:tcPr>
          <w:p w14:paraId="6FB8EB04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7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48" w:name="Kryss305"/>
          <w:p w14:paraId="241CEE05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8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49" w:name="Kryss306"/>
          <w:p w14:paraId="04E3E925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49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28011BB7" w14:textId="77777777" w:rsidTr="00262B1F">
        <w:trPr>
          <w:trHeight w:val="304"/>
        </w:trPr>
        <w:tc>
          <w:tcPr>
            <w:tcW w:w="709" w:type="dxa"/>
            <w:vMerge/>
          </w:tcPr>
          <w:p w14:paraId="196B43FB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31BC1A9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AE14331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EDB7DA0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56F4043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D90F8FF" w14:textId="77777777" w:rsidR="005B5063" w:rsidRPr="00EE1EB9" w:rsidRDefault="005B506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0D1CB32B" w14:textId="77777777" w:rsidTr="00086FC5">
        <w:tc>
          <w:tcPr>
            <w:tcW w:w="1080" w:type="dxa"/>
          </w:tcPr>
          <w:bookmarkStart w:id="350" w:name="Kryss930"/>
          <w:p w14:paraId="4DAD2D58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0"/>
            <w:r w:rsidR="00086FC5">
              <w:rPr>
                <w:rFonts w:ascii="Arial" w:hAnsi="Arial"/>
                <w:sz w:val="20"/>
              </w:rPr>
              <w:t xml:space="preserve"> 04q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7B17997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Gångjärn är ej smorda.</w:t>
            </w:r>
          </w:p>
        </w:tc>
        <w:tc>
          <w:tcPr>
            <w:tcW w:w="1334" w:type="dxa"/>
          </w:tcPr>
          <w:p w14:paraId="3E92498E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7245E632" w14:textId="77777777" w:rsidTr="00D146DB">
        <w:trPr>
          <w:trHeight w:val="80"/>
        </w:trPr>
        <w:tc>
          <w:tcPr>
            <w:tcW w:w="1080" w:type="dxa"/>
          </w:tcPr>
          <w:p w14:paraId="21121F49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F4702DE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65DE7" w:rsidRPr="00D146DB" w14:paraId="36D79609" w14:textId="77777777" w:rsidTr="00965DE7">
        <w:tc>
          <w:tcPr>
            <w:tcW w:w="1080" w:type="dxa"/>
          </w:tcPr>
          <w:p w14:paraId="7E9D0D69" w14:textId="77777777" w:rsidR="00965DE7" w:rsidRPr="00D146DB" w:rsidRDefault="00965D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A188215" w14:textId="77777777" w:rsidR="00965DE7" w:rsidRPr="00D146DB" w:rsidRDefault="00965DE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Gångjärn skall rengöras och smörjas.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T04-101.</w:t>
            </w:r>
          </w:p>
        </w:tc>
        <w:tc>
          <w:tcPr>
            <w:tcW w:w="1334" w:type="dxa"/>
          </w:tcPr>
          <w:p w14:paraId="49435318" w14:textId="77777777" w:rsidR="00965DE7" w:rsidRPr="00D146DB" w:rsidRDefault="00965DE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7A3BAB4" w14:textId="77777777" w:rsidR="005B5063" w:rsidRPr="00EE1EB9" w:rsidRDefault="005B506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731FDB67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2F3E404B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r</w:t>
            </w:r>
          </w:p>
        </w:tc>
        <w:tc>
          <w:tcPr>
            <w:tcW w:w="4658" w:type="dxa"/>
            <w:vMerge w:val="restart"/>
          </w:tcPr>
          <w:p w14:paraId="023539DE" w14:textId="77777777" w:rsidR="007E6DA0" w:rsidRPr="00D146DB" w:rsidRDefault="007E6DA0" w:rsidP="000214CB">
            <w:pPr>
              <w:pStyle w:val="Kontrollpunkt"/>
            </w:pPr>
            <w:r w:rsidRPr="00D146DB">
              <w:t>Gångjärnstappar finns, är monterade och låsta med saxsprintar.</w:t>
            </w:r>
          </w:p>
        </w:tc>
        <w:tc>
          <w:tcPr>
            <w:tcW w:w="742" w:type="dxa"/>
          </w:tcPr>
          <w:p w14:paraId="4EF9AB1A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25D9CA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51" w:name="Kryss307"/>
        <w:tc>
          <w:tcPr>
            <w:tcW w:w="1320" w:type="dxa"/>
            <w:vMerge w:val="restart"/>
          </w:tcPr>
          <w:p w14:paraId="562106F4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1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52" w:name="Kryss308"/>
          <w:p w14:paraId="4C14A00C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2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53" w:name="Kryss309"/>
          <w:p w14:paraId="4E4CCB4B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3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32B0F2BB" w14:textId="77777777" w:rsidTr="00262B1F">
        <w:trPr>
          <w:trHeight w:val="304"/>
        </w:trPr>
        <w:tc>
          <w:tcPr>
            <w:tcW w:w="709" w:type="dxa"/>
            <w:vMerge/>
          </w:tcPr>
          <w:p w14:paraId="2830F27C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8D34075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B5CB84C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F1715C0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3AA2DF0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95CBFA8" w14:textId="77777777" w:rsidR="005B5063" w:rsidRPr="00EE1EB9" w:rsidRDefault="005B506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07322089" w14:textId="77777777" w:rsidTr="00086FC5">
        <w:tc>
          <w:tcPr>
            <w:tcW w:w="1080" w:type="dxa"/>
          </w:tcPr>
          <w:bookmarkStart w:id="354" w:name="Kryss931"/>
          <w:p w14:paraId="06317410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4"/>
            <w:r w:rsidR="00086FC5">
              <w:rPr>
                <w:rFonts w:ascii="Arial" w:hAnsi="Arial"/>
                <w:sz w:val="20"/>
              </w:rPr>
              <w:t xml:space="preserve"> 04r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23E5019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Gångjärnstapp saknas.</w:t>
            </w:r>
          </w:p>
        </w:tc>
        <w:tc>
          <w:tcPr>
            <w:tcW w:w="1334" w:type="dxa"/>
          </w:tcPr>
          <w:p w14:paraId="1B939119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048CA408" w14:textId="77777777" w:rsidTr="00D146DB">
        <w:trPr>
          <w:trHeight w:val="80"/>
        </w:trPr>
        <w:tc>
          <w:tcPr>
            <w:tcW w:w="1080" w:type="dxa"/>
          </w:tcPr>
          <w:p w14:paraId="2916E0F1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DC047BA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252E2" w:rsidRPr="00D146DB" w14:paraId="6C494A96" w14:textId="77777777" w:rsidTr="003252E2">
        <w:trPr>
          <w:trHeight w:val="510"/>
        </w:trPr>
        <w:tc>
          <w:tcPr>
            <w:tcW w:w="1080" w:type="dxa"/>
          </w:tcPr>
          <w:p w14:paraId="227D8B51" w14:textId="77777777" w:rsidR="003252E2" w:rsidRPr="00D146DB" w:rsidRDefault="003252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556760C" w14:textId="77777777" w:rsidR="003252E2" w:rsidRDefault="003252E2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Gångjärnstapp skall monteras. Se typlösning T04-101.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791C" w14:textId="77777777" w:rsidR="003252E2" w:rsidRDefault="003252E2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A61FD56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C40C819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2BF3EB9" w14:textId="77777777" w:rsidR="003252E2" w:rsidRDefault="003252E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7416669F" w14:textId="77777777" w:rsidTr="00086FC5">
        <w:tc>
          <w:tcPr>
            <w:tcW w:w="1080" w:type="dxa"/>
          </w:tcPr>
          <w:bookmarkStart w:id="355" w:name="Kryss932"/>
          <w:p w14:paraId="0DD61E25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5"/>
            <w:r w:rsidR="00086FC5">
              <w:rPr>
                <w:rFonts w:ascii="Arial" w:hAnsi="Arial"/>
                <w:sz w:val="20"/>
              </w:rPr>
              <w:t xml:space="preserve"> 04r</w:t>
            </w:r>
            <w:r w:rsidR="00086FC5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A4F2A3C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Saxsprint i gångjärnstapp saknas.</w:t>
            </w:r>
          </w:p>
        </w:tc>
        <w:tc>
          <w:tcPr>
            <w:tcW w:w="1334" w:type="dxa"/>
          </w:tcPr>
          <w:p w14:paraId="7A1433DC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3ED724CB" w14:textId="77777777" w:rsidTr="00D146DB">
        <w:trPr>
          <w:trHeight w:val="80"/>
        </w:trPr>
        <w:tc>
          <w:tcPr>
            <w:tcW w:w="1080" w:type="dxa"/>
          </w:tcPr>
          <w:p w14:paraId="1A6BCA97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447BAD4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252E2" w:rsidRPr="00D146DB" w14:paraId="12894EA9" w14:textId="77777777" w:rsidTr="003252E2">
        <w:trPr>
          <w:trHeight w:val="510"/>
        </w:trPr>
        <w:tc>
          <w:tcPr>
            <w:tcW w:w="1080" w:type="dxa"/>
          </w:tcPr>
          <w:p w14:paraId="5EAB480D" w14:textId="77777777" w:rsidR="003252E2" w:rsidRPr="00D146DB" w:rsidRDefault="003252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BF7FF6D" w14:textId="77777777" w:rsidR="003252E2" w:rsidRDefault="003252E2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Saxsprint skall monteras. Se typlösning </w:t>
            </w:r>
            <w:r w:rsidR="005A5283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T04-101.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D73C" w14:textId="77777777" w:rsidR="003252E2" w:rsidRDefault="003252E2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863DC28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A01CFAF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89B53F4" w14:textId="77777777" w:rsidR="003252E2" w:rsidRPr="00EE1EB9" w:rsidRDefault="003252E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157A4279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39F09813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s</w:t>
            </w:r>
          </w:p>
        </w:tc>
        <w:tc>
          <w:tcPr>
            <w:tcW w:w="4658" w:type="dxa"/>
            <w:vMerge w:val="restart"/>
          </w:tcPr>
          <w:p w14:paraId="5E06E1F9" w14:textId="77777777" w:rsidR="007E6DA0" w:rsidRPr="00D146DB" w:rsidRDefault="007E6DA0" w:rsidP="000214CB">
            <w:pPr>
              <w:pStyle w:val="Kontrollpunkt"/>
            </w:pPr>
            <w:r w:rsidRPr="00D146DB">
              <w:t>G</w:t>
            </w:r>
            <w:r w:rsidRPr="00D146DB">
              <w:rPr>
                <w:spacing w:val="-2"/>
              </w:rPr>
              <w:t>lidbricka f</w:t>
            </w:r>
            <w:r w:rsidR="004962BF">
              <w:rPr>
                <w:spacing w:val="-2"/>
              </w:rPr>
              <w:t>inns mellan dörrgångjärnets delar</w:t>
            </w:r>
            <w:r w:rsidRPr="00D146DB">
              <w:rPr>
                <w:spacing w:val="-2"/>
              </w:rPr>
              <w:t>.</w:t>
            </w:r>
          </w:p>
        </w:tc>
        <w:tc>
          <w:tcPr>
            <w:tcW w:w="742" w:type="dxa"/>
          </w:tcPr>
          <w:p w14:paraId="4917FBD4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824BCD9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56" w:name="Kryss310"/>
        <w:tc>
          <w:tcPr>
            <w:tcW w:w="1320" w:type="dxa"/>
            <w:vMerge w:val="restart"/>
          </w:tcPr>
          <w:p w14:paraId="746D9996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6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57" w:name="Kryss311"/>
          <w:p w14:paraId="2BA9F7A5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7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58" w:name="Kryss312"/>
          <w:p w14:paraId="328E3B00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8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6DC2081C" w14:textId="77777777" w:rsidTr="00262B1F">
        <w:trPr>
          <w:trHeight w:val="304"/>
        </w:trPr>
        <w:tc>
          <w:tcPr>
            <w:tcW w:w="709" w:type="dxa"/>
            <w:vMerge/>
          </w:tcPr>
          <w:p w14:paraId="0E54DCC6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8A64FF9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F56FE90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70C4DC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C3D1101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7BE1594" w14:textId="77777777" w:rsidR="005B5063" w:rsidRPr="00EE1EB9" w:rsidRDefault="005B506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063AEFBD" w14:textId="77777777" w:rsidTr="00086FC5">
        <w:tc>
          <w:tcPr>
            <w:tcW w:w="1080" w:type="dxa"/>
          </w:tcPr>
          <w:bookmarkStart w:id="359" w:name="Kryss933"/>
          <w:p w14:paraId="624EAEE6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59"/>
            <w:r w:rsidR="00086FC5">
              <w:rPr>
                <w:rFonts w:ascii="Arial" w:hAnsi="Arial"/>
                <w:sz w:val="20"/>
              </w:rPr>
              <w:t xml:space="preserve"> 04s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F98891D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Glidbric</w:t>
            </w:r>
            <w:r w:rsidR="004962BF">
              <w:rPr>
                <w:rFonts w:ascii="Arial" w:hAnsi="Arial"/>
                <w:sz w:val="20"/>
              </w:rPr>
              <w:t>ka saknas mellan</w:t>
            </w:r>
            <w:r w:rsidRPr="00D146DB">
              <w:rPr>
                <w:rFonts w:ascii="Arial" w:hAnsi="Arial"/>
                <w:sz w:val="20"/>
              </w:rPr>
              <w:t xml:space="preserve"> gångjärnsdelarna.</w:t>
            </w:r>
          </w:p>
        </w:tc>
        <w:tc>
          <w:tcPr>
            <w:tcW w:w="1334" w:type="dxa"/>
          </w:tcPr>
          <w:p w14:paraId="19D11C64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3121CC90" w14:textId="77777777" w:rsidTr="00D146DB">
        <w:trPr>
          <w:trHeight w:val="80"/>
        </w:trPr>
        <w:tc>
          <w:tcPr>
            <w:tcW w:w="1080" w:type="dxa"/>
          </w:tcPr>
          <w:p w14:paraId="1E0BDD1C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82E3E88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252E2" w:rsidRPr="00D146DB" w14:paraId="491677F6" w14:textId="77777777" w:rsidTr="003252E2">
        <w:trPr>
          <w:trHeight w:val="510"/>
        </w:trPr>
        <w:tc>
          <w:tcPr>
            <w:tcW w:w="1080" w:type="dxa"/>
          </w:tcPr>
          <w:p w14:paraId="78B16C07" w14:textId="77777777" w:rsidR="003252E2" w:rsidRPr="00D146DB" w:rsidRDefault="003252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98A3FD4" w14:textId="77777777" w:rsidR="002A651C" w:rsidRDefault="003252E2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glidbrick</w:t>
            </w:r>
            <w:r w:rsidR="002A651C">
              <w:rPr>
                <w:rFonts w:ascii="Arial" w:hAnsi="Arial"/>
                <w:sz w:val="20"/>
              </w:rPr>
              <w:t>a skall anskaffas och monteras.</w:t>
            </w:r>
          </w:p>
          <w:p w14:paraId="57BF8872" w14:textId="77777777" w:rsidR="003252E2" w:rsidRPr="00D146DB" w:rsidRDefault="003252E2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Se typlösning T04-101.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74D9" w14:textId="77777777" w:rsidR="003252E2" w:rsidRDefault="003252E2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FA99734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81A6EB9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E050084" w14:textId="77777777" w:rsidR="00FC6280" w:rsidRDefault="00FC628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20F1B43A" w14:textId="77777777" w:rsidR="009B05C1" w:rsidRDefault="00FC628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0F6C4C49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739BDAAD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lastRenderedPageBreak/>
              <w:t>04</w:t>
            </w:r>
            <w:r>
              <w:rPr>
                <w:rFonts w:ascii="Arial" w:hAnsi="Arial"/>
                <w:sz w:val="22"/>
                <w:szCs w:val="22"/>
              </w:rPr>
              <w:t>t</w:t>
            </w:r>
          </w:p>
        </w:tc>
        <w:tc>
          <w:tcPr>
            <w:tcW w:w="4658" w:type="dxa"/>
            <w:vMerge w:val="restart"/>
          </w:tcPr>
          <w:p w14:paraId="3D21153C" w14:textId="77777777" w:rsidR="007E6DA0" w:rsidRPr="00D146DB" w:rsidRDefault="007E6DA0" w:rsidP="000214CB">
            <w:pPr>
              <w:pStyle w:val="Kontrollpunkt"/>
            </w:pPr>
            <w:r w:rsidRPr="00D146DB">
              <w:t>Spår för tätningslist är rent från ojämnheter.</w:t>
            </w:r>
          </w:p>
        </w:tc>
        <w:tc>
          <w:tcPr>
            <w:tcW w:w="742" w:type="dxa"/>
          </w:tcPr>
          <w:p w14:paraId="39387856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66D5767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60" w:name="Kryss313"/>
        <w:tc>
          <w:tcPr>
            <w:tcW w:w="1320" w:type="dxa"/>
            <w:vMerge w:val="restart"/>
          </w:tcPr>
          <w:p w14:paraId="6BBEF44A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0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61" w:name="Kryss314"/>
          <w:p w14:paraId="17AEADFA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1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62" w:name="Kryss315"/>
          <w:p w14:paraId="2355034C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2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4DEDE6A4" w14:textId="77777777" w:rsidTr="00262B1F">
        <w:trPr>
          <w:trHeight w:val="304"/>
        </w:trPr>
        <w:tc>
          <w:tcPr>
            <w:tcW w:w="709" w:type="dxa"/>
            <w:vMerge/>
          </w:tcPr>
          <w:p w14:paraId="48B73F8C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90DAC16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C8F93BE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B23D25E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84A1AAA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AB5F739" w14:textId="77777777" w:rsidR="005B5063" w:rsidRPr="00EE1EB9" w:rsidRDefault="005B506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7EC26142" w14:textId="77777777" w:rsidTr="00086FC5">
        <w:tc>
          <w:tcPr>
            <w:tcW w:w="1080" w:type="dxa"/>
          </w:tcPr>
          <w:bookmarkStart w:id="363" w:name="Kryss934"/>
          <w:p w14:paraId="71DA10C8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3"/>
            <w:r w:rsidR="00086FC5">
              <w:rPr>
                <w:rFonts w:ascii="Arial" w:hAnsi="Arial"/>
                <w:sz w:val="20"/>
              </w:rPr>
              <w:t xml:space="preserve"> 04t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5C2C902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Spår för tätningslist är ej rent från ojämnheter.</w:t>
            </w:r>
          </w:p>
        </w:tc>
        <w:tc>
          <w:tcPr>
            <w:tcW w:w="1334" w:type="dxa"/>
          </w:tcPr>
          <w:p w14:paraId="2CA63169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4729B5BB" w14:textId="77777777" w:rsidTr="00D146DB">
        <w:trPr>
          <w:trHeight w:val="80"/>
        </w:trPr>
        <w:tc>
          <w:tcPr>
            <w:tcW w:w="1080" w:type="dxa"/>
          </w:tcPr>
          <w:p w14:paraId="021A1233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D38CD53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B05C1" w:rsidRPr="00D146DB" w14:paraId="7C97B3DB" w14:textId="77777777" w:rsidTr="009B05C1">
        <w:trPr>
          <w:trHeight w:val="573"/>
        </w:trPr>
        <w:tc>
          <w:tcPr>
            <w:tcW w:w="1080" w:type="dxa"/>
            <w:vMerge w:val="restart"/>
          </w:tcPr>
          <w:p w14:paraId="262DA9D7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40D96DF4" w14:textId="77777777" w:rsidR="009B05C1" w:rsidRPr="00D146DB" w:rsidRDefault="009B05C1" w:rsidP="001D6F6B">
            <w:pPr>
              <w:pStyle w:val="1515"/>
              <w:ind w:left="0" w:right="34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Spår för tätningslist skall rensas från </w:t>
            </w:r>
            <w:r w:rsidRPr="00260FD5">
              <w:rPr>
                <w:rFonts w:ascii="Arial" w:hAnsi="Arial"/>
                <w:sz w:val="20"/>
              </w:rPr>
              <w:t>ojämnheter</w:t>
            </w:r>
            <w:r w:rsidRPr="00D146DB">
              <w:rPr>
                <w:rFonts w:ascii="Arial" w:hAnsi="Arial"/>
                <w:sz w:val="20"/>
              </w:rPr>
              <w:t xml:space="preserve"> samt rostskyddsbehandlas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031A" w14:textId="77777777" w:rsidR="009B05C1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4EFF801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50A0612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9B05C1" w:rsidRPr="00D146DB" w14:paraId="266DB7AE" w14:textId="77777777" w:rsidTr="009B05C1">
        <w:trPr>
          <w:trHeight w:val="128"/>
        </w:trPr>
        <w:tc>
          <w:tcPr>
            <w:tcW w:w="1080" w:type="dxa"/>
            <w:vMerge/>
          </w:tcPr>
          <w:p w14:paraId="62DBD829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270083A0" w14:textId="77777777" w:rsidR="009B05C1" w:rsidRPr="00D146DB" w:rsidRDefault="009B05C1" w:rsidP="00965DE7">
            <w:pPr>
              <w:pStyle w:val="1515"/>
              <w:ind w:left="0" w:right="34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59C645B9" w14:textId="77777777" w:rsidR="009B05C1" w:rsidRPr="00CA7E69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5A2C5026" w14:textId="77777777" w:rsidR="003252E2" w:rsidRPr="00EE1EB9" w:rsidRDefault="003252E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1A2BDD58" w14:textId="77777777" w:rsidTr="00086FC5">
        <w:tc>
          <w:tcPr>
            <w:tcW w:w="1080" w:type="dxa"/>
          </w:tcPr>
          <w:bookmarkStart w:id="364" w:name="Kryss935"/>
          <w:p w14:paraId="710B95A6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4"/>
            <w:r w:rsidR="00086FC5">
              <w:rPr>
                <w:rFonts w:ascii="Arial" w:hAnsi="Arial"/>
                <w:sz w:val="20"/>
              </w:rPr>
              <w:t xml:space="preserve"> 04t</w:t>
            </w:r>
            <w:r w:rsidR="00086FC5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478E4F5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Spår för tätningslist är defekt.</w:t>
            </w:r>
          </w:p>
        </w:tc>
        <w:tc>
          <w:tcPr>
            <w:tcW w:w="1334" w:type="dxa"/>
          </w:tcPr>
          <w:p w14:paraId="0CF47B53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13E9EDBE" w14:textId="77777777" w:rsidTr="00D146DB">
        <w:trPr>
          <w:trHeight w:val="80"/>
        </w:trPr>
        <w:tc>
          <w:tcPr>
            <w:tcW w:w="1080" w:type="dxa"/>
          </w:tcPr>
          <w:p w14:paraId="1FD749AB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131F0A7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252E2" w:rsidRPr="00D146DB" w14:paraId="6105FD45" w14:textId="77777777" w:rsidTr="003252E2">
        <w:trPr>
          <w:trHeight w:val="510"/>
        </w:trPr>
        <w:tc>
          <w:tcPr>
            <w:tcW w:w="1080" w:type="dxa"/>
          </w:tcPr>
          <w:p w14:paraId="105258E9" w14:textId="77777777" w:rsidR="003252E2" w:rsidRPr="00D146DB" w:rsidRDefault="003252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2298FAD" w14:textId="77777777" w:rsidR="003252E2" w:rsidRPr="00D146DB" w:rsidRDefault="003252E2" w:rsidP="001D6F6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Spår för tätningslist skall riktas och </w:t>
            </w:r>
            <w:r w:rsidRPr="00260FD5">
              <w:rPr>
                <w:rFonts w:ascii="Arial" w:hAnsi="Arial"/>
                <w:sz w:val="20"/>
              </w:rPr>
              <w:t>rostskyddsmålas</w:t>
            </w:r>
            <w:r w:rsidRPr="00D146DB">
              <w:rPr>
                <w:rFonts w:ascii="Arial" w:hAnsi="Arial"/>
                <w:sz w:val="20"/>
              </w:rPr>
              <w:t xml:space="preserve">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C00E" w14:textId="77777777" w:rsidR="003252E2" w:rsidRDefault="003252E2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CC9BB9F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22F70C5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DD239C0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278B26C7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44FE53FD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u</w:t>
            </w:r>
          </w:p>
        </w:tc>
        <w:tc>
          <w:tcPr>
            <w:tcW w:w="4658" w:type="dxa"/>
            <w:vMerge w:val="restart"/>
          </w:tcPr>
          <w:p w14:paraId="6BE8F78F" w14:textId="77777777" w:rsidR="007E6DA0" w:rsidRPr="00D146DB" w:rsidRDefault="007E6DA0" w:rsidP="000214CB">
            <w:pPr>
              <w:pStyle w:val="Kontrollpunkt"/>
            </w:pPr>
            <w:r w:rsidRPr="00D146DB">
              <w:t>T</w:t>
            </w:r>
            <w:r w:rsidRPr="00D146DB">
              <w:rPr>
                <w:spacing w:val="-2"/>
              </w:rPr>
              <w:t xml:space="preserve">ätningslist är ändlös, demonterad och förvarad </w:t>
            </w:r>
            <w:r w:rsidR="009B0EE1">
              <w:rPr>
                <w:spacing w:val="-2"/>
              </w:rPr>
              <w:t xml:space="preserve">utan talk </w:t>
            </w:r>
            <w:r w:rsidRPr="00D146DB">
              <w:rPr>
                <w:spacing w:val="-2"/>
              </w:rPr>
              <w:t>i en tät förpackning.</w:t>
            </w:r>
          </w:p>
        </w:tc>
        <w:tc>
          <w:tcPr>
            <w:tcW w:w="742" w:type="dxa"/>
          </w:tcPr>
          <w:p w14:paraId="636E234E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34D5901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65" w:name="Kryss316"/>
        <w:tc>
          <w:tcPr>
            <w:tcW w:w="1320" w:type="dxa"/>
            <w:vMerge w:val="restart"/>
          </w:tcPr>
          <w:p w14:paraId="195C43E6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5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66" w:name="Kryss317"/>
          <w:p w14:paraId="03A57B71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6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67" w:name="Kryss318"/>
          <w:p w14:paraId="7E7D49F5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7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625DFA0B" w14:textId="77777777" w:rsidTr="00262B1F">
        <w:trPr>
          <w:trHeight w:val="304"/>
        </w:trPr>
        <w:tc>
          <w:tcPr>
            <w:tcW w:w="709" w:type="dxa"/>
            <w:vMerge/>
          </w:tcPr>
          <w:p w14:paraId="205B73FD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F7D86A0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DA2A089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2F57DB7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EE49612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A4E591A" w14:textId="77777777" w:rsidR="005B5063" w:rsidRPr="00EE1EB9" w:rsidRDefault="005B506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05E3D335" w14:textId="77777777" w:rsidTr="00086FC5">
        <w:tc>
          <w:tcPr>
            <w:tcW w:w="1080" w:type="dxa"/>
          </w:tcPr>
          <w:bookmarkStart w:id="368" w:name="Kryss936"/>
          <w:p w14:paraId="3ABD23DF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8"/>
            <w:r w:rsidR="00086FC5">
              <w:rPr>
                <w:rFonts w:ascii="Arial" w:hAnsi="Arial"/>
                <w:sz w:val="20"/>
              </w:rPr>
              <w:t xml:space="preserve"> 04u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515EB4C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är ej riktigt förvarad.</w:t>
            </w:r>
          </w:p>
        </w:tc>
        <w:tc>
          <w:tcPr>
            <w:tcW w:w="1334" w:type="dxa"/>
          </w:tcPr>
          <w:p w14:paraId="34F06873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3F8E7380" w14:textId="77777777" w:rsidTr="00D146DB">
        <w:trPr>
          <w:trHeight w:val="80"/>
        </w:trPr>
        <w:tc>
          <w:tcPr>
            <w:tcW w:w="1080" w:type="dxa"/>
          </w:tcPr>
          <w:p w14:paraId="102A3A0D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F01B520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B05C1" w:rsidRPr="00D146DB" w14:paraId="4BE954BE" w14:textId="77777777" w:rsidTr="009B05C1">
        <w:trPr>
          <w:trHeight w:val="559"/>
        </w:trPr>
        <w:tc>
          <w:tcPr>
            <w:tcW w:w="1080" w:type="dxa"/>
            <w:vMerge w:val="restart"/>
          </w:tcPr>
          <w:p w14:paraId="56F1DE66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17EDD449" w14:textId="77777777" w:rsidR="009B05C1" w:rsidRDefault="009B05C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Tätningslist skall förvaras i en tät förpackning. Se typlösning T04-101.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B735" w14:textId="77777777" w:rsidR="009B05C1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282390F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8D3AEE4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9B05C1" w:rsidRPr="00D146DB" w14:paraId="1A60F3F7" w14:textId="77777777" w:rsidTr="009B05C1">
        <w:trPr>
          <w:trHeight w:val="128"/>
        </w:trPr>
        <w:tc>
          <w:tcPr>
            <w:tcW w:w="1080" w:type="dxa"/>
            <w:vMerge/>
          </w:tcPr>
          <w:p w14:paraId="5164EDCA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28034663" w14:textId="77777777" w:rsidR="009B05C1" w:rsidRPr="00D146DB" w:rsidRDefault="009B05C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20AFFBF0" w14:textId="77777777" w:rsidR="009B05C1" w:rsidRPr="00CA7E69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147C130A" w14:textId="77777777" w:rsidR="003252E2" w:rsidRDefault="003252E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48A2EB6B" w14:textId="77777777" w:rsidTr="00086FC5">
        <w:tc>
          <w:tcPr>
            <w:tcW w:w="1080" w:type="dxa"/>
          </w:tcPr>
          <w:bookmarkStart w:id="369" w:name="Kryss937"/>
          <w:p w14:paraId="76F324F8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69"/>
            <w:r w:rsidR="00086FC5">
              <w:rPr>
                <w:rFonts w:ascii="Arial" w:hAnsi="Arial"/>
                <w:sz w:val="20"/>
              </w:rPr>
              <w:t xml:space="preserve"> 04u</w:t>
            </w:r>
            <w:r w:rsidR="00086FC5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8DE4317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är defekt eller saknas.</w:t>
            </w:r>
          </w:p>
        </w:tc>
        <w:tc>
          <w:tcPr>
            <w:tcW w:w="1334" w:type="dxa"/>
          </w:tcPr>
          <w:p w14:paraId="31C0B315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5063" w:rsidRPr="00D146DB" w14:paraId="6CB502BE" w14:textId="77777777" w:rsidTr="00D146DB">
        <w:trPr>
          <w:trHeight w:val="80"/>
        </w:trPr>
        <w:tc>
          <w:tcPr>
            <w:tcW w:w="1080" w:type="dxa"/>
          </w:tcPr>
          <w:p w14:paraId="2D2E49F4" w14:textId="77777777" w:rsidR="005B5063" w:rsidRPr="00D146DB" w:rsidRDefault="005B50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3D7E690" w14:textId="77777777" w:rsidR="005B5063" w:rsidRPr="00D146DB" w:rsidRDefault="005B506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B05C1" w:rsidRPr="00D146DB" w14:paraId="4A526496" w14:textId="77777777" w:rsidTr="009B05C1">
        <w:trPr>
          <w:trHeight w:val="566"/>
        </w:trPr>
        <w:tc>
          <w:tcPr>
            <w:tcW w:w="1080" w:type="dxa"/>
            <w:vMerge w:val="restart"/>
          </w:tcPr>
          <w:p w14:paraId="77372A75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1A64B907" w14:textId="77777777" w:rsidR="009B05C1" w:rsidRDefault="009B05C1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tätningslist skall anskaffas och förvaras i en tät förpackning. Se typlösning T04-101.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AF206" w14:textId="77777777" w:rsidR="009B05C1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5C397AA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B9E132D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9B05C1" w:rsidRPr="00D146DB" w14:paraId="4BCFCCE5" w14:textId="77777777" w:rsidTr="009B05C1">
        <w:trPr>
          <w:trHeight w:val="135"/>
        </w:trPr>
        <w:tc>
          <w:tcPr>
            <w:tcW w:w="1080" w:type="dxa"/>
            <w:vMerge/>
          </w:tcPr>
          <w:p w14:paraId="55E9B405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01AC0261" w14:textId="77777777" w:rsidR="009B05C1" w:rsidRPr="00D146DB" w:rsidRDefault="009B05C1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3EE3FF8E" w14:textId="77777777" w:rsidR="009B05C1" w:rsidRPr="00CA7E69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7DF443A8" w14:textId="77777777" w:rsidR="003252E2" w:rsidRDefault="003252E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26571284" w14:textId="77777777" w:rsidTr="00086FC5">
        <w:tc>
          <w:tcPr>
            <w:tcW w:w="1080" w:type="dxa"/>
          </w:tcPr>
          <w:bookmarkStart w:id="370" w:name="Kryss938"/>
          <w:p w14:paraId="1ED47566" w14:textId="77777777" w:rsidR="00086FC5" w:rsidRPr="00D146DB" w:rsidRDefault="004D0C20" w:rsidP="005C6230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0"/>
            <w:r w:rsidR="00086FC5">
              <w:rPr>
                <w:rFonts w:ascii="Arial" w:hAnsi="Arial"/>
                <w:sz w:val="20"/>
              </w:rPr>
              <w:t xml:space="preserve"> 04u-3</w:t>
            </w:r>
          </w:p>
        </w:tc>
        <w:tc>
          <w:tcPr>
            <w:tcW w:w="5026" w:type="dxa"/>
          </w:tcPr>
          <w:p w14:paraId="57A89D26" w14:textId="77777777" w:rsidR="00086FC5" w:rsidRPr="00D146DB" w:rsidRDefault="00086FC5" w:rsidP="005C62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Tätningslist är </w:t>
            </w:r>
            <w:r>
              <w:rPr>
                <w:rFonts w:ascii="Arial" w:hAnsi="Arial"/>
                <w:sz w:val="20"/>
              </w:rPr>
              <w:t>förvarad i talk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AA1A580" w14:textId="77777777" w:rsidR="00086FC5" w:rsidRPr="00D146DB" w:rsidRDefault="00086FC5" w:rsidP="005C62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B0EE1" w:rsidRPr="00D146DB" w14:paraId="61D0C078" w14:textId="77777777" w:rsidTr="005C6230">
        <w:trPr>
          <w:trHeight w:val="80"/>
        </w:trPr>
        <w:tc>
          <w:tcPr>
            <w:tcW w:w="1080" w:type="dxa"/>
          </w:tcPr>
          <w:p w14:paraId="756E24E5" w14:textId="77777777" w:rsidR="009B0EE1" w:rsidRPr="00D146DB" w:rsidRDefault="009B0EE1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D8A6851" w14:textId="77777777" w:rsidR="009B0EE1" w:rsidRPr="00D146DB" w:rsidRDefault="009B0EE1" w:rsidP="005C623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B05C1" w:rsidRPr="00D146DB" w14:paraId="40A18227" w14:textId="77777777" w:rsidTr="009B05C1">
        <w:trPr>
          <w:trHeight w:val="514"/>
        </w:trPr>
        <w:tc>
          <w:tcPr>
            <w:tcW w:w="1080" w:type="dxa"/>
            <w:vMerge w:val="restart"/>
          </w:tcPr>
          <w:p w14:paraId="20749BA7" w14:textId="77777777" w:rsidR="009B05C1" w:rsidRPr="00D146DB" w:rsidRDefault="009B05C1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34842A43" w14:textId="77777777" w:rsidR="009B05C1" w:rsidRPr="00D146DB" w:rsidRDefault="009B05C1" w:rsidP="005C62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Pr="00D146DB">
              <w:rPr>
                <w:rFonts w:ascii="Arial" w:hAnsi="Arial"/>
                <w:sz w:val="20"/>
              </w:rPr>
              <w:t>ätningslist skall förvaras i tät förpackning</w:t>
            </w:r>
            <w:r>
              <w:rPr>
                <w:rFonts w:ascii="Arial" w:hAnsi="Arial"/>
                <w:sz w:val="20"/>
              </w:rPr>
              <w:t xml:space="preserve"> utan talk</w:t>
            </w:r>
            <w:r w:rsidRPr="00D146DB">
              <w:rPr>
                <w:rFonts w:ascii="Arial" w:hAnsi="Arial"/>
                <w:sz w:val="20"/>
              </w:rPr>
              <w:t>. Förpackningen märks med innehåll (antal och typ).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T04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28F3" w14:textId="77777777" w:rsidR="009B05C1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D6DDF98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27CAF1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9B05C1" w:rsidRPr="00D146DB" w14:paraId="269B7E47" w14:textId="77777777" w:rsidTr="009B05C1">
        <w:trPr>
          <w:trHeight w:val="138"/>
        </w:trPr>
        <w:tc>
          <w:tcPr>
            <w:tcW w:w="1080" w:type="dxa"/>
            <w:vMerge/>
          </w:tcPr>
          <w:p w14:paraId="0F0ADCBA" w14:textId="77777777" w:rsidR="009B05C1" w:rsidRPr="00D146DB" w:rsidRDefault="009B05C1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2EC274C8" w14:textId="77777777" w:rsidR="009B05C1" w:rsidRDefault="009B05C1" w:rsidP="005C62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7506F2BF" w14:textId="77777777" w:rsidR="009B05C1" w:rsidRPr="00CA7E69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36482B0E" w14:textId="77777777" w:rsidR="005B5063" w:rsidRDefault="005B506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666C49B6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09A899F2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04</w:t>
            </w:r>
            <w:r>
              <w:rPr>
                <w:rFonts w:ascii="Arial" w:hAnsi="Arial"/>
                <w:sz w:val="22"/>
                <w:szCs w:val="22"/>
              </w:rPr>
              <w:t>v</w:t>
            </w:r>
          </w:p>
        </w:tc>
        <w:tc>
          <w:tcPr>
            <w:tcW w:w="4658" w:type="dxa"/>
            <w:vMerge w:val="restart"/>
          </w:tcPr>
          <w:p w14:paraId="242694EF" w14:textId="77777777" w:rsidR="007E6DA0" w:rsidRPr="00D146DB" w:rsidRDefault="007E6DA0" w:rsidP="000214CB">
            <w:pPr>
              <w:pStyle w:val="Kontrollpunkt"/>
            </w:pPr>
            <w:r w:rsidRPr="00D146DB">
              <w:t>Mittpost till pardörr finns och fungerar.</w:t>
            </w:r>
          </w:p>
        </w:tc>
        <w:tc>
          <w:tcPr>
            <w:tcW w:w="742" w:type="dxa"/>
          </w:tcPr>
          <w:p w14:paraId="772C5B41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BB5C2EC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371" w:name="Kryss319"/>
        <w:tc>
          <w:tcPr>
            <w:tcW w:w="1320" w:type="dxa"/>
            <w:vMerge w:val="restart"/>
          </w:tcPr>
          <w:p w14:paraId="0703D0BF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1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72" w:name="Kryss320"/>
          <w:p w14:paraId="386BF05A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2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73" w:name="Kryss321"/>
          <w:p w14:paraId="1FF072AE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3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34757D06" w14:textId="77777777" w:rsidTr="00262B1F">
        <w:trPr>
          <w:trHeight w:val="304"/>
        </w:trPr>
        <w:tc>
          <w:tcPr>
            <w:tcW w:w="709" w:type="dxa"/>
            <w:vMerge/>
          </w:tcPr>
          <w:p w14:paraId="6354B66A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3E6DE8B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AF452C4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A17DBA1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05192B1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A4A182A" w14:textId="77777777" w:rsidR="00370D7D" w:rsidRPr="00EE1EB9" w:rsidRDefault="00370D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352384C2" w14:textId="77777777" w:rsidTr="00086FC5">
        <w:tc>
          <w:tcPr>
            <w:tcW w:w="1080" w:type="dxa"/>
          </w:tcPr>
          <w:bookmarkStart w:id="374" w:name="Kryss939"/>
          <w:p w14:paraId="278DB397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4"/>
            <w:r w:rsidR="00086FC5">
              <w:rPr>
                <w:rFonts w:ascii="Arial" w:hAnsi="Arial"/>
                <w:sz w:val="20"/>
              </w:rPr>
              <w:t xml:space="preserve"> 04v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22F6168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Mittpost till pardörr saknas.</w:t>
            </w:r>
          </w:p>
        </w:tc>
        <w:tc>
          <w:tcPr>
            <w:tcW w:w="1334" w:type="dxa"/>
          </w:tcPr>
          <w:p w14:paraId="6EB87313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370D7D" w:rsidRPr="00D146DB" w14:paraId="681E8071" w14:textId="77777777" w:rsidTr="00D146DB">
        <w:trPr>
          <w:trHeight w:val="80"/>
        </w:trPr>
        <w:tc>
          <w:tcPr>
            <w:tcW w:w="1080" w:type="dxa"/>
          </w:tcPr>
          <w:p w14:paraId="2EA8E3C3" w14:textId="77777777" w:rsidR="00370D7D" w:rsidRPr="00D146DB" w:rsidRDefault="00370D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0368F27" w14:textId="77777777" w:rsidR="00370D7D" w:rsidRPr="00D146DB" w:rsidRDefault="00370D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B05C1" w:rsidRPr="00D146DB" w14:paraId="72AACA44" w14:textId="77777777" w:rsidTr="009B05C1">
        <w:trPr>
          <w:trHeight w:val="558"/>
        </w:trPr>
        <w:tc>
          <w:tcPr>
            <w:tcW w:w="1080" w:type="dxa"/>
            <w:vMerge w:val="restart"/>
          </w:tcPr>
          <w:p w14:paraId="75324E82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25FABACD" w14:textId="77777777" w:rsidR="009B05C1" w:rsidRPr="00D146DB" w:rsidRDefault="009B05C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mittpost skall anskaffas och provmonteras. Se typlösning T04-101. Efter kontroll demonteras mittpost och placeras i skyddsrumsförrådet.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21C4" w14:textId="77777777" w:rsidR="009B05C1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4652722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79B0F67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9B05C1" w:rsidRPr="00D146DB" w14:paraId="0E7A4A7A" w14:textId="77777777" w:rsidTr="009B05C1">
        <w:trPr>
          <w:trHeight w:val="126"/>
        </w:trPr>
        <w:tc>
          <w:tcPr>
            <w:tcW w:w="1080" w:type="dxa"/>
            <w:vMerge/>
          </w:tcPr>
          <w:p w14:paraId="1D1E8978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378C7053" w14:textId="77777777" w:rsidR="009B05C1" w:rsidRPr="00D146DB" w:rsidRDefault="009B05C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21BDEEAE" w14:textId="77777777" w:rsidR="009B05C1" w:rsidRPr="00CA7E69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0487E5D1" w14:textId="77777777" w:rsidR="003252E2" w:rsidRPr="00EE1EB9" w:rsidRDefault="003252E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02377ABB" w14:textId="77777777" w:rsidTr="00086FC5">
        <w:tc>
          <w:tcPr>
            <w:tcW w:w="1080" w:type="dxa"/>
          </w:tcPr>
          <w:bookmarkStart w:id="375" w:name="Kryss940"/>
          <w:p w14:paraId="6C883EF1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5"/>
            <w:r w:rsidR="00086FC5">
              <w:rPr>
                <w:rFonts w:ascii="Arial" w:hAnsi="Arial"/>
                <w:sz w:val="20"/>
              </w:rPr>
              <w:t xml:space="preserve"> 04v</w:t>
            </w:r>
            <w:r w:rsidR="00086FC5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41E39059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Mittpost till pardörr har fel längd.</w:t>
            </w:r>
          </w:p>
        </w:tc>
        <w:tc>
          <w:tcPr>
            <w:tcW w:w="1334" w:type="dxa"/>
          </w:tcPr>
          <w:p w14:paraId="52257648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370D7D" w:rsidRPr="00D146DB" w14:paraId="1814B0EB" w14:textId="77777777" w:rsidTr="00D146DB">
        <w:trPr>
          <w:trHeight w:val="80"/>
        </w:trPr>
        <w:tc>
          <w:tcPr>
            <w:tcW w:w="1080" w:type="dxa"/>
          </w:tcPr>
          <w:p w14:paraId="256C11DB" w14:textId="77777777" w:rsidR="00370D7D" w:rsidRPr="00D146DB" w:rsidRDefault="00370D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DF5C1B2" w14:textId="77777777" w:rsidR="00370D7D" w:rsidRPr="00D146DB" w:rsidRDefault="00370D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B05C1" w:rsidRPr="00D146DB" w14:paraId="178C663B" w14:textId="77777777" w:rsidTr="009B05C1">
        <w:trPr>
          <w:trHeight w:val="533"/>
        </w:trPr>
        <w:tc>
          <w:tcPr>
            <w:tcW w:w="1080" w:type="dxa"/>
            <w:vMerge w:val="restart"/>
          </w:tcPr>
          <w:p w14:paraId="6CD3E662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183A3497" w14:textId="77777777" w:rsidR="009B05C1" w:rsidRDefault="009B05C1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</w:t>
            </w:r>
            <w:r>
              <w:rPr>
                <w:rFonts w:ascii="Arial" w:hAnsi="Arial"/>
                <w:sz w:val="20"/>
              </w:rPr>
              <w:t>ärd: Mittpost skall anpassas och provmonteras.</w:t>
            </w:r>
          </w:p>
          <w:p w14:paraId="0C00496B" w14:textId="77777777" w:rsidR="009B05C1" w:rsidRPr="00D146DB" w:rsidRDefault="009B05C1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Se typlösning T04-101. Efter kontroll demonteras mittpost och placeras i skyddsrumsförrådet.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4912" w14:textId="77777777" w:rsidR="009B05C1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2B8D7AF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8372B7F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9B05C1" w:rsidRPr="00D146DB" w14:paraId="2FE1E875" w14:textId="77777777" w:rsidTr="009B05C1">
        <w:trPr>
          <w:trHeight w:val="130"/>
        </w:trPr>
        <w:tc>
          <w:tcPr>
            <w:tcW w:w="1080" w:type="dxa"/>
            <w:vMerge/>
          </w:tcPr>
          <w:p w14:paraId="003A96AA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62B2B832" w14:textId="77777777" w:rsidR="009B05C1" w:rsidRPr="00D146DB" w:rsidRDefault="009B05C1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7D513818" w14:textId="77777777" w:rsidR="009B05C1" w:rsidRPr="00CA7E69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089F8E2C" w14:textId="77777777" w:rsidR="00AA31FF" w:rsidRDefault="00AA31FF" w:rsidP="00CE3A6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7E6DA0" w:rsidRPr="00D146DB" w14:paraId="72BBE4B0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6C1DF444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04x</w:t>
            </w:r>
          </w:p>
        </w:tc>
        <w:tc>
          <w:tcPr>
            <w:tcW w:w="4658" w:type="dxa"/>
            <w:vMerge w:val="restart"/>
          </w:tcPr>
          <w:p w14:paraId="5430BD14" w14:textId="77777777" w:rsidR="007E6DA0" w:rsidRPr="00D146DB" w:rsidRDefault="002A651C" w:rsidP="000214CB">
            <w:pPr>
              <w:pStyle w:val="Kontrollpunkt"/>
            </w:pPr>
            <w:r>
              <w:t>Skruv</w:t>
            </w:r>
            <w:r w:rsidR="007E6DA0" w:rsidRPr="00D146DB">
              <w:t xml:space="preserve"> till gångjärnsfäste i karm finns och är åtdrag</w:t>
            </w:r>
            <w:r>
              <w:t>en</w:t>
            </w:r>
            <w:r w:rsidR="007E6DA0" w:rsidRPr="00D146DB">
              <w:rPr>
                <w:spacing w:val="-2"/>
              </w:rPr>
              <w:t>.</w:t>
            </w:r>
          </w:p>
        </w:tc>
        <w:tc>
          <w:tcPr>
            <w:tcW w:w="742" w:type="dxa"/>
          </w:tcPr>
          <w:p w14:paraId="6CD28327" w14:textId="77777777" w:rsidR="007E6DA0" w:rsidRPr="00CD1BAD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2FE55AB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376" w:name="Kryss322"/>
        <w:tc>
          <w:tcPr>
            <w:tcW w:w="1320" w:type="dxa"/>
            <w:vMerge w:val="restart"/>
          </w:tcPr>
          <w:p w14:paraId="52296D8B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6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77" w:name="Kryss323"/>
          <w:p w14:paraId="1A5C40F8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7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78" w:name="Kryss324"/>
          <w:p w14:paraId="60352AE8" w14:textId="77777777" w:rsidR="007E6DA0" w:rsidRPr="00D146DB" w:rsidRDefault="001A309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8"/>
            <w:r w:rsidR="007E6DA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7E6DA0" w:rsidRPr="00D146DB" w14:paraId="04F2BC11" w14:textId="77777777" w:rsidTr="00262B1F">
        <w:trPr>
          <w:trHeight w:val="304"/>
        </w:trPr>
        <w:tc>
          <w:tcPr>
            <w:tcW w:w="709" w:type="dxa"/>
            <w:vMerge/>
          </w:tcPr>
          <w:p w14:paraId="2D412F0C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8B6A39F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1AFD072" w14:textId="77777777" w:rsidR="007E6DA0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0DC7C67" w14:textId="77777777" w:rsidR="007E6DA0" w:rsidRPr="00D146DB" w:rsidRDefault="007E6DA0" w:rsidP="007E6DA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59D7734" w14:textId="77777777" w:rsidR="007E6DA0" w:rsidRPr="00D146DB" w:rsidRDefault="007E6DA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F259829" w14:textId="77777777" w:rsidR="00AA31FF" w:rsidRPr="00EE1EB9" w:rsidRDefault="00AA31FF" w:rsidP="00AA31F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2ABE6B8D" w14:textId="77777777" w:rsidTr="00086FC5">
        <w:tc>
          <w:tcPr>
            <w:tcW w:w="1080" w:type="dxa"/>
          </w:tcPr>
          <w:bookmarkStart w:id="379" w:name="Kryss941"/>
          <w:p w14:paraId="104B61BF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79"/>
            <w:r w:rsidR="00086FC5">
              <w:rPr>
                <w:rFonts w:ascii="Arial" w:hAnsi="Arial"/>
                <w:sz w:val="20"/>
              </w:rPr>
              <w:t xml:space="preserve"> 04x</w:t>
            </w:r>
            <w:r w:rsidR="00086FC5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6F191D0" w14:textId="77777777" w:rsidR="00086FC5" w:rsidRPr="00D146DB" w:rsidRDefault="002A651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="00086FC5" w:rsidRPr="00D146DB">
              <w:rPr>
                <w:rFonts w:ascii="Arial" w:hAnsi="Arial"/>
                <w:sz w:val="20"/>
              </w:rPr>
              <w:t xml:space="preserve"> till gångjärnsfäste i karm saknas.</w:t>
            </w:r>
          </w:p>
        </w:tc>
        <w:tc>
          <w:tcPr>
            <w:tcW w:w="1334" w:type="dxa"/>
          </w:tcPr>
          <w:p w14:paraId="6C739F98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A31FF" w:rsidRPr="00D146DB" w14:paraId="4E83A60F" w14:textId="77777777" w:rsidTr="00D146DB">
        <w:trPr>
          <w:trHeight w:val="80"/>
        </w:trPr>
        <w:tc>
          <w:tcPr>
            <w:tcW w:w="1080" w:type="dxa"/>
          </w:tcPr>
          <w:p w14:paraId="6630D843" w14:textId="77777777" w:rsidR="00AA31FF" w:rsidRPr="00D146DB" w:rsidRDefault="00AA31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AE56C96" w14:textId="77777777" w:rsidR="00AA31FF" w:rsidRPr="00D146DB" w:rsidRDefault="00AA31F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252E2" w:rsidRPr="00D146DB" w14:paraId="2A02203F" w14:textId="77777777" w:rsidTr="003252E2">
        <w:trPr>
          <w:trHeight w:val="510"/>
        </w:trPr>
        <w:tc>
          <w:tcPr>
            <w:tcW w:w="1080" w:type="dxa"/>
          </w:tcPr>
          <w:p w14:paraId="2B86791F" w14:textId="77777777" w:rsidR="003252E2" w:rsidRPr="00D146DB" w:rsidRDefault="003252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0E174C6" w14:textId="77777777" w:rsidR="003252E2" w:rsidRPr="00D146DB" w:rsidRDefault="003252E2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</w:t>
            </w:r>
            <w:r w:rsidR="00086FC5">
              <w:rPr>
                <w:rFonts w:ascii="Arial" w:hAnsi="Arial"/>
                <w:sz w:val="20"/>
              </w:rPr>
              <w:t>tgärd: Ny skruv skall monteras.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 w:rsidR="00E56149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T04-101.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B9F4" w14:textId="77777777" w:rsidR="003252E2" w:rsidRDefault="003252E2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B6FA04D" w14:textId="77777777" w:rsidR="00E83F48" w:rsidRPr="002A120F" w:rsidRDefault="00E83F48" w:rsidP="00E83F4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465A1EE" w14:textId="77777777" w:rsidR="00E83F48" w:rsidRPr="00D146DB" w:rsidRDefault="00E83F48" w:rsidP="00E83F48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E9BE33C" w14:textId="77777777" w:rsidR="00FC6280" w:rsidRDefault="00FC6280" w:rsidP="00AA31F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2D69402D" w14:textId="77777777" w:rsidR="003252E2" w:rsidRDefault="00FC6280" w:rsidP="00AA31F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86FC5" w:rsidRPr="00D146DB" w14:paraId="008EB8A3" w14:textId="77777777" w:rsidTr="00086FC5">
        <w:tc>
          <w:tcPr>
            <w:tcW w:w="1080" w:type="dxa"/>
          </w:tcPr>
          <w:bookmarkStart w:id="380" w:name="Kryss942"/>
          <w:p w14:paraId="39CFCDD9" w14:textId="77777777" w:rsidR="00086FC5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fldChar w:fldCharType="begin">
                <w:ffData>
                  <w:name w:val="Kryss9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80"/>
            <w:r w:rsidR="00086FC5">
              <w:rPr>
                <w:rFonts w:ascii="Arial" w:hAnsi="Arial"/>
                <w:sz w:val="20"/>
              </w:rPr>
              <w:t xml:space="preserve"> 04x</w:t>
            </w:r>
            <w:r w:rsidR="00086FC5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7418CCF4" w14:textId="77777777" w:rsidR="00086FC5" w:rsidRPr="00D146DB" w:rsidRDefault="002A651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="00086FC5" w:rsidRPr="00D146DB">
              <w:rPr>
                <w:rFonts w:ascii="Arial" w:hAnsi="Arial"/>
                <w:sz w:val="20"/>
              </w:rPr>
              <w:t xml:space="preserve"> till gång</w:t>
            </w:r>
            <w:r>
              <w:rPr>
                <w:rFonts w:ascii="Arial" w:hAnsi="Arial"/>
                <w:sz w:val="20"/>
              </w:rPr>
              <w:t>järnsfäste i karm är ej åtdragen</w:t>
            </w:r>
            <w:r w:rsidR="00086FC5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67BA5A6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A31FF" w:rsidRPr="00D146DB" w14:paraId="5A195540" w14:textId="77777777" w:rsidTr="00D146DB">
        <w:trPr>
          <w:trHeight w:val="80"/>
        </w:trPr>
        <w:tc>
          <w:tcPr>
            <w:tcW w:w="1080" w:type="dxa"/>
          </w:tcPr>
          <w:p w14:paraId="7E4DE4E8" w14:textId="77777777" w:rsidR="00AA31FF" w:rsidRPr="00D146DB" w:rsidRDefault="00AA31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D53921F" w14:textId="77777777" w:rsidR="00AA31FF" w:rsidRPr="00D146DB" w:rsidRDefault="00AA31F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86FC5" w:rsidRPr="00D146DB" w14:paraId="2AD08795" w14:textId="77777777" w:rsidTr="00086FC5">
        <w:tc>
          <w:tcPr>
            <w:tcW w:w="1080" w:type="dxa"/>
          </w:tcPr>
          <w:p w14:paraId="18E8559D" w14:textId="77777777" w:rsidR="00086FC5" w:rsidRPr="00D146DB" w:rsidRDefault="00086FC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42927F3" w14:textId="77777777" w:rsidR="00086FC5" w:rsidRPr="00D146DB" w:rsidRDefault="002A651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Skruv</w:t>
            </w:r>
            <w:r w:rsidR="00086FC5" w:rsidRPr="00D146DB">
              <w:rPr>
                <w:rFonts w:ascii="Arial" w:hAnsi="Arial"/>
                <w:sz w:val="20"/>
              </w:rPr>
              <w:t xml:space="preserve"> skall dras åt. Se typlösning T04-101.</w:t>
            </w:r>
          </w:p>
        </w:tc>
        <w:tc>
          <w:tcPr>
            <w:tcW w:w="1334" w:type="dxa"/>
          </w:tcPr>
          <w:p w14:paraId="59EE6CCB" w14:textId="77777777" w:rsidR="00086FC5" w:rsidRPr="00D146DB" w:rsidRDefault="00086FC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CEE1ED2" w14:textId="77777777" w:rsidR="003252E2" w:rsidRDefault="003252E2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762120E6" w14:textId="77777777" w:rsidR="003252E2" w:rsidRDefault="003252E2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CB477D" w:rsidRPr="00D146DB" w14:paraId="6976FD76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6FF803C0" w14:textId="77777777" w:rsidR="00CB477D" w:rsidRPr="00D146DB" w:rsidRDefault="00CB477D" w:rsidP="00EB46CF">
            <w:pPr>
              <w:pStyle w:val="Rubrikchecklista"/>
              <w:rPr>
                <w:szCs w:val="28"/>
              </w:rPr>
            </w:pPr>
            <w:bookmarkStart w:id="381" w:name="_Toc290375366"/>
            <w:r w:rsidRPr="00D146DB">
              <w:t>05. Genomföring med övertrycksventil</w:t>
            </w:r>
            <w:bookmarkEnd w:id="381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8B4C1AE" w14:textId="77777777" w:rsidR="00CB477D" w:rsidRPr="00D146DB" w:rsidRDefault="00CB477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4E67C20" w14:textId="77777777" w:rsidR="00CB477D" w:rsidRPr="00E5104D" w:rsidRDefault="00CB477D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027FFB" w:rsidRPr="00D146DB" w14:paraId="3046C528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69348C72" w14:textId="77777777" w:rsidR="00027FFB" w:rsidRPr="00D146DB" w:rsidRDefault="00027F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05a</w:t>
            </w:r>
          </w:p>
        </w:tc>
        <w:tc>
          <w:tcPr>
            <w:tcW w:w="4658" w:type="dxa"/>
            <w:vMerge w:val="restart"/>
          </w:tcPr>
          <w:p w14:paraId="1FFCF3CB" w14:textId="77777777" w:rsidR="00027FFB" w:rsidRPr="00D146DB" w:rsidRDefault="00027FFB" w:rsidP="000214CB">
            <w:pPr>
              <w:pStyle w:val="Kontrollpunkt"/>
            </w:pPr>
            <w:r>
              <w:t>En genomföring för</w:t>
            </w:r>
            <w:r w:rsidRPr="00D146DB">
              <w:t xml:space="preserve"> övertrycksventil finns per ventilationsaggregat.</w:t>
            </w:r>
          </w:p>
        </w:tc>
        <w:tc>
          <w:tcPr>
            <w:tcW w:w="742" w:type="dxa"/>
          </w:tcPr>
          <w:p w14:paraId="46216852" w14:textId="77777777" w:rsidR="00027FFB" w:rsidRPr="00CD1BAD" w:rsidRDefault="00027F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AABE6C3" w14:textId="77777777" w:rsidR="00027FFB" w:rsidRPr="00D146DB" w:rsidRDefault="00027F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382" w:name="Kryss325"/>
        <w:tc>
          <w:tcPr>
            <w:tcW w:w="1320" w:type="dxa"/>
            <w:vMerge w:val="restart"/>
          </w:tcPr>
          <w:p w14:paraId="7FC07990" w14:textId="77777777" w:rsidR="00027FFB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82"/>
            <w:r w:rsidR="00027F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83" w:name="Kryss326"/>
          <w:p w14:paraId="16048865" w14:textId="77777777" w:rsidR="00027FFB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83"/>
            <w:r w:rsidR="00027F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84" w:name="Kryss327"/>
          <w:p w14:paraId="46F14091" w14:textId="77777777" w:rsidR="00027FFB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84"/>
            <w:r w:rsidR="00027F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027FFB" w:rsidRPr="00D146DB" w14:paraId="785F298B" w14:textId="77777777" w:rsidTr="00262B1F">
        <w:trPr>
          <w:trHeight w:val="304"/>
        </w:trPr>
        <w:tc>
          <w:tcPr>
            <w:tcW w:w="709" w:type="dxa"/>
            <w:vMerge/>
          </w:tcPr>
          <w:p w14:paraId="26065824" w14:textId="77777777" w:rsidR="00027FFB" w:rsidRPr="00D146DB" w:rsidRDefault="00027F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C7010ED" w14:textId="77777777" w:rsidR="00027FFB" w:rsidRPr="00D146DB" w:rsidRDefault="00027F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246489C" w14:textId="77777777" w:rsidR="00027FFB" w:rsidRDefault="00027FFB" w:rsidP="00027F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5C73D1" w14:textId="77777777" w:rsidR="00027FFB" w:rsidRPr="00D146DB" w:rsidRDefault="00027FFB" w:rsidP="00027F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ED40F64" w14:textId="77777777" w:rsidR="00027FFB" w:rsidRPr="00D146DB" w:rsidRDefault="00027F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5C9BEDE" w14:textId="77777777" w:rsidR="00CB477D" w:rsidRPr="00E5104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033C6531" w14:textId="77777777" w:rsidTr="00E028F4">
        <w:tc>
          <w:tcPr>
            <w:tcW w:w="1080" w:type="dxa"/>
          </w:tcPr>
          <w:bookmarkStart w:id="385" w:name="Kryss943"/>
          <w:p w14:paraId="57AC30C6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85"/>
            <w:r w:rsidR="00E028F4" w:rsidRPr="00D146DB">
              <w:rPr>
                <w:rFonts w:ascii="Arial" w:hAnsi="Arial"/>
                <w:sz w:val="20"/>
              </w:rPr>
              <w:t xml:space="preserve"> 05a-1</w:t>
            </w:r>
          </w:p>
        </w:tc>
        <w:tc>
          <w:tcPr>
            <w:tcW w:w="5026" w:type="dxa"/>
          </w:tcPr>
          <w:p w14:paraId="03D80BF4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Antalet </w:t>
            </w:r>
            <w:r>
              <w:rPr>
                <w:rFonts w:ascii="Arial" w:hAnsi="Arial"/>
                <w:sz w:val="20"/>
              </w:rPr>
              <w:t xml:space="preserve">genomföringar för </w:t>
            </w:r>
            <w:r w:rsidRPr="00D146DB">
              <w:rPr>
                <w:rFonts w:ascii="Arial" w:hAnsi="Arial"/>
                <w:sz w:val="20"/>
              </w:rPr>
              <w:t>övertrycksventiler är för få.</w:t>
            </w:r>
          </w:p>
        </w:tc>
        <w:tc>
          <w:tcPr>
            <w:tcW w:w="1334" w:type="dxa"/>
          </w:tcPr>
          <w:p w14:paraId="124F31F6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4BEA9BB1" w14:textId="77777777" w:rsidTr="00D146DB">
        <w:trPr>
          <w:trHeight w:val="80"/>
        </w:trPr>
        <w:tc>
          <w:tcPr>
            <w:tcW w:w="1080" w:type="dxa"/>
          </w:tcPr>
          <w:p w14:paraId="3F02AC78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49F3CC1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B05C1" w:rsidRPr="00D146DB" w14:paraId="2F1019AA" w14:textId="77777777" w:rsidTr="009B05C1">
        <w:trPr>
          <w:trHeight w:val="477"/>
        </w:trPr>
        <w:tc>
          <w:tcPr>
            <w:tcW w:w="1080" w:type="dxa"/>
            <w:vMerge w:val="restart"/>
          </w:tcPr>
          <w:p w14:paraId="0263BE81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47900F3D" w14:textId="77777777" w:rsidR="009B05C1" w:rsidRPr="00D146DB" w:rsidRDefault="009B05C1" w:rsidP="001D6F6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automatisk övertrycksventil </w:t>
            </w:r>
            <w:r>
              <w:rPr>
                <w:rFonts w:ascii="Arial" w:hAnsi="Arial"/>
                <w:sz w:val="20"/>
              </w:rPr>
              <w:t xml:space="preserve">med </w:t>
            </w:r>
            <w:r w:rsidRPr="00260FD5">
              <w:rPr>
                <w:rFonts w:ascii="Arial" w:hAnsi="Arial"/>
                <w:sz w:val="20"/>
              </w:rPr>
              <w:t>genomföring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skall monteras i luf</w:t>
            </w:r>
            <w:r>
              <w:rPr>
                <w:rFonts w:ascii="Arial" w:hAnsi="Arial"/>
                <w:sz w:val="20"/>
              </w:rPr>
              <w:t>tsluss enligt typlösning T05-102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6FB9" w14:textId="77777777" w:rsidR="009B05C1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1BC17DF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7ECB607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9B05C1" w:rsidRPr="00D146DB" w14:paraId="45DA3D80" w14:textId="77777777" w:rsidTr="0071368B">
        <w:trPr>
          <w:trHeight w:val="250"/>
        </w:trPr>
        <w:tc>
          <w:tcPr>
            <w:tcW w:w="1080" w:type="dxa"/>
            <w:vMerge/>
          </w:tcPr>
          <w:p w14:paraId="17B5508C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21DFD0C5" w14:textId="77777777" w:rsidR="009B05C1" w:rsidRPr="00D146DB" w:rsidRDefault="009B05C1" w:rsidP="00027F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2258DB1A" w14:textId="77777777" w:rsidR="009B05C1" w:rsidRPr="00CA7E69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60763529" w14:textId="77777777" w:rsidR="008A1268" w:rsidRPr="00972927" w:rsidRDefault="008A1268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91BE1" w:rsidRPr="00D146DB" w14:paraId="635A9C3B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31E241AF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05b</w:t>
            </w:r>
          </w:p>
        </w:tc>
        <w:tc>
          <w:tcPr>
            <w:tcW w:w="4658" w:type="dxa"/>
            <w:vMerge w:val="restart"/>
          </w:tcPr>
          <w:p w14:paraId="4FFE9D9B" w14:textId="77777777" w:rsidR="00C91BE1" w:rsidRPr="00D146DB" w:rsidRDefault="00C91BE1" w:rsidP="000214CB">
            <w:pPr>
              <w:pStyle w:val="Kontrollpunkt"/>
            </w:pPr>
            <w:r w:rsidRPr="00D146DB">
              <w:t>Övertrycksventil är av godkänd typ.</w:t>
            </w:r>
          </w:p>
        </w:tc>
        <w:tc>
          <w:tcPr>
            <w:tcW w:w="742" w:type="dxa"/>
          </w:tcPr>
          <w:p w14:paraId="75F124A3" w14:textId="77777777" w:rsidR="00C91BE1" w:rsidRPr="00CD1BAD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F177F8B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386" w:name="Kryss328"/>
        <w:tc>
          <w:tcPr>
            <w:tcW w:w="1320" w:type="dxa"/>
            <w:vMerge w:val="restart"/>
          </w:tcPr>
          <w:p w14:paraId="0384DAEE" w14:textId="77777777" w:rsidR="00C91BE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86"/>
            <w:r w:rsidR="00C91B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87" w:name="Kryss329"/>
          <w:p w14:paraId="1ACF915D" w14:textId="77777777" w:rsidR="00C91BE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87"/>
            <w:r w:rsidR="00C91B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88" w:name="Kryss330"/>
          <w:p w14:paraId="28085967" w14:textId="77777777" w:rsidR="00C91BE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88"/>
            <w:r w:rsidR="00C91B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91BE1" w:rsidRPr="00D146DB" w14:paraId="43A24269" w14:textId="77777777" w:rsidTr="00262B1F">
        <w:trPr>
          <w:trHeight w:val="304"/>
        </w:trPr>
        <w:tc>
          <w:tcPr>
            <w:tcW w:w="709" w:type="dxa"/>
            <w:vMerge/>
          </w:tcPr>
          <w:p w14:paraId="26287F24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AA25DA5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1EF6D6A" w14:textId="77777777" w:rsidR="00C91BE1" w:rsidRDefault="00C91BE1" w:rsidP="00C91B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94559B2" w14:textId="77777777" w:rsidR="00C91BE1" w:rsidRPr="00D146DB" w:rsidRDefault="00C91BE1" w:rsidP="00C91B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48EC182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2DA9A19" w14:textId="77777777" w:rsidR="00CB477D" w:rsidRPr="00E5104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4103D23F" w14:textId="77777777" w:rsidTr="00E028F4">
        <w:tc>
          <w:tcPr>
            <w:tcW w:w="1080" w:type="dxa"/>
          </w:tcPr>
          <w:bookmarkStart w:id="389" w:name="Kryss944"/>
          <w:p w14:paraId="575696C2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89"/>
            <w:r w:rsidR="00E028F4" w:rsidRPr="00D146DB">
              <w:rPr>
                <w:rFonts w:ascii="Arial" w:hAnsi="Arial"/>
                <w:sz w:val="20"/>
              </w:rPr>
              <w:t xml:space="preserve"> 05b-1</w:t>
            </w:r>
          </w:p>
        </w:tc>
        <w:tc>
          <w:tcPr>
            <w:tcW w:w="5026" w:type="dxa"/>
          </w:tcPr>
          <w:p w14:paraId="2FE27CF9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Övertrycksventil är inte av godkänd typ.</w:t>
            </w:r>
          </w:p>
        </w:tc>
        <w:tc>
          <w:tcPr>
            <w:tcW w:w="1334" w:type="dxa"/>
          </w:tcPr>
          <w:p w14:paraId="1EE136E6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3790F1B3" w14:textId="77777777" w:rsidTr="00D146DB">
        <w:trPr>
          <w:trHeight w:val="80"/>
        </w:trPr>
        <w:tc>
          <w:tcPr>
            <w:tcW w:w="1080" w:type="dxa"/>
          </w:tcPr>
          <w:p w14:paraId="4AA599AC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E052CB5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252E2" w:rsidRPr="00D146DB" w14:paraId="18477C0F" w14:textId="77777777" w:rsidTr="003252E2">
        <w:trPr>
          <w:trHeight w:val="510"/>
        </w:trPr>
        <w:tc>
          <w:tcPr>
            <w:tcW w:w="1080" w:type="dxa"/>
          </w:tcPr>
          <w:p w14:paraId="4E95209D" w14:textId="77777777" w:rsidR="003252E2" w:rsidRPr="00D146DB" w:rsidRDefault="003252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A1116E7" w14:textId="77777777" w:rsidR="003252E2" w:rsidRPr="00D146DB" w:rsidRDefault="003252E2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</w:t>
            </w:r>
            <w:r w:rsidR="002A651C">
              <w:rPr>
                <w:rFonts w:ascii="Arial" w:hAnsi="Arial"/>
                <w:sz w:val="20"/>
              </w:rPr>
              <w:t xml:space="preserve">automatisk </w:t>
            </w:r>
            <w:r w:rsidRPr="00D146DB">
              <w:rPr>
                <w:rFonts w:ascii="Arial" w:hAnsi="Arial"/>
                <w:sz w:val="20"/>
              </w:rPr>
              <w:t>övertrycksventil skall monteras. Se typlösning T05-101.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7D07" w14:textId="77777777" w:rsidR="003252E2" w:rsidRDefault="003252E2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6D1389B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3755B97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96F1AE0" w14:textId="77777777" w:rsidR="003252E2" w:rsidRDefault="003252E2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91BE1" w:rsidRPr="00D146DB" w14:paraId="56B0E210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0666CB89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05c</w:t>
            </w:r>
          </w:p>
        </w:tc>
        <w:tc>
          <w:tcPr>
            <w:tcW w:w="4658" w:type="dxa"/>
            <w:vMerge w:val="restart"/>
          </w:tcPr>
          <w:p w14:paraId="309AF72D" w14:textId="77777777" w:rsidR="00C91BE1" w:rsidRPr="00D146DB" w:rsidRDefault="00C91BE1" w:rsidP="000214CB">
            <w:pPr>
              <w:pStyle w:val="Kontrollpunkt"/>
            </w:pPr>
            <w:r w:rsidRPr="00D146DB">
              <w:t>Genomföring till övertrycksventil är riktigt ingjuten.</w:t>
            </w:r>
          </w:p>
        </w:tc>
        <w:tc>
          <w:tcPr>
            <w:tcW w:w="742" w:type="dxa"/>
          </w:tcPr>
          <w:p w14:paraId="440939DC" w14:textId="77777777" w:rsidR="00C91BE1" w:rsidRPr="00CD1BAD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0FD95D3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390" w:name="Kryss331"/>
        <w:tc>
          <w:tcPr>
            <w:tcW w:w="1320" w:type="dxa"/>
            <w:vMerge w:val="restart"/>
          </w:tcPr>
          <w:p w14:paraId="0B697E85" w14:textId="77777777" w:rsidR="00C91BE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0"/>
            <w:r w:rsidR="00C91B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91" w:name="Kryss332"/>
          <w:p w14:paraId="69277700" w14:textId="77777777" w:rsidR="00C91BE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1"/>
            <w:r w:rsidR="00C91B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92" w:name="Kryss333"/>
          <w:p w14:paraId="2A0D2E2B" w14:textId="77777777" w:rsidR="00C91BE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2"/>
            <w:r w:rsidR="00C91B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91BE1" w:rsidRPr="00D146DB" w14:paraId="39E9F5F1" w14:textId="77777777" w:rsidTr="00262B1F">
        <w:trPr>
          <w:trHeight w:val="304"/>
        </w:trPr>
        <w:tc>
          <w:tcPr>
            <w:tcW w:w="709" w:type="dxa"/>
            <w:vMerge/>
          </w:tcPr>
          <w:p w14:paraId="5ADD73BA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CAD8055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7212DF3" w14:textId="77777777" w:rsidR="00C91BE1" w:rsidRDefault="00C91BE1" w:rsidP="00C91B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EEC7A80" w14:textId="77777777" w:rsidR="00C91BE1" w:rsidRPr="00D146DB" w:rsidRDefault="00C91BE1" w:rsidP="00C91B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1245552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F8CFF82" w14:textId="77777777" w:rsidR="00CB477D" w:rsidRPr="00E5104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6E8B4064" w14:textId="77777777" w:rsidTr="00E028F4">
        <w:tc>
          <w:tcPr>
            <w:tcW w:w="1080" w:type="dxa"/>
          </w:tcPr>
          <w:bookmarkStart w:id="393" w:name="Kryss945"/>
          <w:p w14:paraId="3F32F9B7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3"/>
            <w:r w:rsidR="00E028F4" w:rsidRPr="00D146DB">
              <w:rPr>
                <w:rFonts w:ascii="Arial" w:hAnsi="Arial"/>
                <w:sz w:val="20"/>
              </w:rPr>
              <w:t xml:space="preserve"> 05c-1</w:t>
            </w:r>
          </w:p>
        </w:tc>
        <w:tc>
          <w:tcPr>
            <w:tcW w:w="5026" w:type="dxa"/>
          </w:tcPr>
          <w:p w14:paraId="21A2B301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Genomföring är dåligt ingjuten.</w:t>
            </w:r>
          </w:p>
        </w:tc>
        <w:tc>
          <w:tcPr>
            <w:tcW w:w="1334" w:type="dxa"/>
          </w:tcPr>
          <w:p w14:paraId="79B9F8D0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1E884908" w14:textId="77777777" w:rsidTr="00D146DB">
        <w:trPr>
          <w:trHeight w:val="80"/>
        </w:trPr>
        <w:tc>
          <w:tcPr>
            <w:tcW w:w="1080" w:type="dxa"/>
          </w:tcPr>
          <w:p w14:paraId="6F322DD8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3159880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252E2" w:rsidRPr="00D146DB" w14:paraId="3100F5F9" w14:textId="77777777" w:rsidTr="003252E2">
        <w:trPr>
          <w:trHeight w:val="510"/>
        </w:trPr>
        <w:tc>
          <w:tcPr>
            <w:tcW w:w="1080" w:type="dxa"/>
          </w:tcPr>
          <w:p w14:paraId="6D668C59" w14:textId="77777777" w:rsidR="003252E2" w:rsidRPr="00D146DB" w:rsidRDefault="003252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2232760" w14:textId="77777777" w:rsidR="003252E2" w:rsidRPr="00D146DB" w:rsidRDefault="003252E2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Håligheter skall ige</w:t>
            </w:r>
            <w:r>
              <w:rPr>
                <w:rFonts w:ascii="Arial" w:hAnsi="Arial"/>
                <w:sz w:val="20"/>
              </w:rPr>
              <w:t xml:space="preserve">nlagas enligt typlösning </w:t>
            </w:r>
            <w:r w:rsidR="003B08C9" w:rsidRPr="00C25773">
              <w:rPr>
                <w:rFonts w:ascii="Arial" w:hAnsi="Arial"/>
                <w:sz w:val="20"/>
              </w:rPr>
              <w:t>T12-102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36DC" w14:textId="77777777" w:rsidR="003252E2" w:rsidRDefault="003252E2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2077D79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46565D9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CE91785" w14:textId="77777777" w:rsidR="003252E2" w:rsidRDefault="003252E2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91BE1" w:rsidRPr="00D146DB" w14:paraId="6AD62498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6537F66C" w14:textId="77777777" w:rsidR="00C91BE1" w:rsidRPr="00D146DB" w:rsidRDefault="002A651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05d</w:t>
            </w:r>
          </w:p>
        </w:tc>
        <w:tc>
          <w:tcPr>
            <w:tcW w:w="4658" w:type="dxa"/>
            <w:vMerge w:val="restart"/>
          </w:tcPr>
          <w:p w14:paraId="2EF57469" w14:textId="77777777" w:rsidR="00C91BE1" w:rsidRPr="00D146DB" w:rsidRDefault="00C91BE1" w:rsidP="000214CB">
            <w:pPr>
              <w:pStyle w:val="Kontrollpunkt"/>
            </w:pPr>
            <w:r w:rsidRPr="00D146DB">
              <w:t>Automatisk övertrycksventil går att låsa i stängt läge.</w:t>
            </w:r>
          </w:p>
        </w:tc>
        <w:tc>
          <w:tcPr>
            <w:tcW w:w="742" w:type="dxa"/>
          </w:tcPr>
          <w:p w14:paraId="197FBE8F" w14:textId="77777777" w:rsidR="00C91BE1" w:rsidRPr="00CD1BAD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4BE2254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394" w:name="Kryss334"/>
        <w:tc>
          <w:tcPr>
            <w:tcW w:w="1320" w:type="dxa"/>
            <w:vMerge w:val="restart"/>
          </w:tcPr>
          <w:p w14:paraId="1D37DB11" w14:textId="77777777" w:rsidR="00C91BE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4"/>
            <w:r w:rsidR="00C91B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95" w:name="Kryss335"/>
          <w:p w14:paraId="02DBD9E5" w14:textId="77777777" w:rsidR="00C91BE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5"/>
            <w:r w:rsidR="00C91B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396" w:name="Kryss336"/>
          <w:p w14:paraId="4742DAF1" w14:textId="77777777" w:rsidR="00C91BE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6"/>
            <w:r w:rsidR="00C91B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91BE1" w:rsidRPr="00D146DB" w14:paraId="61683CB7" w14:textId="77777777" w:rsidTr="00262B1F">
        <w:trPr>
          <w:trHeight w:val="304"/>
        </w:trPr>
        <w:tc>
          <w:tcPr>
            <w:tcW w:w="709" w:type="dxa"/>
            <w:vMerge/>
          </w:tcPr>
          <w:p w14:paraId="3446D248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BFDDFC3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57DF9E1" w14:textId="77777777" w:rsidR="00C91BE1" w:rsidRDefault="00C91BE1" w:rsidP="00C91B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CE815DC" w14:textId="77777777" w:rsidR="00C91BE1" w:rsidRPr="00D146DB" w:rsidRDefault="00C91BE1" w:rsidP="00C91B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E9B9321" w14:textId="77777777" w:rsidR="00C91BE1" w:rsidRPr="00D146DB" w:rsidRDefault="00C91BE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6EE2FB0" w14:textId="77777777" w:rsidR="00CB477D" w:rsidRPr="00E5104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2826DE13" w14:textId="77777777" w:rsidTr="00E028F4">
        <w:tc>
          <w:tcPr>
            <w:tcW w:w="1080" w:type="dxa"/>
          </w:tcPr>
          <w:bookmarkStart w:id="397" w:name="Kryss946"/>
          <w:p w14:paraId="2AA872C4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7"/>
            <w:r w:rsidR="00E028F4" w:rsidRPr="00D146DB">
              <w:rPr>
                <w:rFonts w:ascii="Arial" w:hAnsi="Arial"/>
                <w:sz w:val="20"/>
              </w:rPr>
              <w:t xml:space="preserve"> 05</w:t>
            </w:r>
            <w:r w:rsidR="002A651C">
              <w:rPr>
                <w:rFonts w:ascii="Arial" w:hAnsi="Arial"/>
                <w:sz w:val="20"/>
              </w:rPr>
              <w:t>d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B479E8D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Övertrycksventil går inte att låsa i stängt läge.</w:t>
            </w:r>
          </w:p>
        </w:tc>
        <w:tc>
          <w:tcPr>
            <w:tcW w:w="1334" w:type="dxa"/>
          </w:tcPr>
          <w:p w14:paraId="259A366E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5EEC4BE0" w14:textId="77777777" w:rsidTr="00D146DB">
        <w:trPr>
          <w:trHeight w:val="80"/>
        </w:trPr>
        <w:tc>
          <w:tcPr>
            <w:tcW w:w="1080" w:type="dxa"/>
          </w:tcPr>
          <w:p w14:paraId="762236A5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9975D8B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252E2" w:rsidRPr="00D146DB" w14:paraId="3E8B360F" w14:textId="77777777" w:rsidTr="003252E2">
        <w:trPr>
          <w:trHeight w:val="510"/>
        </w:trPr>
        <w:tc>
          <w:tcPr>
            <w:tcW w:w="1080" w:type="dxa"/>
          </w:tcPr>
          <w:p w14:paraId="2A27BAED" w14:textId="77777777" w:rsidR="003252E2" w:rsidRPr="00D146DB" w:rsidRDefault="003252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13AD4D0" w14:textId="77777777" w:rsidR="003252E2" w:rsidRPr="00D146DB" w:rsidRDefault="003252E2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Stängningsanordning skall justeras eller bytas.  Se typlösning T05-101.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0AAD" w14:textId="77777777" w:rsidR="003252E2" w:rsidRDefault="003252E2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4BD63E4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0AE01E3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DA5BA0F" w14:textId="77777777" w:rsidR="003252E2" w:rsidRDefault="003252E2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02671F61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59DFBEC5" w14:textId="77777777" w:rsidR="0093592A" w:rsidRPr="00D146DB" w:rsidRDefault="002A651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05e</w:t>
            </w:r>
          </w:p>
        </w:tc>
        <w:tc>
          <w:tcPr>
            <w:tcW w:w="4658" w:type="dxa"/>
            <w:vMerge w:val="restart"/>
          </w:tcPr>
          <w:p w14:paraId="77A66600" w14:textId="77777777" w:rsidR="0093592A" w:rsidRPr="00D146DB" w:rsidRDefault="0093592A" w:rsidP="000214CB">
            <w:pPr>
              <w:pStyle w:val="Kontrollpunkt"/>
            </w:pPr>
            <w:r w:rsidRPr="00D146DB">
              <w:t>Automatisk övertrycksventil tätar och tätande anliggningsytor är fria från färg.</w:t>
            </w:r>
          </w:p>
        </w:tc>
        <w:tc>
          <w:tcPr>
            <w:tcW w:w="742" w:type="dxa"/>
          </w:tcPr>
          <w:p w14:paraId="45A4176B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32342CE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398" w:name="Kryss337"/>
        <w:tc>
          <w:tcPr>
            <w:tcW w:w="1320" w:type="dxa"/>
            <w:vMerge w:val="restart"/>
          </w:tcPr>
          <w:p w14:paraId="3AC6B7FF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8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399" w:name="Kryss338"/>
          <w:p w14:paraId="748D7F56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399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00" w:name="Kryss339"/>
          <w:p w14:paraId="735AEDF1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0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3E49720F" w14:textId="77777777" w:rsidTr="00262B1F">
        <w:trPr>
          <w:trHeight w:val="304"/>
        </w:trPr>
        <w:tc>
          <w:tcPr>
            <w:tcW w:w="709" w:type="dxa"/>
            <w:vMerge/>
          </w:tcPr>
          <w:p w14:paraId="492B8436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57BD966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B4FD701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0F7F6A3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3BDAAAD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2A980AB" w14:textId="77777777" w:rsidR="00CB477D" w:rsidRPr="00E5104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36CDD233" w14:textId="77777777" w:rsidTr="00E028F4">
        <w:tc>
          <w:tcPr>
            <w:tcW w:w="1080" w:type="dxa"/>
          </w:tcPr>
          <w:bookmarkStart w:id="401" w:name="Kryss947"/>
          <w:p w14:paraId="5BB9E414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1"/>
            <w:r w:rsidR="002A651C">
              <w:rPr>
                <w:rFonts w:ascii="Arial" w:hAnsi="Arial"/>
                <w:sz w:val="20"/>
              </w:rPr>
              <w:t xml:space="preserve"> 05e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56FC9CE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Övertrycksventil tätar inte.</w:t>
            </w:r>
          </w:p>
        </w:tc>
        <w:tc>
          <w:tcPr>
            <w:tcW w:w="1334" w:type="dxa"/>
          </w:tcPr>
          <w:p w14:paraId="2C9DA4F3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3D37242B" w14:textId="77777777" w:rsidTr="00D146DB">
        <w:trPr>
          <w:trHeight w:val="80"/>
        </w:trPr>
        <w:tc>
          <w:tcPr>
            <w:tcW w:w="1080" w:type="dxa"/>
          </w:tcPr>
          <w:p w14:paraId="1105B2CA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2A8B511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0278456C" w14:textId="77777777" w:rsidTr="00DA5DEC">
        <w:trPr>
          <w:trHeight w:val="510"/>
        </w:trPr>
        <w:tc>
          <w:tcPr>
            <w:tcW w:w="1080" w:type="dxa"/>
          </w:tcPr>
          <w:p w14:paraId="07735B0B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F786B2B" w14:textId="77777777" w:rsidR="00DA5DEC" w:rsidRPr="00D146DB" w:rsidRDefault="00DA5DE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Övertrycksventil skall justeras så att den tätar. Se typlösning T05-101.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36F8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1ADCD18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3A1D514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B0BFBF3" w14:textId="77777777" w:rsidR="00DA5DEC" w:rsidRDefault="00DA5DE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3D77C70C" w14:textId="77777777" w:rsidTr="00E028F4">
        <w:tc>
          <w:tcPr>
            <w:tcW w:w="1080" w:type="dxa"/>
          </w:tcPr>
          <w:bookmarkStart w:id="402" w:name="Kryss948"/>
          <w:p w14:paraId="75CD9090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2"/>
            <w:r w:rsidR="002A651C">
              <w:rPr>
                <w:rFonts w:ascii="Arial" w:hAnsi="Arial"/>
                <w:sz w:val="20"/>
              </w:rPr>
              <w:t xml:space="preserve"> 05e</w:t>
            </w:r>
            <w:r w:rsidR="00E028F4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A2FDBBF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Anliggningsytor är belagda med färg.</w:t>
            </w:r>
          </w:p>
        </w:tc>
        <w:tc>
          <w:tcPr>
            <w:tcW w:w="1334" w:type="dxa"/>
          </w:tcPr>
          <w:p w14:paraId="490E1CE8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23C08DE5" w14:textId="77777777" w:rsidTr="00D146DB">
        <w:trPr>
          <w:trHeight w:val="80"/>
        </w:trPr>
        <w:tc>
          <w:tcPr>
            <w:tcW w:w="1080" w:type="dxa"/>
          </w:tcPr>
          <w:p w14:paraId="371BFE3D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7F52CB2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40FFB9C9" w14:textId="77777777" w:rsidTr="00DA5DEC">
        <w:trPr>
          <w:trHeight w:val="510"/>
        </w:trPr>
        <w:tc>
          <w:tcPr>
            <w:tcW w:w="1080" w:type="dxa"/>
          </w:tcPr>
          <w:p w14:paraId="2D104CE1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562208A" w14:textId="77777777" w:rsidR="00DA5DEC" w:rsidRPr="00D146DB" w:rsidRDefault="00DA5DE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Anliggningsytor skall rensas från färg. </w:t>
            </w:r>
            <w:r w:rsidR="00E56149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Se typlösning T05-101.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2EF2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D20A11A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7D13C36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D872984" w14:textId="77777777" w:rsidR="00FC6280" w:rsidRDefault="00FC6280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35506A18" w14:textId="77777777" w:rsidR="00DA5DEC" w:rsidRPr="00E5104D" w:rsidRDefault="00FC6280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66020599" w14:textId="77777777" w:rsidTr="00262B1F">
        <w:trPr>
          <w:trHeight w:val="345"/>
        </w:trPr>
        <w:tc>
          <w:tcPr>
            <w:tcW w:w="709" w:type="dxa"/>
            <w:vMerge w:val="restart"/>
          </w:tcPr>
          <w:p w14:paraId="6902FCF3" w14:textId="77777777" w:rsidR="0093592A" w:rsidRPr="00D146DB" w:rsidRDefault="002A651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05f"/>
              </w:smartTagPr>
              <w:r>
                <w:rPr>
                  <w:rFonts w:ascii="Arial" w:hAnsi="Arial"/>
                  <w:sz w:val="22"/>
                  <w:szCs w:val="22"/>
                </w:rPr>
                <w:lastRenderedPageBreak/>
                <w:t>05f</w:t>
              </w:r>
            </w:smartTag>
          </w:p>
        </w:tc>
        <w:tc>
          <w:tcPr>
            <w:tcW w:w="4658" w:type="dxa"/>
            <w:vMerge w:val="restart"/>
          </w:tcPr>
          <w:p w14:paraId="32AED523" w14:textId="77777777" w:rsidR="0093592A" w:rsidRPr="00D146DB" w:rsidRDefault="002A651C" w:rsidP="000214CB">
            <w:pPr>
              <w:pStyle w:val="Kontrollpunkt"/>
            </w:pPr>
            <w:r>
              <w:t>Skruv</w:t>
            </w:r>
            <w:r w:rsidR="0093592A" w:rsidRPr="00D146DB">
              <w:t xml:space="preserve"> och packning finns mellan genom</w:t>
            </w:r>
            <w:r w:rsidR="00D155C5">
              <w:softHyphen/>
            </w:r>
            <w:r w:rsidR="0093592A" w:rsidRPr="00D146DB">
              <w:t>föring och automatisk övertrycksventil.</w:t>
            </w:r>
          </w:p>
        </w:tc>
        <w:tc>
          <w:tcPr>
            <w:tcW w:w="742" w:type="dxa"/>
          </w:tcPr>
          <w:p w14:paraId="783377E7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98BD11A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403" w:name="Kryss340"/>
        <w:tc>
          <w:tcPr>
            <w:tcW w:w="1320" w:type="dxa"/>
            <w:vMerge w:val="restart"/>
          </w:tcPr>
          <w:p w14:paraId="33E1B9C6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3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04" w:name="Kryss341"/>
          <w:p w14:paraId="75A0A6E9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4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05" w:name="Kryss342"/>
          <w:p w14:paraId="2F302B83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5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156AA241" w14:textId="77777777" w:rsidTr="00262B1F">
        <w:trPr>
          <w:trHeight w:val="345"/>
        </w:trPr>
        <w:tc>
          <w:tcPr>
            <w:tcW w:w="709" w:type="dxa"/>
            <w:vMerge/>
          </w:tcPr>
          <w:p w14:paraId="769DA395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89985A4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4A89774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2C723CA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CB4F6BF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6DF592D" w14:textId="77777777" w:rsidR="00CB477D" w:rsidRPr="00E5104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385506D9" w14:textId="77777777" w:rsidTr="00E028F4">
        <w:tc>
          <w:tcPr>
            <w:tcW w:w="1080" w:type="dxa"/>
          </w:tcPr>
          <w:bookmarkStart w:id="406" w:name="Kryss949"/>
          <w:p w14:paraId="316CEAB7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6"/>
            <w:r w:rsidR="002A651C">
              <w:rPr>
                <w:rFonts w:ascii="Arial" w:hAnsi="Arial"/>
                <w:sz w:val="20"/>
              </w:rPr>
              <w:t xml:space="preserve"> 05f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A754061" w14:textId="77777777" w:rsidR="00E028F4" w:rsidRPr="00D146DB" w:rsidRDefault="002A651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="00E028F4" w:rsidRPr="00D146DB">
              <w:rPr>
                <w:rFonts w:ascii="Arial" w:hAnsi="Arial"/>
                <w:sz w:val="20"/>
              </w:rPr>
              <w:t xml:space="preserve"> saknas mellan genomföring och ventil.</w:t>
            </w:r>
          </w:p>
        </w:tc>
        <w:tc>
          <w:tcPr>
            <w:tcW w:w="1334" w:type="dxa"/>
          </w:tcPr>
          <w:p w14:paraId="3F33912B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1C706CD7" w14:textId="77777777" w:rsidTr="00D146DB">
        <w:trPr>
          <w:trHeight w:val="80"/>
        </w:trPr>
        <w:tc>
          <w:tcPr>
            <w:tcW w:w="1080" w:type="dxa"/>
          </w:tcPr>
          <w:p w14:paraId="30F47FB6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ED42A88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538D1192" w14:textId="77777777" w:rsidTr="00DA5DEC">
        <w:trPr>
          <w:trHeight w:val="510"/>
        </w:trPr>
        <w:tc>
          <w:tcPr>
            <w:tcW w:w="1080" w:type="dxa"/>
          </w:tcPr>
          <w:p w14:paraId="200C27E2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D62D049" w14:textId="77777777" w:rsidR="00DA5DEC" w:rsidRPr="00D146DB" w:rsidRDefault="00DA5DE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</w:t>
            </w:r>
            <w:r w:rsidR="00676F2A">
              <w:rPr>
                <w:rFonts w:ascii="Arial" w:hAnsi="Arial"/>
                <w:sz w:val="20"/>
              </w:rPr>
              <w:t>tgärd: Ny skruv skall monteras.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 w:rsidR="00E56149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>T05-101.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496D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E56AA53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DD0EFD1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5E7F690" w14:textId="77777777" w:rsidR="00DA5DEC" w:rsidRDefault="00DA5DE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38B908B7" w14:textId="77777777" w:rsidTr="00E028F4">
        <w:tc>
          <w:tcPr>
            <w:tcW w:w="1080" w:type="dxa"/>
          </w:tcPr>
          <w:bookmarkStart w:id="407" w:name="Kryss950"/>
          <w:p w14:paraId="0EEADB11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7"/>
            <w:r w:rsidR="002A651C">
              <w:rPr>
                <w:rFonts w:ascii="Arial" w:hAnsi="Arial"/>
                <w:sz w:val="20"/>
              </w:rPr>
              <w:t xml:space="preserve"> 05f</w:t>
            </w:r>
            <w:r w:rsidR="00E028F4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2E2CC1A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Packning saknas mellan genomföring och ventil.</w:t>
            </w:r>
          </w:p>
        </w:tc>
        <w:tc>
          <w:tcPr>
            <w:tcW w:w="1334" w:type="dxa"/>
          </w:tcPr>
          <w:p w14:paraId="31BCF2BD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380506CB" w14:textId="77777777" w:rsidTr="00D146DB">
        <w:trPr>
          <w:trHeight w:val="80"/>
        </w:trPr>
        <w:tc>
          <w:tcPr>
            <w:tcW w:w="1080" w:type="dxa"/>
          </w:tcPr>
          <w:p w14:paraId="2D9015F8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BA79B7F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575F59C6" w14:textId="77777777" w:rsidTr="00DA5DEC">
        <w:trPr>
          <w:trHeight w:val="510"/>
        </w:trPr>
        <w:tc>
          <w:tcPr>
            <w:tcW w:w="1080" w:type="dxa"/>
          </w:tcPr>
          <w:p w14:paraId="33E2614E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EBBB2B9" w14:textId="77777777" w:rsidR="00DA5DEC" w:rsidRPr="00D146DB" w:rsidRDefault="00DA5DE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packning skall monteras.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Se typlösning T05-101.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1E53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BCC3C0D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528C020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003EC15" w14:textId="77777777" w:rsidR="002A651C" w:rsidRDefault="002A651C" w:rsidP="002A651C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A651C" w:rsidRPr="00D146DB" w14:paraId="40C0BA3F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31848B5D" w14:textId="77777777" w:rsidR="002A651C" w:rsidRPr="00D146DB" w:rsidRDefault="002A651C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05g</w:t>
            </w:r>
          </w:p>
        </w:tc>
        <w:tc>
          <w:tcPr>
            <w:tcW w:w="4658" w:type="dxa"/>
            <w:vMerge w:val="restart"/>
          </w:tcPr>
          <w:p w14:paraId="44E34F4B" w14:textId="77777777" w:rsidR="002A651C" w:rsidRPr="00D146DB" w:rsidRDefault="002A651C" w:rsidP="000214CB">
            <w:pPr>
              <w:pStyle w:val="Kontrollpunkt"/>
            </w:pPr>
            <w:r>
              <w:t>Automatisk ö</w:t>
            </w:r>
            <w:r w:rsidRPr="00D146DB">
              <w:t xml:space="preserve">vertrycksventil är lodrätt </w:t>
            </w:r>
            <w:r w:rsidRPr="00394B27">
              <w:t>monterad</w:t>
            </w:r>
            <w:r w:rsidR="005B17E6" w:rsidRPr="00394B27">
              <w:t xml:space="preserve"> på insida skyddsrum</w:t>
            </w:r>
            <w:r w:rsidRPr="00394B27">
              <w:t>.</w:t>
            </w:r>
          </w:p>
        </w:tc>
        <w:tc>
          <w:tcPr>
            <w:tcW w:w="742" w:type="dxa"/>
          </w:tcPr>
          <w:p w14:paraId="5F65D61C" w14:textId="77777777" w:rsidR="002A651C" w:rsidRPr="00CD1BAD" w:rsidRDefault="002A651C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0D3DADE" w14:textId="77777777" w:rsidR="002A651C" w:rsidRPr="00D146DB" w:rsidRDefault="002A651C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  <w:r w:rsidRPr="00D146DB">
              <w:rPr>
                <w:rFonts w:ascii="Arial" w:hAnsi="Arial"/>
                <w:sz w:val="22"/>
                <w:szCs w:val="22"/>
              </w:rPr>
              <w:t>|2|3</w:t>
            </w:r>
          </w:p>
        </w:tc>
        <w:bookmarkStart w:id="408" w:name="Kryss343"/>
        <w:tc>
          <w:tcPr>
            <w:tcW w:w="1320" w:type="dxa"/>
            <w:vMerge w:val="restart"/>
          </w:tcPr>
          <w:p w14:paraId="3A8069AA" w14:textId="77777777" w:rsidR="002A651C" w:rsidRPr="00D146DB" w:rsidRDefault="006F30C5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8"/>
            <w:r w:rsidR="002A651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09" w:name="Kryss344"/>
          <w:p w14:paraId="6B6271A0" w14:textId="77777777" w:rsidR="002A651C" w:rsidRPr="00D146DB" w:rsidRDefault="006F30C5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09"/>
            <w:r w:rsidR="002A651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10" w:name="Kryss345"/>
          <w:p w14:paraId="3AAE0348" w14:textId="77777777" w:rsidR="002A651C" w:rsidRPr="00D146DB" w:rsidRDefault="006F30C5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0"/>
            <w:r w:rsidR="002A651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A651C" w:rsidRPr="00D146DB" w14:paraId="223FF99B" w14:textId="77777777" w:rsidTr="00262B1F">
        <w:trPr>
          <w:trHeight w:val="304"/>
        </w:trPr>
        <w:tc>
          <w:tcPr>
            <w:tcW w:w="709" w:type="dxa"/>
            <w:vMerge/>
          </w:tcPr>
          <w:p w14:paraId="3CB5DB9A" w14:textId="77777777" w:rsidR="002A651C" w:rsidRPr="00D146DB" w:rsidRDefault="002A651C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7B67F2F" w14:textId="77777777" w:rsidR="002A651C" w:rsidRPr="00D146DB" w:rsidRDefault="002A651C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F39F88E" w14:textId="77777777" w:rsidR="002A651C" w:rsidRDefault="002A651C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E012832" w14:textId="77777777" w:rsidR="002A651C" w:rsidRPr="00D146DB" w:rsidRDefault="002A651C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D6FBA03" w14:textId="77777777" w:rsidR="002A651C" w:rsidRPr="00D146DB" w:rsidRDefault="002A651C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B577419" w14:textId="77777777" w:rsidR="002A651C" w:rsidRPr="0061623C" w:rsidRDefault="002A651C" w:rsidP="002A651C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A651C" w:rsidRPr="00D146DB" w14:paraId="1C2D2A09" w14:textId="77777777" w:rsidTr="001C5C99">
        <w:tc>
          <w:tcPr>
            <w:tcW w:w="1080" w:type="dxa"/>
          </w:tcPr>
          <w:bookmarkStart w:id="411" w:name="Kryss951"/>
          <w:p w14:paraId="350D8CD1" w14:textId="77777777" w:rsidR="002A651C" w:rsidRPr="00D146DB" w:rsidRDefault="004D0C20" w:rsidP="001C5C99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1"/>
            <w:r w:rsidR="002A651C">
              <w:rPr>
                <w:rFonts w:ascii="Arial" w:hAnsi="Arial"/>
                <w:sz w:val="20"/>
              </w:rPr>
              <w:t xml:space="preserve"> 05g</w:t>
            </w:r>
            <w:r w:rsidR="002A651C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3E00E6E" w14:textId="77777777" w:rsidR="002A651C" w:rsidRPr="00D146DB" w:rsidRDefault="002A651C" w:rsidP="001C5C9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Automatisk ö</w:t>
            </w:r>
            <w:r w:rsidRPr="00D146DB">
              <w:rPr>
                <w:rFonts w:ascii="Arial" w:hAnsi="Arial"/>
                <w:sz w:val="20"/>
              </w:rPr>
              <w:t>vertrycksventil är inte monterad lodrätt.</w:t>
            </w:r>
          </w:p>
        </w:tc>
        <w:tc>
          <w:tcPr>
            <w:tcW w:w="1334" w:type="dxa"/>
          </w:tcPr>
          <w:p w14:paraId="2596905E" w14:textId="77777777" w:rsidR="002A651C" w:rsidRPr="00D146DB" w:rsidRDefault="002A651C" w:rsidP="001C5C9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A651C" w:rsidRPr="00D146DB" w14:paraId="103C5822" w14:textId="77777777" w:rsidTr="001C5C99">
        <w:trPr>
          <w:trHeight w:val="131"/>
        </w:trPr>
        <w:tc>
          <w:tcPr>
            <w:tcW w:w="1080" w:type="dxa"/>
          </w:tcPr>
          <w:p w14:paraId="0BB2647A" w14:textId="77777777" w:rsidR="002A651C" w:rsidRPr="00D146DB" w:rsidRDefault="002A651C" w:rsidP="001C5C99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5C5618E" w14:textId="77777777" w:rsidR="002A651C" w:rsidRPr="00D146DB" w:rsidRDefault="002A651C" w:rsidP="001C5C9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A651C" w:rsidRPr="00D146DB" w14:paraId="598F141E" w14:textId="77777777" w:rsidTr="001C5C99">
        <w:trPr>
          <w:trHeight w:val="510"/>
        </w:trPr>
        <w:tc>
          <w:tcPr>
            <w:tcW w:w="1080" w:type="dxa"/>
          </w:tcPr>
          <w:p w14:paraId="760DD821" w14:textId="77777777" w:rsidR="002A651C" w:rsidRPr="00D146DB" w:rsidRDefault="002A651C" w:rsidP="001C5C99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C296AA5" w14:textId="77777777" w:rsidR="005B17E6" w:rsidRPr="00D146DB" w:rsidRDefault="002A651C" w:rsidP="005B17E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Övertrycksventil skall ju</w:t>
            </w:r>
            <w:r>
              <w:rPr>
                <w:rFonts w:ascii="Arial" w:hAnsi="Arial"/>
                <w:sz w:val="20"/>
              </w:rPr>
              <w:t>steras enligt typlösning T05-103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EAC6" w14:textId="77777777" w:rsidR="002A651C" w:rsidRDefault="002A651C" w:rsidP="001C5C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AF77590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65E1AA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B17E6" w:rsidRPr="00394B27" w14:paraId="4C943E72" w14:textId="77777777" w:rsidTr="00EB3DF4">
        <w:tc>
          <w:tcPr>
            <w:tcW w:w="1080" w:type="dxa"/>
          </w:tcPr>
          <w:p w14:paraId="6103A92D" w14:textId="77777777" w:rsidR="005B17E6" w:rsidRDefault="005B17E6" w:rsidP="00EB3DF4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</w:p>
          <w:bookmarkStart w:id="412" w:name="Kryss952"/>
          <w:p w14:paraId="647DFADD" w14:textId="77777777" w:rsidR="005B17E6" w:rsidRPr="00394B27" w:rsidRDefault="004D0C20" w:rsidP="00EB3DF4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2"/>
            <w:r w:rsidR="005B17E6" w:rsidRPr="00394B27">
              <w:rPr>
                <w:rFonts w:ascii="Arial" w:hAnsi="Arial"/>
                <w:sz w:val="20"/>
              </w:rPr>
              <w:t xml:space="preserve"> 05g-2</w:t>
            </w:r>
          </w:p>
        </w:tc>
        <w:tc>
          <w:tcPr>
            <w:tcW w:w="5026" w:type="dxa"/>
          </w:tcPr>
          <w:p w14:paraId="500DD01E" w14:textId="77777777" w:rsidR="005B17E6" w:rsidRPr="00394B27" w:rsidRDefault="005B17E6" w:rsidP="00EB3DF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  <w:p w14:paraId="3CF5F4F4" w14:textId="77777777" w:rsidR="005B17E6" w:rsidRPr="00394B27" w:rsidRDefault="005B17E6" w:rsidP="005B17E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394B27">
              <w:rPr>
                <w:rFonts w:ascii="Arial" w:hAnsi="Arial"/>
                <w:sz w:val="20"/>
              </w:rPr>
              <w:t>Fel: Övertrycksventil är placerad på utsida skyddsrum.</w:t>
            </w:r>
          </w:p>
        </w:tc>
        <w:tc>
          <w:tcPr>
            <w:tcW w:w="1334" w:type="dxa"/>
          </w:tcPr>
          <w:p w14:paraId="42C2F741" w14:textId="77777777" w:rsidR="005B17E6" w:rsidRPr="00394B27" w:rsidRDefault="005B17E6" w:rsidP="00EB3DF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B17E6" w:rsidRPr="00394B27" w14:paraId="2A81D1E1" w14:textId="77777777" w:rsidTr="00EB3DF4">
        <w:trPr>
          <w:trHeight w:val="131"/>
        </w:trPr>
        <w:tc>
          <w:tcPr>
            <w:tcW w:w="1080" w:type="dxa"/>
          </w:tcPr>
          <w:p w14:paraId="6E2C8057" w14:textId="77777777" w:rsidR="005B17E6" w:rsidRPr="00394B27" w:rsidRDefault="005B17E6" w:rsidP="00EB3DF4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C447D25" w14:textId="77777777" w:rsidR="005B17E6" w:rsidRPr="00394B27" w:rsidRDefault="005B17E6" w:rsidP="00EB3DF4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B17E6" w:rsidRPr="00D146DB" w14:paraId="6966B4D7" w14:textId="77777777" w:rsidTr="00EB3DF4">
        <w:trPr>
          <w:trHeight w:val="510"/>
        </w:trPr>
        <w:tc>
          <w:tcPr>
            <w:tcW w:w="1080" w:type="dxa"/>
          </w:tcPr>
          <w:p w14:paraId="515D6B9F" w14:textId="77777777" w:rsidR="005B17E6" w:rsidRPr="00394B27" w:rsidRDefault="005B17E6" w:rsidP="00EB3DF4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7F68629" w14:textId="77777777" w:rsidR="005B17E6" w:rsidRPr="00394B27" w:rsidRDefault="005B17E6" w:rsidP="00C837F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394B27">
              <w:rPr>
                <w:rFonts w:ascii="Arial" w:hAnsi="Arial"/>
                <w:sz w:val="20"/>
              </w:rPr>
              <w:t xml:space="preserve">Åtgärd: Övertrycksventil skall </w:t>
            </w:r>
            <w:r w:rsidR="00C837F1" w:rsidRPr="00394B27">
              <w:rPr>
                <w:rFonts w:ascii="Arial" w:hAnsi="Arial"/>
                <w:sz w:val="20"/>
              </w:rPr>
              <w:t>vändas</w:t>
            </w:r>
            <w:r w:rsidRPr="00394B27">
              <w:rPr>
                <w:rFonts w:ascii="Arial" w:hAnsi="Arial"/>
                <w:sz w:val="20"/>
              </w:rPr>
              <w:t xml:space="preserve"> enligt typlösning T05-10</w:t>
            </w:r>
            <w:r w:rsidR="00C837F1" w:rsidRPr="00394B27">
              <w:rPr>
                <w:rFonts w:ascii="Arial" w:hAnsi="Arial"/>
                <w:sz w:val="20"/>
              </w:rPr>
              <w:t>5</w:t>
            </w:r>
            <w:r w:rsidRPr="00394B27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8CBE" w14:textId="77777777" w:rsidR="005B17E6" w:rsidRDefault="005B17E6" w:rsidP="00EB3DF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394B27">
              <w:rPr>
                <w:rFonts w:ascii="Arial" w:hAnsi="Arial"/>
                <w:sz w:val="16"/>
                <w:szCs w:val="16"/>
              </w:rPr>
              <w:t>Mängd:</w:t>
            </w:r>
          </w:p>
          <w:p w14:paraId="79751130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B21592C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4347D5D" w14:textId="77777777" w:rsidR="002A651C" w:rsidRPr="00FC6280" w:rsidRDefault="002A651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319BFF9B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0CBA29C9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05h</w:t>
            </w:r>
          </w:p>
        </w:tc>
        <w:tc>
          <w:tcPr>
            <w:tcW w:w="4658" w:type="dxa"/>
            <w:vMerge w:val="restart"/>
          </w:tcPr>
          <w:p w14:paraId="5CE1C50E" w14:textId="77777777" w:rsidR="0093592A" w:rsidRPr="00D146DB" w:rsidRDefault="0093592A" w:rsidP="000214CB">
            <w:pPr>
              <w:pStyle w:val="Kontrollpunkt"/>
            </w:pPr>
            <w:r w:rsidRPr="00D146DB">
              <w:t>Automatisk övertrycksventil har splitterskydd.</w:t>
            </w:r>
          </w:p>
        </w:tc>
        <w:tc>
          <w:tcPr>
            <w:tcW w:w="742" w:type="dxa"/>
          </w:tcPr>
          <w:p w14:paraId="5C519D66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21040CD" w14:textId="77777777" w:rsidR="0093592A" w:rsidRPr="00D146DB" w:rsidRDefault="002A651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  <w:r w:rsidR="0093592A" w:rsidRPr="00D146DB">
              <w:rPr>
                <w:rFonts w:ascii="Arial" w:hAnsi="Arial"/>
                <w:sz w:val="22"/>
                <w:szCs w:val="22"/>
              </w:rPr>
              <w:t>|2|3</w:t>
            </w:r>
          </w:p>
        </w:tc>
        <w:bookmarkStart w:id="413" w:name="Kryss346"/>
        <w:tc>
          <w:tcPr>
            <w:tcW w:w="1320" w:type="dxa"/>
            <w:vMerge w:val="restart"/>
          </w:tcPr>
          <w:p w14:paraId="0492BDC9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3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14" w:name="Kryss347"/>
          <w:p w14:paraId="0C877C2C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4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15" w:name="Kryss348"/>
          <w:p w14:paraId="44B367A5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5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4ADDAB7A" w14:textId="77777777" w:rsidTr="00262B1F">
        <w:trPr>
          <w:trHeight w:val="304"/>
        </w:trPr>
        <w:tc>
          <w:tcPr>
            <w:tcW w:w="709" w:type="dxa"/>
            <w:vMerge/>
          </w:tcPr>
          <w:p w14:paraId="48A9AEE8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0A7CCB4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064E7BD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A1B090A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A369421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50839F8" w14:textId="77777777" w:rsidR="00CB477D" w:rsidRPr="00E5104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53983CBF" w14:textId="77777777" w:rsidTr="00E028F4">
        <w:tc>
          <w:tcPr>
            <w:tcW w:w="1080" w:type="dxa"/>
          </w:tcPr>
          <w:bookmarkStart w:id="416" w:name="Kryss953"/>
          <w:p w14:paraId="17A49FFC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6"/>
            <w:r w:rsidR="00E028F4" w:rsidRPr="00D146DB">
              <w:rPr>
                <w:rFonts w:ascii="Arial" w:hAnsi="Arial"/>
                <w:sz w:val="20"/>
              </w:rPr>
              <w:t xml:space="preserve"> 05h-1</w:t>
            </w:r>
          </w:p>
        </w:tc>
        <w:tc>
          <w:tcPr>
            <w:tcW w:w="5026" w:type="dxa"/>
          </w:tcPr>
          <w:p w14:paraId="219A4590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Övertrycksventil saknar splitterskydd i form av skyddande vägg eller skyddsplåt.</w:t>
            </w:r>
          </w:p>
        </w:tc>
        <w:tc>
          <w:tcPr>
            <w:tcW w:w="1334" w:type="dxa"/>
          </w:tcPr>
          <w:p w14:paraId="366B75F0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3F585427" w14:textId="77777777" w:rsidTr="00D146DB">
        <w:trPr>
          <w:trHeight w:val="80"/>
        </w:trPr>
        <w:tc>
          <w:tcPr>
            <w:tcW w:w="1080" w:type="dxa"/>
          </w:tcPr>
          <w:p w14:paraId="125F4CF2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D17A66B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42E8B314" w14:textId="77777777" w:rsidTr="00DA5DEC">
        <w:trPr>
          <w:trHeight w:val="510"/>
        </w:trPr>
        <w:tc>
          <w:tcPr>
            <w:tcW w:w="1080" w:type="dxa"/>
          </w:tcPr>
          <w:p w14:paraId="3AA12A9E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3ECD00E" w14:textId="77777777" w:rsidR="00DA5DEC" w:rsidRPr="00D146DB" w:rsidRDefault="00DA5DEC" w:rsidP="009359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skyddsplåt skall ano</w:t>
            </w:r>
            <w:r>
              <w:rPr>
                <w:rFonts w:ascii="Arial" w:hAnsi="Arial"/>
                <w:sz w:val="20"/>
              </w:rPr>
              <w:t>rdnas enligt typlösning T05-104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8F10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3DB3AD2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C6C543E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42AD6F6" w14:textId="77777777" w:rsidR="002A651C" w:rsidRPr="00E5104D" w:rsidRDefault="002A651C" w:rsidP="002A651C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7AA6F680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2A858D43" w14:textId="77777777" w:rsidR="0093592A" w:rsidRPr="0093592A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05i</w:t>
            </w:r>
          </w:p>
        </w:tc>
        <w:tc>
          <w:tcPr>
            <w:tcW w:w="4658" w:type="dxa"/>
            <w:vMerge w:val="restart"/>
          </w:tcPr>
          <w:p w14:paraId="6088FA69" w14:textId="77777777" w:rsidR="0093592A" w:rsidRPr="00D146DB" w:rsidRDefault="0093592A" w:rsidP="000214CB">
            <w:pPr>
              <w:pStyle w:val="Kontrollpunkt"/>
            </w:pPr>
            <w:r w:rsidRPr="00D146DB">
              <w:rPr>
                <w:spacing w:val="-4"/>
              </w:rPr>
              <w:t xml:space="preserve">Genomföring till </w:t>
            </w:r>
            <w:r w:rsidRPr="00D146DB">
              <w:rPr>
                <w:spacing w:val="-2"/>
              </w:rPr>
              <w:t>övertrycksventil finns i yttre begränsningsvägg till luftsluss.</w:t>
            </w:r>
          </w:p>
        </w:tc>
        <w:tc>
          <w:tcPr>
            <w:tcW w:w="742" w:type="dxa"/>
          </w:tcPr>
          <w:p w14:paraId="01FB7B65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7B97EBA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417" w:name="Kryss349"/>
        <w:tc>
          <w:tcPr>
            <w:tcW w:w="1320" w:type="dxa"/>
            <w:vMerge w:val="restart"/>
          </w:tcPr>
          <w:p w14:paraId="123F5F6C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7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18" w:name="Kryss350"/>
          <w:p w14:paraId="243C5F0B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8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19" w:name="Kryss351"/>
          <w:p w14:paraId="3B16F44D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19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25C54F32" w14:textId="77777777" w:rsidTr="00262B1F">
        <w:trPr>
          <w:trHeight w:val="304"/>
        </w:trPr>
        <w:tc>
          <w:tcPr>
            <w:tcW w:w="709" w:type="dxa"/>
            <w:vMerge/>
          </w:tcPr>
          <w:p w14:paraId="724B861B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664B284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02163C4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BFD5309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0674B6C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D7BE64A" w14:textId="77777777" w:rsidR="00CB477D" w:rsidRPr="00264DC6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63CA76B4" w14:textId="77777777" w:rsidTr="00E028F4">
        <w:tc>
          <w:tcPr>
            <w:tcW w:w="1080" w:type="dxa"/>
          </w:tcPr>
          <w:bookmarkStart w:id="420" w:name="Kryss954"/>
          <w:p w14:paraId="353E7668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0"/>
            <w:r w:rsidR="00E028F4">
              <w:rPr>
                <w:rFonts w:ascii="Arial" w:hAnsi="Arial"/>
                <w:sz w:val="20"/>
              </w:rPr>
              <w:t xml:space="preserve"> 05i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8513F3C" w14:textId="77777777" w:rsidR="00E028F4" w:rsidRPr="00D146DB" w:rsidRDefault="00E028F4" w:rsidP="001D6F6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Genomföring för övertrycksventil i yttre </w:t>
            </w:r>
            <w:r w:rsidRPr="00260FD5">
              <w:rPr>
                <w:rFonts w:ascii="Arial" w:hAnsi="Arial"/>
                <w:sz w:val="20"/>
              </w:rPr>
              <w:t>begränsningsvägg</w:t>
            </w:r>
            <w:r w:rsidRPr="00D146DB">
              <w:rPr>
                <w:rFonts w:ascii="Arial" w:hAnsi="Arial"/>
                <w:sz w:val="20"/>
              </w:rPr>
              <w:t xml:space="preserve"> till luftsluss saknas.</w:t>
            </w:r>
          </w:p>
        </w:tc>
        <w:tc>
          <w:tcPr>
            <w:tcW w:w="1334" w:type="dxa"/>
          </w:tcPr>
          <w:p w14:paraId="1FF3B744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0A01672C" w14:textId="77777777" w:rsidTr="00D146DB">
        <w:trPr>
          <w:trHeight w:val="80"/>
        </w:trPr>
        <w:tc>
          <w:tcPr>
            <w:tcW w:w="1080" w:type="dxa"/>
          </w:tcPr>
          <w:p w14:paraId="6938D0C6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3AE1FA9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4384EB6B" w14:textId="77777777" w:rsidTr="00DA5DEC">
        <w:trPr>
          <w:trHeight w:val="510"/>
        </w:trPr>
        <w:tc>
          <w:tcPr>
            <w:tcW w:w="1080" w:type="dxa"/>
          </w:tcPr>
          <w:p w14:paraId="72DFAF1D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A4DEB37" w14:textId="77777777" w:rsidR="00DA5DEC" w:rsidRPr="00D146DB" w:rsidRDefault="00DA5DEC" w:rsidP="009359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automatisk övertrycksventil skall an</w:t>
            </w:r>
            <w:r>
              <w:rPr>
                <w:rFonts w:ascii="Arial" w:hAnsi="Arial"/>
                <w:sz w:val="20"/>
              </w:rPr>
              <w:t>ordnas enligt typlösning T05-102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643C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323480A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8F4CDE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D4841B5" w14:textId="77777777" w:rsidR="00DA5DEC" w:rsidRDefault="00DA5DE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591600CC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380DB4CA" w14:textId="77777777" w:rsidR="0093592A" w:rsidRPr="0093592A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05j</w:t>
            </w:r>
          </w:p>
        </w:tc>
        <w:tc>
          <w:tcPr>
            <w:tcW w:w="4658" w:type="dxa"/>
            <w:vMerge w:val="restart"/>
          </w:tcPr>
          <w:p w14:paraId="00DD82C7" w14:textId="77777777" w:rsidR="0093592A" w:rsidRPr="00D146DB" w:rsidRDefault="0093592A" w:rsidP="000214CB">
            <w:pPr>
              <w:pStyle w:val="Kontrollpunkt"/>
            </w:pPr>
            <w:r w:rsidRPr="00D146DB">
              <w:t>Ö</w:t>
            </w:r>
            <w:r w:rsidR="002A651C">
              <w:t>vertrycksventilen saknar rostangrepp</w:t>
            </w:r>
            <w:r w:rsidRPr="00D146DB">
              <w:t>.</w:t>
            </w:r>
          </w:p>
        </w:tc>
        <w:tc>
          <w:tcPr>
            <w:tcW w:w="742" w:type="dxa"/>
          </w:tcPr>
          <w:p w14:paraId="4CEEB428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C822E48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421" w:name="Kryss352"/>
        <w:tc>
          <w:tcPr>
            <w:tcW w:w="1320" w:type="dxa"/>
            <w:vMerge w:val="restart"/>
          </w:tcPr>
          <w:p w14:paraId="29367DF6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1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22" w:name="Kryss353"/>
          <w:p w14:paraId="2A8B1F4F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2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23" w:name="Kryss354"/>
          <w:p w14:paraId="363CE47B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3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0BC8F830" w14:textId="77777777" w:rsidTr="00262B1F">
        <w:trPr>
          <w:trHeight w:val="304"/>
        </w:trPr>
        <w:tc>
          <w:tcPr>
            <w:tcW w:w="709" w:type="dxa"/>
            <w:vMerge/>
          </w:tcPr>
          <w:p w14:paraId="3C298234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F74D48B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00A8F31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0243B92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90E11AD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7E5F0DA" w14:textId="77777777" w:rsidR="00CB477D" w:rsidRPr="00264DC6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22F27D68" w14:textId="77777777" w:rsidTr="00E028F4">
        <w:tc>
          <w:tcPr>
            <w:tcW w:w="1080" w:type="dxa"/>
          </w:tcPr>
          <w:bookmarkStart w:id="424" w:name="Kryss955"/>
          <w:p w14:paraId="0B55A381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4"/>
            <w:r w:rsidR="00E028F4">
              <w:rPr>
                <w:rFonts w:ascii="Arial" w:hAnsi="Arial"/>
                <w:sz w:val="20"/>
              </w:rPr>
              <w:t xml:space="preserve"> 05j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F6E4A33" w14:textId="77777777" w:rsidR="00E028F4" w:rsidRPr="00D146DB" w:rsidRDefault="002A651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Övertrycksventil</w:t>
            </w:r>
            <w:r w:rsidR="00E028F4" w:rsidRPr="00D146DB">
              <w:rPr>
                <w:rFonts w:ascii="Arial" w:hAnsi="Arial"/>
                <w:sz w:val="20"/>
              </w:rPr>
              <w:t xml:space="preserve"> är sönderrostad.</w:t>
            </w:r>
          </w:p>
        </w:tc>
        <w:tc>
          <w:tcPr>
            <w:tcW w:w="1334" w:type="dxa"/>
          </w:tcPr>
          <w:p w14:paraId="75218B86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14911C14" w14:textId="77777777" w:rsidTr="00D146DB">
        <w:trPr>
          <w:trHeight w:val="80"/>
        </w:trPr>
        <w:tc>
          <w:tcPr>
            <w:tcW w:w="1080" w:type="dxa"/>
          </w:tcPr>
          <w:p w14:paraId="4BC1BDA5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2954BFD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4BEAD4FC" w14:textId="77777777" w:rsidTr="00DA5DEC">
        <w:trPr>
          <w:trHeight w:val="510"/>
        </w:trPr>
        <w:tc>
          <w:tcPr>
            <w:tcW w:w="1080" w:type="dxa"/>
          </w:tcPr>
          <w:p w14:paraId="1DEEE5B6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0EF44AA" w14:textId="77777777" w:rsidR="00DA5DEC" w:rsidRPr="00D146DB" w:rsidRDefault="00DA5DEC" w:rsidP="009359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automatisk övertrycksventil skall a</w:t>
            </w:r>
            <w:r>
              <w:rPr>
                <w:rFonts w:ascii="Arial" w:hAnsi="Arial"/>
                <w:sz w:val="20"/>
              </w:rPr>
              <w:t xml:space="preserve">nordnas enligt typlösning </w:t>
            </w:r>
            <w:r w:rsidR="002A651C">
              <w:rPr>
                <w:rFonts w:ascii="Arial" w:hAnsi="Arial"/>
                <w:sz w:val="20"/>
              </w:rPr>
              <w:t>T</w:t>
            </w:r>
            <w:r>
              <w:rPr>
                <w:rFonts w:ascii="Arial" w:hAnsi="Arial"/>
                <w:sz w:val="20"/>
              </w:rPr>
              <w:t>05-102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2DE3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B2F2852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B2A96E0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AF99793" w14:textId="77777777" w:rsidR="00DA5DEC" w:rsidRDefault="00DA5DE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47A1B02F" w14:textId="77777777" w:rsidTr="00E028F4">
        <w:tc>
          <w:tcPr>
            <w:tcW w:w="1080" w:type="dxa"/>
          </w:tcPr>
          <w:bookmarkStart w:id="425" w:name="Kryss956"/>
          <w:p w14:paraId="24389595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5"/>
            <w:r w:rsidR="00E028F4">
              <w:rPr>
                <w:rFonts w:ascii="Arial" w:hAnsi="Arial"/>
                <w:sz w:val="20"/>
              </w:rPr>
              <w:t xml:space="preserve"> 05j</w:t>
            </w:r>
            <w:r w:rsidR="00E028F4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29CF2AEE" w14:textId="77777777" w:rsidR="00E028F4" w:rsidRPr="00D146DB" w:rsidRDefault="002A651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Övertrycksventil</w:t>
            </w:r>
            <w:r w:rsidR="00E028F4" w:rsidRPr="00D146DB">
              <w:rPr>
                <w:rFonts w:ascii="Arial" w:hAnsi="Arial"/>
                <w:sz w:val="20"/>
              </w:rPr>
              <w:t xml:space="preserve"> är rostig.</w:t>
            </w:r>
          </w:p>
        </w:tc>
        <w:tc>
          <w:tcPr>
            <w:tcW w:w="1334" w:type="dxa"/>
          </w:tcPr>
          <w:p w14:paraId="0BAEAFFA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6CB27A99" w14:textId="77777777" w:rsidTr="00D146DB">
        <w:trPr>
          <w:trHeight w:val="80"/>
        </w:trPr>
        <w:tc>
          <w:tcPr>
            <w:tcW w:w="1080" w:type="dxa"/>
          </w:tcPr>
          <w:p w14:paraId="20F0D4EA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224E6AE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110CEF5F" w14:textId="77777777" w:rsidTr="00DA5DEC">
        <w:trPr>
          <w:trHeight w:val="510"/>
        </w:trPr>
        <w:tc>
          <w:tcPr>
            <w:tcW w:w="1080" w:type="dxa"/>
          </w:tcPr>
          <w:p w14:paraId="1616342C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CDC47BC" w14:textId="77777777" w:rsidR="00DA5DEC" w:rsidRPr="00D146DB" w:rsidRDefault="00DA5DE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Övertrycksventilen rostskyddsko</w:t>
            </w:r>
            <w:r w:rsidR="002A651C">
              <w:rPr>
                <w:rFonts w:ascii="Arial" w:hAnsi="Arial"/>
                <w:sz w:val="20"/>
              </w:rPr>
              <w:t>mple</w:t>
            </w:r>
            <w:r w:rsidR="00C164A9">
              <w:rPr>
                <w:rFonts w:ascii="Arial" w:hAnsi="Arial"/>
                <w:sz w:val="20"/>
              </w:rPr>
              <w:t xml:space="preserve">tteras enligt typlösning </w:t>
            </w:r>
            <w:r w:rsidR="00C164A9" w:rsidRPr="00C25773">
              <w:rPr>
                <w:rFonts w:ascii="Arial" w:hAnsi="Arial"/>
                <w:sz w:val="20"/>
              </w:rPr>
              <w:t>T12</w:t>
            </w:r>
            <w:r w:rsidR="00C164A9" w:rsidRPr="00C25773">
              <w:rPr>
                <w:rFonts w:ascii="Arial" w:hAnsi="Arial"/>
                <w:sz w:val="20"/>
              </w:rPr>
              <w:noBreakHyphen/>
              <w:t>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E9A3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5E7F340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E6B9A58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847DB57" w14:textId="77777777" w:rsidR="00CB477D" w:rsidRPr="00264DC6" w:rsidRDefault="00FC6280" w:rsidP="00CB477D">
      <w:pPr>
        <w:pStyle w:val="1515"/>
        <w:tabs>
          <w:tab w:val="left" w:pos="1701"/>
          <w:tab w:val="left" w:pos="2552"/>
          <w:tab w:val="left" w:pos="3402"/>
        </w:tabs>
        <w:ind w:left="3402" w:hanging="255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41377133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37B66B8D" w14:textId="77777777" w:rsidR="0093592A" w:rsidRPr="0093592A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05k</w:t>
            </w:r>
          </w:p>
        </w:tc>
        <w:tc>
          <w:tcPr>
            <w:tcW w:w="4658" w:type="dxa"/>
            <w:vMerge w:val="restart"/>
          </w:tcPr>
          <w:p w14:paraId="6C48DCFB" w14:textId="77777777" w:rsidR="0093592A" w:rsidRPr="00D146DB" w:rsidRDefault="0093592A" w:rsidP="000214CB">
            <w:pPr>
              <w:pStyle w:val="Kontrollpunkt"/>
            </w:pPr>
            <w:r w:rsidRPr="00D146DB">
              <w:t>Antalet fasta övertrycksventiler är en per 50 skyddsrumsplatser.</w:t>
            </w:r>
          </w:p>
        </w:tc>
        <w:tc>
          <w:tcPr>
            <w:tcW w:w="742" w:type="dxa"/>
          </w:tcPr>
          <w:p w14:paraId="42528471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2AFB53F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426" w:name="Kryss355"/>
        <w:tc>
          <w:tcPr>
            <w:tcW w:w="1320" w:type="dxa"/>
            <w:vMerge w:val="restart"/>
          </w:tcPr>
          <w:p w14:paraId="59C915B1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6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27" w:name="Kryss356"/>
          <w:p w14:paraId="1251FF0C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7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28" w:name="Kryss357"/>
          <w:p w14:paraId="6EB2175E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8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729E4677" w14:textId="77777777" w:rsidTr="00262B1F">
        <w:trPr>
          <w:trHeight w:val="304"/>
        </w:trPr>
        <w:tc>
          <w:tcPr>
            <w:tcW w:w="709" w:type="dxa"/>
            <w:vMerge/>
          </w:tcPr>
          <w:p w14:paraId="06FE9BB4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0A80AA0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9AC8BD7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B7DB0B6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FF12ED3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D024010" w14:textId="77777777" w:rsidR="00CB477D" w:rsidRPr="00264DC6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4201CA1F" w14:textId="77777777" w:rsidTr="00E028F4">
        <w:tc>
          <w:tcPr>
            <w:tcW w:w="1080" w:type="dxa"/>
          </w:tcPr>
          <w:bookmarkStart w:id="429" w:name="Kryss957"/>
          <w:p w14:paraId="1A6070F8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29"/>
            <w:r w:rsidR="00E028F4">
              <w:rPr>
                <w:rFonts w:ascii="Arial" w:hAnsi="Arial"/>
                <w:sz w:val="20"/>
              </w:rPr>
              <w:t xml:space="preserve"> 05k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0DA94B1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Antalet fasta övertrycksventiler är för få.</w:t>
            </w:r>
          </w:p>
        </w:tc>
        <w:tc>
          <w:tcPr>
            <w:tcW w:w="1334" w:type="dxa"/>
          </w:tcPr>
          <w:p w14:paraId="5C86FF6C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38EC5A8E" w14:textId="77777777" w:rsidTr="00D146DB">
        <w:trPr>
          <w:trHeight w:val="80"/>
        </w:trPr>
        <w:tc>
          <w:tcPr>
            <w:tcW w:w="1080" w:type="dxa"/>
          </w:tcPr>
          <w:p w14:paraId="59B3DE2D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45F5929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B05C1" w:rsidRPr="00D146DB" w14:paraId="4FFC43BC" w14:textId="77777777" w:rsidTr="009B05C1">
        <w:trPr>
          <w:trHeight w:val="516"/>
        </w:trPr>
        <w:tc>
          <w:tcPr>
            <w:tcW w:w="1080" w:type="dxa"/>
            <w:vMerge w:val="restart"/>
          </w:tcPr>
          <w:p w14:paraId="5E5AB933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597FBB88" w14:textId="77777777" w:rsidR="009B05C1" w:rsidRPr="00D146DB" w:rsidRDefault="009B05C1" w:rsidP="009359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automatisk övertrycksventil skall anordnas i luftslussens yttre begränsnin</w:t>
            </w:r>
            <w:r>
              <w:rPr>
                <w:rFonts w:ascii="Arial" w:hAnsi="Arial"/>
                <w:sz w:val="20"/>
              </w:rPr>
              <w:t>gsvägg enligt typlösning T05-102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40BA" w14:textId="77777777" w:rsidR="009B05C1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FA1DDC2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FC55289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9B05C1" w:rsidRPr="00D146DB" w14:paraId="1DDAE214" w14:textId="77777777" w:rsidTr="009B05C1">
        <w:trPr>
          <w:trHeight w:val="140"/>
        </w:trPr>
        <w:tc>
          <w:tcPr>
            <w:tcW w:w="1080" w:type="dxa"/>
            <w:vMerge/>
          </w:tcPr>
          <w:p w14:paraId="1BBF67C7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18FD0706" w14:textId="77777777" w:rsidR="009B05C1" w:rsidRPr="00D146DB" w:rsidRDefault="009B05C1" w:rsidP="009359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3E0340D4" w14:textId="77777777" w:rsidR="009B05C1" w:rsidRPr="00CA7E69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711FE3AB" w14:textId="77777777" w:rsidR="00DA5DEC" w:rsidRPr="00264DC6" w:rsidRDefault="00DA5DE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7428D367" w14:textId="77777777" w:rsidTr="00262B1F">
        <w:trPr>
          <w:trHeight w:val="304"/>
        </w:trPr>
        <w:tc>
          <w:tcPr>
            <w:tcW w:w="709" w:type="dxa"/>
            <w:vMerge w:val="restart"/>
          </w:tcPr>
          <w:p w14:paraId="6F6DFF1E" w14:textId="77777777" w:rsidR="0093592A" w:rsidRPr="0093592A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05l</w:t>
            </w:r>
          </w:p>
        </w:tc>
        <w:tc>
          <w:tcPr>
            <w:tcW w:w="4658" w:type="dxa"/>
            <w:vMerge w:val="restart"/>
          </w:tcPr>
          <w:p w14:paraId="69E12698" w14:textId="77777777" w:rsidR="0093592A" w:rsidRPr="00D146DB" w:rsidRDefault="0093592A" w:rsidP="000214CB">
            <w:pPr>
              <w:pStyle w:val="Kontrollpunkt"/>
            </w:pPr>
            <w:r w:rsidRPr="00D146DB">
              <w:t>Fast övertrycksventil är fylld med singel.</w:t>
            </w:r>
          </w:p>
        </w:tc>
        <w:tc>
          <w:tcPr>
            <w:tcW w:w="742" w:type="dxa"/>
          </w:tcPr>
          <w:p w14:paraId="7D92896E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9AF3698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430" w:name="Kryss358"/>
        <w:tc>
          <w:tcPr>
            <w:tcW w:w="1320" w:type="dxa"/>
            <w:vMerge w:val="restart"/>
          </w:tcPr>
          <w:p w14:paraId="51CE6C50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0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31" w:name="Kryss359"/>
          <w:p w14:paraId="771E2615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1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32" w:name="Kryss360"/>
          <w:p w14:paraId="5AA7D87B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2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00145EC7" w14:textId="77777777" w:rsidTr="00262B1F">
        <w:trPr>
          <w:trHeight w:val="304"/>
        </w:trPr>
        <w:tc>
          <w:tcPr>
            <w:tcW w:w="709" w:type="dxa"/>
            <w:vMerge/>
          </w:tcPr>
          <w:p w14:paraId="5D4305C3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F40E0AE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6F8610F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1B03B04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0D4D5A2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884B13E" w14:textId="77777777" w:rsidR="00CB477D" w:rsidRPr="00264DC6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468950FD" w14:textId="77777777" w:rsidTr="00E028F4">
        <w:tc>
          <w:tcPr>
            <w:tcW w:w="1080" w:type="dxa"/>
          </w:tcPr>
          <w:bookmarkStart w:id="433" w:name="Kryss958"/>
          <w:p w14:paraId="0590584D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3"/>
            <w:r w:rsidR="00E028F4">
              <w:rPr>
                <w:rFonts w:ascii="Arial" w:hAnsi="Arial"/>
                <w:sz w:val="20"/>
              </w:rPr>
              <w:t xml:space="preserve"> 05l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D9834E4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Fas</w:t>
            </w:r>
            <w:r w:rsidR="002A651C">
              <w:rPr>
                <w:rFonts w:ascii="Arial" w:hAnsi="Arial"/>
                <w:sz w:val="20"/>
              </w:rPr>
              <w:t>t övertrycksventil saknar</w:t>
            </w:r>
            <w:r w:rsidRPr="00D146DB">
              <w:rPr>
                <w:rFonts w:ascii="Arial" w:hAnsi="Arial"/>
                <w:sz w:val="20"/>
              </w:rPr>
              <w:t xml:space="preserve"> eller är inte helt fylld med singel.</w:t>
            </w:r>
          </w:p>
        </w:tc>
        <w:tc>
          <w:tcPr>
            <w:tcW w:w="1334" w:type="dxa"/>
          </w:tcPr>
          <w:p w14:paraId="2331BF6C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22B25E9C" w14:textId="77777777" w:rsidTr="00D146DB">
        <w:trPr>
          <w:trHeight w:val="80"/>
        </w:trPr>
        <w:tc>
          <w:tcPr>
            <w:tcW w:w="1080" w:type="dxa"/>
          </w:tcPr>
          <w:p w14:paraId="1CF4C554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542E75A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70813D75" w14:textId="77777777" w:rsidTr="00DA5DEC">
        <w:trPr>
          <w:trHeight w:val="510"/>
        </w:trPr>
        <w:tc>
          <w:tcPr>
            <w:tcW w:w="1080" w:type="dxa"/>
          </w:tcPr>
          <w:p w14:paraId="2FE44457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31E83E3" w14:textId="77777777" w:rsidR="00DA5DEC" w:rsidRPr="00D146DB" w:rsidRDefault="00DA5DE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Singel i fast övertrycksventil skall ersättas med </w:t>
            </w:r>
            <w:r w:rsidRPr="00260FD5">
              <w:rPr>
                <w:rFonts w:ascii="Arial" w:hAnsi="Arial"/>
                <w:sz w:val="20"/>
              </w:rPr>
              <w:t>ny</w:t>
            </w:r>
            <w:r w:rsidR="001D6F6B" w:rsidRPr="00260FD5">
              <w:rPr>
                <w:rFonts w:ascii="Arial" w:hAnsi="Arial"/>
                <w:sz w:val="20"/>
              </w:rPr>
              <w:t>tt</w:t>
            </w:r>
            <w:r w:rsidRPr="00D146DB">
              <w:rPr>
                <w:rFonts w:ascii="Arial" w:hAnsi="Arial"/>
                <w:sz w:val="20"/>
              </w:rPr>
              <w:t xml:space="preserve"> av kornstorlek 6-</w:t>
            </w:r>
            <w:smartTag w:uri="urn:schemas-microsoft-com:office:smarttags" w:element="metricconverter">
              <w:smartTagPr>
                <w:attr w:name="ProductID" w:val="8 mm"/>
              </w:smartTagPr>
              <w:r w:rsidRPr="00D146DB">
                <w:rPr>
                  <w:rFonts w:ascii="Arial" w:hAnsi="Arial"/>
                  <w:sz w:val="20"/>
                </w:rPr>
                <w:t>8 mm</w:t>
              </w:r>
            </w:smartTag>
            <w:r>
              <w:rPr>
                <w:rFonts w:ascii="Arial" w:hAnsi="Arial"/>
                <w:sz w:val="20"/>
              </w:rPr>
              <w:t>. Se typlösning T05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83D8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8ECA9EC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A3F7BE7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91FAB1D" w14:textId="77777777" w:rsidR="00DA5DEC" w:rsidRPr="00264DC6" w:rsidRDefault="00DA5DE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26F7EE0C" w14:textId="77777777" w:rsidTr="009207E3">
        <w:trPr>
          <w:trHeight w:val="304"/>
        </w:trPr>
        <w:tc>
          <w:tcPr>
            <w:tcW w:w="709" w:type="dxa"/>
            <w:vMerge w:val="restart"/>
          </w:tcPr>
          <w:p w14:paraId="3EF449E2" w14:textId="77777777" w:rsidR="0093592A" w:rsidRPr="00DA5DEC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05m</w:t>
            </w:r>
          </w:p>
        </w:tc>
        <w:tc>
          <w:tcPr>
            <w:tcW w:w="4658" w:type="dxa"/>
            <w:vMerge w:val="restart"/>
          </w:tcPr>
          <w:p w14:paraId="3CC32E7B" w14:textId="77777777" w:rsidR="0093592A" w:rsidRPr="00D146DB" w:rsidRDefault="0093592A" w:rsidP="000214CB">
            <w:pPr>
              <w:pStyle w:val="Kontrollpunkt"/>
            </w:pPr>
            <w:r w:rsidRPr="00D146DB">
              <w:t>Fast övertrycksventil har e</w:t>
            </w:r>
            <w:r w:rsidR="002A651C">
              <w:t>tt nät av</w:t>
            </w:r>
            <w:r w:rsidR="00D155C5">
              <w:t xml:space="preserve"> </w:t>
            </w:r>
            <w:r w:rsidRPr="00D146DB">
              <w:t>1,5</w:t>
            </w:r>
            <w:r w:rsidR="00D155C5">
              <w:t> </w:t>
            </w:r>
            <w:r w:rsidRPr="00D146DB">
              <w:t xml:space="preserve">mm tråd med maskvidd </w:t>
            </w:r>
            <w:smartTag w:uri="urn:schemas-microsoft-com:office:smarttags" w:element="metricconverter">
              <w:smartTagPr>
                <w:attr w:name="ProductID" w:val="5 mm"/>
              </w:smartTagPr>
              <w:r w:rsidRPr="00D146DB">
                <w:t>5 mm</w:t>
              </w:r>
            </w:smartTag>
            <w:r w:rsidRPr="00D146DB">
              <w:t>.</w:t>
            </w:r>
          </w:p>
        </w:tc>
        <w:tc>
          <w:tcPr>
            <w:tcW w:w="742" w:type="dxa"/>
          </w:tcPr>
          <w:p w14:paraId="26DAF42F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8D67E33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434" w:name="Kryss361"/>
        <w:tc>
          <w:tcPr>
            <w:tcW w:w="1320" w:type="dxa"/>
            <w:vMerge w:val="restart"/>
          </w:tcPr>
          <w:p w14:paraId="17B43D2D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4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35" w:name="Kryss362"/>
          <w:p w14:paraId="789BA83C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5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36" w:name="Kryss363"/>
          <w:p w14:paraId="0691EB2E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6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76ED9916" w14:textId="77777777" w:rsidTr="009207E3">
        <w:trPr>
          <w:trHeight w:val="304"/>
        </w:trPr>
        <w:tc>
          <w:tcPr>
            <w:tcW w:w="709" w:type="dxa"/>
            <w:vMerge/>
          </w:tcPr>
          <w:p w14:paraId="10740DE4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F459AE6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C5456CD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A92C9DF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C5729DB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416DBBA" w14:textId="77777777" w:rsidR="00CB477D" w:rsidRPr="00264DC6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4D987CFD" w14:textId="77777777" w:rsidTr="00E028F4">
        <w:tc>
          <w:tcPr>
            <w:tcW w:w="1080" w:type="dxa"/>
          </w:tcPr>
          <w:bookmarkStart w:id="437" w:name="Kryss959"/>
          <w:p w14:paraId="4BF8366D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7"/>
            <w:r w:rsidR="00E028F4">
              <w:rPr>
                <w:rFonts w:ascii="Arial" w:hAnsi="Arial"/>
                <w:sz w:val="20"/>
              </w:rPr>
              <w:t xml:space="preserve"> 05m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C4CD4DC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Fast övertrycksventil saknar nät.</w:t>
            </w:r>
          </w:p>
        </w:tc>
        <w:tc>
          <w:tcPr>
            <w:tcW w:w="1334" w:type="dxa"/>
          </w:tcPr>
          <w:p w14:paraId="7A8EA68E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39004595" w14:textId="77777777" w:rsidTr="00D146DB">
        <w:trPr>
          <w:trHeight w:val="80"/>
        </w:trPr>
        <w:tc>
          <w:tcPr>
            <w:tcW w:w="1080" w:type="dxa"/>
          </w:tcPr>
          <w:p w14:paraId="6DFFC2DC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7E360AB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04B58743" w14:textId="77777777" w:rsidTr="00DA5DEC">
        <w:trPr>
          <w:trHeight w:val="510"/>
        </w:trPr>
        <w:tc>
          <w:tcPr>
            <w:tcW w:w="1080" w:type="dxa"/>
          </w:tcPr>
          <w:p w14:paraId="5A7A2737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B3F4AC4" w14:textId="77777777" w:rsidR="00DA5DEC" w:rsidRPr="00D146DB" w:rsidRDefault="00DA5DEC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Nytt nät av </w:t>
            </w:r>
            <w:smartTag w:uri="urn:schemas-microsoft-com:office:smarttags" w:element="metricconverter">
              <w:smartTagPr>
                <w:attr w:name="ProductID" w:val="1,5 mm"/>
              </w:smartTagPr>
              <w:r w:rsidRPr="00D146DB">
                <w:rPr>
                  <w:rFonts w:ascii="Arial" w:hAnsi="Arial"/>
                  <w:sz w:val="20"/>
                </w:rPr>
                <w:t>1,5 mm</w:t>
              </w:r>
            </w:smartTag>
            <w:r w:rsidRPr="00D146DB">
              <w:rPr>
                <w:rFonts w:ascii="Arial" w:hAnsi="Arial"/>
                <w:sz w:val="20"/>
              </w:rPr>
              <w:t xml:space="preserve"> tråd med maskvidd </w:t>
            </w:r>
            <w:smartTag w:uri="urn:schemas-microsoft-com:office:smarttags" w:element="metricconverter">
              <w:smartTagPr>
                <w:attr w:name="ProductID" w:val="5 mm"/>
              </w:smartTagPr>
              <w:r w:rsidRPr="00D146DB">
                <w:rPr>
                  <w:rFonts w:ascii="Arial" w:hAnsi="Arial"/>
                  <w:sz w:val="20"/>
                </w:rPr>
                <w:t>5 mm</w:t>
              </w:r>
            </w:smartTag>
            <w:r w:rsidRPr="00D146DB">
              <w:rPr>
                <w:rFonts w:ascii="Arial" w:hAnsi="Arial"/>
                <w:sz w:val="20"/>
              </w:rPr>
              <w:t xml:space="preserve"> s</w:t>
            </w:r>
            <w:r>
              <w:rPr>
                <w:rFonts w:ascii="Arial" w:hAnsi="Arial"/>
                <w:sz w:val="20"/>
              </w:rPr>
              <w:t>kall anordnas. Se typlösning T05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F640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CAAE62C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34CCF33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12BD80" w14:textId="77777777" w:rsidR="00972927" w:rsidRDefault="00972927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3728DC65" w14:textId="77777777" w:rsidTr="009207E3">
        <w:trPr>
          <w:trHeight w:val="304"/>
        </w:trPr>
        <w:tc>
          <w:tcPr>
            <w:tcW w:w="709" w:type="dxa"/>
            <w:vMerge w:val="restart"/>
          </w:tcPr>
          <w:p w14:paraId="40FCBF20" w14:textId="77777777" w:rsidR="0093592A" w:rsidRPr="00DA5DEC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05n</w:t>
            </w:r>
          </w:p>
        </w:tc>
        <w:tc>
          <w:tcPr>
            <w:tcW w:w="4658" w:type="dxa"/>
            <w:vMerge w:val="restart"/>
          </w:tcPr>
          <w:p w14:paraId="3B3D107B" w14:textId="77777777" w:rsidR="0093592A" w:rsidRPr="00D146DB" w:rsidRDefault="0093592A" w:rsidP="000214CB">
            <w:pPr>
              <w:pStyle w:val="Kontrollpunkt"/>
            </w:pPr>
            <w:r w:rsidRPr="00D146DB">
              <w:t>Fast övertrycksventils insats är rätt monterad.</w:t>
            </w:r>
          </w:p>
        </w:tc>
        <w:tc>
          <w:tcPr>
            <w:tcW w:w="742" w:type="dxa"/>
          </w:tcPr>
          <w:p w14:paraId="30AE2111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3374F9C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438" w:name="Kryss364"/>
        <w:tc>
          <w:tcPr>
            <w:tcW w:w="1320" w:type="dxa"/>
            <w:vMerge w:val="restart"/>
          </w:tcPr>
          <w:p w14:paraId="1BF5E39F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8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39" w:name="Kryss365"/>
          <w:p w14:paraId="432A1D55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39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40" w:name="Kryss366"/>
          <w:p w14:paraId="41B42629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0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5EC4A6E3" w14:textId="77777777" w:rsidTr="009207E3">
        <w:trPr>
          <w:trHeight w:val="304"/>
        </w:trPr>
        <w:tc>
          <w:tcPr>
            <w:tcW w:w="709" w:type="dxa"/>
            <w:vMerge/>
          </w:tcPr>
          <w:p w14:paraId="359BDEF1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7C48BA2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A2D95A7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1D2EC4E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3C02E7F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94329C2" w14:textId="77777777" w:rsidR="00CB477D" w:rsidRPr="00264DC6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066241D6" w14:textId="77777777" w:rsidTr="00E028F4">
        <w:tc>
          <w:tcPr>
            <w:tcW w:w="1080" w:type="dxa"/>
          </w:tcPr>
          <w:bookmarkStart w:id="441" w:name="Kryss960"/>
          <w:p w14:paraId="60A5C267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1"/>
            <w:r w:rsidR="00E028F4">
              <w:rPr>
                <w:rFonts w:ascii="Arial" w:hAnsi="Arial"/>
                <w:sz w:val="20"/>
              </w:rPr>
              <w:t xml:space="preserve"> 05n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21FDBD5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Fast övertrycksventils låsning är inte komplett.</w:t>
            </w:r>
          </w:p>
        </w:tc>
        <w:tc>
          <w:tcPr>
            <w:tcW w:w="1334" w:type="dxa"/>
          </w:tcPr>
          <w:p w14:paraId="2B41623B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7409EA6B" w14:textId="77777777" w:rsidTr="00D146DB">
        <w:trPr>
          <w:trHeight w:val="80"/>
        </w:trPr>
        <w:tc>
          <w:tcPr>
            <w:tcW w:w="1080" w:type="dxa"/>
          </w:tcPr>
          <w:p w14:paraId="02845E67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B26369D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B05C1" w:rsidRPr="00D146DB" w14:paraId="1BC43E3C" w14:textId="77777777" w:rsidTr="009B05C1">
        <w:trPr>
          <w:trHeight w:val="508"/>
        </w:trPr>
        <w:tc>
          <w:tcPr>
            <w:tcW w:w="1080" w:type="dxa"/>
            <w:vMerge w:val="restart"/>
          </w:tcPr>
          <w:p w14:paraId="3B73035B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465496E5" w14:textId="77777777" w:rsidR="009B05C1" w:rsidRPr="00D146DB" w:rsidRDefault="009B05C1" w:rsidP="001D6F6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Låsning kompletteras med skruvar och </w:t>
            </w:r>
            <w:r w:rsidRPr="00260FD5">
              <w:rPr>
                <w:rFonts w:ascii="Arial" w:hAnsi="Arial"/>
                <w:sz w:val="20"/>
              </w:rPr>
              <w:t>infästningsring</w:t>
            </w:r>
            <w:r w:rsidRPr="00D146DB">
              <w:rPr>
                <w:rFonts w:ascii="Arial" w:hAnsi="Arial"/>
                <w:sz w:val="20"/>
              </w:rPr>
              <w:t xml:space="preserve"> respektive mut</w:t>
            </w:r>
            <w:r>
              <w:rPr>
                <w:rFonts w:ascii="Arial" w:hAnsi="Arial"/>
                <w:sz w:val="20"/>
              </w:rPr>
              <w:t>trar och hake. Se typlösning T05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AB0E" w14:textId="77777777" w:rsidR="009B05C1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1080617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DE5733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9B05C1" w:rsidRPr="00D146DB" w14:paraId="1CCC1031" w14:textId="77777777" w:rsidTr="009B05C1">
        <w:trPr>
          <w:trHeight w:val="118"/>
        </w:trPr>
        <w:tc>
          <w:tcPr>
            <w:tcW w:w="1080" w:type="dxa"/>
            <w:vMerge/>
          </w:tcPr>
          <w:p w14:paraId="52943D44" w14:textId="77777777" w:rsidR="009B05C1" w:rsidRPr="00D146DB" w:rsidRDefault="009B05C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1BFF3FC2" w14:textId="77777777" w:rsidR="009B05C1" w:rsidRPr="00D146DB" w:rsidRDefault="009B05C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2A3DB817" w14:textId="77777777" w:rsidR="009B05C1" w:rsidRPr="00CA7E69" w:rsidRDefault="009B05C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5B95E65D" w14:textId="77777777" w:rsidR="00DA5DEC" w:rsidRDefault="00DA5DE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62B16E27" w14:textId="77777777" w:rsidTr="009207E3">
        <w:trPr>
          <w:trHeight w:val="304"/>
        </w:trPr>
        <w:tc>
          <w:tcPr>
            <w:tcW w:w="709" w:type="dxa"/>
            <w:vMerge w:val="restart"/>
          </w:tcPr>
          <w:p w14:paraId="20B37154" w14:textId="77777777" w:rsidR="0093592A" w:rsidRPr="00DA5DEC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05o</w:t>
            </w:r>
          </w:p>
        </w:tc>
        <w:tc>
          <w:tcPr>
            <w:tcW w:w="4658" w:type="dxa"/>
            <w:vMerge w:val="restart"/>
          </w:tcPr>
          <w:p w14:paraId="1F0F5A71" w14:textId="77777777" w:rsidR="0093592A" w:rsidRPr="00D146DB" w:rsidRDefault="0093592A" w:rsidP="000214CB">
            <w:pPr>
              <w:pStyle w:val="Kontrollpunkt"/>
            </w:pPr>
            <w:r w:rsidRPr="00D146DB">
              <w:t>Samtliga genomföringar för automatiska övertrycksventiler finns i luftslussen.</w:t>
            </w:r>
          </w:p>
        </w:tc>
        <w:tc>
          <w:tcPr>
            <w:tcW w:w="742" w:type="dxa"/>
          </w:tcPr>
          <w:p w14:paraId="2B0D59FF" w14:textId="77777777" w:rsidR="0093592A" w:rsidRPr="00CD1BAD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A426746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-|-|3</w:t>
            </w:r>
          </w:p>
        </w:tc>
        <w:bookmarkStart w:id="442" w:name="Kryss367"/>
        <w:tc>
          <w:tcPr>
            <w:tcW w:w="1320" w:type="dxa"/>
            <w:vMerge w:val="restart"/>
          </w:tcPr>
          <w:p w14:paraId="2080C7E4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2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43" w:name="Kryss368"/>
          <w:p w14:paraId="0781390B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3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44" w:name="Kryss369"/>
          <w:p w14:paraId="03760BDA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4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6B74EFF7" w14:textId="77777777" w:rsidTr="009207E3">
        <w:trPr>
          <w:trHeight w:val="304"/>
        </w:trPr>
        <w:tc>
          <w:tcPr>
            <w:tcW w:w="709" w:type="dxa"/>
            <w:vMerge/>
          </w:tcPr>
          <w:p w14:paraId="4BDBC4B4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91614DE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F2B5C91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8B114C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B237CBC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026D55D" w14:textId="77777777" w:rsidR="00CB477D" w:rsidRPr="00E5104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028F4" w:rsidRPr="00D146DB" w14:paraId="1B72CDA6" w14:textId="77777777" w:rsidTr="00E028F4">
        <w:tc>
          <w:tcPr>
            <w:tcW w:w="1080" w:type="dxa"/>
          </w:tcPr>
          <w:bookmarkStart w:id="445" w:name="Kryss961"/>
          <w:p w14:paraId="6CD4035C" w14:textId="77777777" w:rsidR="00E028F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5"/>
            <w:r w:rsidR="00E028F4">
              <w:rPr>
                <w:rFonts w:ascii="Arial" w:hAnsi="Arial"/>
                <w:sz w:val="20"/>
              </w:rPr>
              <w:t xml:space="preserve"> 05o</w:t>
            </w:r>
            <w:r w:rsidR="00E028F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C91D191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Ingen övertrycksventil finns i luftslussen.</w:t>
            </w:r>
          </w:p>
        </w:tc>
        <w:tc>
          <w:tcPr>
            <w:tcW w:w="1334" w:type="dxa"/>
          </w:tcPr>
          <w:p w14:paraId="2121742E" w14:textId="77777777" w:rsidR="00E028F4" w:rsidRPr="00D146DB" w:rsidRDefault="00E028F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5E7567C8" w14:textId="77777777" w:rsidTr="00D146DB">
        <w:trPr>
          <w:trHeight w:val="80"/>
        </w:trPr>
        <w:tc>
          <w:tcPr>
            <w:tcW w:w="1080" w:type="dxa"/>
          </w:tcPr>
          <w:p w14:paraId="1E4810FB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DC01F16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5DEC" w:rsidRPr="00D146DB" w14:paraId="41FDD2E2" w14:textId="77777777" w:rsidTr="00DA5DEC">
        <w:trPr>
          <w:trHeight w:val="510"/>
        </w:trPr>
        <w:tc>
          <w:tcPr>
            <w:tcW w:w="1080" w:type="dxa"/>
          </w:tcPr>
          <w:p w14:paraId="591B46DC" w14:textId="77777777" w:rsidR="00DA5DEC" w:rsidRPr="00D146DB" w:rsidRDefault="00DA5DE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67A52A6" w14:textId="77777777" w:rsidR="00DA5DEC" w:rsidRPr="00D146DB" w:rsidRDefault="00DA5DEC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En ny </w:t>
            </w:r>
            <w:r w:rsidR="002A651C">
              <w:rPr>
                <w:rFonts w:ascii="Arial" w:hAnsi="Arial"/>
                <w:sz w:val="20"/>
              </w:rPr>
              <w:t xml:space="preserve">automatisk </w:t>
            </w:r>
            <w:r w:rsidRPr="00D146DB">
              <w:rPr>
                <w:rFonts w:ascii="Arial" w:hAnsi="Arial"/>
                <w:sz w:val="20"/>
              </w:rPr>
              <w:t>övertrycksventil skall anordnas i lufts</w:t>
            </w:r>
            <w:r>
              <w:rPr>
                <w:rFonts w:ascii="Arial" w:hAnsi="Arial"/>
                <w:sz w:val="20"/>
              </w:rPr>
              <w:t>lussen enligt typlösning T05-102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4CED" w14:textId="77777777" w:rsidR="00DA5DEC" w:rsidRDefault="00DA5DEC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BB0D06E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938C581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1900CF5" w14:textId="77777777" w:rsidR="00DA5DEC" w:rsidRDefault="00DA5DE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4E4DD936" w14:textId="77777777" w:rsidR="00DA5DEC" w:rsidRPr="00E5104D" w:rsidRDefault="00DA5DEC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34A986B2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1B92CE07" w14:textId="77777777" w:rsidR="00B707AD" w:rsidRPr="00D146DB" w:rsidRDefault="001E4883" w:rsidP="00EB46CF">
            <w:pPr>
              <w:pStyle w:val="Rubrikchecklista"/>
            </w:pPr>
            <w:bookmarkStart w:id="446" w:name="_Toc290375367"/>
            <w:r>
              <w:t>06</w:t>
            </w:r>
            <w:r w:rsidR="00B707AD" w:rsidRPr="00D146DB">
              <w:t>. Skyddslucka</w:t>
            </w:r>
            <w:bookmarkEnd w:id="446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69F69B1D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6A1285D" w14:textId="77777777" w:rsidR="00B707AD" w:rsidRPr="00F4748B" w:rsidRDefault="00B707A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8"/>
          <w:szCs w:val="8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</w:tblGrid>
      <w:tr w:rsidR="00B707AD" w:rsidRPr="00D146DB" w14:paraId="56DA00DF" w14:textId="77777777" w:rsidTr="00D146DB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bookmarkStart w:id="447" w:name="Kryss962"/>
          <w:p w14:paraId="4F965F7C" w14:textId="77777777" w:rsidR="00B707AD" w:rsidRPr="00D146DB" w:rsidRDefault="004D0C20" w:rsidP="00D146DB">
            <w:pPr>
              <w:pStyle w:val="1515"/>
              <w:tabs>
                <w:tab w:val="left" w:pos="1560"/>
                <w:tab w:val="left" w:pos="2552"/>
                <w:tab w:val="left" w:pos="3402"/>
              </w:tabs>
              <w:ind w:left="0" w:right="-145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7"/>
            <w:r w:rsidR="00B707A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</w:t>
            </w:r>
            <w:r w:rsidR="00B707AD" w:rsidRPr="00D146DB">
              <w:rPr>
                <w:rFonts w:ascii="Arial" w:hAnsi="Arial"/>
                <w:position w:val="-2"/>
                <w:sz w:val="20"/>
              </w:rPr>
              <w:t>aktuellt avsnitt</w:t>
            </w:r>
          </w:p>
        </w:tc>
      </w:tr>
    </w:tbl>
    <w:p w14:paraId="04604947" w14:textId="77777777" w:rsidR="001B44B2" w:rsidRDefault="001B44B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F0C7B" w:rsidRPr="00D146DB" w14:paraId="4A2A415C" w14:textId="77777777" w:rsidTr="009207E3">
        <w:trPr>
          <w:trHeight w:val="345"/>
        </w:trPr>
        <w:tc>
          <w:tcPr>
            <w:tcW w:w="709" w:type="dxa"/>
            <w:vMerge w:val="restart"/>
          </w:tcPr>
          <w:p w14:paraId="7CE7C93C" w14:textId="77777777" w:rsidR="001F0C7B" w:rsidRPr="00D146DB" w:rsidRDefault="001F0C7B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06a</w:t>
            </w:r>
          </w:p>
        </w:tc>
        <w:tc>
          <w:tcPr>
            <w:tcW w:w="4658" w:type="dxa"/>
            <w:vMerge w:val="restart"/>
          </w:tcPr>
          <w:p w14:paraId="631FF596" w14:textId="77777777" w:rsidR="001F0C7B" w:rsidRPr="00D146DB" w:rsidRDefault="001F0C7B" w:rsidP="000214CB">
            <w:pPr>
              <w:pStyle w:val="Kontrollpunkt"/>
            </w:pPr>
            <w:r>
              <w:t>I</w:t>
            </w:r>
            <w:r w:rsidRPr="00D146DB">
              <w:t>nklädnad möjliggör inspektion och underhåll.</w:t>
            </w:r>
          </w:p>
        </w:tc>
        <w:tc>
          <w:tcPr>
            <w:tcW w:w="742" w:type="dxa"/>
          </w:tcPr>
          <w:p w14:paraId="5C1D5FD2" w14:textId="77777777" w:rsidR="001F0C7B" w:rsidRPr="001F0C7B" w:rsidRDefault="001F0C7B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F1DD71" w14:textId="77777777" w:rsidR="001F0C7B" w:rsidRPr="00D146DB" w:rsidRDefault="001F0C7B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1|-</w:t>
            </w:r>
            <w:r w:rsidRPr="00D146DB">
              <w:rPr>
                <w:rFonts w:ascii="Arial" w:hAnsi="Arial"/>
                <w:sz w:val="22"/>
                <w:szCs w:val="22"/>
              </w:rPr>
              <w:t>|-</w:t>
            </w:r>
          </w:p>
        </w:tc>
        <w:bookmarkStart w:id="448" w:name="Kryss370"/>
        <w:tc>
          <w:tcPr>
            <w:tcW w:w="1320" w:type="dxa"/>
            <w:vMerge w:val="restart"/>
          </w:tcPr>
          <w:p w14:paraId="72C9364D" w14:textId="77777777" w:rsidR="001F0C7B" w:rsidRPr="00D146DB" w:rsidRDefault="006F30C5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8"/>
            <w:r w:rsidR="001F0C7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49" w:name="Kryss371"/>
          <w:p w14:paraId="2C352AB9" w14:textId="77777777" w:rsidR="001F0C7B" w:rsidRPr="00D146DB" w:rsidRDefault="006F30C5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49"/>
            <w:r w:rsidR="001F0C7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50" w:name="Kryss372"/>
          <w:p w14:paraId="0EB4D3B3" w14:textId="77777777" w:rsidR="001F0C7B" w:rsidRPr="00D146DB" w:rsidRDefault="006F30C5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0"/>
            <w:r w:rsidR="001F0C7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F0C7B" w:rsidRPr="00D146DB" w14:paraId="076A32C7" w14:textId="77777777" w:rsidTr="009207E3">
        <w:trPr>
          <w:trHeight w:val="345"/>
        </w:trPr>
        <w:tc>
          <w:tcPr>
            <w:tcW w:w="709" w:type="dxa"/>
            <w:vMerge/>
          </w:tcPr>
          <w:p w14:paraId="521A3D43" w14:textId="77777777" w:rsidR="001F0C7B" w:rsidRPr="00D146DB" w:rsidRDefault="001F0C7B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3AD212F" w14:textId="77777777" w:rsidR="001F0C7B" w:rsidRPr="00D146DB" w:rsidRDefault="001F0C7B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3DEECDB" w14:textId="77777777" w:rsidR="001F0C7B" w:rsidRDefault="001F0C7B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A314CCD" w14:textId="77777777" w:rsidR="001F0C7B" w:rsidRPr="001F0C7B" w:rsidRDefault="001F0C7B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1320" w:type="dxa"/>
            <w:vMerge/>
          </w:tcPr>
          <w:p w14:paraId="205C13A4" w14:textId="77777777" w:rsidR="001F0C7B" w:rsidRPr="00D146DB" w:rsidRDefault="001F0C7B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02AB89D" w14:textId="77777777" w:rsidR="00FD6B6D" w:rsidRPr="00665EBD" w:rsidRDefault="00FD6B6D" w:rsidP="00FD6B6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2000B" w:rsidRPr="00D146DB" w14:paraId="61295712" w14:textId="77777777" w:rsidTr="0002000B">
        <w:tc>
          <w:tcPr>
            <w:tcW w:w="1080" w:type="dxa"/>
          </w:tcPr>
          <w:bookmarkStart w:id="451" w:name="Kryss963"/>
          <w:p w14:paraId="51F91AFA" w14:textId="77777777" w:rsidR="0002000B" w:rsidRPr="00D146DB" w:rsidRDefault="004D0C20" w:rsidP="008F2475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1"/>
            <w:r w:rsidR="0002000B">
              <w:rPr>
                <w:rFonts w:ascii="Arial" w:hAnsi="Arial"/>
                <w:sz w:val="20"/>
              </w:rPr>
              <w:t xml:space="preserve"> 06a</w:t>
            </w:r>
            <w:r w:rsidR="0002000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C8CCEA5" w14:textId="77777777" w:rsidR="0002000B" w:rsidRPr="00D146DB" w:rsidRDefault="0002000B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Inklädnad är ej lätt demonterbar.</w:t>
            </w:r>
          </w:p>
        </w:tc>
        <w:tc>
          <w:tcPr>
            <w:tcW w:w="1334" w:type="dxa"/>
          </w:tcPr>
          <w:p w14:paraId="20E08A60" w14:textId="77777777" w:rsidR="0002000B" w:rsidRPr="00D146DB" w:rsidRDefault="0002000B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D6B6D" w:rsidRPr="00D146DB" w14:paraId="6268187E" w14:textId="77777777" w:rsidTr="008F2475">
        <w:trPr>
          <w:trHeight w:val="80"/>
        </w:trPr>
        <w:tc>
          <w:tcPr>
            <w:tcW w:w="1080" w:type="dxa"/>
          </w:tcPr>
          <w:p w14:paraId="09FE3159" w14:textId="77777777" w:rsidR="00FD6B6D" w:rsidRPr="00D146DB" w:rsidRDefault="00FD6B6D" w:rsidP="008F2475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7B7D4B5" w14:textId="77777777" w:rsidR="00FD6B6D" w:rsidRPr="00D146DB" w:rsidRDefault="00FD6B6D" w:rsidP="008F247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74DE5" w:rsidRPr="00D146DB" w14:paraId="50E4495A" w14:textId="77777777" w:rsidTr="00074DE5">
        <w:trPr>
          <w:trHeight w:val="510"/>
        </w:trPr>
        <w:tc>
          <w:tcPr>
            <w:tcW w:w="1080" w:type="dxa"/>
          </w:tcPr>
          <w:p w14:paraId="4E80739D" w14:textId="77777777" w:rsidR="00074DE5" w:rsidRPr="00D146DB" w:rsidRDefault="00074DE5" w:rsidP="008F2475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0E01FB5" w14:textId="77777777" w:rsidR="00074DE5" w:rsidRPr="00D146DB" w:rsidRDefault="00074DE5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Inklädnad skall utföras lätt demonterbar enligt typlösning </w:t>
            </w:r>
            <w:r>
              <w:rPr>
                <w:rFonts w:ascii="Arial" w:hAnsi="Arial"/>
                <w:sz w:val="20"/>
              </w:rPr>
              <w:t>T03</w:t>
            </w:r>
            <w:r>
              <w:rPr>
                <w:rFonts w:ascii="Arial" w:hAnsi="Arial"/>
                <w:sz w:val="20"/>
              </w:rPr>
              <w:noBreakHyphen/>
              <w:t>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D3C25" w14:textId="77777777" w:rsidR="00074DE5" w:rsidRDefault="00074DE5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F6925AA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FD6DCDF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0DEE293" w14:textId="77777777" w:rsidR="00FC6280" w:rsidRDefault="00FC628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61A71C48" w14:textId="77777777" w:rsidR="00074DE5" w:rsidRPr="00FC6280" w:rsidRDefault="00FC628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3592A" w:rsidRPr="00D146DB" w14:paraId="0EA0F343" w14:textId="77777777" w:rsidTr="009207E3">
        <w:trPr>
          <w:trHeight w:val="345"/>
        </w:trPr>
        <w:tc>
          <w:tcPr>
            <w:tcW w:w="709" w:type="dxa"/>
            <w:vMerge w:val="restart"/>
          </w:tcPr>
          <w:p w14:paraId="62F4F229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06</w:t>
            </w:r>
            <w:r w:rsidR="00FD6B6D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69FB0055" w14:textId="77777777" w:rsidR="0093592A" w:rsidRPr="00D146DB" w:rsidRDefault="0093592A" w:rsidP="000214CB">
            <w:pPr>
              <w:pStyle w:val="Kontrollpunkt"/>
            </w:pPr>
            <w:r w:rsidRPr="00D146DB">
              <w:t xml:space="preserve">Lucka </w:t>
            </w:r>
            <w:r>
              <w:t>och karm med funktion som reserv</w:t>
            </w:r>
            <w:r w:rsidR="00D155C5">
              <w:softHyphen/>
            </w:r>
            <w:r>
              <w:t>utgång finns och är av godkänt utförande</w:t>
            </w:r>
            <w:r w:rsidRPr="00D146DB">
              <w:t>.</w:t>
            </w:r>
          </w:p>
        </w:tc>
        <w:tc>
          <w:tcPr>
            <w:tcW w:w="742" w:type="dxa"/>
          </w:tcPr>
          <w:p w14:paraId="5D48BD3B" w14:textId="77777777" w:rsidR="0093592A" w:rsidRPr="001F0C7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A90600B" w14:textId="77777777" w:rsidR="0093592A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1|-</w:t>
            </w:r>
            <w:r w:rsidR="0093592A" w:rsidRPr="00D146DB">
              <w:rPr>
                <w:rFonts w:ascii="Arial" w:hAnsi="Arial"/>
                <w:sz w:val="22"/>
                <w:szCs w:val="22"/>
              </w:rPr>
              <w:t>|-</w:t>
            </w:r>
          </w:p>
        </w:tc>
        <w:bookmarkStart w:id="452" w:name="Kryss373"/>
        <w:tc>
          <w:tcPr>
            <w:tcW w:w="1320" w:type="dxa"/>
            <w:vMerge w:val="restart"/>
          </w:tcPr>
          <w:p w14:paraId="1FC15725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2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53" w:name="Kryss374"/>
          <w:p w14:paraId="5738F56A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3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54" w:name="Kryss375"/>
          <w:p w14:paraId="3F2BCE95" w14:textId="77777777" w:rsidR="0093592A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4"/>
            <w:r w:rsidR="0093592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3592A" w:rsidRPr="00D146DB" w14:paraId="53D3D2C8" w14:textId="77777777" w:rsidTr="009207E3">
        <w:trPr>
          <w:trHeight w:val="345"/>
        </w:trPr>
        <w:tc>
          <w:tcPr>
            <w:tcW w:w="709" w:type="dxa"/>
            <w:vMerge/>
          </w:tcPr>
          <w:p w14:paraId="4FA10F9B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0E084F9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05A3239" w14:textId="77777777" w:rsidR="0093592A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F45B8F4" w14:textId="77777777" w:rsidR="0093592A" w:rsidRPr="00D146DB" w:rsidRDefault="0093592A" w:rsidP="0093592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0D55968" w14:textId="77777777" w:rsidR="0093592A" w:rsidRPr="00D146DB" w:rsidRDefault="0093592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04A20FF" w14:textId="77777777" w:rsidR="00A7388C" w:rsidRPr="00665EBD" w:rsidRDefault="00A7388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2000B" w:rsidRPr="00D146DB" w14:paraId="75870CB0" w14:textId="77777777" w:rsidTr="0002000B">
        <w:tc>
          <w:tcPr>
            <w:tcW w:w="1080" w:type="dxa"/>
          </w:tcPr>
          <w:bookmarkStart w:id="455" w:name="Kryss964"/>
          <w:p w14:paraId="36E07E0D" w14:textId="77777777" w:rsidR="0002000B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5"/>
            <w:r w:rsidR="0002000B">
              <w:rPr>
                <w:rFonts w:ascii="Arial" w:hAnsi="Arial"/>
                <w:sz w:val="20"/>
              </w:rPr>
              <w:t xml:space="preserve"> 06b</w:t>
            </w:r>
            <w:r w:rsidR="0002000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D508107" w14:textId="77777777" w:rsidR="0002000B" w:rsidRPr="00D146DB" w:rsidRDefault="0002000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Lucka </w:t>
            </w:r>
            <w:r>
              <w:rPr>
                <w:rFonts w:ascii="Arial" w:hAnsi="Arial"/>
                <w:sz w:val="20"/>
              </w:rPr>
              <w:t xml:space="preserve">och karm finns ej eller </w:t>
            </w:r>
            <w:r w:rsidRPr="00D146DB">
              <w:rPr>
                <w:rFonts w:ascii="Arial" w:hAnsi="Arial"/>
                <w:sz w:val="20"/>
              </w:rPr>
              <w:t>är inte av godkänd typ.</w:t>
            </w:r>
          </w:p>
        </w:tc>
        <w:tc>
          <w:tcPr>
            <w:tcW w:w="1334" w:type="dxa"/>
          </w:tcPr>
          <w:p w14:paraId="7472DCA1" w14:textId="77777777" w:rsidR="0002000B" w:rsidRPr="00D146DB" w:rsidRDefault="0002000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7388C" w:rsidRPr="00D146DB" w14:paraId="53E70CD1" w14:textId="77777777" w:rsidTr="00D146DB">
        <w:trPr>
          <w:trHeight w:val="80"/>
        </w:trPr>
        <w:tc>
          <w:tcPr>
            <w:tcW w:w="1080" w:type="dxa"/>
          </w:tcPr>
          <w:p w14:paraId="58FEB40C" w14:textId="77777777" w:rsidR="00A7388C" w:rsidRPr="00D146DB" w:rsidRDefault="00A7388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E4E10CB" w14:textId="77777777" w:rsidR="00A7388C" w:rsidRPr="00D146DB" w:rsidRDefault="00A7388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74DE5" w:rsidRPr="00D146DB" w14:paraId="0BA69BB7" w14:textId="77777777" w:rsidTr="00074DE5">
        <w:trPr>
          <w:trHeight w:val="510"/>
        </w:trPr>
        <w:tc>
          <w:tcPr>
            <w:tcW w:w="1080" w:type="dxa"/>
          </w:tcPr>
          <w:p w14:paraId="61E39C4B" w14:textId="77777777" w:rsidR="00074DE5" w:rsidRPr="00D146DB" w:rsidRDefault="00074DE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3EFD870" w14:textId="77777777" w:rsidR="00074DE5" w:rsidRPr="00D146DB" w:rsidRDefault="00074DE5" w:rsidP="009359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Lucka skall ersättas med ny reservutgång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2FCE" w14:textId="77777777" w:rsidR="00074DE5" w:rsidRDefault="00074DE5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FE9DA10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95F64B0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1B084EA" w14:textId="77777777" w:rsidR="00074DE5" w:rsidRDefault="00074DE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7539F6D5" w14:textId="77777777" w:rsidTr="00AE3BB4">
        <w:tc>
          <w:tcPr>
            <w:tcW w:w="1080" w:type="dxa"/>
          </w:tcPr>
          <w:bookmarkStart w:id="456" w:name="Kryss965"/>
          <w:p w14:paraId="3BE7B8C9" w14:textId="77777777" w:rsidR="00AE3BB4" w:rsidRPr="00D146DB" w:rsidRDefault="004D0C20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6"/>
            <w:r w:rsidR="00AE3BB4">
              <w:rPr>
                <w:rFonts w:ascii="Arial" w:hAnsi="Arial"/>
                <w:sz w:val="20"/>
              </w:rPr>
              <w:t xml:space="preserve"> 06b-2</w:t>
            </w:r>
          </w:p>
        </w:tc>
        <w:tc>
          <w:tcPr>
            <w:tcW w:w="5026" w:type="dxa"/>
          </w:tcPr>
          <w:p w14:paraId="43A8BE34" w14:textId="77777777" w:rsidR="00AE3BB4" w:rsidRPr="00D146DB" w:rsidRDefault="00AE3BB4" w:rsidP="002A11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Lucka är </w:t>
            </w:r>
            <w:r>
              <w:rPr>
                <w:rFonts w:ascii="Arial" w:hAnsi="Arial"/>
                <w:sz w:val="20"/>
              </w:rPr>
              <w:t>utåtgående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B9599CC" w14:textId="77777777" w:rsidR="00AE3BB4" w:rsidRPr="00D146DB" w:rsidRDefault="00AE3BB4" w:rsidP="002A11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A11FB" w:rsidRPr="00D146DB" w14:paraId="601AACD8" w14:textId="77777777" w:rsidTr="007717F3">
        <w:trPr>
          <w:trHeight w:val="80"/>
        </w:trPr>
        <w:tc>
          <w:tcPr>
            <w:tcW w:w="1080" w:type="dxa"/>
          </w:tcPr>
          <w:p w14:paraId="4BBF2D68" w14:textId="77777777" w:rsidR="002A11FB" w:rsidRPr="00D146DB" w:rsidRDefault="002A11FB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03DDB82" w14:textId="77777777" w:rsidR="002A11FB" w:rsidRPr="00D146DB" w:rsidRDefault="002A11FB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74DE5" w:rsidRPr="00D146DB" w14:paraId="127A89ED" w14:textId="77777777" w:rsidTr="00074DE5">
        <w:trPr>
          <w:trHeight w:val="510"/>
        </w:trPr>
        <w:tc>
          <w:tcPr>
            <w:tcW w:w="1080" w:type="dxa"/>
          </w:tcPr>
          <w:p w14:paraId="7A65B129" w14:textId="77777777" w:rsidR="00074DE5" w:rsidRPr="00D146DB" w:rsidRDefault="00074DE5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A4A6031" w14:textId="77777777" w:rsidR="00074DE5" w:rsidRPr="00D146DB" w:rsidRDefault="00074DE5" w:rsidP="009359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Lucka skall ersättas med ny reservutgång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8F9AB" w14:textId="77777777" w:rsidR="00074DE5" w:rsidRDefault="00074DE5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A6EBBA3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5211DA0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209F3E3" w14:textId="77777777" w:rsidR="00074DE5" w:rsidRDefault="00074DE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758B8933" w14:textId="77777777" w:rsidTr="00AE3BB4">
        <w:tc>
          <w:tcPr>
            <w:tcW w:w="1080" w:type="dxa"/>
          </w:tcPr>
          <w:bookmarkStart w:id="457" w:name="Kryss966"/>
          <w:p w14:paraId="52DDF413" w14:textId="77777777" w:rsidR="00AE3BB4" w:rsidRPr="00D146DB" w:rsidRDefault="004D0C20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7"/>
            <w:r w:rsidR="00AE3BB4">
              <w:rPr>
                <w:rFonts w:ascii="Arial" w:hAnsi="Arial"/>
                <w:sz w:val="20"/>
              </w:rPr>
              <w:t xml:space="preserve"> 06b-3</w:t>
            </w:r>
          </w:p>
        </w:tc>
        <w:tc>
          <w:tcPr>
            <w:tcW w:w="5026" w:type="dxa"/>
          </w:tcPr>
          <w:p w14:paraId="27E967FB" w14:textId="77777777" w:rsidR="00AE3BB4" w:rsidRPr="00D146DB" w:rsidRDefault="00AE3BB4" w:rsidP="002A11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Utrymningsväg är blockerad på utsida skyddslucka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046C1F4" w14:textId="77777777" w:rsidR="00AE3BB4" w:rsidRPr="00D146DB" w:rsidRDefault="00AE3BB4" w:rsidP="002A11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A11FB" w:rsidRPr="00D146DB" w14:paraId="5DFE0D89" w14:textId="77777777" w:rsidTr="007717F3">
        <w:trPr>
          <w:trHeight w:val="80"/>
        </w:trPr>
        <w:tc>
          <w:tcPr>
            <w:tcW w:w="1080" w:type="dxa"/>
          </w:tcPr>
          <w:p w14:paraId="051B6863" w14:textId="77777777" w:rsidR="002A11FB" w:rsidRPr="00D146DB" w:rsidRDefault="002A11FB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7803F03" w14:textId="77777777" w:rsidR="002A11FB" w:rsidRPr="00D146DB" w:rsidRDefault="002A11FB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74DE5" w:rsidRPr="00D146DB" w14:paraId="35E7A563" w14:textId="77777777" w:rsidTr="00074DE5">
        <w:trPr>
          <w:trHeight w:val="510"/>
        </w:trPr>
        <w:tc>
          <w:tcPr>
            <w:tcW w:w="1080" w:type="dxa"/>
          </w:tcPr>
          <w:p w14:paraId="765A2A7E" w14:textId="77777777" w:rsidR="00074DE5" w:rsidRPr="00D146DB" w:rsidRDefault="00074DE5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C1D08EC" w14:textId="77777777" w:rsidR="00074DE5" w:rsidRPr="00D146DB" w:rsidRDefault="00074DE5" w:rsidP="00957B5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Lucka skall ersättas med ny reservutgång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4E55" w14:textId="77777777" w:rsidR="00074DE5" w:rsidRDefault="00074DE5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485CB74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BDAD9F1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2C08F50" w14:textId="77777777" w:rsidR="00CB477D" w:rsidRDefault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57B55" w:rsidRPr="00D146DB" w14:paraId="5166A05A" w14:textId="77777777" w:rsidTr="009207E3">
        <w:trPr>
          <w:trHeight w:val="304"/>
        </w:trPr>
        <w:tc>
          <w:tcPr>
            <w:tcW w:w="709" w:type="dxa"/>
            <w:vMerge w:val="restart"/>
          </w:tcPr>
          <w:p w14:paraId="00469EAC" w14:textId="77777777" w:rsidR="00957B55" w:rsidRPr="00D146DB" w:rsidRDefault="00957B5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06</w:t>
            </w:r>
            <w:r w:rsidR="00FD6B6D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3041DF36" w14:textId="77777777" w:rsidR="00957B55" w:rsidRPr="00D146DB" w:rsidRDefault="00957B55" w:rsidP="000214CB">
            <w:pPr>
              <w:pStyle w:val="Kontrollpunkt"/>
            </w:pPr>
            <w:r w:rsidRPr="00D146DB">
              <w:t xml:space="preserve">Luckblad </w:t>
            </w:r>
            <w:r w:rsidR="008A1268">
              <w:t>är påhängt och justerat</w:t>
            </w:r>
            <w:r>
              <w:t xml:space="preserve"> i karm</w:t>
            </w:r>
            <w:r w:rsidRPr="00D146DB">
              <w:t>.</w:t>
            </w:r>
          </w:p>
        </w:tc>
        <w:tc>
          <w:tcPr>
            <w:tcW w:w="742" w:type="dxa"/>
          </w:tcPr>
          <w:p w14:paraId="6A1CF355" w14:textId="77777777" w:rsidR="00957B55" w:rsidRPr="001F0C7B" w:rsidRDefault="00957B5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3AFEE80" w14:textId="77777777" w:rsidR="00957B55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1|-</w:t>
            </w:r>
            <w:r w:rsidR="00957B55" w:rsidRPr="00D146DB">
              <w:rPr>
                <w:rFonts w:ascii="Arial" w:hAnsi="Arial"/>
                <w:sz w:val="22"/>
                <w:szCs w:val="22"/>
              </w:rPr>
              <w:t>|-</w:t>
            </w:r>
          </w:p>
        </w:tc>
        <w:bookmarkStart w:id="458" w:name="Kryss376"/>
        <w:tc>
          <w:tcPr>
            <w:tcW w:w="1320" w:type="dxa"/>
            <w:vMerge w:val="restart"/>
          </w:tcPr>
          <w:p w14:paraId="3F5D908C" w14:textId="77777777" w:rsidR="00957B55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8"/>
            <w:r w:rsidR="00957B5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59" w:name="Kryss377"/>
          <w:p w14:paraId="037F2201" w14:textId="77777777" w:rsidR="00957B55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59"/>
            <w:r w:rsidR="00957B5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60" w:name="Kryss378"/>
          <w:p w14:paraId="3F483D5B" w14:textId="77777777" w:rsidR="00957B55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0"/>
            <w:r w:rsidR="00957B5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57B55" w:rsidRPr="00D146DB" w14:paraId="46AF640F" w14:textId="77777777" w:rsidTr="009207E3">
        <w:trPr>
          <w:trHeight w:val="304"/>
        </w:trPr>
        <w:tc>
          <w:tcPr>
            <w:tcW w:w="709" w:type="dxa"/>
            <w:vMerge/>
          </w:tcPr>
          <w:p w14:paraId="692283CB" w14:textId="77777777" w:rsidR="00957B55" w:rsidRPr="00D146DB" w:rsidRDefault="00957B5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C27008C" w14:textId="77777777" w:rsidR="00957B55" w:rsidRPr="00D146DB" w:rsidRDefault="00957B5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F4CFA17" w14:textId="77777777" w:rsidR="00957B55" w:rsidRDefault="00957B55" w:rsidP="00957B5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7230851" w14:textId="77777777" w:rsidR="00957B55" w:rsidRPr="00D146DB" w:rsidRDefault="00957B55" w:rsidP="00957B5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602DB99" w14:textId="77777777" w:rsidR="00957B55" w:rsidRPr="00D146DB" w:rsidRDefault="00957B5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19E675E" w14:textId="77777777" w:rsidR="00930767" w:rsidRPr="00665EBD" w:rsidRDefault="0093076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3341D7F6" w14:textId="77777777" w:rsidTr="00AE3BB4">
        <w:tc>
          <w:tcPr>
            <w:tcW w:w="1080" w:type="dxa"/>
          </w:tcPr>
          <w:bookmarkStart w:id="461" w:name="Kryss967"/>
          <w:p w14:paraId="44F06BC5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1"/>
            <w:r w:rsidR="00AE3BB4">
              <w:rPr>
                <w:rFonts w:ascii="Arial" w:hAnsi="Arial"/>
                <w:sz w:val="20"/>
              </w:rPr>
              <w:t xml:space="preserve"> 06c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663509D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Luckblad saknas.</w:t>
            </w:r>
          </w:p>
        </w:tc>
        <w:tc>
          <w:tcPr>
            <w:tcW w:w="1334" w:type="dxa"/>
          </w:tcPr>
          <w:p w14:paraId="3B186E07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30767" w:rsidRPr="00D146DB" w14:paraId="44D29D8D" w14:textId="77777777" w:rsidTr="00D146DB">
        <w:trPr>
          <w:trHeight w:val="80"/>
        </w:trPr>
        <w:tc>
          <w:tcPr>
            <w:tcW w:w="1080" w:type="dxa"/>
          </w:tcPr>
          <w:p w14:paraId="0006D4E8" w14:textId="77777777" w:rsidR="00930767" w:rsidRPr="00D146DB" w:rsidRDefault="0093076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1228846" w14:textId="77777777" w:rsidR="00930767" w:rsidRPr="00D146DB" w:rsidRDefault="0093076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18E29174" w14:textId="77777777" w:rsidTr="00E96A7D">
        <w:trPr>
          <w:trHeight w:val="510"/>
        </w:trPr>
        <w:tc>
          <w:tcPr>
            <w:tcW w:w="1080" w:type="dxa"/>
          </w:tcPr>
          <w:p w14:paraId="5EF31392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E42B0B7" w14:textId="77777777" w:rsidR="00E96A7D" w:rsidRPr="00D146DB" w:rsidRDefault="00E96A7D" w:rsidP="00584C7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Igensättning med betongelement enligt typlösning </w:t>
            </w:r>
            <w:r>
              <w:rPr>
                <w:rFonts w:ascii="Arial" w:hAnsi="Arial"/>
                <w:sz w:val="20"/>
              </w:rPr>
              <w:t>T08-102</w:t>
            </w:r>
            <w:r w:rsidRPr="00D146DB">
              <w:rPr>
                <w:rFonts w:ascii="Arial" w:hAnsi="Arial"/>
                <w:sz w:val="20"/>
              </w:rPr>
              <w:t xml:space="preserve"> utförs.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2CCE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FFDA9E2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16B3524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6F2CDC8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0735DD6A" w14:textId="77777777" w:rsidTr="00AE3BB4">
        <w:tc>
          <w:tcPr>
            <w:tcW w:w="1080" w:type="dxa"/>
          </w:tcPr>
          <w:bookmarkStart w:id="462" w:name="Kryss968"/>
          <w:p w14:paraId="6BCD45CC" w14:textId="77777777" w:rsidR="00AE3BB4" w:rsidRPr="00D146DB" w:rsidRDefault="004D0C20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2"/>
            <w:r w:rsidR="00AE3BB4">
              <w:rPr>
                <w:rFonts w:ascii="Arial" w:hAnsi="Arial"/>
                <w:sz w:val="20"/>
              </w:rPr>
              <w:t xml:space="preserve"> 06c-2</w:t>
            </w:r>
          </w:p>
        </w:tc>
        <w:tc>
          <w:tcPr>
            <w:tcW w:w="5026" w:type="dxa"/>
          </w:tcPr>
          <w:p w14:paraId="3CFBA2A3" w14:textId="77777777" w:rsidR="00AE3BB4" w:rsidRPr="00D146DB" w:rsidRDefault="00AE3BB4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Luckblad är inte justerat i karm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C9B270D" w14:textId="77777777" w:rsidR="00AE3BB4" w:rsidRPr="00D146DB" w:rsidRDefault="00AE3BB4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A11FB" w:rsidRPr="00D146DB" w14:paraId="704A3AA5" w14:textId="77777777" w:rsidTr="00957B55">
        <w:trPr>
          <w:trHeight w:val="80"/>
        </w:trPr>
        <w:tc>
          <w:tcPr>
            <w:tcW w:w="1080" w:type="dxa"/>
          </w:tcPr>
          <w:p w14:paraId="387BEE1F" w14:textId="77777777" w:rsidR="002A11FB" w:rsidRPr="00D146DB" w:rsidRDefault="002A11FB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56AE119" w14:textId="77777777" w:rsidR="002A11FB" w:rsidRPr="00D146DB" w:rsidRDefault="002A11FB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4841A2CF" w14:textId="77777777" w:rsidTr="00E96A7D">
        <w:trPr>
          <w:trHeight w:val="510"/>
        </w:trPr>
        <w:tc>
          <w:tcPr>
            <w:tcW w:w="1080" w:type="dxa"/>
          </w:tcPr>
          <w:p w14:paraId="6AB8BF7B" w14:textId="77777777" w:rsidR="00E96A7D" w:rsidRPr="00D146DB" w:rsidRDefault="00E96A7D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C96AF1E" w14:textId="77777777" w:rsidR="00E96A7D" w:rsidRPr="00D146DB" w:rsidRDefault="00E96A7D" w:rsidP="00584C7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Luckblad skall justeras enligt typlösning </w:t>
            </w:r>
            <w:r w:rsidR="00E56149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T06</w:t>
            </w:r>
            <w:r w:rsidRPr="00D146DB">
              <w:rPr>
                <w:rFonts w:ascii="Arial" w:hAnsi="Arial"/>
                <w:sz w:val="20"/>
              </w:rPr>
              <w:t>-102.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FF25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8F101D5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0E04EF3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90FB392" w14:textId="77777777" w:rsidR="00FD6B6D" w:rsidRPr="001F0C7B" w:rsidRDefault="00FD6B6D" w:rsidP="001F0C7B">
      <w:pPr>
        <w:pStyle w:val="1515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1BFFFC01" w14:textId="77777777" w:rsidTr="00AE3BB4">
        <w:tc>
          <w:tcPr>
            <w:tcW w:w="1080" w:type="dxa"/>
          </w:tcPr>
          <w:bookmarkStart w:id="463" w:name="Kryss969"/>
          <w:p w14:paraId="0A68AFC0" w14:textId="77777777" w:rsidR="00AE3BB4" w:rsidRPr="00D146DB" w:rsidRDefault="004D0C20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3"/>
            <w:r w:rsidR="00AE3BB4">
              <w:rPr>
                <w:rFonts w:ascii="Arial" w:hAnsi="Arial"/>
                <w:sz w:val="20"/>
              </w:rPr>
              <w:t xml:space="preserve"> 06c-3</w:t>
            </w:r>
          </w:p>
        </w:tc>
        <w:tc>
          <w:tcPr>
            <w:tcW w:w="5026" w:type="dxa"/>
          </w:tcPr>
          <w:p w14:paraId="6D2B05B4" w14:textId="77777777" w:rsidR="00AE3BB4" w:rsidRPr="00D146DB" w:rsidRDefault="00AE3BB4" w:rsidP="002A11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Luckblad går ej att öppna helt och hållet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686C9FF" w14:textId="77777777" w:rsidR="00AE3BB4" w:rsidRPr="00D146DB" w:rsidRDefault="00AE3BB4" w:rsidP="002A11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A11FB" w:rsidRPr="00D146DB" w14:paraId="7D28720A" w14:textId="77777777" w:rsidTr="00FD6B6D">
        <w:trPr>
          <w:trHeight w:val="80"/>
        </w:trPr>
        <w:tc>
          <w:tcPr>
            <w:tcW w:w="1080" w:type="dxa"/>
          </w:tcPr>
          <w:p w14:paraId="467366F6" w14:textId="77777777" w:rsidR="002A11FB" w:rsidRPr="00D146DB" w:rsidRDefault="002A11FB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441D8D6" w14:textId="77777777" w:rsidR="002A11FB" w:rsidRPr="00D146DB" w:rsidRDefault="002A11FB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7F5C86F9" w14:textId="77777777" w:rsidTr="00E96A7D">
        <w:trPr>
          <w:trHeight w:val="510"/>
        </w:trPr>
        <w:tc>
          <w:tcPr>
            <w:tcW w:w="1080" w:type="dxa"/>
          </w:tcPr>
          <w:p w14:paraId="13ABE3D8" w14:textId="77777777" w:rsidR="00E96A7D" w:rsidRPr="00D146DB" w:rsidRDefault="00E96A7D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45092D6" w14:textId="77777777" w:rsidR="00E96A7D" w:rsidRPr="00D146DB" w:rsidRDefault="00E96A7D" w:rsidP="002A11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Luckblad </w:t>
            </w:r>
            <w:r>
              <w:rPr>
                <w:rFonts w:ascii="Arial" w:hAnsi="Arial"/>
                <w:sz w:val="20"/>
              </w:rPr>
              <w:t xml:space="preserve">alternativt dess omgivning skall justeras. Se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>
              <w:rPr>
                <w:rFonts w:ascii="Arial" w:hAnsi="Arial"/>
                <w:sz w:val="20"/>
              </w:rPr>
              <w:t>T06-101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DEC83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1075673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18C5319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BB2F4B3" w14:textId="77777777" w:rsidR="00E96A7D" w:rsidRPr="00665EBD" w:rsidRDefault="00E96A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FD6B6D" w:rsidRPr="00D146DB" w14:paraId="5F6727C1" w14:textId="77777777" w:rsidTr="009207E3">
        <w:trPr>
          <w:trHeight w:val="360"/>
        </w:trPr>
        <w:tc>
          <w:tcPr>
            <w:tcW w:w="709" w:type="dxa"/>
            <w:vMerge w:val="restart"/>
          </w:tcPr>
          <w:p w14:paraId="3B6227CE" w14:textId="77777777" w:rsidR="00FD6B6D" w:rsidRPr="00D146DB" w:rsidRDefault="00FD6B6D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06d</w:t>
            </w:r>
          </w:p>
        </w:tc>
        <w:tc>
          <w:tcPr>
            <w:tcW w:w="4658" w:type="dxa"/>
            <w:vMerge w:val="restart"/>
          </w:tcPr>
          <w:p w14:paraId="3F9DED31" w14:textId="77777777" w:rsidR="00FD6B6D" w:rsidRPr="00D146DB" w:rsidRDefault="00FD6B6D" w:rsidP="000214CB">
            <w:pPr>
              <w:pStyle w:val="Kontrollpunkt"/>
            </w:pPr>
            <w:r>
              <w:t>Luckblad</w:t>
            </w:r>
            <w:r w:rsidRPr="00D146DB">
              <w:t xml:space="preserve"> och karm är rostskydds</w:t>
            </w:r>
            <w:r w:rsidR="00D155C5">
              <w:softHyphen/>
            </w:r>
            <w:r w:rsidRPr="00D146DB">
              <w:t>behandlade och utan rostangrepp.</w:t>
            </w:r>
          </w:p>
        </w:tc>
        <w:tc>
          <w:tcPr>
            <w:tcW w:w="742" w:type="dxa"/>
          </w:tcPr>
          <w:p w14:paraId="28A14519" w14:textId="77777777" w:rsidR="00FD6B6D" w:rsidRPr="001F0C7B" w:rsidRDefault="00FD6B6D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DE490D2" w14:textId="77777777" w:rsidR="00FD6B6D" w:rsidRPr="00D146DB" w:rsidRDefault="00584C72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</w:t>
            </w:r>
            <w:r w:rsidR="005230B1">
              <w:rPr>
                <w:rFonts w:ascii="Arial" w:hAnsi="Arial"/>
                <w:sz w:val="22"/>
                <w:szCs w:val="22"/>
              </w:rPr>
              <w:t>-</w:t>
            </w:r>
            <w:r w:rsidR="00FD6B6D" w:rsidRPr="00D146DB">
              <w:rPr>
                <w:rFonts w:ascii="Arial" w:hAnsi="Arial"/>
                <w:sz w:val="22"/>
                <w:szCs w:val="22"/>
              </w:rPr>
              <w:t>|-</w:t>
            </w:r>
          </w:p>
        </w:tc>
        <w:bookmarkStart w:id="464" w:name="Kryss379"/>
        <w:tc>
          <w:tcPr>
            <w:tcW w:w="1320" w:type="dxa"/>
            <w:vMerge w:val="restart"/>
          </w:tcPr>
          <w:p w14:paraId="54949FBB" w14:textId="77777777" w:rsidR="00FD6B6D" w:rsidRPr="00D146DB" w:rsidRDefault="006F30C5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4"/>
            <w:r w:rsidR="00FD6B6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65" w:name="Kryss380"/>
          <w:p w14:paraId="64C0A1CC" w14:textId="77777777" w:rsidR="00FD6B6D" w:rsidRPr="00D146DB" w:rsidRDefault="006F30C5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5"/>
            <w:r w:rsidR="00FD6B6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66" w:name="Kryss381"/>
          <w:p w14:paraId="4D0BF948" w14:textId="77777777" w:rsidR="00FD6B6D" w:rsidRPr="00D146DB" w:rsidRDefault="006F30C5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6"/>
            <w:r w:rsidR="00FD6B6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FD6B6D" w:rsidRPr="00D146DB" w14:paraId="28A68794" w14:textId="77777777" w:rsidTr="009207E3">
        <w:trPr>
          <w:trHeight w:val="360"/>
        </w:trPr>
        <w:tc>
          <w:tcPr>
            <w:tcW w:w="709" w:type="dxa"/>
            <w:vMerge/>
          </w:tcPr>
          <w:p w14:paraId="136D06D6" w14:textId="77777777" w:rsidR="00FD6B6D" w:rsidRPr="00D146DB" w:rsidRDefault="00FD6B6D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8ABEC8C" w14:textId="77777777" w:rsidR="00FD6B6D" w:rsidRPr="00D146DB" w:rsidRDefault="00FD6B6D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69EA886" w14:textId="77777777" w:rsidR="00FD6B6D" w:rsidRDefault="00FD6B6D" w:rsidP="00FD6B6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FB40B93" w14:textId="77777777" w:rsidR="00FD6B6D" w:rsidRPr="00D146DB" w:rsidRDefault="00FD6B6D" w:rsidP="00FD6B6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92CD9A5" w14:textId="77777777" w:rsidR="00FD6B6D" w:rsidRPr="00D146DB" w:rsidRDefault="00FD6B6D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7ABFD2E" w14:textId="77777777" w:rsidR="00366BA7" w:rsidRPr="00665EBD" w:rsidRDefault="00366BA7" w:rsidP="00366BA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707B40B5" w14:textId="77777777" w:rsidTr="00AE3BB4">
        <w:tc>
          <w:tcPr>
            <w:tcW w:w="1080" w:type="dxa"/>
          </w:tcPr>
          <w:bookmarkStart w:id="467" w:name="Kryss970"/>
          <w:p w14:paraId="3C1C7AF8" w14:textId="77777777" w:rsidR="00AE3BB4" w:rsidRPr="00D146DB" w:rsidRDefault="004D0C20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7"/>
            <w:r w:rsidR="00AE3BB4">
              <w:rPr>
                <w:rFonts w:ascii="Arial" w:hAnsi="Arial"/>
                <w:sz w:val="20"/>
              </w:rPr>
              <w:t xml:space="preserve"> 06d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BA64AD8" w14:textId="77777777" w:rsidR="00AE3BB4" w:rsidRPr="00D146DB" w:rsidRDefault="00AE3BB4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Bristande rostskyddsbehandling</w:t>
            </w:r>
            <w:r>
              <w:rPr>
                <w:rFonts w:ascii="Arial" w:hAnsi="Arial"/>
                <w:sz w:val="20"/>
              </w:rPr>
              <w:t xml:space="preserve"> på luckblad</w:t>
            </w:r>
            <w:r w:rsidRPr="00D146DB">
              <w:rPr>
                <w:rFonts w:ascii="Arial" w:hAnsi="Arial"/>
                <w:sz w:val="20"/>
              </w:rPr>
              <w:t xml:space="preserve"> och karm.</w:t>
            </w:r>
          </w:p>
        </w:tc>
        <w:tc>
          <w:tcPr>
            <w:tcW w:w="1334" w:type="dxa"/>
          </w:tcPr>
          <w:p w14:paraId="259216A3" w14:textId="77777777" w:rsidR="00AE3BB4" w:rsidRPr="00D146DB" w:rsidRDefault="00AE3BB4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366BA7" w:rsidRPr="00D146DB" w14:paraId="29C8591D" w14:textId="77777777" w:rsidTr="007717F3">
        <w:trPr>
          <w:trHeight w:val="80"/>
        </w:trPr>
        <w:tc>
          <w:tcPr>
            <w:tcW w:w="1080" w:type="dxa"/>
          </w:tcPr>
          <w:p w14:paraId="436E4342" w14:textId="77777777" w:rsidR="00366BA7" w:rsidRPr="00D146DB" w:rsidRDefault="00366BA7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8171D34" w14:textId="77777777" w:rsidR="00366BA7" w:rsidRPr="00D146DB" w:rsidRDefault="00366BA7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1C698EC1" w14:textId="77777777" w:rsidTr="00E96A7D">
        <w:trPr>
          <w:trHeight w:val="510"/>
        </w:trPr>
        <w:tc>
          <w:tcPr>
            <w:tcW w:w="1080" w:type="dxa"/>
          </w:tcPr>
          <w:p w14:paraId="060F85E1" w14:textId="77777777" w:rsidR="00E96A7D" w:rsidRPr="00D146DB" w:rsidRDefault="00E96A7D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C8FC223" w14:textId="77777777" w:rsidR="00E96A7D" w:rsidRPr="00D146DB" w:rsidRDefault="00E96A7D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</w:t>
            </w:r>
            <w:r>
              <w:rPr>
                <w:rFonts w:ascii="Arial" w:hAnsi="Arial"/>
                <w:sz w:val="20"/>
              </w:rPr>
              <w:t>ärd: Rostskyddsbehandling skall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kompletteras </w:t>
            </w:r>
            <w:r w:rsidR="00E56149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7716F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8679C6B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9E8A0B1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8963D89" w14:textId="77777777" w:rsidR="00E96A7D" w:rsidRPr="00665EBD" w:rsidRDefault="00E96A7D" w:rsidP="00366BA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077EFD18" w14:textId="77777777" w:rsidTr="00AE3BB4">
        <w:tc>
          <w:tcPr>
            <w:tcW w:w="1080" w:type="dxa"/>
          </w:tcPr>
          <w:bookmarkStart w:id="468" w:name="Kryss971"/>
          <w:p w14:paraId="56C365D1" w14:textId="77777777" w:rsidR="00AE3BB4" w:rsidRPr="00D146DB" w:rsidRDefault="004D0C20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8"/>
            <w:r w:rsidR="00AE3BB4">
              <w:rPr>
                <w:rFonts w:ascii="Arial" w:hAnsi="Arial"/>
                <w:sz w:val="20"/>
              </w:rPr>
              <w:t xml:space="preserve"> 06d</w:t>
            </w:r>
            <w:r w:rsidR="00AE3BB4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2125F3D8" w14:textId="77777777" w:rsidR="00AE3BB4" w:rsidRPr="00D146DB" w:rsidRDefault="00AE3BB4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Rost</w:t>
            </w:r>
            <w:r>
              <w:rPr>
                <w:rFonts w:ascii="Arial" w:hAnsi="Arial"/>
                <w:sz w:val="20"/>
              </w:rPr>
              <w:t>skyddsbehandling saknas på luckblad</w:t>
            </w:r>
            <w:r w:rsidRPr="00D146DB">
              <w:rPr>
                <w:rFonts w:ascii="Arial" w:hAnsi="Arial"/>
                <w:sz w:val="20"/>
              </w:rPr>
              <w:t xml:space="preserve"> och karm.</w:t>
            </w:r>
          </w:p>
        </w:tc>
        <w:tc>
          <w:tcPr>
            <w:tcW w:w="1334" w:type="dxa"/>
          </w:tcPr>
          <w:p w14:paraId="4808750B" w14:textId="77777777" w:rsidR="00AE3BB4" w:rsidRPr="00D146DB" w:rsidRDefault="00AE3BB4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366BA7" w:rsidRPr="00D146DB" w14:paraId="47C9C5A4" w14:textId="77777777" w:rsidTr="007717F3">
        <w:trPr>
          <w:trHeight w:val="80"/>
        </w:trPr>
        <w:tc>
          <w:tcPr>
            <w:tcW w:w="1080" w:type="dxa"/>
          </w:tcPr>
          <w:p w14:paraId="2DC029E2" w14:textId="77777777" w:rsidR="00366BA7" w:rsidRPr="00D146DB" w:rsidRDefault="00366BA7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013845D" w14:textId="77777777" w:rsidR="00366BA7" w:rsidRPr="00D146DB" w:rsidRDefault="00366BA7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0E64DD67" w14:textId="77777777" w:rsidTr="00E96A7D">
        <w:trPr>
          <w:trHeight w:val="510"/>
        </w:trPr>
        <w:tc>
          <w:tcPr>
            <w:tcW w:w="1080" w:type="dxa"/>
          </w:tcPr>
          <w:p w14:paraId="22B006F6" w14:textId="77777777" w:rsidR="00E96A7D" w:rsidRPr="00D146DB" w:rsidRDefault="00E96A7D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607D1CC" w14:textId="77777777" w:rsidR="00E96A7D" w:rsidRPr="00D146DB" w:rsidRDefault="00E96A7D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Lucka och karm skall rostskyddsbehandlas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756D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08D82CE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FDFF91E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E8E624D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475E126B" w14:textId="77777777" w:rsidR="00E96A7D" w:rsidRPr="00665EBD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584C72" w:rsidRPr="00D146DB" w14:paraId="25B02888" w14:textId="77777777" w:rsidTr="009207E3">
        <w:trPr>
          <w:trHeight w:val="304"/>
        </w:trPr>
        <w:tc>
          <w:tcPr>
            <w:tcW w:w="709" w:type="dxa"/>
            <w:vMerge w:val="restart"/>
          </w:tcPr>
          <w:p w14:paraId="7EF562AB" w14:textId="77777777" w:rsidR="00584C72" w:rsidRPr="00D146DB" w:rsidRDefault="00584C7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06e</w:t>
            </w:r>
          </w:p>
        </w:tc>
        <w:tc>
          <w:tcPr>
            <w:tcW w:w="4658" w:type="dxa"/>
            <w:vMerge w:val="restart"/>
          </w:tcPr>
          <w:p w14:paraId="26D7251F" w14:textId="77777777" w:rsidR="00584C72" w:rsidRPr="00D146DB" w:rsidRDefault="00584C72" w:rsidP="000214CB">
            <w:pPr>
              <w:pStyle w:val="Kontrollpunkt"/>
            </w:pPr>
            <w:r w:rsidRPr="00D146DB">
              <w:t>Ingjutning av karm är riktigt gjord.</w:t>
            </w:r>
          </w:p>
        </w:tc>
        <w:tc>
          <w:tcPr>
            <w:tcW w:w="742" w:type="dxa"/>
          </w:tcPr>
          <w:p w14:paraId="26B7D86D" w14:textId="77777777" w:rsidR="00584C72" w:rsidRPr="001F0C7B" w:rsidRDefault="00584C7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5F68FFB" w14:textId="77777777" w:rsidR="00584C72" w:rsidRPr="00D146DB" w:rsidRDefault="001428A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</w:t>
            </w:r>
            <w:r w:rsidR="005230B1">
              <w:rPr>
                <w:rFonts w:ascii="Arial" w:hAnsi="Arial"/>
                <w:sz w:val="22"/>
                <w:szCs w:val="22"/>
              </w:rPr>
              <w:t>-</w:t>
            </w:r>
            <w:r w:rsidR="00584C72" w:rsidRPr="00D146DB">
              <w:rPr>
                <w:rFonts w:ascii="Arial" w:hAnsi="Arial"/>
                <w:sz w:val="22"/>
                <w:szCs w:val="22"/>
              </w:rPr>
              <w:t>|-</w:t>
            </w:r>
          </w:p>
        </w:tc>
        <w:bookmarkStart w:id="469" w:name="Kryss382"/>
        <w:tc>
          <w:tcPr>
            <w:tcW w:w="1320" w:type="dxa"/>
            <w:vMerge w:val="restart"/>
          </w:tcPr>
          <w:p w14:paraId="0EFE8DD7" w14:textId="77777777" w:rsidR="00584C72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69"/>
            <w:r w:rsidR="00584C7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70" w:name="Kryss383"/>
          <w:p w14:paraId="56943C1C" w14:textId="77777777" w:rsidR="00584C72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0"/>
            <w:r w:rsidR="00584C7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71" w:name="Kryss384"/>
          <w:p w14:paraId="0FD2D132" w14:textId="77777777" w:rsidR="00584C72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1"/>
            <w:r w:rsidR="00584C7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584C72" w:rsidRPr="00D146DB" w14:paraId="081EAADB" w14:textId="77777777" w:rsidTr="009207E3">
        <w:trPr>
          <w:trHeight w:val="304"/>
        </w:trPr>
        <w:tc>
          <w:tcPr>
            <w:tcW w:w="709" w:type="dxa"/>
            <w:vMerge/>
          </w:tcPr>
          <w:p w14:paraId="720FBA2D" w14:textId="77777777" w:rsidR="00584C72" w:rsidRPr="00D146DB" w:rsidRDefault="00584C7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0664935" w14:textId="77777777" w:rsidR="00584C72" w:rsidRPr="00D146DB" w:rsidRDefault="00584C7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F134FA5" w14:textId="77777777" w:rsidR="00584C72" w:rsidRDefault="00584C72" w:rsidP="00584C72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2E33B2B" w14:textId="77777777" w:rsidR="00584C72" w:rsidRPr="00D146DB" w:rsidRDefault="00584C72" w:rsidP="00584C72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261AC5F" w14:textId="77777777" w:rsidR="00584C72" w:rsidRPr="00D146DB" w:rsidRDefault="00584C7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B8D4E15" w14:textId="77777777" w:rsidR="00E27262" w:rsidRPr="00665EBD" w:rsidRDefault="00E2726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22EF00E2" w14:textId="77777777" w:rsidTr="00AE3BB4">
        <w:tc>
          <w:tcPr>
            <w:tcW w:w="1080" w:type="dxa"/>
          </w:tcPr>
          <w:bookmarkStart w:id="472" w:name="Kryss972"/>
          <w:p w14:paraId="16F929CA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2"/>
            <w:r w:rsidR="00AE3BB4">
              <w:rPr>
                <w:rFonts w:ascii="Arial" w:hAnsi="Arial"/>
                <w:sz w:val="20"/>
              </w:rPr>
              <w:t xml:space="preserve"> 06e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FC4D9A9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Håligheter mellan karm och vägg.</w:t>
            </w:r>
          </w:p>
        </w:tc>
        <w:tc>
          <w:tcPr>
            <w:tcW w:w="1334" w:type="dxa"/>
          </w:tcPr>
          <w:p w14:paraId="6DDF19D5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27262" w:rsidRPr="00D146DB" w14:paraId="2F935137" w14:textId="77777777" w:rsidTr="00D146DB">
        <w:trPr>
          <w:trHeight w:val="80"/>
        </w:trPr>
        <w:tc>
          <w:tcPr>
            <w:tcW w:w="1080" w:type="dxa"/>
          </w:tcPr>
          <w:p w14:paraId="4601A55C" w14:textId="77777777" w:rsidR="00E27262" w:rsidRPr="00D146DB" w:rsidRDefault="00E2726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8318A4C" w14:textId="77777777" w:rsidR="00E27262" w:rsidRPr="00D146DB" w:rsidRDefault="00E2726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701D2D20" w14:textId="77777777" w:rsidTr="00E96A7D">
        <w:trPr>
          <w:trHeight w:val="510"/>
        </w:trPr>
        <w:tc>
          <w:tcPr>
            <w:tcW w:w="1080" w:type="dxa"/>
          </w:tcPr>
          <w:p w14:paraId="419F6905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B8CCDF1" w14:textId="77777777" w:rsidR="00E96A7D" w:rsidRPr="00D146DB" w:rsidRDefault="00E96A7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</w:t>
            </w:r>
            <w:r>
              <w:rPr>
                <w:rFonts w:ascii="Arial" w:hAnsi="Arial"/>
                <w:sz w:val="20"/>
              </w:rPr>
              <w:t>rd: Håligheter igenlagas enligt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 w:rsidR="003B08C9" w:rsidRPr="00C25773">
              <w:rPr>
                <w:rFonts w:ascii="Arial" w:hAnsi="Arial"/>
                <w:sz w:val="20"/>
              </w:rPr>
              <w:t>T12-102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6A53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78CA87A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A281E3E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A592787" w14:textId="77777777" w:rsidR="00E96A7D" w:rsidRPr="00665EBD" w:rsidRDefault="00E96A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993069" w14:paraId="67574543" w14:textId="77777777" w:rsidTr="00AE3BB4">
        <w:tc>
          <w:tcPr>
            <w:tcW w:w="1080" w:type="dxa"/>
          </w:tcPr>
          <w:bookmarkStart w:id="473" w:name="Kryss973"/>
          <w:p w14:paraId="394E261B" w14:textId="77777777" w:rsidR="00AE3BB4" w:rsidRPr="00993069" w:rsidRDefault="004D0C20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3"/>
            <w:r w:rsidR="00AE3BB4">
              <w:rPr>
                <w:rFonts w:ascii="Arial" w:hAnsi="Arial"/>
                <w:sz w:val="20"/>
              </w:rPr>
              <w:t xml:space="preserve"> 06e-2</w:t>
            </w:r>
          </w:p>
        </w:tc>
        <w:tc>
          <w:tcPr>
            <w:tcW w:w="5026" w:type="dxa"/>
          </w:tcPr>
          <w:p w14:paraId="0618BF44" w14:textId="77777777" w:rsidR="00AE3BB4" w:rsidRPr="00993069" w:rsidRDefault="00AE3BB4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993069">
              <w:rPr>
                <w:rFonts w:ascii="Arial" w:hAnsi="Arial"/>
                <w:sz w:val="20"/>
              </w:rPr>
              <w:t>Fel: Isolering går fram till karm.</w:t>
            </w:r>
          </w:p>
        </w:tc>
        <w:tc>
          <w:tcPr>
            <w:tcW w:w="1334" w:type="dxa"/>
          </w:tcPr>
          <w:p w14:paraId="7E6E44ED" w14:textId="77777777" w:rsidR="00AE3BB4" w:rsidRPr="00993069" w:rsidRDefault="00AE3BB4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93069" w:rsidRPr="00993069" w14:paraId="3CE6B02F" w14:textId="77777777" w:rsidTr="00584C72">
        <w:trPr>
          <w:trHeight w:val="80"/>
        </w:trPr>
        <w:tc>
          <w:tcPr>
            <w:tcW w:w="1080" w:type="dxa"/>
          </w:tcPr>
          <w:p w14:paraId="1A08FD46" w14:textId="77777777" w:rsidR="00993069" w:rsidRPr="00993069" w:rsidRDefault="00993069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5E9296A" w14:textId="77777777" w:rsidR="00993069" w:rsidRPr="00993069" w:rsidRDefault="00993069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993069" w14:paraId="760708CB" w14:textId="77777777" w:rsidTr="00E96A7D">
        <w:trPr>
          <w:trHeight w:val="510"/>
        </w:trPr>
        <w:tc>
          <w:tcPr>
            <w:tcW w:w="1080" w:type="dxa"/>
          </w:tcPr>
          <w:p w14:paraId="7901CB65" w14:textId="77777777" w:rsidR="00E96A7D" w:rsidRPr="00993069" w:rsidRDefault="00E96A7D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4E4D71A" w14:textId="77777777" w:rsidR="00E96A7D" w:rsidRPr="00993069" w:rsidRDefault="00E96A7D" w:rsidP="001E488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993069">
              <w:rPr>
                <w:rFonts w:ascii="Arial" w:hAnsi="Arial"/>
                <w:sz w:val="20"/>
              </w:rPr>
              <w:t xml:space="preserve">Åtgärd: Isolering skall tas bort och ny igengjutning utföras enligt typlösning </w:t>
            </w:r>
            <w:r w:rsidR="003B08C9" w:rsidRPr="00C25773">
              <w:rPr>
                <w:rFonts w:ascii="Arial" w:hAnsi="Arial"/>
                <w:sz w:val="20"/>
              </w:rPr>
              <w:t>T12-102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F28F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3924A49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E38D9C4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6E956B9" w14:textId="77777777" w:rsidR="0096751B" w:rsidRDefault="0096751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1428AD" w:rsidRPr="00D146DB" w14:paraId="4785CED8" w14:textId="77777777" w:rsidTr="009207E3">
        <w:trPr>
          <w:trHeight w:val="304"/>
        </w:trPr>
        <w:tc>
          <w:tcPr>
            <w:tcW w:w="709" w:type="dxa"/>
            <w:vMerge w:val="restart"/>
          </w:tcPr>
          <w:p w14:paraId="40B0BE2A" w14:textId="77777777" w:rsidR="001428AD" w:rsidRPr="001428AD" w:rsidRDefault="001428A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06f"/>
              </w:smartTagPr>
              <w:r>
                <w:rPr>
                  <w:rFonts w:ascii="Arial" w:hAnsi="Arial"/>
                  <w:sz w:val="22"/>
                  <w:szCs w:val="22"/>
                </w:rPr>
                <w:t>06f</w:t>
              </w:r>
            </w:smartTag>
          </w:p>
        </w:tc>
        <w:tc>
          <w:tcPr>
            <w:tcW w:w="4658" w:type="dxa"/>
            <w:vMerge w:val="restart"/>
          </w:tcPr>
          <w:p w14:paraId="577C2B9F" w14:textId="77777777" w:rsidR="001428AD" w:rsidRPr="00D146DB" w:rsidRDefault="00DB77B9" w:rsidP="000214CB">
            <w:pPr>
              <w:pStyle w:val="Kontrollpunkt"/>
            </w:pPr>
            <w:r>
              <w:t>Gångjärn är rengjorda och smorda</w:t>
            </w:r>
            <w:r w:rsidR="001428AD" w:rsidRPr="00D146DB">
              <w:t>.</w:t>
            </w:r>
          </w:p>
        </w:tc>
        <w:tc>
          <w:tcPr>
            <w:tcW w:w="742" w:type="dxa"/>
          </w:tcPr>
          <w:p w14:paraId="51A24ED9" w14:textId="77777777" w:rsidR="001428AD" w:rsidRPr="001F0C7B" w:rsidRDefault="001428A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AB7BDBC" w14:textId="77777777" w:rsidR="001428AD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1|-</w:t>
            </w:r>
            <w:r w:rsidR="001428AD" w:rsidRPr="00D146DB">
              <w:rPr>
                <w:rFonts w:ascii="Arial" w:hAnsi="Arial"/>
                <w:sz w:val="22"/>
                <w:szCs w:val="22"/>
              </w:rPr>
              <w:t>|-</w:t>
            </w:r>
          </w:p>
        </w:tc>
        <w:bookmarkStart w:id="474" w:name="Kryss385"/>
        <w:tc>
          <w:tcPr>
            <w:tcW w:w="1320" w:type="dxa"/>
            <w:vMerge w:val="restart"/>
          </w:tcPr>
          <w:p w14:paraId="55F6CC82" w14:textId="77777777" w:rsidR="001428AD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4"/>
            <w:r w:rsidR="001428A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75" w:name="Kryss386"/>
          <w:p w14:paraId="781070B0" w14:textId="77777777" w:rsidR="001428AD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5"/>
            <w:r w:rsidR="001428A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76" w:name="Kryss387"/>
          <w:p w14:paraId="29C00B7F" w14:textId="77777777" w:rsidR="001428AD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6"/>
            <w:r w:rsidR="001428A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1428AD" w:rsidRPr="00D146DB" w14:paraId="3241CB7C" w14:textId="77777777" w:rsidTr="009207E3">
        <w:trPr>
          <w:trHeight w:val="304"/>
        </w:trPr>
        <w:tc>
          <w:tcPr>
            <w:tcW w:w="709" w:type="dxa"/>
            <w:vMerge/>
          </w:tcPr>
          <w:p w14:paraId="735D07C9" w14:textId="77777777" w:rsidR="001428AD" w:rsidRPr="00D146DB" w:rsidRDefault="001428A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300A99F" w14:textId="77777777" w:rsidR="001428AD" w:rsidRPr="00D146DB" w:rsidRDefault="001428A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B781F7D" w14:textId="77777777" w:rsidR="001428AD" w:rsidRDefault="001428AD" w:rsidP="001428A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A5CD960" w14:textId="77777777" w:rsidR="001428AD" w:rsidRPr="00D146DB" w:rsidRDefault="001428AD" w:rsidP="001428A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70BFEFB" w14:textId="77777777" w:rsidR="001428AD" w:rsidRPr="00D146DB" w:rsidRDefault="001428AD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12827E5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4034CC81" w14:textId="77777777" w:rsidTr="00AE3BB4">
        <w:tc>
          <w:tcPr>
            <w:tcW w:w="1080" w:type="dxa"/>
          </w:tcPr>
          <w:bookmarkStart w:id="477" w:name="Kryss974"/>
          <w:p w14:paraId="1C8F397C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7"/>
            <w:r w:rsidR="00AE3BB4">
              <w:rPr>
                <w:rFonts w:ascii="Arial" w:hAnsi="Arial"/>
                <w:sz w:val="20"/>
              </w:rPr>
              <w:t xml:space="preserve"> 06f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D9D13DA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Gångjärn kärvar.</w:t>
            </w:r>
          </w:p>
        </w:tc>
        <w:tc>
          <w:tcPr>
            <w:tcW w:w="1334" w:type="dxa"/>
          </w:tcPr>
          <w:p w14:paraId="4E0F68D0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4FFEF42E" w14:textId="77777777" w:rsidTr="00D146DB">
        <w:trPr>
          <w:trHeight w:val="80"/>
        </w:trPr>
        <w:tc>
          <w:tcPr>
            <w:tcW w:w="1080" w:type="dxa"/>
          </w:tcPr>
          <w:p w14:paraId="44963BA4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27AE70E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41AC2EB3" w14:textId="77777777" w:rsidTr="00E96A7D">
        <w:trPr>
          <w:trHeight w:val="510"/>
        </w:trPr>
        <w:tc>
          <w:tcPr>
            <w:tcW w:w="1080" w:type="dxa"/>
          </w:tcPr>
          <w:p w14:paraId="02EA585D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34C9E7B" w14:textId="77777777" w:rsidR="00E96A7D" w:rsidRPr="00D146DB" w:rsidRDefault="00E96A7D" w:rsidP="007C6B5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Gångjärn skall rengöras och smörjas enligt typlösning </w:t>
            </w:r>
            <w:r>
              <w:rPr>
                <w:rFonts w:ascii="Arial" w:hAnsi="Arial"/>
                <w:sz w:val="20"/>
              </w:rPr>
              <w:t>T06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C574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76BCBC9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D758CED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5885143" w14:textId="77777777" w:rsidR="001428AD" w:rsidRDefault="001428A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5230B1" w:rsidRPr="00D146DB" w14:paraId="60234F8D" w14:textId="77777777" w:rsidTr="009207E3">
        <w:trPr>
          <w:trHeight w:val="304"/>
        </w:trPr>
        <w:tc>
          <w:tcPr>
            <w:tcW w:w="709" w:type="dxa"/>
            <w:vMerge w:val="restart"/>
          </w:tcPr>
          <w:p w14:paraId="59A22EB6" w14:textId="77777777" w:rsidR="005230B1" w:rsidRPr="005230B1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06g</w:t>
            </w:r>
          </w:p>
        </w:tc>
        <w:tc>
          <w:tcPr>
            <w:tcW w:w="4658" w:type="dxa"/>
            <w:vMerge w:val="restart"/>
          </w:tcPr>
          <w:p w14:paraId="3DE6DEE0" w14:textId="77777777" w:rsidR="005230B1" w:rsidRPr="00D146DB" w:rsidRDefault="005230B1" w:rsidP="000214CB">
            <w:pPr>
              <w:pStyle w:val="Kontrollpunkt"/>
            </w:pPr>
            <w:r w:rsidRPr="00D146DB">
              <w:t xml:space="preserve">Skyddslucka i splitterskyddat läge har minst </w:t>
            </w:r>
            <w:smartTag w:uri="urn:schemas-microsoft-com:office:smarttags" w:element="metricconverter">
              <w:smartTagPr>
                <w:attr w:name="ProductID" w:val="12ﾠmm"/>
              </w:smartTagPr>
              <w:r w:rsidRPr="00D146DB">
                <w:t>12 mm</w:t>
              </w:r>
            </w:smartTag>
            <w:r w:rsidRPr="00D146DB">
              <w:t xml:space="preserve"> plåt i luckbladet.</w:t>
            </w:r>
          </w:p>
        </w:tc>
        <w:tc>
          <w:tcPr>
            <w:tcW w:w="742" w:type="dxa"/>
          </w:tcPr>
          <w:p w14:paraId="5D00FA49" w14:textId="77777777" w:rsidR="005230B1" w:rsidRPr="001F0C7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98EA43B" w14:textId="77777777" w:rsidR="005230B1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478" w:name="Kryss388"/>
        <w:tc>
          <w:tcPr>
            <w:tcW w:w="1320" w:type="dxa"/>
            <w:vMerge w:val="restart"/>
          </w:tcPr>
          <w:p w14:paraId="403F1984" w14:textId="77777777" w:rsidR="005230B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8"/>
            <w:r w:rsidR="005230B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79" w:name="Kryss389"/>
          <w:p w14:paraId="4FC2ABA1" w14:textId="77777777" w:rsidR="005230B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79"/>
            <w:r w:rsidR="005230B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80" w:name="Kryss390"/>
          <w:p w14:paraId="7A3F0EAF" w14:textId="77777777" w:rsidR="005230B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0"/>
            <w:r w:rsidR="005230B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5230B1" w:rsidRPr="00D146DB" w14:paraId="56F40E6E" w14:textId="77777777" w:rsidTr="009207E3">
        <w:trPr>
          <w:trHeight w:val="304"/>
        </w:trPr>
        <w:tc>
          <w:tcPr>
            <w:tcW w:w="709" w:type="dxa"/>
            <w:vMerge/>
          </w:tcPr>
          <w:p w14:paraId="45AFB75A" w14:textId="77777777" w:rsidR="005230B1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119DD74" w14:textId="77777777" w:rsidR="005230B1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85151E1" w14:textId="77777777" w:rsidR="005230B1" w:rsidRDefault="005230B1" w:rsidP="005230B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2BEFB0F" w14:textId="77777777" w:rsidR="005230B1" w:rsidRPr="00D146DB" w:rsidRDefault="005230B1" w:rsidP="005230B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3B236FB" w14:textId="77777777" w:rsidR="005230B1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BDA643B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77F73DAE" w14:textId="77777777" w:rsidTr="00AE3BB4">
        <w:tc>
          <w:tcPr>
            <w:tcW w:w="1080" w:type="dxa"/>
          </w:tcPr>
          <w:bookmarkStart w:id="481" w:name="Kryss975"/>
          <w:p w14:paraId="34441635" w14:textId="77777777" w:rsidR="00AE3BB4" w:rsidRPr="00D146DB" w:rsidRDefault="004D0C20" w:rsidP="005230B1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1"/>
            <w:r w:rsidR="00AE3BB4">
              <w:rPr>
                <w:rFonts w:ascii="Arial" w:hAnsi="Arial"/>
                <w:sz w:val="20"/>
              </w:rPr>
              <w:t xml:space="preserve"> 06g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314C2F3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För tunt luckblad.</w:t>
            </w:r>
          </w:p>
        </w:tc>
        <w:tc>
          <w:tcPr>
            <w:tcW w:w="1334" w:type="dxa"/>
          </w:tcPr>
          <w:p w14:paraId="3E87B9FF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00DC11A4" w14:textId="77777777" w:rsidTr="00D146DB">
        <w:trPr>
          <w:trHeight w:val="80"/>
        </w:trPr>
        <w:tc>
          <w:tcPr>
            <w:tcW w:w="1080" w:type="dxa"/>
          </w:tcPr>
          <w:p w14:paraId="63063871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0B02730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2777B9AC" w14:textId="77777777" w:rsidTr="00E96A7D">
        <w:trPr>
          <w:trHeight w:val="510"/>
        </w:trPr>
        <w:tc>
          <w:tcPr>
            <w:tcW w:w="1080" w:type="dxa"/>
          </w:tcPr>
          <w:p w14:paraId="159D72B6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4465C95" w14:textId="77777777" w:rsidR="00E96A7D" w:rsidRPr="00D146DB" w:rsidRDefault="00E96A7D" w:rsidP="005230B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Luckblad skall kompletteras enligt typlösning </w:t>
            </w:r>
            <w:r>
              <w:rPr>
                <w:rFonts w:ascii="Arial" w:hAnsi="Arial"/>
                <w:sz w:val="20"/>
              </w:rPr>
              <w:t>T06-301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B4FB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4DDD21A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CD2363D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71ACA89" w14:textId="77777777" w:rsidR="00972927" w:rsidRDefault="00972927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5230B1" w:rsidRPr="00D146DB" w14:paraId="3C85929B" w14:textId="77777777" w:rsidTr="009207E3">
        <w:trPr>
          <w:trHeight w:val="304"/>
        </w:trPr>
        <w:tc>
          <w:tcPr>
            <w:tcW w:w="709" w:type="dxa"/>
            <w:vMerge w:val="restart"/>
          </w:tcPr>
          <w:p w14:paraId="19D8B573" w14:textId="77777777" w:rsidR="005230B1" w:rsidRPr="005230B1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06h</w:t>
            </w:r>
          </w:p>
        </w:tc>
        <w:tc>
          <w:tcPr>
            <w:tcW w:w="4658" w:type="dxa"/>
            <w:vMerge w:val="restart"/>
          </w:tcPr>
          <w:p w14:paraId="29B5C1CA" w14:textId="77777777" w:rsidR="005230B1" w:rsidRPr="00D146DB" w:rsidRDefault="005230B1" w:rsidP="000214CB">
            <w:pPr>
              <w:pStyle w:val="Kontrollpunkt"/>
            </w:pPr>
            <w:r w:rsidRPr="00D146DB">
              <w:t xml:space="preserve">Skyddslucka i ej splitterskyddat läge har minst </w:t>
            </w:r>
            <w:smartTag w:uri="urn:schemas-microsoft-com:office:smarttags" w:element="metricconverter">
              <w:smartTagPr>
                <w:attr w:name="ProductID" w:val="30ﾠmm"/>
              </w:smartTagPr>
              <w:r w:rsidRPr="00D146DB">
                <w:t>30 mm</w:t>
              </w:r>
            </w:smartTag>
            <w:r w:rsidRPr="00D146DB">
              <w:t xml:space="preserve"> plåt i luckbladet.</w:t>
            </w:r>
          </w:p>
        </w:tc>
        <w:tc>
          <w:tcPr>
            <w:tcW w:w="742" w:type="dxa"/>
          </w:tcPr>
          <w:p w14:paraId="3CD82106" w14:textId="77777777" w:rsidR="005230B1" w:rsidRPr="001F0C7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A77B753" w14:textId="77777777" w:rsidR="005230B1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482" w:name="Kryss391"/>
        <w:tc>
          <w:tcPr>
            <w:tcW w:w="1320" w:type="dxa"/>
            <w:vMerge w:val="restart"/>
          </w:tcPr>
          <w:p w14:paraId="6DC0C451" w14:textId="77777777" w:rsidR="005230B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2"/>
            <w:r w:rsidR="005230B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83" w:name="Kryss392"/>
          <w:p w14:paraId="1738371D" w14:textId="77777777" w:rsidR="005230B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3"/>
            <w:r w:rsidR="005230B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84" w:name="Kryss393"/>
          <w:p w14:paraId="62A7055C" w14:textId="77777777" w:rsidR="005230B1" w:rsidRPr="00D146DB" w:rsidRDefault="006F30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4"/>
            <w:r w:rsidR="005230B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5230B1" w:rsidRPr="00D146DB" w14:paraId="0C93317E" w14:textId="77777777" w:rsidTr="009207E3">
        <w:trPr>
          <w:trHeight w:val="304"/>
        </w:trPr>
        <w:tc>
          <w:tcPr>
            <w:tcW w:w="709" w:type="dxa"/>
            <w:vMerge/>
          </w:tcPr>
          <w:p w14:paraId="6B562BA2" w14:textId="77777777" w:rsidR="005230B1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3D4D232" w14:textId="77777777" w:rsidR="005230B1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690BB2D" w14:textId="77777777" w:rsidR="005230B1" w:rsidRDefault="005230B1" w:rsidP="005230B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969A695" w14:textId="77777777" w:rsidR="005230B1" w:rsidRPr="00D146DB" w:rsidRDefault="005230B1" w:rsidP="005230B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5287812" w14:textId="77777777" w:rsidR="005230B1" w:rsidRPr="00D146DB" w:rsidRDefault="005230B1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5DE7848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69219B6E" w14:textId="77777777" w:rsidTr="00AE3BB4">
        <w:tc>
          <w:tcPr>
            <w:tcW w:w="1080" w:type="dxa"/>
          </w:tcPr>
          <w:bookmarkStart w:id="485" w:name="Kryss976"/>
          <w:p w14:paraId="42B91CE6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5"/>
            <w:r w:rsidR="00AE3BB4">
              <w:rPr>
                <w:rFonts w:ascii="Arial" w:hAnsi="Arial"/>
                <w:sz w:val="20"/>
              </w:rPr>
              <w:t xml:space="preserve"> 06h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2968CFA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För tunt luckblad.</w:t>
            </w:r>
          </w:p>
        </w:tc>
        <w:tc>
          <w:tcPr>
            <w:tcW w:w="1334" w:type="dxa"/>
          </w:tcPr>
          <w:p w14:paraId="74AB4276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77C6FDF0" w14:textId="77777777" w:rsidTr="00D146DB">
        <w:trPr>
          <w:trHeight w:val="80"/>
        </w:trPr>
        <w:tc>
          <w:tcPr>
            <w:tcW w:w="1080" w:type="dxa"/>
          </w:tcPr>
          <w:p w14:paraId="4954C0D3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3762DC7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171E9C43" w14:textId="77777777" w:rsidTr="00E96A7D">
        <w:trPr>
          <w:trHeight w:val="510"/>
        </w:trPr>
        <w:tc>
          <w:tcPr>
            <w:tcW w:w="1080" w:type="dxa"/>
          </w:tcPr>
          <w:p w14:paraId="2808C771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3D7F936" w14:textId="77777777" w:rsidR="00E96A7D" w:rsidRPr="00D146DB" w:rsidRDefault="00E96A7D" w:rsidP="005230B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Luckblad skall kompletteras enligt typlösning </w:t>
            </w:r>
            <w:r>
              <w:rPr>
                <w:rFonts w:ascii="Arial" w:hAnsi="Arial"/>
                <w:sz w:val="20"/>
              </w:rPr>
              <w:t>T06-302.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918A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25C3DF7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7C1F69C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C5D64CD" w14:textId="77777777" w:rsidR="00E96A7D" w:rsidRPr="00665EBD" w:rsidRDefault="00E96A7D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B2F5E" w:rsidRPr="00D146DB" w14:paraId="4F380A39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5F0B142" w14:textId="77777777" w:rsidR="00EB2F5E" w:rsidRPr="005230B1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06i</w:t>
            </w:r>
          </w:p>
        </w:tc>
        <w:tc>
          <w:tcPr>
            <w:tcW w:w="4658" w:type="dxa"/>
            <w:vMerge w:val="restart"/>
          </w:tcPr>
          <w:p w14:paraId="2DCD384C" w14:textId="77777777" w:rsidR="00EB2F5E" w:rsidRPr="00D146DB" w:rsidRDefault="00EB2F5E" w:rsidP="000214CB">
            <w:pPr>
              <w:pStyle w:val="Kontrollpunkt"/>
            </w:pPr>
            <w:r w:rsidRPr="00D146DB">
              <w:t xml:space="preserve">Avstånd </w:t>
            </w:r>
            <w:r w:rsidRPr="00D146DB">
              <w:rPr>
                <w:spacing w:val="-6"/>
              </w:rPr>
              <w:t xml:space="preserve">mellan </w:t>
            </w:r>
            <w:r>
              <w:rPr>
                <w:spacing w:val="-6"/>
              </w:rPr>
              <w:t xml:space="preserve">stängt </w:t>
            </w:r>
            <w:r w:rsidRPr="00D146DB">
              <w:rPr>
                <w:spacing w:val="-6"/>
              </w:rPr>
              <w:t>luckblad och karm</w:t>
            </w:r>
            <w:r>
              <w:t xml:space="preserve"> på gångjärnssidan </w:t>
            </w:r>
            <w:r w:rsidRPr="00D146DB">
              <w:t xml:space="preserve">är högst </w:t>
            </w:r>
            <w:smartTag w:uri="urn:schemas-microsoft-com:office:smarttags" w:element="metricconverter">
              <w:smartTagPr>
                <w:attr w:name="ProductID" w:val="7 mm"/>
              </w:smartTagPr>
              <w:r w:rsidRPr="00D146DB">
                <w:t xml:space="preserve">7 </w:t>
              </w:r>
              <w:r w:rsidRPr="00D146DB">
                <w:rPr>
                  <w:spacing w:val="-4"/>
                </w:rPr>
                <w:t>mm</w:t>
              </w:r>
            </w:smartTag>
            <w:r w:rsidRPr="00D146DB">
              <w:rPr>
                <w:spacing w:val="-4"/>
              </w:rPr>
              <w:t>.</w:t>
            </w:r>
          </w:p>
        </w:tc>
        <w:tc>
          <w:tcPr>
            <w:tcW w:w="742" w:type="dxa"/>
          </w:tcPr>
          <w:p w14:paraId="34F5973F" w14:textId="77777777" w:rsidR="00EB2F5E" w:rsidRPr="001F0C7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CB82B58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486" w:name="Kryss394"/>
        <w:tc>
          <w:tcPr>
            <w:tcW w:w="1320" w:type="dxa"/>
            <w:vMerge w:val="restart"/>
          </w:tcPr>
          <w:p w14:paraId="5063B88B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6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87" w:name="Kryss395"/>
          <w:p w14:paraId="1CAB83B7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7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88" w:name="Kryss396"/>
          <w:p w14:paraId="7AE8C770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8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B2F5E" w:rsidRPr="00D146DB" w14:paraId="0941EB67" w14:textId="77777777" w:rsidTr="00961367">
        <w:trPr>
          <w:trHeight w:val="304"/>
        </w:trPr>
        <w:tc>
          <w:tcPr>
            <w:tcW w:w="709" w:type="dxa"/>
            <w:vMerge/>
          </w:tcPr>
          <w:p w14:paraId="33ED1455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931E2BD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9D428AD" w14:textId="77777777" w:rsidR="00EB2F5E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2961A4" w14:textId="77777777" w:rsidR="00EB2F5E" w:rsidRPr="00D146DB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D93C6E3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0F08856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4A19D763" w14:textId="77777777" w:rsidTr="00AE3BB4">
        <w:tc>
          <w:tcPr>
            <w:tcW w:w="1080" w:type="dxa"/>
          </w:tcPr>
          <w:bookmarkStart w:id="489" w:name="Kryss977"/>
          <w:p w14:paraId="66AB34BD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89"/>
            <w:r w:rsidR="00AE3BB4">
              <w:rPr>
                <w:rFonts w:ascii="Arial" w:hAnsi="Arial"/>
                <w:sz w:val="20"/>
              </w:rPr>
              <w:t xml:space="preserve"> 06i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1132D45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Luckblad har felaktigt avstånd från karm.</w:t>
            </w:r>
          </w:p>
        </w:tc>
        <w:tc>
          <w:tcPr>
            <w:tcW w:w="1334" w:type="dxa"/>
          </w:tcPr>
          <w:p w14:paraId="67BC9E82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3C849794" w14:textId="77777777" w:rsidTr="00D146DB">
        <w:trPr>
          <w:trHeight w:val="80"/>
        </w:trPr>
        <w:tc>
          <w:tcPr>
            <w:tcW w:w="1080" w:type="dxa"/>
          </w:tcPr>
          <w:p w14:paraId="5C68DBF6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DCB54E5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65DE7" w:rsidRPr="00D146DB" w14:paraId="756C19BB" w14:textId="77777777" w:rsidTr="00965DE7">
        <w:tc>
          <w:tcPr>
            <w:tcW w:w="1080" w:type="dxa"/>
          </w:tcPr>
          <w:p w14:paraId="45B7E00F" w14:textId="77777777" w:rsidR="00965DE7" w:rsidRPr="00D146DB" w:rsidRDefault="00965D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A1B6A61" w14:textId="77777777" w:rsidR="00965DE7" w:rsidRPr="00D146DB" w:rsidRDefault="00965DE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Luckblad skall justeras vid gångjärnssidan </w:t>
            </w:r>
            <w:r w:rsidRPr="00D146DB">
              <w:rPr>
                <w:rFonts w:ascii="Arial" w:hAnsi="Arial"/>
                <w:sz w:val="20"/>
              </w:rPr>
              <w:br/>
              <w:t xml:space="preserve">enligt typlösning </w:t>
            </w:r>
            <w:r>
              <w:rPr>
                <w:rFonts w:ascii="Arial" w:hAnsi="Arial"/>
                <w:sz w:val="20"/>
              </w:rPr>
              <w:t>T06</w:t>
            </w:r>
            <w:r w:rsidRPr="00D146DB">
              <w:rPr>
                <w:rFonts w:ascii="Arial" w:hAnsi="Arial"/>
                <w:sz w:val="20"/>
              </w:rPr>
              <w:t>-401.</w:t>
            </w:r>
          </w:p>
        </w:tc>
        <w:tc>
          <w:tcPr>
            <w:tcW w:w="1334" w:type="dxa"/>
          </w:tcPr>
          <w:p w14:paraId="48CCD74A" w14:textId="77777777" w:rsidR="00965DE7" w:rsidRPr="00D146DB" w:rsidRDefault="00965DE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F2411B2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B2F5E" w:rsidRPr="00D146DB" w14:paraId="2426EFE9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35C7AFC2" w14:textId="77777777" w:rsidR="00EB2F5E" w:rsidRPr="00EB2F5E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06</w:t>
            </w:r>
            <w:r w:rsidR="008A1268">
              <w:rPr>
                <w:rFonts w:ascii="Arial" w:hAnsi="Arial"/>
                <w:sz w:val="22"/>
                <w:szCs w:val="22"/>
              </w:rPr>
              <w:t>j</w:t>
            </w:r>
          </w:p>
        </w:tc>
        <w:tc>
          <w:tcPr>
            <w:tcW w:w="4658" w:type="dxa"/>
            <w:vMerge w:val="restart"/>
          </w:tcPr>
          <w:p w14:paraId="48AE7400" w14:textId="77777777" w:rsidR="00EB2F5E" w:rsidRPr="00D146DB" w:rsidRDefault="00EB2F5E" w:rsidP="000214CB">
            <w:pPr>
              <w:pStyle w:val="Kontrollpunkt"/>
            </w:pPr>
            <w:r w:rsidRPr="00D146DB">
              <w:t>Lås</w:t>
            </w:r>
            <w:r w:rsidR="00DB77B9">
              <w:t>bygel</w:t>
            </w:r>
            <w:r>
              <w:t xml:space="preserve"> finns och fungerar</w:t>
            </w:r>
            <w:r w:rsidRPr="00D146DB">
              <w:t>.</w:t>
            </w:r>
          </w:p>
        </w:tc>
        <w:tc>
          <w:tcPr>
            <w:tcW w:w="742" w:type="dxa"/>
          </w:tcPr>
          <w:p w14:paraId="67A50BA0" w14:textId="77777777" w:rsidR="00EB2F5E" w:rsidRPr="001F0C7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1BBDAFB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490" w:name="Kryss397"/>
        <w:tc>
          <w:tcPr>
            <w:tcW w:w="1320" w:type="dxa"/>
            <w:vMerge w:val="restart"/>
          </w:tcPr>
          <w:p w14:paraId="5ECCB190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0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91" w:name="Kryss398"/>
          <w:p w14:paraId="6DC4CE1B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1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92" w:name="Kryss399"/>
          <w:p w14:paraId="3223D81F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3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2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B2F5E" w:rsidRPr="00D146DB" w14:paraId="4ED97711" w14:textId="77777777" w:rsidTr="00961367">
        <w:trPr>
          <w:trHeight w:val="304"/>
        </w:trPr>
        <w:tc>
          <w:tcPr>
            <w:tcW w:w="709" w:type="dxa"/>
            <w:vMerge/>
          </w:tcPr>
          <w:p w14:paraId="04CE7E89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0D90CCA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1CC4BA5" w14:textId="77777777" w:rsidR="00EB2F5E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57EBD81" w14:textId="77777777" w:rsidR="00EB2F5E" w:rsidRPr="00D146DB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A38C48F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7B9AE35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2FC04FDB" w14:textId="77777777" w:rsidTr="00AE3BB4">
        <w:tc>
          <w:tcPr>
            <w:tcW w:w="1080" w:type="dxa"/>
          </w:tcPr>
          <w:bookmarkStart w:id="493" w:name="Kryss978"/>
          <w:p w14:paraId="795CD15C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3"/>
            <w:r w:rsidR="00AE3BB4">
              <w:rPr>
                <w:rFonts w:ascii="Arial" w:hAnsi="Arial"/>
                <w:sz w:val="20"/>
              </w:rPr>
              <w:t xml:space="preserve"> 06j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8D8B9C5" w14:textId="77777777" w:rsidR="00AE3BB4" w:rsidRPr="00D146DB" w:rsidRDefault="00DB77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Låsbygel</w:t>
            </w:r>
            <w:r w:rsidR="00AE3BB4" w:rsidRPr="00D146DB">
              <w:rPr>
                <w:rFonts w:ascii="Arial" w:hAnsi="Arial"/>
                <w:sz w:val="20"/>
              </w:rPr>
              <w:t xml:space="preserve"> saknas.</w:t>
            </w:r>
          </w:p>
        </w:tc>
        <w:tc>
          <w:tcPr>
            <w:tcW w:w="1334" w:type="dxa"/>
          </w:tcPr>
          <w:p w14:paraId="2D5BA471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0F8EA8DA" w14:textId="77777777" w:rsidTr="00D146DB">
        <w:trPr>
          <w:trHeight w:val="80"/>
        </w:trPr>
        <w:tc>
          <w:tcPr>
            <w:tcW w:w="1080" w:type="dxa"/>
          </w:tcPr>
          <w:p w14:paraId="7FC43F00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6B1D6EA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41FB25A4" w14:textId="77777777" w:rsidTr="00E96A7D">
        <w:trPr>
          <w:trHeight w:val="510"/>
        </w:trPr>
        <w:tc>
          <w:tcPr>
            <w:tcW w:w="1080" w:type="dxa"/>
          </w:tcPr>
          <w:p w14:paraId="6EF05E80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6665441" w14:textId="77777777" w:rsidR="00E96A7D" w:rsidRPr="00D146DB" w:rsidRDefault="00E96A7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låsbygel skall monteras enligt typlösning </w:t>
            </w:r>
            <w:r>
              <w:rPr>
                <w:rFonts w:ascii="Arial" w:hAnsi="Arial"/>
                <w:sz w:val="20"/>
              </w:rPr>
              <w:t>T06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0FE9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95E56BB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3320BCA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ADFD593" w14:textId="77777777" w:rsidR="00E96A7D" w:rsidRDefault="00E96A7D" w:rsidP="00CB477D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6052AB83" w14:textId="77777777" w:rsidTr="00AE3BB4">
        <w:tc>
          <w:tcPr>
            <w:tcW w:w="1080" w:type="dxa"/>
          </w:tcPr>
          <w:bookmarkStart w:id="494" w:name="Kryss979"/>
          <w:p w14:paraId="58114FCD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4"/>
            <w:r w:rsidR="00AE3BB4">
              <w:rPr>
                <w:rFonts w:ascii="Arial" w:hAnsi="Arial"/>
                <w:sz w:val="20"/>
              </w:rPr>
              <w:t xml:space="preserve"> 06j</w:t>
            </w:r>
            <w:r w:rsidR="00AE3BB4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2B2F5ECA" w14:textId="77777777" w:rsidR="00AE3BB4" w:rsidRPr="00D146DB" w:rsidRDefault="00DB77B9" w:rsidP="00892F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Låsbygel</w:t>
            </w:r>
            <w:r w:rsidR="00AE3BB4" w:rsidRPr="00D146DB">
              <w:rPr>
                <w:rFonts w:ascii="Arial" w:hAnsi="Arial"/>
                <w:sz w:val="20"/>
              </w:rPr>
              <w:t xml:space="preserve"> </w:t>
            </w:r>
            <w:r w:rsidR="00AE3BB4">
              <w:rPr>
                <w:rFonts w:ascii="Arial" w:hAnsi="Arial"/>
                <w:sz w:val="20"/>
              </w:rPr>
              <w:t>fungerar ej</w:t>
            </w:r>
            <w:r w:rsidR="00AE3BB4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35433C3" w14:textId="77777777" w:rsidR="00AE3BB4" w:rsidRPr="00D146DB" w:rsidRDefault="00AE3BB4" w:rsidP="00892F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2336BC42" w14:textId="77777777" w:rsidTr="00D146DB">
        <w:trPr>
          <w:trHeight w:val="80"/>
        </w:trPr>
        <w:tc>
          <w:tcPr>
            <w:tcW w:w="1080" w:type="dxa"/>
          </w:tcPr>
          <w:p w14:paraId="5E8A9B1A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66D1E79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3304C7C9" w14:textId="77777777" w:rsidTr="00E96A7D">
        <w:trPr>
          <w:trHeight w:val="510"/>
        </w:trPr>
        <w:tc>
          <w:tcPr>
            <w:tcW w:w="1080" w:type="dxa"/>
          </w:tcPr>
          <w:p w14:paraId="05E10194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40636D3" w14:textId="77777777" w:rsidR="00E96A7D" w:rsidRPr="00D146DB" w:rsidRDefault="00E96A7D" w:rsidP="00892F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L</w:t>
            </w:r>
            <w:r w:rsidRPr="00D146DB">
              <w:rPr>
                <w:rFonts w:ascii="Arial" w:hAnsi="Arial"/>
                <w:sz w:val="20"/>
              </w:rPr>
              <w:t xml:space="preserve">åsbygel skall justeras </w:t>
            </w:r>
            <w:r>
              <w:rPr>
                <w:rFonts w:ascii="Arial" w:hAnsi="Arial"/>
                <w:sz w:val="20"/>
              </w:rPr>
              <w:t xml:space="preserve">och smörjas </w:t>
            </w:r>
            <w:r w:rsidRPr="00D146DB">
              <w:rPr>
                <w:rFonts w:ascii="Arial" w:hAnsi="Arial"/>
                <w:sz w:val="20"/>
              </w:rPr>
              <w:t xml:space="preserve">så att den fungerar enligt typlösning </w:t>
            </w:r>
            <w:r>
              <w:rPr>
                <w:rFonts w:ascii="Arial" w:hAnsi="Arial"/>
                <w:sz w:val="20"/>
              </w:rPr>
              <w:t>T06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20F00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BB63E61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983DEBC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9713CAA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B2F5E" w:rsidRPr="00D146DB" w14:paraId="582DE531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68312D02" w14:textId="77777777" w:rsidR="00EB2F5E" w:rsidRPr="00EB2F5E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06</w:t>
            </w:r>
            <w:r w:rsidR="008A1268">
              <w:rPr>
                <w:rFonts w:ascii="Arial" w:hAnsi="Arial"/>
                <w:sz w:val="22"/>
                <w:szCs w:val="22"/>
              </w:rPr>
              <w:t>k</w:t>
            </w:r>
          </w:p>
        </w:tc>
        <w:tc>
          <w:tcPr>
            <w:tcW w:w="4658" w:type="dxa"/>
            <w:vMerge w:val="restart"/>
          </w:tcPr>
          <w:p w14:paraId="41988B1B" w14:textId="77777777" w:rsidR="00EB2F5E" w:rsidRPr="00D146DB" w:rsidRDefault="00DB77B9" w:rsidP="000214CB">
            <w:pPr>
              <w:pStyle w:val="Kontrollpunkt"/>
            </w:pPr>
            <w:r>
              <w:t>Låspinne för att låsa låsbygel</w:t>
            </w:r>
            <w:r w:rsidR="00EB2F5E" w:rsidRPr="00D146DB">
              <w:t xml:space="preserve"> i stängt läge finns.</w:t>
            </w:r>
          </w:p>
        </w:tc>
        <w:tc>
          <w:tcPr>
            <w:tcW w:w="742" w:type="dxa"/>
          </w:tcPr>
          <w:p w14:paraId="141D5B6F" w14:textId="77777777" w:rsidR="00EB2F5E" w:rsidRPr="001F0C7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54975E2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495" w:name="Kryss400"/>
        <w:tc>
          <w:tcPr>
            <w:tcW w:w="1320" w:type="dxa"/>
            <w:vMerge w:val="restart"/>
          </w:tcPr>
          <w:p w14:paraId="2E3C40A9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5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496" w:name="Kryss401"/>
          <w:p w14:paraId="588959E7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6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497" w:name="Kryss402"/>
          <w:p w14:paraId="284AC9D6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7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B2F5E" w:rsidRPr="00D146DB" w14:paraId="3272396A" w14:textId="77777777" w:rsidTr="00961367">
        <w:trPr>
          <w:trHeight w:val="304"/>
        </w:trPr>
        <w:tc>
          <w:tcPr>
            <w:tcW w:w="709" w:type="dxa"/>
            <w:vMerge/>
          </w:tcPr>
          <w:p w14:paraId="73BE6975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AE0937B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486B7C4" w14:textId="77777777" w:rsidR="00EB2F5E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F44AB32" w14:textId="77777777" w:rsidR="00EB2F5E" w:rsidRPr="00D146DB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868AAEF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3115FE3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2D68A275" w14:textId="77777777" w:rsidTr="00AE3BB4">
        <w:tc>
          <w:tcPr>
            <w:tcW w:w="1080" w:type="dxa"/>
          </w:tcPr>
          <w:bookmarkStart w:id="498" w:name="Kryss980"/>
          <w:p w14:paraId="2C987323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8"/>
            <w:r w:rsidR="00AE3BB4">
              <w:rPr>
                <w:rFonts w:ascii="Arial" w:hAnsi="Arial"/>
                <w:sz w:val="20"/>
              </w:rPr>
              <w:t xml:space="preserve"> 06k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F85E03A" w14:textId="77777777" w:rsidR="00AE3BB4" w:rsidRPr="00D146DB" w:rsidRDefault="00DB77B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Låspinne</w:t>
            </w:r>
            <w:r w:rsidR="00AE3BB4" w:rsidRPr="00D146DB">
              <w:rPr>
                <w:rFonts w:ascii="Arial" w:hAnsi="Arial"/>
                <w:sz w:val="20"/>
              </w:rPr>
              <w:t xml:space="preserve"> saknas.</w:t>
            </w:r>
          </w:p>
        </w:tc>
        <w:tc>
          <w:tcPr>
            <w:tcW w:w="1334" w:type="dxa"/>
          </w:tcPr>
          <w:p w14:paraId="7DF7FB17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6A2747B7" w14:textId="77777777" w:rsidTr="00D146DB">
        <w:trPr>
          <w:trHeight w:val="80"/>
        </w:trPr>
        <w:tc>
          <w:tcPr>
            <w:tcW w:w="1080" w:type="dxa"/>
          </w:tcPr>
          <w:p w14:paraId="222D3B25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C42CFB6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377DEB35" w14:textId="77777777" w:rsidTr="00E96A7D">
        <w:trPr>
          <w:trHeight w:val="510"/>
        </w:trPr>
        <w:tc>
          <w:tcPr>
            <w:tcW w:w="1080" w:type="dxa"/>
          </w:tcPr>
          <w:p w14:paraId="7FF72612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77C84A3" w14:textId="77777777" w:rsidR="00E96A7D" w:rsidRPr="00D146DB" w:rsidRDefault="00E96A7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låspinne skall monteras enligt typlösning </w:t>
            </w:r>
            <w:r>
              <w:rPr>
                <w:rFonts w:ascii="Arial" w:hAnsi="Arial"/>
                <w:sz w:val="20"/>
              </w:rPr>
              <w:t>T06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440C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BB44A3E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E90E3BF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4B51B67" w14:textId="77777777" w:rsidR="00CB477D" w:rsidRDefault="00CB477D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B2F5E" w:rsidRPr="00D146DB" w14:paraId="0C2C5DA9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62E945BD" w14:textId="77777777" w:rsidR="00EB2F5E" w:rsidRPr="00EB2F5E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06</w:t>
            </w:r>
            <w:r w:rsidR="008A1268">
              <w:rPr>
                <w:rFonts w:ascii="Arial" w:hAnsi="Arial"/>
                <w:sz w:val="22"/>
                <w:szCs w:val="22"/>
              </w:rPr>
              <w:t>l</w:t>
            </w:r>
          </w:p>
        </w:tc>
        <w:tc>
          <w:tcPr>
            <w:tcW w:w="4658" w:type="dxa"/>
            <w:vMerge w:val="restart"/>
          </w:tcPr>
          <w:p w14:paraId="2A253F4D" w14:textId="77777777" w:rsidR="00EB2F5E" w:rsidRPr="00D146DB" w:rsidRDefault="00EB2F5E" w:rsidP="000214CB">
            <w:pPr>
              <w:pStyle w:val="Kontrollpunkt"/>
            </w:pPr>
            <w:r w:rsidRPr="00D146DB">
              <w:t>Låsplatta är justerad så att lucka ligger an mot karm</w:t>
            </w:r>
            <w:r>
              <w:t xml:space="preserve"> vid låsplatta</w:t>
            </w:r>
            <w:r w:rsidRPr="00D146DB">
              <w:t>.</w:t>
            </w:r>
          </w:p>
        </w:tc>
        <w:tc>
          <w:tcPr>
            <w:tcW w:w="742" w:type="dxa"/>
          </w:tcPr>
          <w:p w14:paraId="71FA2611" w14:textId="77777777" w:rsidR="00EB2F5E" w:rsidRPr="001F0C7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49343C0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499" w:name="Kryss403"/>
        <w:tc>
          <w:tcPr>
            <w:tcW w:w="1320" w:type="dxa"/>
            <w:vMerge w:val="restart"/>
          </w:tcPr>
          <w:p w14:paraId="409AF40B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99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00" w:name="Kryss404"/>
          <w:p w14:paraId="139114ED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0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01" w:name="Kryss405"/>
          <w:p w14:paraId="3FDC9426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1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B2F5E" w:rsidRPr="00D146DB" w14:paraId="21C3FC10" w14:textId="77777777" w:rsidTr="00961367">
        <w:trPr>
          <w:trHeight w:val="304"/>
        </w:trPr>
        <w:tc>
          <w:tcPr>
            <w:tcW w:w="709" w:type="dxa"/>
            <w:vMerge/>
          </w:tcPr>
          <w:p w14:paraId="1D11C66F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DF63FFA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B0147BD" w14:textId="77777777" w:rsidR="00EB2F5E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B2A0967" w14:textId="77777777" w:rsidR="00EB2F5E" w:rsidRPr="00D146DB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6B7BC6A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6A9A536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683A98A2" w14:textId="77777777" w:rsidTr="00AE3BB4">
        <w:tc>
          <w:tcPr>
            <w:tcW w:w="1080" w:type="dxa"/>
          </w:tcPr>
          <w:bookmarkStart w:id="502" w:name="Kryss981"/>
          <w:p w14:paraId="6533F9AF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2"/>
            <w:r w:rsidR="00AE3BB4">
              <w:rPr>
                <w:rFonts w:ascii="Arial" w:hAnsi="Arial"/>
                <w:sz w:val="20"/>
              </w:rPr>
              <w:t xml:space="preserve"> 06l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5FE8C2A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Luckblad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ligger </w:t>
            </w:r>
            <w:r w:rsidRPr="00D146DB">
              <w:rPr>
                <w:rFonts w:ascii="Arial" w:hAnsi="Arial"/>
                <w:sz w:val="20"/>
              </w:rPr>
              <w:t>inte an mot karm.</w:t>
            </w:r>
          </w:p>
        </w:tc>
        <w:tc>
          <w:tcPr>
            <w:tcW w:w="1334" w:type="dxa"/>
          </w:tcPr>
          <w:p w14:paraId="6153D5B6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6C332875" w14:textId="77777777" w:rsidTr="00D146DB">
        <w:trPr>
          <w:trHeight w:val="80"/>
        </w:trPr>
        <w:tc>
          <w:tcPr>
            <w:tcW w:w="1080" w:type="dxa"/>
          </w:tcPr>
          <w:p w14:paraId="2AFE5FCF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BAE63AF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E3BB4" w:rsidRPr="00D146DB" w14:paraId="6F82CAF8" w14:textId="77777777" w:rsidTr="00AE3BB4">
        <w:tc>
          <w:tcPr>
            <w:tcW w:w="1080" w:type="dxa"/>
          </w:tcPr>
          <w:p w14:paraId="01A40253" w14:textId="77777777" w:rsidR="00AE3BB4" w:rsidRPr="00D146DB" w:rsidRDefault="00AE3BB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BF9DA56" w14:textId="77777777" w:rsidR="00AE3BB4" w:rsidRDefault="00AE3BB4" w:rsidP="00892F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Fjädrande låsplatta i karm skall justeras.</w:t>
            </w:r>
          </w:p>
          <w:p w14:paraId="0B39C0DB" w14:textId="77777777" w:rsidR="00AE3BB4" w:rsidRPr="00D146DB" w:rsidRDefault="00AE3BB4" w:rsidP="00892F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T06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</w:tcPr>
          <w:p w14:paraId="41A84599" w14:textId="77777777" w:rsidR="00AE3BB4" w:rsidRPr="00D146DB" w:rsidRDefault="00AE3BB4" w:rsidP="00892F2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7B18016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B2F5E" w:rsidRPr="00D146DB" w14:paraId="78A318EF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3F8B865D" w14:textId="77777777" w:rsidR="00EB2F5E" w:rsidRPr="00EB2F5E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06</w:t>
            </w:r>
            <w:r w:rsidR="008A1268">
              <w:rPr>
                <w:rFonts w:ascii="Arial" w:hAnsi="Arial"/>
                <w:sz w:val="22"/>
                <w:szCs w:val="22"/>
              </w:rPr>
              <w:t>m</w:t>
            </w:r>
          </w:p>
        </w:tc>
        <w:tc>
          <w:tcPr>
            <w:tcW w:w="4658" w:type="dxa"/>
            <w:vMerge w:val="restart"/>
          </w:tcPr>
          <w:p w14:paraId="66AE645E" w14:textId="77777777" w:rsidR="00EB2F5E" w:rsidRPr="00D146DB" w:rsidRDefault="003D1B2A" w:rsidP="000214CB">
            <w:pPr>
              <w:pStyle w:val="Kontrollpunkt"/>
            </w:pPr>
            <w:r>
              <w:t>Mutt</w:t>
            </w:r>
            <w:r w:rsidR="00DB77B9">
              <w:t>er på fjäderskruv</w:t>
            </w:r>
            <w:r>
              <w:t xml:space="preserve"> mot låsplatta är låst med mutt</w:t>
            </w:r>
            <w:r w:rsidR="00DB77B9">
              <w:t>e</w:t>
            </w:r>
            <w:r w:rsidR="00EB2F5E" w:rsidRPr="00D146DB">
              <w:t>r.</w:t>
            </w:r>
          </w:p>
        </w:tc>
        <w:tc>
          <w:tcPr>
            <w:tcW w:w="742" w:type="dxa"/>
          </w:tcPr>
          <w:p w14:paraId="4B4D4809" w14:textId="77777777" w:rsidR="00EB2F5E" w:rsidRPr="001F0C7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ED14B99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03" w:name="Kryss406"/>
        <w:tc>
          <w:tcPr>
            <w:tcW w:w="1320" w:type="dxa"/>
            <w:vMerge w:val="restart"/>
          </w:tcPr>
          <w:p w14:paraId="6E4E0D9D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3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04" w:name="Kryss407"/>
          <w:p w14:paraId="436D2291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4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05" w:name="Kryss408"/>
          <w:p w14:paraId="4CD3E91F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5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B2F5E" w:rsidRPr="00D146DB" w14:paraId="5E25AF23" w14:textId="77777777" w:rsidTr="00961367">
        <w:trPr>
          <w:trHeight w:val="304"/>
        </w:trPr>
        <w:tc>
          <w:tcPr>
            <w:tcW w:w="709" w:type="dxa"/>
            <w:vMerge/>
          </w:tcPr>
          <w:p w14:paraId="24007E64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1FD75A7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39771C4" w14:textId="77777777" w:rsidR="00EB2F5E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3F44DD5" w14:textId="77777777" w:rsidR="00EB2F5E" w:rsidRPr="00D146DB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E5AD837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6BCC6E7" w14:textId="77777777" w:rsidR="00CB477D" w:rsidRPr="00665EBD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D146DB" w14:paraId="657B510D" w14:textId="77777777" w:rsidTr="00AE3BB4">
        <w:tc>
          <w:tcPr>
            <w:tcW w:w="1080" w:type="dxa"/>
          </w:tcPr>
          <w:bookmarkStart w:id="506" w:name="Kryss982"/>
          <w:p w14:paraId="7327690D" w14:textId="77777777" w:rsidR="00AE3BB4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6"/>
            <w:r w:rsidR="00AE3BB4">
              <w:rPr>
                <w:rFonts w:ascii="Arial" w:hAnsi="Arial"/>
                <w:sz w:val="20"/>
              </w:rPr>
              <w:t xml:space="preserve"> 06m</w:t>
            </w:r>
            <w:r w:rsidR="00AE3BB4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9F60F75" w14:textId="77777777" w:rsidR="00AE3BB4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Mutt</w:t>
            </w:r>
            <w:r w:rsidR="00DB77B9">
              <w:rPr>
                <w:rFonts w:ascii="Arial" w:hAnsi="Arial"/>
                <w:sz w:val="20"/>
              </w:rPr>
              <w:t xml:space="preserve">er på fjäderskruv mot </w:t>
            </w:r>
            <w:r>
              <w:rPr>
                <w:rFonts w:ascii="Arial" w:hAnsi="Arial"/>
                <w:sz w:val="20"/>
              </w:rPr>
              <w:t>låsplatta är inte låst med mutt</w:t>
            </w:r>
            <w:r w:rsidR="00DB77B9">
              <w:rPr>
                <w:rFonts w:ascii="Arial" w:hAnsi="Arial"/>
                <w:sz w:val="20"/>
              </w:rPr>
              <w:t>e</w:t>
            </w:r>
            <w:r w:rsidR="00AE3BB4" w:rsidRPr="00D146DB">
              <w:rPr>
                <w:rFonts w:ascii="Arial" w:hAnsi="Arial"/>
                <w:sz w:val="20"/>
              </w:rPr>
              <w:t>r.</w:t>
            </w:r>
          </w:p>
        </w:tc>
        <w:tc>
          <w:tcPr>
            <w:tcW w:w="1334" w:type="dxa"/>
          </w:tcPr>
          <w:p w14:paraId="7FBBDF88" w14:textId="77777777" w:rsidR="00AE3BB4" w:rsidRPr="00D146DB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D146DB" w14:paraId="74832181" w14:textId="77777777" w:rsidTr="00D146DB">
        <w:trPr>
          <w:trHeight w:val="80"/>
        </w:trPr>
        <w:tc>
          <w:tcPr>
            <w:tcW w:w="1080" w:type="dxa"/>
          </w:tcPr>
          <w:p w14:paraId="46E1483F" w14:textId="77777777" w:rsidR="00CB477D" w:rsidRPr="00D146DB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B9D81A3" w14:textId="77777777" w:rsidR="00CB477D" w:rsidRPr="00D146DB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247176C0" w14:textId="77777777" w:rsidTr="00E96A7D">
        <w:trPr>
          <w:trHeight w:val="510"/>
        </w:trPr>
        <w:tc>
          <w:tcPr>
            <w:tcW w:w="1080" w:type="dxa"/>
          </w:tcPr>
          <w:p w14:paraId="65A94327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9822196" w14:textId="77777777" w:rsidR="00E96A7D" w:rsidRPr="00D146DB" w:rsidRDefault="00E96A7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M</w:t>
            </w:r>
            <w:r w:rsidRPr="00D146DB">
              <w:rPr>
                <w:rFonts w:ascii="Arial" w:hAnsi="Arial"/>
                <w:sz w:val="20"/>
              </w:rPr>
              <w:t>utter p</w:t>
            </w:r>
            <w:r w:rsidR="00DB77B9">
              <w:rPr>
                <w:rFonts w:ascii="Arial" w:hAnsi="Arial"/>
                <w:sz w:val="20"/>
              </w:rPr>
              <w:t>å fjäderskruv</w:t>
            </w:r>
            <w:r>
              <w:rPr>
                <w:rFonts w:ascii="Arial" w:hAnsi="Arial"/>
                <w:sz w:val="20"/>
              </w:rPr>
              <w:t xml:space="preserve"> skall låsas med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mutter. Se typlösning </w:t>
            </w:r>
            <w:r>
              <w:rPr>
                <w:rFonts w:ascii="Arial" w:hAnsi="Arial"/>
                <w:sz w:val="20"/>
              </w:rPr>
              <w:t>T06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38FC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A49C594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2DBB25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FE5646A" w14:textId="77777777" w:rsidR="00972927" w:rsidRDefault="00972927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B2F5E" w:rsidRPr="00AD2B3A" w14:paraId="27E78C52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0E4A06FC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06</w:t>
            </w:r>
            <w:r w:rsidR="008A1268" w:rsidRPr="00AD2B3A">
              <w:rPr>
                <w:rFonts w:ascii="Arial" w:hAnsi="Arial"/>
                <w:sz w:val="22"/>
                <w:szCs w:val="22"/>
              </w:rPr>
              <w:t>n</w:t>
            </w:r>
          </w:p>
        </w:tc>
        <w:tc>
          <w:tcPr>
            <w:tcW w:w="4658" w:type="dxa"/>
            <w:vMerge w:val="restart"/>
          </w:tcPr>
          <w:p w14:paraId="48FAA82B" w14:textId="77777777" w:rsidR="00EB2F5E" w:rsidRPr="00AD2B3A" w:rsidRDefault="00EB2F5E" w:rsidP="000214CB">
            <w:pPr>
              <w:pStyle w:val="Kontrollpunkt"/>
            </w:pPr>
            <w:r w:rsidRPr="00AD2B3A">
              <w:t>Gångjärnsaxel finns.</w:t>
            </w:r>
          </w:p>
        </w:tc>
        <w:tc>
          <w:tcPr>
            <w:tcW w:w="742" w:type="dxa"/>
          </w:tcPr>
          <w:p w14:paraId="5312636B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37CEBFF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07" w:name="Kryss409"/>
        <w:tc>
          <w:tcPr>
            <w:tcW w:w="1320" w:type="dxa"/>
            <w:vMerge w:val="restart"/>
          </w:tcPr>
          <w:p w14:paraId="6A764D3B" w14:textId="77777777" w:rsidR="00EB2F5E" w:rsidRPr="00AD2B3A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7"/>
            <w:r w:rsidR="00EB2F5E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08" w:name="Kryss410"/>
          <w:p w14:paraId="577DC818" w14:textId="77777777" w:rsidR="00EB2F5E" w:rsidRPr="00AD2B3A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8"/>
            <w:r w:rsidR="00EB2F5E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09" w:name="Kryss411"/>
          <w:p w14:paraId="0F721DA2" w14:textId="77777777" w:rsidR="00EB2F5E" w:rsidRPr="00AD2B3A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09"/>
            <w:r w:rsidR="00EB2F5E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B2F5E" w:rsidRPr="00AD2B3A" w14:paraId="0BCD7E31" w14:textId="77777777" w:rsidTr="00961367">
        <w:trPr>
          <w:trHeight w:val="304"/>
        </w:trPr>
        <w:tc>
          <w:tcPr>
            <w:tcW w:w="709" w:type="dxa"/>
            <w:vMerge/>
          </w:tcPr>
          <w:p w14:paraId="78FEEFAA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73D50B4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64E04A6" w14:textId="77777777" w:rsidR="00EB2F5E" w:rsidRPr="00AD2B3A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A15266D" w14:textId="77777777" w:rsidR="00EB2F5E" w:rsidRPr="00AD2B3A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870006F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56EC570" w14:textId="77777777" w:rsidR="00CB477D" w:rsidRPr="00AD2B3A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AD2B3A" w14:paraId="631BCE5C" w14:textId="77777777" w:rsidTr="00AE3BB4">
        <w:tc>
          <w:tcPr>
            <w:tcW w:w="1080" w:type="dxa"/>
          </w:tcPr>
          <w:bookmarkStart w:id="510" w:name="Kryss983"/>
          <w:p w14:paraId="659936E5" w14:textId="77777777" w:rsidR="00AE3BB4" w:rsidRPr="00AD2B3A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0"/>
            <w:r w:rsidR="00AE3BB4" w:rsidRPr="00AD2B3A">
              <w:rPr>
                <w:rFonts w:ascii="Arial" w:hAnsi="Arial"/>
                <w:sz w:val="20"/>
              </w:rPr>
              <w:t xml:space="preserve"> 06n-1</w:t>
            </w:r>
          </w:p>
        </w:tc>
        <w:tc>
          <w:tcPr>
            <w:tcW w:w="5026" w:type="dxa"/>
          </w:tcPr>
          <w:p w14:paraId="41DBEDE5" w14:textId="77777777" w:rsidR="00AE3BB4" w:rsidRPr="00AD2B3A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Fel: Gångjärnsaxel saknas.</w:t>
            </w:r>
          </w:p>
        </w:tc>
        <w:tc>
          <w:tcPr>
            <w:tcW w:w="1334" w:type="dxa"/>
          </w:tcPr>
          <w:p w14:paraId="2D4249F4" w14:textId="77777777" w:rsidR="00AE3BB4" w:rsidRPr="00AD2B3A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AD2B3A" w14:paraId="0D6F8762" w14:textId="77777777" w:rsidTr="00D146DB">
        <w:trPr>
          <w:trHeight w:val="80"/>
        </w:trPr>
        <w:tc>
          <w:tcPr>
            <w:tcW w:w="1080" w:type="dxa"/>
          </w:tcPr>
          <w:p w14:paraId="3CC88C85" w14:textId="77777777" w:rsidR="00CB477D" w:rsidRPr="00AD2B3A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4C38FC6" w14:textId="77777777" w:rsidR="00CB477D" w:rsidRPr="00AD2B3A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AD2B3A" w14:paraId="6CF6F8D3" w14:textId="77777777" w:rsidTr="00E96A7D">
        <w:trPr>
          <w:trHeight w:val="510"/>
        </w:trPr>
        <w:tc>
          <w:tcPr>
            <w:tcW w:w="1080" w:type="dxa"/>
          </w:tcPr>
          <w:p w14:paraId="0AA9762C" w14:textId="77777777" w:rsidR="00E96A7D" w:rsidRPr="00AD2B3A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22738F9" w14:textId="77777777" w:rsidR="00456178" w:rsidRPr="00AD2B3A" w:rsidRDefault="00E96A7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Åtgärd: N</w:t>
            </w:r>
            <w:r w:rsidR="00456178" w:rsidRPr="00AD2B3A">
              <w:rPr>
                <w:rFonts w:ascii="Arial" w:hAnsi="Arial"/>
                <w:sz w:val="20"/>
              </w:rPr>
              <w:t>y gångjärnsaxel skall monteras.</w:t>
            </w:r>
            <w:r w:rsidR="00E56149" w:rsidRPr="00AD2B3A">
              <w:rPr>
                <w:rFonts w:ascii="Arial" w:hAnsi="Arial"/>
                <w:sz w:val="20"/>
              </w:rPr>
              <w:t xml:space="preserve"> </w:t>
            </w:r>
          </w:p>
          <w:p w14:paraId="55C16AC4" w14:textId="77777777" w:rsidR="00E96A7D" w:rsidRPr="00AD2B3A" w:rsidRDefault="00E96A7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Se typlösning T06-101.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D7E3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AD2B3A">
              <w:rPr>
                <w:rFonts w:ascii="Arial" w:hAnsi="Arial"/>
                <w:sz w:val="16"/>
                <w:szCs w:val="16"/>
              </w:rPr>
              <w:t>Mängd:</w:t>
            </w:r>
          </w:p>
          <w:p w14:paraId="784C14E0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9C9C77E" w14:textId="77777777" w:rsidR="00E211A3" w:rsidRPr="00AD2B3A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9B49E80" w14:textId="77777777" w:rsidR="00CB477D" w:rsidRPr="00AD2B3A" w:rsidRDefault="00CB477D" w:rsidP="00CB4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B2F5E" w:rsidRPr="00AD2B3A" w14:paraId="7A009B41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01318B6A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06</w:t>
            </w:r>
            <w:r w:rsidR="008A1268" w:rsidRPr="00AD2B3A">
              <w:rPr>
                <w:rFonts w:ascii="Arial" w:hAnsi="Arial"/>
                <w:sz w:val="22"/>
                <w:szCs w:val="22"/>
              </w:rPr>
              <w:t>o</w:t>
            </w:r>
          </w:p>
        </w:tc>
        <w:tc>
          <w:tcPr>
            <w:tcW w:w="4658" w:type="dxa"/>
            <w:vMerge w:val="restart"/>
          </w:tcPr>
          <w:p w14:paraId="64BE1F19" w14:textId="77777777" w:rsidR="00EB2F5E" w:rsidRPr="00AD2B3A" w:rsidRDefault="00EB2F5E" w:rsidP="000214CB">
            <w:pPr>
              <w:pStyle w:val="Kontrollpunkt"/>
            </w:pPr>
            <w:r w:rsidRPr="00AD2B3A">
              <w:t>Glidbricka finns mellan gångjärn på lucka och fjäderskruv i karm.</w:t>
            </w:r>
          </w:p>
        </w:tc>
        <w:tc>
          <w:tcPr>
            <w:tcW w:w="742" w:type="dxa"/>
          </w:tcPr>
          <w:p w14:paraId="6CBBE7C2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FB6F56F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11" w:name="Kryss412"/>
        <w:tc>
          <w:tcPr>
            <w:tcW w:w="1320" w:type="dxa"/>
            <w:vMerge w:val="restart"/>
          </w:tcPr>
          <w:p w14:paraId="28F29C2F" w14:textId="77777777" w:rsidR="00EB2F5E" w:rsidRPr="00AD2B3A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1"/>
            <w:r w:rsidR="00EB2F5E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12" w:name="Kryss413"/>
          <w:p w14:paraId="7E5E9076" w14:textId="77777777" w:rsidR="00EB2F5E" w:rsidRPr="00AD2B3A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2"/>
            <w:r w:rsidR="00EB2F5E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13" w:name="Kryss414"/>
          <w:p w14:paraId="0CD8F376" w14:textId="77777777" w:rsidR="00EB2F5E" w:rsidRPr="00AD2B3A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3"/>
            <w:r w:rsidR="00EB2F5E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B2F5E" w:rsidRPr="00AD2B3A" w14:paraId="6437A38A" w14:textId="77777777" w:rsidTr="00961367">
        <w:trPr>
          <w:trHeight w:val="304"/>
        </w:trPr>
        <w:tc>
          <w:tcPr>
            <w:tcW w:w="709" w:type="dxa"/>
            <w:vMerge/>
          </w:tcPr>
          <w:p w14:paraId="0450FEF5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251B7AD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40023F2" w14:textId="77777777" w:rsidR="00EB2F5E" w:rsidRPr="00AD2B3A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46FA1F4" w14:textId="77777777" w:rsidR="00EB2F5E" w:rsidRPr="00AD2B3A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9A4D979" w14:textId="77777777" w:rsidR="00EB2F5E" w:rsidRPr="00AD2B3A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589C1E5" w14:textId="77777777" w:rsidR="00CB477D" w:rsidRPr="00AD2B3A" w:rsidRDefault="00CB477D" w:rsidP="00CB4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E3BB4" w:rsidRPr="00AD2B3A" w14:paraId="07C03661" w14:textId="77777777" w:rsidTr="00AE3BB4">
        <w:tc>
          <w:tcPr>
            <w:tcW w:w="1080" w:type="dxa"/>
          </w:tcPr>
          <w:bookmarkStart w:id="514" w:name="Kryss984"/>
          <w:p w14:paraId="50E04316" w14:textId="77777777" w:rsidR="00AE3BB4" w:rsidRPr="00AD2B3A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4"/>
            <w:r w:rsidR="00AE3BB4" w:rsidRPr="00AD2B3A">
              <w:rPr>
                <w:rFonts w:ascii="Arial" w:hAnsi="Arial"/>
                <w:sz w:val="20"/>
              </w:rPr>
              <w:t xml:space="preserve"> 06o-1</w:t>
            </w:r>
          </w:p>
        </w:tc>
        <w:tc>
          <w:tcPr>
            <w:tcW w:w="5026" w:type="dxa"/>
          </w:tcPr>
          <w:p w14:paraId="467A751D" w14:textId="77777777" w:rsidR="00AE3BB4" w:rsidRPr="00AD2B3A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Fel: Glidbricka saknas mellan gångjärn på lucka och fjäderskruv i karm.</w:t>
            </w:r>
          </w:p>
        </w:tc>
        <w:tc>
          <w:tcPr>
            <w:tcW w:w="1334" w:type="dxa"/>
          </w:tcPr>
          <w:p w14:paraId="62EBB65F" w14:textId="77777777" w:rsidR="00AE3BB4" w:rsidRPr="00AD2B3A" w:rsidRDefault="00AE3BB4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477D" w:rsidRPr="00AD2B3A" w14:paraId="5D0F06D5" w14:textId="77777777" w:rsidTr="00D146DB">
        <w:trPr>
          <w:trHeight w:val="80"/>
        </w:trPr>
        <w:tc>
          <w:tcPr>
            <w:tcW w:w="1080" w:type="dxa"/>
          </w:tcPr>
          <w:p w14:paraId="73F2CEDF" w14:textId="77777777" w:rsidR="00CB477D" w:rsidRPr="00AD2B3A" w:rsidRDefault="00CB4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4F74496" w14:textId="77777777" w:rsidR="00CB477D" w:rsidRPr="00AD2B3A" w:rsidRDefault="00CB4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6B9CC553" w14:textId="77777777" w:rsidTr="00E96A7D">
        <w:trPr>
          <w:trHeight w:val="510"/>
        </w:trPr>
        <w:tc>
          <w:tcPr>
            <w:tcW w:w="1080" w:type="dxa"/>
          </w:tcPr>
          <w:p w14:paraId="2485F924" w14:textId="77777777" w:rsidR="00E96A7D" w:rsidRPr="00AD2B3A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2B392CD" w14:textId="77777777" w:rsidR="00E96A7D" w:rsidRPr="00AD2B3A" w:rsidRDefault="00E96A7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Åtgärd: Ny glidbricka skall monteras. Se typlösning T06-101.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38934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AD2B3A">
              <w:rPr>
                <w:rFonts w:ascii="Arial" w:hAnsi="Arial"/>
                <w:sz w:val="16"/>
                <w:szCs w:val="16"/>
              </w:rPr>
              <w:t>Mängd:</w:t>
            </w:r>
          </w:p>
          <w:p w14:paraId="4E837BB6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52DDDA5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84AFECE" w14:textId="77777777" w:rsidR="008A1268" w:rsidRDefault="008A126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701E1633" w14:textId="77777777" w:rsidR="00EB2F5E" w:rsidRPr="00665EBD" w:rsidRDefault="00EB2F5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74350668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4D469BFC" w14:textId="77777777" w:rsidR="00B707AD" w:rsidRPr="00D146DB" w:rsidRDefault="007C6B55" w:rsidP="00EB46CF">
            <w:pPr>
              <w:pStyle w:val="Rubrikchecklista"/>
              <w:rPr>
                <w:szCs w:val="28"/>
              </w:rPr>
            </w:pPr>
            <w:bookmarkStart w:id="515" w:name="_Toc290375368"/>
            <w:r>
              <w:t>07</w:t>
            </w:r>
            <w:r w:rsidR="00B707AD" w:rsidRPr="00D146DB">
              <w:t>. Gastät lucka</w:t>
            </w:r>
            <w:bookmarkEnd w:id="515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28DAFD52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143B8E5" w14:textId="77777777" w:rsidR="00B707AD" w:rsidRPr="00F4748B" w:rsidRDefault="00B707A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8"/>
          <w:szCs w:val="8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</w:tblGrid>
      <w:tr w:rsidR="00B707AD" w:rsidRPr="00D146DB" w14:paraId="700C21C8" w14:textId="77777777" w:rsidTr="00D146DB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bookmarkStart w:id="516" w:name="Kryss985"/>
          <w:p w14:paraId="0E18FF70" w14:textId="77777777" w:rsidR="00B707AD" w:rsidRPr="00D146DB" w:rsidRDefault="004D0C20" w:rsidP="00D146DB">
            <w:pPr>
              <w:pStyle w:val="1515"/>
              <w:tabs>
                <w:tab w:val="left" w:pos="1560"/>
                <w:tab w:val="left" w:pos="2552"/>
                <w:tab w:val="left" w:pos="3402"/>
              </w:tabs>
              <w:ind w:left="0" w:right="-145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6"/>
            <w:r w:rsidR="00B707A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</w:t>
            </w:r>
            <w:r w:rsidR="00B707AD" w:rsidRPr="00D146DB">
              <w:rPr>
                <w:rFonts w:ascii="Arial" w:hAnsi="Arial"/>
                <w:position w:val="-2"/>
                <w:sz w:val="20"/>
              </w:rPr>
              <w:t>aktuellt avsnitt</w:t>
            </w:r>
          </w:p>
        </w:tc>
      </w:tr>
    </w:tbl>
    <w:p w14:paraId="1C78FB68" w14:textId="77777777" w:rsidR="00966226" w:rsidRPr="00424D6E" w:rsidRDefault="00966226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B2F5E" w:rsidRPr="00D146DB" w14:paraId="58F51DBF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68518119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19D27E64" w14:textId="77777777" w:rsidR="00EB2F5E" w:rsidRPr="00D146DB" w:rsidRDefault="00EB2F5E" w:rsidP="000214CB">
            <w:pPr>
              <w:pStyle w:val="Kontrollpunkt"/>
            </w:pPr>
            <w:r w:rsidRPr="00D146DB">
              <w:t xml:space="preserve">Lucka </w:t>
            </w:r>
            <w:r>
              <w:t xml:space="preserve">med karm </w:t>
            </w:r>
            <w:r w:rsidRPr="00D146DB">
              <w:t>är av godkänd typ.</w:t>
            </w:r>
          </w:p>
        </w:tc>
        <w:tc>
          <w:tcPr>
            <w:tcW w:w="742" w:type="dxa"/>
          </w:tcPr>
          <w:p w14:paraId="3B4781CB" w14:textId="77777777" w:rsidR="00EB2F5E" w:rsidRPr="001F0C7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14B1CD1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17" w:name="Kryss415"/>
        <w:tc>
          <w:tcPr>
            <w:tcW w:w="1320" w:type="dxa"/>
            <w:vMerge w:val="restart"/>
          </w:tcPr>
          <w:p w14:paraId="799D501E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7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18" w:name="Kryss416"/>
          <w:p w14:paraId="23179911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8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19" w:name="Kryss417"/>
          <w:p w14:paraId="5B57F8EA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19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B2F5E" w:rsidRPr="00D146DB" w14:paraId="6EE716E2" w14:textId="77777777" w:rsidTr="00961367">
        <w:trPr>
          <w:trHeight w:val="304"/>
        </w:trPr>
        <w:tc>
          <w:tcPr>
            <w:tcW w:w="709" w:type="dxa"/>
            <w:vMerge/>
          </w:tcPr>
          <w:p w14:paraId="4E830213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2F37D01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20F4AA2" w14:textId="77777777" w:rsidR="00EB2F5E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FAEF654" w14:textId="77777777" w:rsidR="00EB2F5E" w:rsidRPr="00D146DB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62CC750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265DF9A" w14:textId="77777777" w:rsidR="000A0C32" w:rsidRPr="00424D6E" w:rsidRDefault="000A0C3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4C65DF" w:rsidRPr="00D146DB" w14:paraId="68D1E0E4" w14:textId="77777777" w:rsidTr="004C65DF">
        <w:tc>
          <w:tcPr>
            <w:tcW w:w="1080" w:type="dxa"/>
          </w:tcPr>
          <w:bookmarkStart w:id="520" w:name="Kryss986"/>
          <w:p w14:paraId="093FE865" w14:textId="77777777" w:rsidR="004C65DF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0"/>
            <w:r w:rsidR="004C65DF">
              <w:rPr>
                <w:rFonts w:ascii="Arial" w:hAnsi="Arial"/>
                <w:sz w:val="20"/>
              </w:rPr>
              <w:t xml:space="preserve"> 07</w:t>
            </w:r>
            <w:r w:rsidR="004C65DF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73C32F2C" w14:textId="77777777" w:rsidR="004C65DF" w:rsidRPr="00D146DB" w:rsidRDefault="004C65D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Lucka </w:t>
            </w:r>
            <w:r>
              <w:rPr>
                <w:rFonts w:ascii="Arial" w:hAnsi="Arial"/>
                <w:sz w:val="20"/>
              </w:rPr>
              <w:t xml:space="preserve">med karm </w:t>
            </w:r>
            <w:r w:rsidRPr="00D146DB">
              <w:rPr>
                <w:rFonts w:ascii="Arial" w:hAnsi="Arial"/>
                <w:sz w:val="20"/>
              </w:rPr>
              <w:t>är inte av godkänd typ.</w:t>
            </w:r>
          </w:p>
        </w:tc>
        <w:tc>
          <w:tcPr>
            <w:tcW w:w="1334" w:type="dxa"/>
          </w:tcPr>
          <w:p w14:paraId="21F5ABF0" w14:textId="77777777" w:rsidR="004C65DF" w:rsidRPr="00D146DB" w:rsidRDefault="004C65D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A0C32" w:rsidRPr="00D146DB" w14:paraId="755A1AC6" w14:textId="77777777" w:rsidTr="00D146DB">
        <w:trPr>
          <w:trHeight w:val="80"/>
        </w:trPr>
        <w:tc>
          <w:tcPr>
            <w:tcW w:w="1080" w:type="dxa"/>
          </w:tcPr>
          <w:p w14:paraId="56AD6856" w14:textId="77777777" w:rsidR="000A0C32" w:rsidRPr="00D146DB" w:rsidRDefault="000A0C3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5889F74" w14:textId="77777777" w:rsidR="000A0C32" w:rsidRPr="00D146DB" w:rsidRDefault="000A0C3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96A7D" w:rsidRPr="00D146DB" w14:paraId="22E32F6F" w14:textId="77777777" w:rsidTr="00E96A7D">
        <w:trPr>
          <w:trHeight w:val="510"/>
        </w:trPr>
        <w:tc>
          <w:tcPr>
            <w:tcW w:w="1080" w:type="dxa"/>
          </w:tcPr>
          <w:p w14:paraId="1CC224E1" w14:textId="77777777" w:rsidR="00E96A7D" w:rsidRPr="00D146DB" w:rsidRDefault="00E96A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F0D8475" w14:textId="77777777" w:rsidR="00E96A7D" w:rsidRPr="00D146DB" w:rsidRDefault="00E96A7D" w:rsidP="00EB2F5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lucka med karm skall anordnas enligt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F699A" w14:textId="77777777" w:rsidR="00E96A7D" w:rsidRDefault="00E96A7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2A2FE68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2069DDF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09F6A61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7EC0AF6D" w14:textId="77777777" w:rsidR="00E96A7D" w:rsidRPr="00424D6E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B2F5E" w:rsidRPr="00D146DB" w14:paraId="5D4096B1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4116DE89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07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25640F67" w14:textId="77777777" w:rsidR="00EB2F5E" w:rsidRPr="00D146DB" w:rsidRDefault="00EB2F5E" w:rsidP="000214CB">
            <w:pPr>
              <w:pStyle w:val="Kontrollpunkt"/>
            </w:pPr>
            <w:r>
              <w:t>Luckblad är påhängt och justerat i karm</w:t>
            </w:r>
            <w:r w:rsidRPr="00D146DB">
              <w:t>.</w:t>
            </w:r>
          </w:p>
        </w:tc>
        <w:tc>
          <w:tcPr>
            <w:tcW w:w="742" w:type="dxa"/>
          </w:tcPr>
          <w:p w14:paraId="0AAFAFE6" w14:textId="77777777" w:rsidR="00EB2F5E" w:rsidRPr="001F0C7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0FBB6FE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21" w:name="Kryss418"/>
        <w:tc>
          <w:tcPr>
            <w:tcW w:w="1320" w:type="dxa"/>
            <w:vMerge w:val="restart"/>
          </w:tcPr>
          <w:p w14:paraId="23A7D6BD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1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22" w:name="Kryss419"/>
          <w:p w14:paraId="78E5C76E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2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23" w:name="Kryss420"/>
          <w:p w14:paraId="2220BEB3" w14:textId="77777777" w:rsidR="00EB2F5E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3"/>
            <w:r w:rsidR="00EB2F5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B2F5E" w:rsidRPr="00D146DB" w14:paraId="6754A5D9" w14:textId="77777777" w:rsidTr="00961367">
        <w:trPr>
          <w:trHeight w:val="304"/>
        </w:trPr>
        <w:tc>
          <w:tcPr>
            <w:tcW w:w="709" w:type="dxa"/>
            <w:vMerge/>
          </w:tcPr>
          <w:p w14:paraId="11E1F0F3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3E55C4B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1125DB2" w14:textId="77777777" w:rsidR="00EB2F5E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8A15533" w14:textId="77777777" w:rsidR="00EB2F5E" w:rsidRPr="00D146DB" w:rsidRDefault="00EB2F5E" w:rsidP="00EB2F5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04E4FB5" w14:textId="77777777" w:rsidR="00EB2F5E" w:rsidRPr="00D146DB" w:rsidRDefault="00EB2F5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56B6088" w14:textId="77777777" w:rsidR="000A0C32" w:rsidRPr="00424D6E" w:rsidRDefault="000A0C3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4C65DF" w:rsidRPr="00D146DB" w14:paraId="28E197E3" w14:textId="77777777" w:rsidTr="004C65DF">
        <w:tc>
          <w:tcPr>
            <w:tcW w:w="1080" w:type="dxa"/>
          </w:tcPr>
          <w:bookmarkStart w:id="524" w:name="Kryss987"/>
          <w:p w14:paraId="73630E0E" w14:textId="77777777" w:rsidR="004C65DF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4"/>
            <w:r w:rsidR="004C65DF">
              <w:rPr>
                <w:rFonts w:ascii="Arial" w:hAnsi="Arial"/>
                <w:sz w:val="20"/>
              </w:rPr>
              <w:t xml:space="preserve"> 07</w:t>
            </w:r>
            <w:r w:rsidR="004C65DF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3A1F2852" w14:textId="77777777" w:rsidR="004C65DF" w:rsidRPr="00D146DB" w:rsidRDefault="004C65D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Luckblad saknas.</w:t>
            </w:r>
          </w:p>
        </w:tc>
        <w:tc>
          <w:tcPr>
            <w:tcW w:w="1334" w:type="dxa"/>
          </w:tcPr>
          <w:p w14:paraId="585AA7BB" w14:textId="77777777" w:rsidR="004C65DF" w:rsidRPr="00D146DB" w:rsidRDefault="004C65D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A0C32" w:rsidRPr="00D146DB" w14:paraId="415C74F4" w14:textId="77777777" w:rsidTr="00D146DB">
        <w:trPr>
          <w:trHeight w:val="80"/>
        </w:trPr>
        <w:tc>
          <w:tcPr>
            <w:tcW w:w="1080" w:type="dxa"/>
          </w:tcPr>
          <w:p w14:paraId="718CA8F8" w14:textId="77777777" w:rsidR="000A0C32" w:rsidRPr="00D146DB" w:rsidRDefault="000A0C3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C3B1334" w14:textId="77777777" w:rsidR="000A0C32" w:rsidRPr="00D146DB" w:rsidRDefault="000A0C3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32EA4E6D" w14:textId="77777777" w:rsidTr="000A7BFE">
        <w:trPr>
          <w:trHeight w:val="510"/>
        </w:trPr>
        <w:tc>
          <w:tcPr>
            <w:tcW w:w="1080" w:type="dxa"/>
          </w:tcPr>
          <w:p w14:paraId="12FF7DEC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E8E92EF" w14:textId="77777777" w:rsidR="000A7BFE" w:rsidRPr="00D146DB" w:rsidRDefault="000A7BF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luckblad skall monteras enligt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D09C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6FADF31" w14:textId="77777777" w:rsidR="00E211A3" w:rsidRPr="002A120F" w:rsidRDefault="00E211A3" w:rsidP="00E211A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15131A4" w14:textId="77777777" w:rsidR="00E211A3" w:rsidRPr="00D146DB" w:rsidRDefault="00E211A3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1CF6A03" w14:textId="77777777" w:rsidR="00956ADE" w:rsidRDefault="00956ADE" w:rsidP="00956AD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657F4607" w14:textId="77777777" w:rsidTr="00956ADE">
        <w:tc>
          <w:tcPr>
            <w:tcW w:w="1080" w:type="dxa"/>
          </w:tcPr>
          <w:bookmarkStart w:id="525" w:name="Kryss988"/>
          <w:p w14:paraId="6D22DAB1" w14:textId="77777777" w:rsidR="00956ADE" w:rsidRPr="00D146DB" w:rsidRDefault="004D0C20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5"/>
            <w:r w:rsidR="00956ADE">
              <w:rPr>
                <w:rFonts w:ascii="Arial" w:hAnsi="Arial"/>
                <w:sz w:val="20"/>
              </w:rPr>
              <w:t xml:space="preserve"> 07b-2</w:t>
            </w:r>
          </w:p>
        </w:tc>
        <w:tc>
          <w:tcPr>
            <w:tcW w:w="5026" w:type="dxa"/>
          </w:tcPr>
          <w:p w14:paraId="6D2C9DD4" w14:textId="77777777" w:rsidR="00956ADE" w:rsidRPr="00D146DB" w:rsidRDefault="00956ADE" w:rsidP="0009256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Luckblad</w:t>
            </w:r>
            <w:r w:rsidRPr="00D146DB">
              <w:rPr>
                <w:rFonts w:ascii="Arial" w:hAnsi="Arial"/>
                <w:sz w:val="20"/>
              </w:rPr>
              <w:t xml:space="preserve"> är inte </w:t>
            </w:r>
            <w:r>
              <w:rPr>
                <w:rFonts w:ascii="Arial" w:hAnsi="Arial"/>
                <w:sz w:val="20"/>
              </w:rPr>
              <w:t>påhängt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3AFACA6" w14:textId="77777777" w:rsidR="00956ADE" w:rsidRPr="00D146DB" w:rsidRDefault="00956ADE" w:rsidP="0009256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56149" w:rsidRPr="00D146DB" w14:paraId="4BA79D4F" w14:textId="77777777" w:rsidTr="007E785B">
        <w:trPr>
          <w:trHeight w:val="80"/>
        </w:trPr>
        <w:tc>
          <w:tcPr>
            <w:tcW w:w="1080" w:type="dxa"/>
          </w:tcPr>
          <w:p w14:paraId="5EAE5FB2" w14:textId="77777777" w:rsidR="00E56149" w:rsidRPr="00D146DB" w:rsidRDefault="00E56149" w:rsidP="007E785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29A11BE" w14:textId="77777777" w:rsidR="00E56149" w:rsidRPr="00D146DB" w:rsidRDefault="00E56149" w:rsidP="007E785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56ADE" w:rsidRPr="00D146DB" w14:paraId="1795FCE2" w14:textId="77777777" w:rsidTr="00956ADE">
        <w:tc>
          <w:tcPr>
            <w:tcW w:w="1080" w:type="dxa"/>
          </w:tcPr>
          <w:p w14:paraId="784AC021" w14:textId="77777777" w:rsidR="00956ADE" w:rsidRPr="00D146DB" w:rsidRDefault="00956ADE" w:rsidP="00382F86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6B9A96C" w14:textId="77777777" w:rsidR="00956ADE" w:rsidRDefault="00956ADE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Luckblad </w:t>
            </w:r>
            <w:r>
              <w:rPr>
                <w:rFonts w:ascii="Arial" w:hAnsi="Arial"/>
                <w:sz w:val="20"/>
              </w:rPr>
              <w:t>monteras</w:t>
            </w:r>
            <w:r w:rsidRPr="00D146DB">
              <w:rPr>
                <w:rFonts w:ascii="Arial" w:hAnsi="Arial"/>
                <w:sz w:val="20"/>
              </w:rPr>
              <w:t xml:space="preserve"> enligt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7BA582C0" w14:textId="77777777" w:rsidR="00956ADE" w:rsidRPr="00D146DB" w:rsidRDefault="00956ADE" w:rsidP="0009256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0132AC3" w14:textId="77777777" w:rsidR="000A0C32" w:rsidRDefault="000A0C3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1876E541" w14:textId="77777777" w:rsidTr="00956ADE">
        <w:tc>
          <w:tcPr>
            <w:tcW w:w="1080" w:type="dxa"/>
          </w:tcPr>
          <w:bookmarkStart w:id="526" w:name="Kryss989"/>
          <w:p w14:paraId="2A5C71AE" w14:textId="77777777" w:rsidR="00956ADE" w:rsidRPr="00D146DB" w:rsidRDefault="004D0C20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6"/>
            <w:r w:rsidR="00956ADE">
              <w:rPr>
                <w:rFonts w:ascii="Arial" w:hAnsi="Arial"/>
                <w:sz w:val="20"/>
              </w:rPr>
              <w:t xml:space="preserve"> 07b-3</w:t>
            </w:r>
          </w:p>
        </w:tc>
        <w:tc>
          <w:tcPr>
            <w:tcW w:w="5026" w:type="dxa"/>
          </w:tcPr>
          <w:p w14:paraId="3781D6FC" w14:textId="77777777" w:rsidR="00956ADE" w:rsidRPr="00D146DB" w:rsidRDefault="00956ADE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Luckblad</w:t>
            </w:r>
            <w:r w:rsidR="001D6F6B">
              <w:rPr>
                <w:rFonts w:ascii="Arial" w:hAnsi="Arial"/>
                <w:sz w:val="20"/>
              </w:rPr>
              <w:t xml:space="preserve"> är inte </w:t>
            </w:r>
            <w:r w:rsidR="001D6F6B" w:rsidRPr="00260FD5">
              <w:rPr>
                <w:rFonts w:ascii="Arial" w:hAnsi="Arial"/>
                <w:sz w:val="20"/>
              </w:rPr>
              <w:t>justerat</w:t>
            </w:r>
            <w:r w:rsidRPr="00D146DB">
              <w:rPr>
                <w:rFonts w:ascii="Arial" w:hAnsi="Arial"/>
                <w:sz w:val="20"/>
              </w:rPr>
              <w:t xml:space="preserve"> i karm.</w:t>
            </w:r>
          </w:p>
        </w:tc>
        <w:tc>
          <w:tcPr>
            <w:tcW w:w="1334" w:type="dxa"/>
          </w:tcPr>
          <w:p w14:paraId="0B2152EC" w14:textId="77777777" w:rsidR="00956ADE" w:rsidRPr="00D146DB" w:rsidRDefault="00956ADE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56149" w:rsidRPr="00D146DB" w14:paraId="1B35AED4" w14:textId="77777777" w:rsidTr="007E785B">
        <w:trPr>
          <w:trHeight w:val="80"/>
        </w:trPr>
        <w:tc>
          <w:tcPr>
            <w:tcW w:w="1080" w:type="dxa"/>
          </w:tcPr>
          <w:p w14:paraId="2445A6F6" w14:textId="77777777" w:rsidR="00E56149" w:rsidRPr="00D146DB" w:rsidRDefault="00E56149" w:rsidP="007E785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F22F5A0" w14:textId="77777777" w:rsidR="00E56149" w:rsidRPr="00D146DB" w:rsidRDefault="00E56149" w:rsidP="007E785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56ADE" w:rsidRPr="00D146DB" w14:paraId="148A5689" w14:textId="77777777" w:rsidTr="00956ADE">
        <w:tc>
          <w:tcPr>
            <w:tcW w:w="1080" w:type="dxa"/>
          </w:tcPr>
          <w:p w14:paraId="7580BB3A" w14:textId="77777777" w:rsidR="00956ADE" w:rsidRPr="00D146DB" w:rsidRDefault="00956ADE" w:rsidP="007717F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69B9375" w14:textId="77777777" w:rsidR="00956ADE" w:rsidRPr="00D146DB" w:rsidRDefault="00956ADE" w:rsidP="00275D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Luckblad justeras enligt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7974E537" w14:textId="77777777" w:rsidR="00956ADE" w:rsidRPr="00D146DB" w:rsidRDefault="00956ADE" w:rsidP="00275D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A267A72" w14:textId="77777777" w:rsidR="007C6B55" w:rsidRPr="00424D6E" w:rsidRDefault="007C6B5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75D5A" w:rsidRPr="00D146DB" w14:paraId="278BDA04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5134357D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5AF4E097" w14:textId="77777777" w:rsidR="00275D5A" w:rsidRPr="00D146DB" w:rsidRDefault="00275D5A" w:rsidP="000214CB">
            <w:pPr>
              <w:pStyle w:val="Kontrollpunkt"/>
            </w:pPr>
            <w:r w:rsidRPr="00D146DB">
              <w:t>Lucka är inåtgående.</w:t>
            </w:r>
          </w:p>
        </w:tc>
        <w:tc>
          <w:tcPr>
            <w:tcW w:w="742" w:type="dxa"/>
          </w:tcPr>
          <w:p w14:paraId="7F58D512" w14:textId="77777777" w:rsidR="00275D5A" w:rsidRPr="001F0C7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DF31A0A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27" w:name="Kryss421"/>
        <w:tc>
          <w:tcPr>
            <w:tcW w:w="1320" w:type="dxa"/>
            <w:vMerge w:val="restart"/>
          </w:tcPr>
          <w:p w14:paraId="423AA6E8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7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28" w:name="Kryss422"/>
          <w:p w14:paraId="5F21F1BD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8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29" w:name="Kryss423"/>
          <w:p w14:paraId="3443C93C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29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75D5A" w:rsidRPr="00D146DB" w14:paraId="5C98BED5" w14:textId="77777777" w:rsidTr="00961367">
        <w:trPr>
          <w:trHeight w:val="304"/>
        </w:trPr>
        <w:tc>
          <w:tcPr>
            <w:tcW w:w="709" w:type="dxa"/>
            <w:vMerge/>
          </w:tcPr>
          <w:p w14:paraId="3B378F6A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D85A5AE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B31EBAF" w14:textId="77777777" w:rsidR="00275D5A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52B92DB" w14:textId="77777777" w:rsidR="00275D5A" w:rsidRPr="00D146DB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3ADC62F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ADDCF56" w14:textId="77777777" w:rsidR="000A0C32" w:rsidRPr="00424D6E" w:rsidRDefault="000A0C3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39FF6E9A" w14:textId="77777777" w:rsidTr="00956ADE">
        <w:tc>
          <w:tcPr>
            <w:tcW w:w="1080" w:type="dxa"/>
          </w:tcPr>
          <w:bookmarkStart w:id="530" w:name="Kryss990"/>
          <w:p w14:paraId="5A680DE7" w14:textId="77777777" w:rsidR="00956ADE" w:rsidRPr="00D146DB" w:rsidRDefault="004D0C20" w:rsidP="007C6B55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0"/>
            <w:r w:rsidR="00956ADE" w:rsidRPr="00D146DB">
              <w:rPr>
                <w:rFonts w:ascii="Arial" w:hAnsi="Arial"/>
                <w:sz w:val="20"/>
              </w:rPr>
              <w:t xml:space="preserve"> 0</w:t>
            </w:r>
            <w:r w:rsidR="00956ADE">
              <w:rPr>
                <w:rFonts w:ascii="Arial" w:hAnsi="Arial"/>
                <w:sz w:val="20"/>
              </w:rPr>
              <w:t>7</w:t>
            </w:r>
            <w:r w:rsidR="00956ADE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64EA33E7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Lucka är utåtgående.</w:t>
            </w:r>
          </w:p>
        </w:tc>
        <w:tc>
          <w:tcPr>
            <w:tcW w:w="1334" w:type="dxa"/>
          </w:tcPr>
          <w:p w14:paraId="07D60EB8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A0C32" w:rsidRPr="00D146DB" w14:paraId="0C9C8AAE" w14:textId="77777777" w:rsidTr="00D146DB">
        <w:trPr>
          <w:trHeight w:val="80"/>
        </w:trPr>
        <w:tc>
          <w:tcPr>
            <w:tcW w:w="1080" w:type="dxa"/>
          </w:tcPr>
          <w:p w14:paraId="1742E7E8" w14:textId="77777777" w:rsidR="000A0C32" w:rsidRPr="00D146DB" w:rsidRDefault="000A0C3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CC78093" w14:textId="77777777" w:rsidR="000A0C32" w:rsidRPr="00D146DB" w:rsidRDefault="000A0C3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407156A3" w14:textId="77777777" w:rsidTr="000A7BFE">
        <w:trPr>
          <w:trHeight w:val="510"/>
        </w:trPr>
        <w:tc>
          <w:tcPr>
            <w:tcW w:w="1080" w:type="dxa"/>
          </w:tcPr>
          <w:p w14:paraId="6C80F1AD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9C46A18" w14:textId="77777777" w:rsidR="000A7BFE" w:rsidRDefault="000A7BFE" w:rsidP="00275D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Lucka </w:t>
            </w:r>
            <w:r>
              <w:rPr>
                <w:rFonts w:ascii="Arial" w:hAnsi="Arial"/>
                <w:sz w:val="20"/>
              </w:rPr>
              <w:t>monteras inåtgående med ny karm</w:t>
            </w:r>
          </w:p>
          <w:p w14:paraId="6F26D217" w14:textId="77777777" w:rsidR="000A7BFE" w:rsidRPr="00D146DB" w:rsidRDefault="000A7BFE" w:rsidP="00275D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enligt typlösning </w:t>
            </w:r>
            <w:r>
              <w:rPr>
                <w:rFonts w:ascii="Arial" w:hAnsi="Arial"/>
                <w:sz w:val="20"/>
              </w:rPr>
              <w:t>T07-103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9F1D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922DE98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9C25CDD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7158893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75D5A" w:rsidRPr="00D146DB" w14:paraId="47C372BA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02555AD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07d</w:t>
            </w:r>
          </w:p>
        </w:tc>
        <w:tc>
          <w:tcPr>
            <w:tcW w:w="4658" w:type="dxa"/>
            <w:vMerge w:val="restart"/>
          </w:tcPr>
          <w:p w14:paraId="6354CBBA" w14:textId="77777777" w:rsidR="00275D5A" w:rsidRPr="00D146DB" w:rsidRDefault="00275D5A" w:rsidP="000214CB">
            <w:pPr>
              <w:pStyle w:val="Kontrollpunkt"/>
            </w:pPr>
            <w:r w:rsidRPr="00D146DB">
              <w:t>Ingjutning av karm är riktigt gjord.</w:t>
            </w:r>
          </w:p>
        </w:tc>
        <w:tc>
          <w:tcPr>
            <w:tcW w:w="742" w:type="dxa"/>
          </w:tcPr>
          <w:p w14:paraId="47187E67" w14:textId="77777777" w:rsidR="00275D5A" w:rsidRPr="001F0C7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1B61B79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31" w:name="Kryss424"/>
        <w:tc>
          <w:tcPr>
            <w:tcW w:w="1320" w:type="dxa"/>
            <w:vMerge w:val="restart"/>
          </w:tcPr>
          <w:p w14:paraId="1248B392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1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32" w:name="Kryss425"/>
          <w:p w14:paraId="0A1DADE0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2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33" w:name="Kryss426"/>
          <w:p w14:paraId="2FA428F1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3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75D5A" w:rsidRPr="00D146DB" w14:paraId="23B29EBA" w14:textId="77777777" w:rsidTr="00961367">
        <w:trPr>
          <w:trHeight w:val="304"/>
        </w:trPr>
        <w:tc>
          <w:tcPr>
            <w:tcW w:w="709" w:type="dxa"/>
            <w:vMerge/>
          </w:tcPr>
          <w:p w14:paraId="301526DB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6807EDE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A8FE648" w14:textId="77777777" w:rsidR="00275D5A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D825DFA" w14:textId="77777777" w:rsidR="00275D5A" w:rsidRPr="00D146DB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D5C298C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6800842" w14:textId="77777777" w:rsidR="000A0C32" w:rsidRPr="00424D6E" w:rsidRDefault="000A0C3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050D3D7B" w14:textId="77777777" w:rsidTr="00956ADE">
        <w:tc>
          <w:tcPr>
            <w:tcW w:w="1080" w:type="dxa"/>
          </w:tcPr>
          <w:bookmarkStart w:id="534" w:name="Kryss991"/>
          <w:p w14:paraId="48C998C7" w14:textId="77777777" w:rsidR="00956ADE" w:rsidRPr="00D146DB" w:rsidRDefault="004D0C20" w:rsidP="00092562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4"/>
            <w:r w:rsidR="00956ADE">
              <w:rPr>
                <w:rFonts w:ascii="Arial" w:hAnsi="Arial"/>
                <w:sz w:val="20"/>
              </w:rPr>
              <w:t xml:space="preserve"> 07d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8F6EB19" w14:textId="77777777" w:rsidR="00956ADE" w:rsidRPr="00D146DB" w:rsidRDefault="00956ADE" w:rsidP="0009256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Håligheter </w:t>
            </w:r>
            <w:r>
              <w:rPr>
                <w:rFonts w:ascii="Arial" w:hAnsi="Arial"/>
                <w:sz w:val="20"/>
              </w:rPr>
              <w:t>finns mellan</w:t>
            </w:r>
            <w:r w:rsidRPr="00D146DB">
              <w:rPr>
                <w:rFonts w:ascii="Arial" w:hAnsi="Arial"/>
                <w:sz w:val="20"/>
              </w:rPr>
              <w:t xml:space="preserve"> karm</w:t>
            </w:r>
            <w:r>
              <w:rPr>
                <w:rFonts w:ascii="Arial" w:hAnsi="Arial"/>
                <w:sz w:val="20"/>
              </w:rPr>
              <w:t xml:space="preserve"> och vägg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3A611FF" w14:textId="77777777" w:rsidR="00956ADE" w:rsidRPr="00D146DB" w:rsidRDefault="00956ADE" w:rsidP="0009256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A0C32" w:rsidRPr="00D146DB" w14:paraId="2B04BEFC" w14:textId="77777777" w:rsidTr="00D146DB">
        <w:trPr>
          <w:trHeight w:val="80"/>
        </w:trPr>
        <w:tc>
          <w:tcPr>
            <w:tcW w:w="1080" w:type="dxa"/>
          </w:tcPr>
          <w:p w14:paraId="67FC42FD" w14:textId="77777777" w:rsidR="000A0C32" w:rsidRPr="00D146DB" w:rsidRDefault="000A0C3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3A2E3A9" w14:textId="77777777" w:rsidR="000A0C32" w:rsidRPr="00D146DB" w:rsidRDefault="000A0C3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726C69A6" w14:textId="77777777" w:rsidTr="000A7BFE">
        <w:trPr>
          <w:trHeight w:val="510"/>
        </w:trPr>
        <w:tc>
          <w:tcPr>
            <w:tcW w:w="1080" w:type="dxa"/>
          </w:tcPr>
          <w:p w14:paraId="701F954C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6AF76F4" w14:textId="77777777" w:rsidR="000A7BFE" w:rsidRPr="00D146DB" w:rsidRDefault="000A7BFE" w:rsidP="00275D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Håligheter skall igenlagas enligt typlösning </w:t>
            </w:r>
            <w:r w:rsidR="003B08C9" w:rsidRPr="00C25773">
              <w:rPr>
                <w:rFonts w:ascii="Arial" w:hAnsi="Arial"/>
                <w:sz w:val="20"/>
              </w:rPr>
              <w:t>T12-102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2950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1049E28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93431EF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41DFE9D" w14:textId="77777777" w:rsidR="000A7BFE" w:rsidRPr="00424D6E" w:rsidRDefault="000A7BF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13CD0617" w14:textId="77777777" w:rsidTr="00956ADE">
        <w:tc>
          <w:tcPr>
            <w:tcW w:w="1080" w:type="dxa"/>
          </w:tcPr>
          <w:bookmarkStart w:id="535" w:name="Kryss992"/>
          <w:p w14:paraId="4DBDA9DF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5"/>
            <w:r w:rsidR="00956ADE">
              <w:rPr>
                <w:rFonts w:ascii="Arial" w:hAnsi="Arial"/>
                <w:sz w:val="20"/>
              </w:rPr>
              <w:t xml:space="preserve"> 07d</w:t>
            </w:r>
            <w:r w:rsidR="00956AD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002AABE1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Lucka </w:t>
            </w:r>
            <w:r>
              <w:rPr>
                <w:rFonts w:ascii="Arial" w:hAnsi="Arial"/>
                <w:sz w:val="20"/>
              </w:rPr>
              <w:t xml:space="preserve">med karm </w:t>
            </w:r>
            <w:r w:rsidRPr="00D146DB">
              <w:rPr>
                <w:rFonts w:ascii="Arial" w:hAnsi="Arial"/>
                <w:sz w:val="20"/>
              </w:rPr>
              <w:t>är monterad upp och ner.</w:t>
            </w:r>
          </w:p>
        </w:tc>
        <w:tc>
          <w:tcPr>
            <w:tcW w:w="1334" w:type="dxa"/>
          </w:tcPr>
          <w:p w14:paraId="00107E61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A0C32" w:rsidRPr="00D146DB" w14:paraId="6B28EEE4" w14:textId="77777777" w:rsidTr="00D146DB">
        <w:trPr>
          <w:trHeight w:val="80"/>
        </w:trPr>
        <w:tc>
          <w:tcPr>
            <w:tcW w:w="1080" w:type="dxa"/>
          </w:tcPr>
          <w:p w14:paraId="3B6F60B5" w14:textId="77777777" w:rsidR="000A0C32" w:rsidRPr="00D146DB" w:rsidRDefault="000A0C3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ADDD45E" w14:textId="77777777" w:rsidR="000A0C32" w:rsidRPr="00D146DB" w:rsidRDefault="000A0C3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23402731" w14:textId="77777777" w:rsidTr="000A7BFE">
        <w:trPr>
          <w:trHeight w:val="510"/>
        </w:trPr>
        <w:tc>
          <w:tcPr>
            <w:tcW w:w="1080" w:type="dxa"/>
          </w:tcPr>
          <w:p w14:paraId="1C618B61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52CC71A" w14:textId="77777777" w:rsidR="000A7BFE" w:rsidRPr="00D146DB" w:rsidRDefault="000A7BFE" w:rsidP="00C837F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Lucka skall vändas enligt </w:t>
            </w:r>
            <w:r w:rsidRPr="00394B27">
              <w:rPr>
                <w:rFonts w:ascii="Arial" w:hAnsi="Arial"/>
                <w:sz w:val="20"/>
              </w:rPr>
              <w:t>typlösning T07-10</w:t>
            </w:r>
            <w:r w:rsidR="00C837F1" w:rsidRPr="00394B27">
              <w:rPr>
                <w:rFonts w:ascii="Arial" w:hAnsi="Arial"/>
                <w:sz w:val="20"/>
              </w:rPr>
              <w:t>3</w:t>
            </w:r>
            <w:r w:rsidRPr="00394B27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1980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6E1E9F0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3D87D00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F2C537F" w14:textId="77777777" w:rsidR="000A7BFE" w:rsidRDefault="000A7BFE" w:rsidP="00275D5A">
      <w:pPr>
        <w:pStyle w:val="1515"/>
        <w:tabs>
          <w:tab w:val="left" w:pos="2774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75D5A" w:rsidRPr="00D146DB" w14:paraId="3BDCC41A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128C2108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07e</w:t>
            </w:r>
          </w:p>
        </w:tc>
        <w:tc>
          <w:tcPr>
            <w:tcW w:w="4658" w:type="dxa"/>
            <w:vMerge w:val="restart"/>
          </w:tcPr>
          <w:p w14:paraId="24DBE6FB" w14:textId="77777777" w:rsidR="00275D5A" w:rsidRPr="00D146DB" w:rsidRDefault="00275D5A" w:rsidP="000214CB">
            <w:pPr>
              <w:pStyle w:val="Kontrollpunkt"/>
            </w:pPr>
            <w:r w:rsidRPr="00D146DB">
              <w:t>Lucka och karm är rostskyddsbehandlade och utan rostangrepp.</w:t>
            </w:r>
          </w:p>
        </w:tc>
        <w:tc>
          <w:tcPr>
            <w:tcW w:w="742" w:type="dxa"/>
          </w:tcPr>
          <w:p w14:paraId="2338F211" w14:textId="77777777" w:rsidR="00275D5A" w:rsidRPr="001F0C7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AAB4992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36" w:name="Kryss427"/>
        <w:tc>
          <w:tcPr>
            <w:tcW w:w="1320" w:type="dxa"/>
            <w:vMerge w:val="restart"/>
          </w:tcPr>
          <w:p w14:paraId="7832463E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6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37" w:name="Kryss428"/>
          <w:p w14:paraId="3BBDC16B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7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38" w:name="Kryss429"/>
          <w:p w14:paraId="79B1FA50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8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75D5A" w:rsidRPr="00D146DB" w14:paraId="38D734C3" w14:textId="77777777" w:rsidTr="00961367">
        <w:trPr>
          <w:trHeight w:val="304"/>
        </w:trPr>
        <w:tc>
          <w:tcPr>
            <w:tcW w:w="709" w:type="dxa"/>
            <w:vMerge/>
          </w:tcPr>
          <w:p w14:paraId="1F5BE8CC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3FE9B4D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9988D7F" w14:textId="77777777" w:rsidR="00275D5A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C7927A3" w14:textId="77777777" w:rsidR="00275D5A" w:rsidRPr="00D146DB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EF284A2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30FE4B2" w14:textId="77777777" w:rsidR="000A0C32" w:rsidRPr="00424D6E" w:rsidRDefault="000A0C3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0292CC33" w14:textId="77777777" w:rsidTr="00956ADE">
        <w:tc>
          <w:tcPr>
            <w:tcW w:w="1080" w:type="dxa"/>
          </w:tcPr>
          <w:bookmarkStart w:id="539" w:name="Kryss993"/>
          <w:p w14:paraId="03C561ED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39"/>
            <w:r w:rsidR="00956ADE">
              <w:rPr>
                <w:rFonts w:ascii="Arial" w:hAnsi="Arial"/>
                <w:sz w:val="20"/>
              </w:rPr>
              <w:t xml:space="preserve"> 07e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64A6BBB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Bristande rostskyddsbehandling av lucka och karm.</w:t>
            </w:r>
          </w:p>
        </w:tc>
        <w:tc>
          <w:tcPr>
            <w:tcW w:w="1334" w:type="dxa"/>
          </w:tcPr>
          <w:p w14:paraId="3013CC56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A0C32" w:rsidRPr="00D146DB" w14:paraId="4DAD1523" w14:textId="77777777" w:rsidTr="00D146DB">
        <w:trPr>
          <w:trHeight w:val="80"/>
        </w:trPr>
        <w:tc>
          <w:tcPr>
            <w:tcW w:w="1080" w:type="dxa"/>
          </w:tcPr>
          <w:p w14:paraId="54B0628B" w14:textId="77777777" w:rsidR="000A0C32" w:rsidRPr="00D146DB" w:rsidRDefault="000A0C3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DC15A2C" w14:textId="77777777" w:rsidR="000A0C32" w:rsidRPr="00D146DB" w:rsidRDefault="000A0C3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56ADE" w:rsidRPr="00D146DB" w14:paraId="4CD38EA3" w14:textId="77777777" w:rsidTr="00956ADE">
        <w:tc>
          <w:tcPr>
            <w:tcW w:w="1080" w:type="dxa"/>
          </w:tcPr>
          <w:p w14:paraId="0410C0AD" w14:textId="77777777" w:rsidR="00956ADE" w:rsidRPr="00D146DB" w:rsidRDefault="00956AD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1BC61FA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Rostskyddsbehandling skall kompletteras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3075EFC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B13D9AF" w14:textId="77777777" w:rsidR="00275D5A" w:rsidRPr="00424D6E" w:rsidRDefault="00275D5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75D5A" w:rsidRPr="00D146DB" w14:paraId="1E61781C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392F094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658" w:type="dxa"/>
            <w:vMerge w:val="restart"/>
          </w:tcPr>
          <w:p w14:paraId="67244E15" w14:textId="77777777" w:rsidR="00275D5A" w:rsidRPr="00D146DB" w:rsidRDefault="00275D5A" w:rsidP="000214CB">
            <w:pPr>
              <w:pStyle w:val="Kontrollpunkt"/>
            </w:pPr>
            <w:r>
              <w:t>Luckblad</w:t>
            </w:r>
            <w:r w:rsidRPr="00D146DB">
              <w:t xml:space="preserve"> är tät</w:t>
            </w:r>
            <w:r>
              <w:t>t</w:t>
            </w:r>
            <w:r w:rsidRPr="00D146DB">
              <w:t>.</w:t>
            </w:r>
          </w:p>
        </w:tc>
        <w:tc>
          <w:tcPr>
            <w:tcW w:w="742" w:type="dxa"/>
          </w:tcPr>
          <w:p w14:paraId="76D46041" w14:textId="77777777" w:rsidR="00275D5A" w:rsidRPr="001F0C7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C7D9BA4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40" w:name="Kryss430"/>
        <w:tc>
          <w:tcPr>
            <w:tcW w:w="1320" w:type="dxa"/>
            <w:vMerge w:val="restart"/>
          </w:tcPr>
          <w:p w14:paraId="09C8D080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0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41" w:name="Kryss431"/>
          <w:p w14:paraId="77F383E1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1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42" w:name="Kryss432"/>
          <w:p w14:paraId="54175695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2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75D5A" w:rsidRPr="00D146DB" w14:paraId="6609AC7C" w14:textId="77777777" w:rsidTr="00961367">
        <w:trPr>
          <w:trHeight w:val="304"/>
        </w:trPr>
        <w:tc>
          <w:tcPr>
            <w:tcW w:w="709" w:type="dxa"/>
            <w:vMerge/>
          </w:tcPr>
          <w:p w14:paraId="1C4985D1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B9F6CE1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E20D84B" w14:textId="77777777" w:rsidR="00275D5A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D1685F3" w14:textId="77777777" w:rsidR="00275D5A" w:rsidRPr="00D146DB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41D6071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C2AFE4B" w14:textId="77777777" w:rsidR="00ED1DE2" w:rsidRPr="00424D6E" w:rsidRDefault="00ED1DE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2E794B98" w14:textId="77777777" w:rsidTr="00956ADE">
        <w:tc>
          <w:tcPr>
            <w:tcW w:w="1080" w:type="dxa"/>
          </w:tcPr>
          <w:bookmarkStart w:id="543" w:name="Kryss994"/>
          <w:p w14:paraId="386A56A4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3"/>
            <w:r w:rsidR="00956ADE">
              <w:rPr>
                <w:rFonts w:ascii="Arial" w:hAnsi="Arial"/>
                <w:sz w:val="20"/>
              </w:rPr>
              <w:t xml:space="preserve"> 07f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28AB1C9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Luckblad</w:t>
            </w:r>
            <w:r w:rsidRPr="00D146DB">
              <w:rPr>
                <w:rFonts w:ascii="Arial" w:hAnsi="Arial"/>
                <w:sz w:val="20"/>
              </w:rPr>
              <w:t xml:space="preserve"> är inte tä</w:t>
            </w:r>
            <w:r>
              <w:rPr>
                <w:rFonts w:ascii="Arial" w:hAnsi="Arial"/>
                <w:sz w:val="20"/>
              </w:rPr>
              <w:t>t</w:t>
            </w:r>
            <w:r w:rsidRPr="00D146DB">
              <w:rPr>
                <w:rFonts w:ascii="Arial" w:hAnsi="Arial"/>
                <w:sz w:val="20"/>
              </w:rPr>
              <w:t>t.</w:t>
            </w:r>
          </w:p>
        </w:tc>
        <w:tc>
          <w:tcPr>
            <w:tcW w:w="1334" w:type="dxa"/>
          </w:tcPr>
          <w:p w14:paraId="7DD34E8C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D1DE2" w:rsidRPr="00D146DB" w14:paraId="01DA460C" w14:textId="77777777" w:rsidTr="00D146DB">
        <w:trPr>
          <w:trHeight w:val="80"/>
        </w:trPr>
        <w:tc>
          <w:tcPr>
            <w:tcW w:w="1080" w:type="dxa"/>
          </w:tcPr>
          <w:p w14:paraId="7E55CE12" w14:textId="77777777" w:rsidR="00ED1DE2" w:rsidRPr="00D146DB" w:rsidRDefault="00ED1D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CCF9029" w14:textId="77777777" w:rsidR="00ED1DE2" w:rsidRPr="00394B27" w:rsidRDefault="00ED1DE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20E694F0" w14:textId="77777777" w:rsidTr="000A7BFE">
        <w:trPr>
          <w:trHeight w:val="510"/>
        </w:trPr>
        <w:tc>
          <w:tcPr>
            <w:tcW w:w="1080" w:type="dxa"/>
          </w:tcPr>
          <w:p w14:paraId="2DBDE2F9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8B92F2B" w14:textId="77777777" w:rsidR="000A7BFE" w:rsidRPr="00394B27" w:rsidRDefault="000A7BFE" w:rsidP="00C837F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394B27">
              <w:rPr>
                <w:rFonts w:ascii="Arial" w:hAnsi="Arial"/>
                <w:sz w:val="20"/>
              </w:rPr>
              <w:t>Åtgärd: Luckblad skall tätas enligt typlösning T0</w:t>
            </w:r>
            <w:r w:rsidR="00C837F1" w:rsidRPr="00394B27">
              <w:rPr>
                <w:rFonts w:ascii="Arial" w:hAnsi="Arial"/>
                <w:sz w:val="20"/>
              </w:rPr>
              <w:t>4</w:t>
            </w:r>
            <w:r w:rsidRPr="00394B27">
              <w:rPr>
                <w:rFonts w:ascii="Arial" w:hAnsi="Arial"/>
                <w:sz w:val="20"/>
              </w:rPr>
              <w:t>-301.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64C2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14D1BAD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62B9457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8EC9207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36AB0464" w14:textId="77777777" w:rsidR="000A7BFE" w:rsidRPr="00424D6E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75D5A" w:rsidRPr="00D146DB" w14:paraId="63544E13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59D42EBE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07g</w:t>
            </w:r>
          </w:p>
        </w:tc>
        <w:tc>
          <w:tcPr>
            <w:tcW w:w="4658" w:type="dxa"/>
            <w:vMerge w:val="restart"/>
          </w:tcPr>
          <w:p w14:paraId="3C1214A0" w14:textId="77777777" w:rsidR="00275D5A" w:rsidRPr="00D146DB" w:rsidRDefault="00275D5A" w:rsidP="000214CB">
            <w:pPr>
              <w:pStyle w:val="Kontrollpunkt"/>
            </w:pPr>
            <w:r w:rsidRPr="00D146DB">
              <w:t xml:space="preserve">Springa mellan karm och luckblad utan tätningslist är </w:t>
            </w:r>
            <w:proofErr w:type="gramStart"/>
            <w:r w:rsidRPr="00D146DB">
              <w:t>3-</w:t>
            </w:r>
            <w:smartTag w:uri="urn:schemas-microsoft-com:office:smarttags" w:element="metricconverter">
              <w:smartTagPr>
                <w:attr w:name="ProductID" w:val="7 mm"/>
              </w:smartTagPr>
              <w:r w:rsidRPr="00D146DB">
                <w:t>7</w:t>
              </w:r>
              <w:proofErr w:type="gramEnd"/>
              <w:r w:rsidRPr="00D146DB">
                <w:t xml:space="preserve"> mm</w:t>
              </w:r>
            </w:smartTag>
            <w:r w:rsidRPr="00D146DB">
              <w:t>.</w:t>
            </w:r>
          </w:p>
        </w:tc>
        <w:tc>
          <w:tcPr>
            <w:tcW w:w="742" w:type="dxa"/>
          </w:tcPr>
          <w:p w14:paraId="1CAE23A8" w14:textId="77777777" w:rsidR="00275D5A" w:rsidRPr="001F0C7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F9A9C3A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44" w:name="Kryss433"/>
        <w:tc>
          <w:tcPr>
            <w:tcW w:w="1320" w:type="dxa"/>
            <w:vMerge w:val="restart"/>
          </w:tcPr>
          <w:p w14:paraId="49683FC0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4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45" w:name="Kryss434"/>
          <w:p w14:paraId="3F628B0E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5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46" w:name="Kryss435"/>
          <w:p w14:paraId="427D7DEA" w14:textId="77777777" w:rsidR="00275D5A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6"/>
            <w:r w:rsidR="00275D5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75D5A" w:rsidRPr="00D146DB" w14:paraId="59B47C49" w14:textId="77777777" w:rsidTr="00961367">
        <w:trPr>
          <w:trHeight w:val="304"/>
        </w:trPr>
        <w:tc>
          <w:tcPr>
            <w:tcW w:w="709" w:type="dxa"/>
            <w:vMerge/>
          </w:tcPr>
          <w:p w14:paraId="34442777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5AABDAC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23B4739" w14:textId="77777777" w:rsidR="00275D5A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7284A71" w14:textId="77777777" w:rsidR="00275D5A" w:rsidRPr="00D146DB" w:rsidRDefault="00275D5A" w:rsidP="00275D5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FBCD142" w14:textId="77777777" w:rsidR="00275D5A" w:rsidRPr="00D146DB" w:rsidRDefault="00275D5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C10D5E8" w14:textId="77777777" w:rsidR="00ED1DE2" w:rsidRPr="00424D6E" w:rsidRDefault="00ED1DE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220D4798" w14:textId="77777777" w:rsidTr="00956ADE">
        <w:tc>
          <w:tcPr>
            <w:tcW w:w="1080" w:type="dxa"/>
          </w:tcPr>
          <w:bookmarkStart w:id="547" w:name="Kryss995"/>
          <w:p w14:paraId="2CEB19DF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7"/>
            <w:r w:rsidR="00956ADE">
              <w:rPr>
                <w:rFonts w:ascii="Arial" w:hAnsi="Arial"/>
                <w:sz w:val="20"/>
              </w:rPr>
              <w:t xml:space="preserve"> 07g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24C4BC3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Luckblad har fel avstånd till karm.</w:t>
            </w:r>
          </w:p>
        </w:tc>
        <w:tc>
          <w:tcPr>
            <w:tcW w:w="1334" w:type="dxa"/>
          </w:tcPr>
          <w:p w14:paraId="54036A2E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D1DE2" w:rsidRPr="00D146DB" w14:paraId="611A197D" w14:textId="77777777" w:rsidTr="00D146DB">
        <w:trPr>
          <w:trHeight w:val="80"/>
        </w:trPr>
        <w:tc>
          <w:tcPr>
            <w:tcW w:w="1080" w:type="dxa"/>
          </w:tcPr>
          <w:p w14:paraId="728066BC" w14:textId="77777777" w:rsidR="00ED1DE2" w:rsidRPr="00D146DB" w:rsidRDefault="00ED1D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2F2364E" w14:textId="77777777" w:rsidR="00ED1DE2" w:rsidRPr="00D146DB" w:rsidRDefault="00ED1DE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56149" w:rsidRPr="00D146DB" w14:paraId="2DD4521D" w14:textId="77777777" w:rsidTr="00E56149">
        <w:tc>
          <w:tcPr>
            <w:tcW w:w="1080" w:type="dxa"/>
          </w:tcPr>
          <w:p w14:paraId="4150B15E" w14:textId="77777777" w:rsidR="00E56149" w:rsidRPr="00394B27" w:rsidRDefault="00E5614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FB13EA3" w14:textId="77777777" w:rsidR="00E56149" w:rsidRPr="00394B27" w:rsidRDefault="00E56149" w:rsidP="00275D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394B27">
              <w:rPr>
                <w:rFonts w:ascii="Arial" w:hAnsi="Arial"/>
                <w:sz w:val="20"/>
              </w:rPr>
              <w:t>Åtgärd: Luckblad skall justeras enligt typlösning T07</w:t>
            </w:r>
            <w:r w:rsidR="00ED56CB" w:rsidRPr="00394B27">
              <w:rPr>
                <w:rFonts w:ascii="Arial" w:hAnsi="Arial"/>
                <w:sz w:val="20"/>
              </w:rPr>
              <w:noBreakHyphen/>
              <w:t>301</w:t>
            </w:r>
            <w:r w:rsidRPr="00394B27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DBCC4BC" w14:textId="77777777" w:rsidR="00E56149" w:rsidRPr="00D146DB" w:rsidRDefault="00E56149" w:rsidP="00275D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55EF901" w14:textId="77777777" w:rsidR="00ED1DE2" w:rsidRPr="00424D6E" w:rsidRDefault="00ED1DE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1127C" w:rsidRPr="00D146DB" w14:paraId="48C417E6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6783665D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07h</w:t>
            </w:r>
          </w:p>
        </w:tc>
        <w:tc>
          <w:tcPr>
            <w:tcW w:w="4658" w:type="dxa"/>
            <w:vMerge w:val="restart"/>
          </w:tcPr>
          <w:p w14:paraId="36FAF72B" w14:textId="77777777" w:rsidR="0021127C" w:rsidRPr="00D146DB" w:rsidRDefault="0021127C" w:rsidP="000214CB">
            <w:pPr>
              <w:pStyle w:val="Kontrollpunkt"/>
            </w:pPr>
            <w:r w:rsidRPr="00D146DB">
              <w:t>Vred passar mot låsklack i karm.</w:t>
            </w:r>
          </w:p>
        </w:tc>
        <w:tc>
          <w:tcPr>
            <w:tcW w:w="742" w:type="dxa"/>
          </w:tcPr>
          <w:p w14:paraId="54E9105A" w14:textId="77777777" w:rsidR="0021127C" w:rsidRPr="001F0C7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C251D79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48" w:name="Kryss436"/>
        <w:tc>
          <w:tcPr>
            <w:tcW w:w="1320" w:type="dxa"/>
            <w:vMerge w:val="restart"/>
          </w:tcPr>
          <w:p w14:paraId="06E85718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8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49" w:name="Kryss437"/>
          <w:p w14:paraId="1A61E6AC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49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50" w:name="Kryss438"/>
          <w:p w14:paraId="38DB1BBE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0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1127C" w:rsidRPr="00D146DB" w14:paraId="64871248" w14:textId="77777777" w:rsidTr="00961367">
        <w:trPr>
          <w:trHeight w:val="304"/>
        </w:trPr>
        <w:tc>
          <w:tcPr>
            <w:tcW w:w="709" w:type="dxa"/>
            <w:vMerge/>
          </w:tcPr>
          <w:p w14:paraId="25D59E29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F2148F0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AF7E1F4" w14:textId="77777777" w:rsidR="0021127C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2A3FB0C" w14:textId="77777777" w:rsidR="0021127C" w:rsidRPr="00D146DB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7E2D80C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CD550C3" w14:textId="77777777" w:rsidR="00ED1DE2" w:rsidRPr="00424D6E" w:rsidRDefault="00ED1DE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2AC6D019" w14:textId="77777777" w:rsidTr="00956ADE">
        <w:tc>
          <w:tcPr>
            <w:tcW w:w="1080" w:type="dxa"/>
          </w:tcPr>
          <w:bookmarkStart w:id="551" w:name="Kryss996"/>
          <w:p w14:paraId="0E88254E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1"/>
            <w:r w:rsidR="00956ADE">
              <w:rPr>
                <w:rFonts w:ascii="Arial" w:hAnsi="Arial"/>
                <w:sz w:val="20"/>
              </w:rPr>
              <w:t xml:space="preserve"> 07h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80BDA5C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</w:t>
            </w:r>
            <w:r w:rsidRPr="00D146DB">
              <w:rPr>
                <w:rFonts w:ascii="Arial" w:hAnsi="Arial"/>
                <w:sz w:val="20"/>
              </w:rPr>
              <w:t>åsvred</w:t>
            </w:r>
            <w:r>
              <w:rPr>
                <w:rFonts w:ascii="Arial" w:hAnsi="Arial"/>
                <w:sz w:val="20"/>
              </w:rPr>
              <w:t xml:space="preserve"> är av fel längd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9C4B7AB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D1DE2" w:rsidRPr="00D146DB" w14:paraId="338810A5" w14:textId="77777777" w:rsidTr="00D146DB">
        <w:trPr>
          <w:trHeight w:val="80"/>
        </w:trPr>
        <w:tc>
          <w:tcPr>
            <w:tcW w:w="1080" w:type="dxa"/>
          </w:tcPr>
          <w:p w14:paraId="282A12AB" w14:textId="77777777" w:rsidR="00ED1DE2" w:rsidRPr="00D146DB" w:rsidRDefault="00ED1D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11AFDD0" w14:textId="77777777" w:rsidR="00ED1DE2" w:rsidRPr="00D146DB" w:rsidRDefault="00ED1DE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4D5B06E4" w14:textId="77777777" w:rsidTr="000A7BFE">
        <w:trPr>
          <w:trHeight w:val="510"/>
        </w:trPr>
        <w:tc>
          <w:tcPr>
            <w:tcW w:w="1080" w:type="dxa"/>
          </w:tcPr>
          <w:p w14:paraId="05F35BFE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41CCEC7" w14:textId="77777777" w:rsidR="000A7BFE" w:rsidRPr="00D146DB" w:rsidRDefault="000A7BFE" w:rsidP="0021127C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Låsvred anpassas</w:t>
            </w:r>
            <w:r w:rsidRPr="00D146DB">
              <w:rPr>
                <w:rFonts w:ascii="Arial" w:hAnsi="Arial"/>
                <w:sz w:val="20"/>
              </w:rPr>
              <w:t xml:space="preserve"> enligt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-401.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8847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0B9D96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4D6BE9A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82436B7" w14:textId="77777777" w:rsidR="00CF31D6" w:rsidRDefault="00CF31D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1F11E73B" w14:textId="77777777" w:rsidTr="00956ADE">
        <w:tc>
          <w:tcPr>
            <w:tcW w:w="1080" w:type="dxa"/>
          </w:tcPr>
          <w:bookmarkStart w:id="552" w:name="Kryss997"/>
          <w:p w14:paraId="6053D4CF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2"/>
            <w:r w:rsidR="00956ADE">
              <w:rPr>
                <w:rFonts w:ascii="Arial" w:hAnsi="Arial"/>
                <w:sz w:val="20"/>
              </w:rPr>
              <w:t xml:space="preserve"> 07h-2</w:t>
            </w:r>
          </w:p>
        </w:tc>
        <w:tc>
          <w:tcPr>
            <w:tcW w:w="5026" w:type="dxa"/>
          </w:tcPr>
          <w:p w14:paraId="0B17EA3C" w14:textId="77777777" w:rsidR="00956ADE" w:rsidRPr="00D146DB" w:rsidRDefault="00956ADE" w:rsidP="0006589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Låsklack är </w:t>
            </w:r>
            <w:r>
              <w:rPr>
                <w:rFonts w:ascii="Arial" w:hAnsi="Arial"/>
                <w:sz w:val="20"/>
              </w:rPr>
              <w:t>felvänd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F81BBE4" w14:textId="77777777" w:rsidR="00956ADE" w:rsidRPr="00D146DB" w:rsidRDefault="00956ADE" w:rsidP="0006589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D1DE2" w:rsidRPr="00D146DB" w14:paraId="2E599448" w14:textId="77777777" w:rsidTr="00D146DB">
        <w:trPr>
          <w:trHeight w:val="80"/>
        </w:trPr>
        <w:tc>
          <w:tcPr>
            <w:tcW w:w="1080" w:type="dxa"/>
          </w:tcPr>
          <w:p w14:paraId="0CE08E44" w14:textId="77777777" w:rsidR="00ED1DE2" w:rsidRPr="00D146DB" w:rsidRDefault="00ED1D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DBE734A" w14:textId="77777777" w:rsidR="00ED1DE2" w:rsidRPr="00D146DB" w:rsidRDefault="00ED1DE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0DA24055" w14:textId="77777777" w:rsidTr="000A7BFE">
        <w:trPr>
          <w:trHeight w:val="510"/>
        </w:trPr>
        <w:tc>
          <w:tcPr>
            <w:tcW w:w="1080" w:type="dxa"/>
          </w:tcPr>
          <w:p w14:paraId="3D9A630D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6D6BBD8" w14:textId="77777777" w:rsidR="000A7BFE" w:rsidRPr="00D146DB" w:rsidRDefault="000A7BFE" w:rsidP="0006589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Låsklack </w:t>
            </w:r>
            <w:r>
              <w:rPr>
                <w:rFonts w:ascii="Arial" w:hAnsi="Arial"/>
                <w:sz w:val="20"/>
              </w:rPr>
              <w:t>skall vändas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enligt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 w:rsidR="00E56149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T07-402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2A4E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CF0CE32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D234887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48AB5D4" w14:textId="77777777" w:rsidR="00E50E0B" w:rsidRPr="00424D6E" w:rsidRDefault="00E50E0B" w:rsidP="00E50E0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50E0B" w:rsidRPr="00AD2B3A" w14:paraId="67460FAB" w14:textId="77777777" w:rsidTr="00431326">
        <w:tc>
          <w:tcPr>
            <w:tcW w:w="1080" w:type="dxa"/>
          </w:tcPr>
          <w:bookmarkStart w:id="553" w:name="Kryss998"/>
          <w:p w14:paraId="786E3B49" w14:textId="77777777" w:rsidR="00E50E0B" w:rsidRPr="00AD2B3A" w:rsidRDefault="004D0C20" w:rsidP="00431326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3"/>
            <w:r w:rsidR="00E50E0B" w:rsidRPr="00AD2B3A">
              <w:rPr>
                <w:rFonts w:ascii="Arial" w:hAnsi="Arial"/>
                <w:sz w:val="20"/>
              </w:rPr>
              <w:t xml:space="preserve"> 07h-3</w:t>
            </w:r>
          </w:p>
        </w:tc>
        <w:tc>
          <w:tcPr>
            <w:tcW w:w="5026" w:type="dxa"/>
          </w:tcPr>
          <w:p w14:paraId="37E56558" w14:textId="77777777" w:rsidR="00E50E0B" w:rsidRPr="00AD2B3A" w:rsidRDefault="00E50E0B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Fel: Låsklack är inte kilformad.</w:t>
            </w:r>
          </w:p>
        </w:tc>
        <w:tc>
          <w:tcPr>
            <w:tcW w:w="1334" w:type="dxa"/>
          </w:tcPr>
          <w:p w14:paraId="766DA454" w14:textId="77777777" w:rsidR="00E50E0B" w:rsidRPr="00AD2B3A" w:rsidRDefault="00E50E0B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50E0B" w:rsidRPr="00AD2B3A" w14:paraId="37838BC7" w14:textId="77777777" w:rsidTr="00431326">
        <w:trPr>
          <w:trHeight w:val="80"/>
        </w:trPr>
        <w:tc>
          <w:tcPr>
            <w:tcW w:w="1080" w:type="dxa"/>
          </w:tcPr>
          <w:p w14:paraId="05D3F55B" w14:textId="77777777" w:rsidR="00E50E0B" w:rsidRPr="00AD2B3A" w:rsidRDefault="00E50E0B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F785C8E" w14:textId="77777777" w:rsidR="00E50E0B" w:rsidRPr="00AD2B3A" w:rsidRDefault="00E50E0B" w:rsidP="0043132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50E0B" w:rsidRPr="00D146DB" w14:paraId="3C6CE47E" w14:textId="77777777" w:rsidTr="00431326">
        <w:trPr>
          <w:trHeight w:val="510"/>
        </w:trPr>
        <w:tc>
          <w:tcPr>
            <w:tcW w:w="1080" w:type="dxa"/>
          </w:tcPr>
          <w:p w14:paraId="4C96231D" w14:textId="77777777" w:rsidR="00E50E0B" w:rsidRPr="00AD2B3A" w:rsidRDefault="00E50E0B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6CDF6DD" w14:textId="77777777" w:rsidR="00E50E0B" w:rsidRPr="00AD2B3A" w:rsidRDefault="00E50E0B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Åtgärd: Låsklack skall bytas till kilformad låsklack</w:t>
            </w:r>
            <w:r w:rsidRPr="00AD2B3A">
              <w:rPr>
                <w:rFonts w:ascii="Arial" w:hAnsi="Arial"/>
                <w:sz w:val="20"/>
              </w:rPr>
              <w:br/>
              <w:t>enligt typlösning T07-402.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4245" w14:textId="77777777" w:rsidR="00E50E0B" w:rsidRDefault="00E50E0B" w:rsidP="00431326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AD2B3A">
              <w:rPr>
                <w:rFonts w:ascii="Arial" w:hAnsi="Arial"/>
                <w:sz w:val="16"/>
                <w:szCs w:val="16"/>
              </w:rPr>
              <w:t>Mängd:</w:t>
            </w:r>
          </w:p>
          <w:p w14:paraId="6AEF1D91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24E2EF8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8868E1D" w14:textId="77777777" w:rsidR="00E50E0B" w:rsidRPr="00424D6E" w:rsidRDefault="00E50E0B" w:rsidP="00E50E0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1127C" w:rsidRPr="00D146DB" w14:paraId="0D2A9A36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1D06CE4C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07i</w:t>
            </w:r>
          </w:p>
        </w:tc>
        <w:tc>
          <w:tcPr>
            <w:tcW w:w="4658" w:type="dxa"/>
            <w:vMerge w:val="restart"/>
          </w:tcPr>
          <w:p w14:paraId="2924F255" w14:textId="77777777" w:rsidR="0021127C" w:rsidRPr="00D146DB" w:rsidRDefault="0021127C" w:rsidP="000214CB">
            <w:pPr>
              <w:pStyle w:val="Kontrollpunkt"/>
            </w:pPr>
            <w:r w:rsidRPr="00D146DB">
              <w:t>Vredets infästning är komplett</w:t>
            </w:r>
            <w:r>
              <w:t xml:space="preserve"> med vred, bricka, mutter och saxsprint.</w:t>
            </w:r>
          </w:p>
        </w:tc>
        <w:tc>
          <w:tcPr>
            <w:tcW w:w="742" w:type="dxa"/>
          </w:tcPr>
          <w:p w14:paraId="09716D9D" w14:textId="77777777" w:rsidR="0021127C" w:rsidRPr="001F0C7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F86E57E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54" w:name="Kryss439"/>
        <w:tc>
          <w:tcPr>
            <w:tcW w:w="1320" w:type="dxa"/>
            <w:vMerge w:val="restart"/>
          </w:tcPr>
          <w:p w14:paraId="551EFB39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4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55" w:name="Kryss440"/>
          <w:p w14:paraId="20989B7E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5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56" w:name="Kryss441"/>
          <w:p w14:paraId="1991E5D3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6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1127C" w:rsidRPr="00D146DB" w14:paraId="00A0D60C" w14:textId="77777777" w:rsidTr="00961367">
        <w:trPr>
          <w:trHeight w:val="304"/>
        </w:trPr>
        <w:tc>
          <w:tcPr>
            <w:tcW w:w="709" w:type="dxa"/>
            <w:vMerge/>
          </w:tcPr>
          <w:p w14:paraId="366AB2D4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65B451C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67711B2" w14:textId="77777777" w:rsidR="0021127C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0EEC14B" w14:textId="77777777" w:rsidR="0021127C" w:rsidRPr="00D146DB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27A15BD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54035E5" w14:textId="77777777" w:rsidR="00ED1DE2" w:rsidRPr="00424D6E" w:rsidRDefault="00ED1DE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090B8552" w14:textId="77777777" w:rsidTr="00956ADE">
        <w:tc>
          <w:tcPr>
            <w:tcW w:w="1080" w:type="dxa"/>
          </w:tcPr>
          <w:bookmarkStart w:id="557" w:name="Kryss999"/>
          <w:p w14:paraId="7B605A1F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7"/>
            <w:r w:rsidR="00956ADE">
              <w:rPr>
                <w:rFonts w:ascii="Arial" w:hAnsi="Arial"/>
                <w:sz w:val="20"/>
              </w:rPr>
              <w:t xml:space="preserve"> 07i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A6E4AFD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Vredets infästning är ej komplett.</w:t>
            </w:r>
          </w:p>
        </w:tc>
        <w:tc>
          <w:tcPr>
            <w:tcW w:w="1334" w:type="dxa"/>
          </w:tcPr>
          <w:p w14:paraId="343FA78C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D1DE2" w:rsidRPr="00D146DB" w14:paraId="1B0F114E" w14:textId="77777777" w:rsidTr="00D146DB">
        <w:trPr>
          <w:trHeight w:val="80"/>
        </w:trPr>
        <w:tc>
          <w:tcPr>
            <w:tcW w:w="1080" w:type="dxa"/>
          </w:tcPr>
          <w:p w14:paraId="1A065E01" w14:textId="77777777" w:rsidR="00ED1DE2" w:rsidRPr="00D146DB" w:rsidRDefault="00ED1D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150FD38" w14:textId="77777777" w:rsidR="00ED1DE2" w:rsidRPr="00D146DB" w:rsidRDefault="00ED1DE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055951AF" w14:textId="77777777" w:rsidTr="000A7BFE">
        <w:trPr>
          <w:trHeight w:val="510"/>
        </w:trPr>
        <w:tc>
          <w:tcPr>
            <w:tcW w:w="1080" w:type="dxa"/>
          </w:tcPr>
          <w:p w14:paraId="2C17AD83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3684735" w14:textId="77777777" w:rsidR="000A7BFE" w:rsidRPr="00D146DB" w:rsidRDefault="000A7BFE" w:rsidP="001D6F6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Vred skall kompletteras med </w:t>
            </w:r>
            <w:r w:rsidRPr="00260FD5">
              <w:rPr>
                <w:rFonts w:ascii="Arial" w:hAnsi="Arial"/>
                <w:sz w:val="20"/>
              </w:rPr>
              <w:t>infästningsdetaljer</w:t>
            </w:r>
            <w:r w:rsidRPr="00D146DB">
              <w:rPr>
                <w:rFonts w:ascii="Arial" w:hAnsi="Arial"/>
                <w:sz w:val="20"/>
              </w:rPr>
              <w:t xml:space="preserve">. Se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7875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59A0B8A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1B98613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E9F64B0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1127C" w:rsidRPr="00D146DB" w14:paraId="3949D5E4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53E6A408" w14:textId="77777777" w:rsidR="0021127C" w:rsidRPr="0021127C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07j</w:t>
            </w:r>
          </w:p>
        </w:tc>
        <w:tc>
          <w:tcPr>
            <w:tcW w:w="4658" w:type="dxa"/>
            <w:vMerge w:val="restart"/>
          </w:tcPr>
          <w:p w14:paraId="522F968E" w14:textId="77777777" w:rsidR="0021127C" w:rsidRPr="00D146DB" w:rsidRDefault="0021127C" w:rsidP="000214CB">
            <w:pPr>
              <w:pStyle w:val="Kontrollpunkt"/>
            </w:pPr>
            <w:r w:rsidRPr="00D146DB">
              <w:t>Stängningsbesl</w:t>
            </w:r>
            <w:r>
              <w:t>ag fungerar och dess rörliga delar är smorda</w:t>
            </w:r>
            <w:r w:rsidRPr="00D146DB">
              <w:t>.</w:t>
            </w:r>
          </w:p>
        </w:tc>
        <w:tc>
          <w:tcPr>
            <w:tcW w:w="742" w:type="dxa"/>
          </w:tcPr>
          <w:p w14:paraId="06AFA2A7" w14:textId="77777777" w:rsidR="0021127C" w:rsidRPr="001F0C7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AFF84B6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58" w:name="Kryss442"/>
        <w:tc>
          <w:tcPr>
            <w:tcW w:w="1320" w:type="dxa"/>
            <w:vMerge w:val="restart"/>
          </w:tcPr>
          <w:p w14:paraId="5792FBC1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8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59" w:name="Kryss443"/>
          <w:p w14:paraId="3CD0F973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59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60" w:name="Kryss444"/>
          <w:p w14:paraId="37FE7E8E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0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1127C" w:rsidRPr="00D146DB" w14:paraId="66BC8DBF" w14:textId="77777777" w:rsidTr="00961367">
        <w:trPr>
          <w:trHeight w:val="304"/>
        </w:trPr>
        <w:tc>
          <w:tcPr>
            <w:tcW w:w="709" w:type="dxa"/>
            <w:vMerge/>
          </w:tcPr>
          <w:p w14:paraId="609F7088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FACF00A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8819949" w14:textId="77777777" w:rsidR="0021127C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EE23D57" w14:textId="77777777" w:rsidR="0021127C" w:rsidRPr="00D146DB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85818CE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A96BC6A" w14:textId="77777777" w:rsidR="00ED1DE2" w:rsidRPr="00424D6E" w:rsidRDefault="00ED1DE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20C3903C" w14:textId="77777777" w:rsidTr="00956ADE">
        <w:tc>
          <w:tcPr>
            <w:tcW w:w="1080" w:type="dxa"/>
          </w:tcPr>
          <w:bookmarkStart w:id="561" w:name="Kryss1000"/>
          <w:p w14:paraId="33C71B28" w14:textId="77777777" w:rsidR="00956ADE" w:rsidRPr="00D146DB" w:rsidRDefault="004D0C20" w:rsidP="005F71B4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1"/>
            <w:r w:rsidR="00956ADE">
              <w:rPr>
                <w:rFonts w:ascii="Arial" w:hAnsi="Arial"/>
                <w:sz w:val="20"/>
              </w:rPr>
              <w:t xml:space="preserve"> 07j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8698F8A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Stängningsbeslag kärvar.</w:t>
            </w:r>
          </w:p>
        </w:tc>
        <w:tc>
          <w:tcPr>
            <w:tcW w:w="1334" w:type="dxa"/>
          </w:tcPr>
          <w:p w14:paraId="04B4A250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D1DE2" w:rsidRPr="00D146DB" w14:paraId="60A08FB4" w14:textId="77777777" w:rsidTr="00D146DB">
        <w:trPr>
          <w:trHeight w:val="80"/>
        </w:trPr>
        <w:tc>
          <w:tcPr>
            <w:tcW w:w="1080" w:type="dxa"/>
          </w:tcPr>
          <w:p w14:paraId="098117FB" w14:textId="77777777" w:rsidR="00ED1DE2" w:rsidRPr="00D146DB" w:rsidRDefault="00ED1D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881A4EB" w14:textId="77777777" w:rsidR="00ED1DE2" w:rsidRPr="00D146DB" w:rsidRDefault="00ED1DE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65DE7" w:rsidRPr="00D146DB" w14:paraId="096276F6" w14:textId="77777777" w:rsidTr="001D444D">
        <w:tc>
          <w:tcPr>
            <w:tcW w:w="1080" w:type="dxa"/>
          </w:tcPr>
          <w:p w14:paraId="0AB5DF69" w14:textId="77777777" w:rsidR="00965DE7" w:rsidRPr="00D146DB" w:rsidRDefault="00965DE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E486BA6" w14:textId="77777777" w:rsidR="00965DE7" w:rsidRPr="00D146DB" w:rsidRDefault="00965DE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Stängningsbeslag skall justeras och rörliga delar smörjas. Se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3B56BB76" w14:textId="77777777" w:rsidR="00965DE7" w:rsidRPr="00D146DB" w:rsidRDefault="00965DE7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17A6DB9" w14:textId="77777777" w:rsidR="00ED1DE2" w:rsidRPr="00424D6E" w:rsidRDefault="00ED1DE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1127C" w:rsidRPr="00D146DB" w14:paraId="27F0F0B0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0D00814" w14:textId="77777777" w:rsidR="0021127C" w:rsidRPr="00D146DB" w:rsidRDefault="0021127C" w:rsidP="005F71B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07k</w:t>
            </w:r>
          </w:p>
        </w:tc>
        <w:tc>
          <w:tcPr>
            <w:tcW w:w="4658" w:type="dxa"/>
            <w:vMerge w:val="restart"/>
          </w:tcPr>
          <w:p w14:paraId="77D2D81B" w14:textId="77777777" w:rsidR="0021127C" w:rsidRPr="00D146DB" w:rsidRDefault="0021127C" w:rsidP="000214CB">
            <w:pPr>
              <w:pStyle w:val="Kontrollpunkt"/>
            </w:pPr>
            <w:r>
              <w:t>Luckblad låses</w:t>
            </w:r>
            <w:r w:rsidRPr="00D146DB">
              <w:t xml:space="preserve"> med en nedåtgående rörelse på vredet.</w:t>
            </w:r>
          </w:p>
        </w:tc>
        <w:tc>
          <w:tcPr>
            <w:tcW w:w="742" w:type="dxa"/>
          </w:tcPr>
          <w:p w14:paraId="6EB972ED" w14:textId="77777777" w:rsidR="0021127C" w:rsidRPr="001F0C7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7AD652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62" w:name="Kryss445"/>
        <w:tc>
          <w:tcPr>
            <w:tcW w:w="1320" w:type="dxa"/>
            <w:vMerge w:val="restart"/>
          </w:tcPr>
          <w:p w14:paraId="127CFB1B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2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63" w:name="Kryss446"/>
          <w:p w14:paraId="5FBA0330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3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64" w:name="Kryss447"/>
          <w:p w14:paraId="7E19341B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4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1127C" w:rsidRPr="00D146DB" w14:paraId="3EA6A9EE" w14:textId="77777777" w:rsidTr="00961367">
        <w:trPr>
          <w:trHeight w:val="304"/>
        </w:trPr>
        <w:tc>
          <w:tcPr>
            <w:tcW w:w="709" w:type="dxa"/>
            <w:vMerge/>
          </w:tcPr>
          <w:p w14:paraId="614E5399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4E9EF40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D8C157B" w14:textId="77777777" w:rsidR="0021127C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2210878" w14:textId="77777777" w:rsidR="0021127C" w:rsidRPr="00D146DB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84EB5F1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AD1DEF6" w14:textId="77777777" w:rsidR="00ED1DE2" w:rsidRPr="00424D6E" w:rsidRDefault="00ED1DE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6FFDB706" w14:textId="77777777" w:rsidTr="00956ADE">
        <w:tc>
          <w:tcPr>
            <w:tcW w:w="1080" w:type="dxa"/>
          </w:tcPr>
          <w:bookmarkStart w:id="565" w:name="Kryss1001"/>
          <w:p w14:paraId="0063527F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5"/>
            <w:r w:rsidR="00956ADE">
              <w:rPr>
                <w:rFonts w:ascii="Arial" w:hAnsi="Arial"/>
                <w:sz w:val="20"/>
              </w:rPr>
              <w:t xml:space="preserve"> 07k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D607E6A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Luckblad låses</w:t>
            </w:r>
            <w:r w:rsidRPr="00D146DB">
              <w:rPr>
                <w:rFonts w:ascii="Arial" w:hAnsi="Arial"/>
                <w:sz w:val="20"/>
              </w:rPr>
              <w:t xml:space="preserve"> med </w:t>
            </w:r>
            <w:r>
              <w:rPr>
                <w:rFonts w:ascii="Arial" w:hAnsi="Arial"/>
                <w:sz w:val="20"/>
              </w:rPr>
              <w:t xml:space="preserve">en </w:t>
            </w:r>
            <w:r w:rsidRPr="00D146DB">
              <w:rPr>
                <w:rFonts w:ascii="Arial" w:hAnsi="Arial"/>
                <w:sz w:val="20"/>
              </w:rPr>
              <w:t>uppåtgående rörelse på vredet.</w:t>
            </w:r>
          </w:p>
        </w:tc>
        <w:tc>
          <w:tcPr>
            <w:tcW w:w="1334" w:type="dxa"/>
          </w:tcPr>
          <w:p w14:paraId="79DEB61F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D1DE2" w:rsidRPr="00D146DB" w14:paraId="40B94D1A" w14:textId="77777777" w:rsidTr="00D146DB">
        <w:trPr>
          <w:trHeight w:val="80"/>
        </w:trPr>
        <w:tc>
          <w:tcPr>
            <w:tcW w:w="1080" w:type="dxa"/>
          </w:tcPr>
          <w:p w14:paraId="73635371" w14:textId="77777777" w:rsidR="00ED1DE2" w:rsidRPr="00D146DB" w:rsidRDefault="00ED1DE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4851667" w14:textId="77777777" w:rsidR="00ED1DE2" w:rsidRPr="00D146DB" w:rsidRDefault="00ED1DE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6E7FB43A" w14:textId="77777777" w:rsidTr="000A7BFE">
        <w:trPr>
          <w:trHeight w:val="510"/>
        </w:trPr>
        <w:tc>
          <w:tcPr>
            <w:tcW w:w="1080" w:type="dxa"/>
          </w:tcPr>
          <w:p w14:paraId="1FCFB690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E9B7D2A" w14:textId="77777777" w:rsidR="000A7BFE" w:rsidRDefault="000A7BF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Låskla</w:t>
            </w:r>
            <w:r>
              <w:rPr>
                <w:rFonts w:ascii="Arial" w:hAnsi="Arial"/>
                <w:sz w:val="20"/>
              </w:rPr>
              <w:t>ck skall vändas så att låsning sker</w:t>
            </w:r>
          </w:p>
          <w:p w14:paraId="2E1D9FB5" w14:textId="77777777" w:rsidR="000A7BFE" w:rsidRPr="00D146DB" w:rsidRDefault="000A7BF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med nedåtgående rörelse. Se typlösning </w:t>
            </w:r>
            <w:r>
              <w:rPr>
                <w:rFonts w:ascii="Arial" w:hAnsi="Arial"/>
                <w:sz w:val="20"/>
              </w:rPr>
              <w:t>T07-402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A883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941878D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1F9FD86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431F7E7" w14:textId="77777777" w:rsidR="000A7BFE" w:rsidRPr="00424D6E" w:rsidRDefault="000A7BF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1127C" w:rsidRPr="00D146DB" w14:paraId="1EF85480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C0039CC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07l</w:t>
            </w:r>
          </w:p>
        </w:tc>
        <w:tc>
          <w:tcPr>
            <w:tcW w:w="4658" w:type="dxa"/>
            <w:vMerge w:val="restart"/>
          </w:tcPr>
          <w:p w14:paraId="2FB641FE" w14:textId="77777777" w:rsidR="0021127C" w:rsidRPr="00D146DB" w:rsidRDefault="0021127C" w:rsidP="000214CB">
            <w:pPr>
              <w:pStyle w:val="Kontrollpunkt"/>
            </w:pPr>
            <w:r w:rsidRPr="00D146DB">
              <w:t xml:space="preserve">Luckvred är demonterat och placerat i </w:t>
            </w:r>
            <w:r>
              <w:t>skyddsrums</w:t>
            </w:r>
            <w:r w:rsidRPr="00D146DB">
              <w:t>förråd</w:t>
            </w:r>
            <w:r>
              <w:t>et</w:t>
            </w:r>
            <w:r w:rsidRPr="00D146DB">
              <w:t>.</w:t>
            </w:r>
          </w:p>
        </w:tc>
        <w:tc>
          <w:tcPr>
            <w:tcW w:w="742" w:type="dxa"/>
          </w:tcPr>
          <w:p w14:paraId="7E0E82EA" w14:textId="77777777" w:rsidR="0021127C" w:rsidRPr="001F0C7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DC13C74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66" w:name="Kryss448"/>
        <w:tc>
          <w:tcPr>
            <w:tcW w:w="1320" w:type="dxa"/>
            <w:vMerge w:val="restart"/>
          </w:tcPr>
          <w:p w14:paraId="4938E1EA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6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67" w:name="Kryss449"/>
          <w:p w14:paraId="263FBB8E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7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68" w:name="Kryss450"/>
          <w:p w14:paraId="760AFF7D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8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1127C" w:rsidRPr="00D146DB" w14:paraId="5A9380B9" w14:textId="77777777" w:rsidTr="00961367">
        <w:trPr>
          <w:trHeight w:val="304"/>
        </w:trPr>
        <w:tc>
          <w:tcPr>
            <w:tcW w:w="709" w:type="dxa"/>
            <w:vMerge/>
          </w:tcPr>
          <w:p w14:paraId="37CE702B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5B1E7E8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51A714C" w14:textId="77777777" w:rsidR="0021127C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279250F" w14:textId="77777777" w:rsidR="0021127C" w:rsidRPr="00D146DB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C8F8FFB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7BE32D0" w14:textId="77777777" w:rsidR="0005636D" w:rsidRPr="00424D6E" w:rsidRDefault="0005636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4E1063F3" w14:textId="77777777" w:rsidTr="00956ADE">
        <w:tc>
          <w:tcPr>
            <w:tcW w:w="1080" w:type="dxa"/>
          </w:tcPr>
          <w:bookmarkStart w:id="569" w:name="Kryss1002"/>
          <w:p w14:paraId="06B04E33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69"/>
            <w:r w:rsidR="00956ADE">
              <w:rPr>
                <w:rFonts w:ascii="Arial" w:hAnsi="Arial"/>
                <w:sz w:val="20"/>
              </w:rPr>
              <w:t xml:space="preserve"> 07l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4B4BEF0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Luckvred är monterat.</w:t>
            </w:r>
          </w:p>
        </w:tc>
        <w:tc>
          <w:tcPr>
            <w:tcW w:w="1334" w:type="dxa"/>
          </w:tcPr>
          <w:p w14:paraId="150DD0CF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5636D" w:rsidRPr="00D146DB" w14:paraId="485ED8C9" w14:textId="77777777" w:rsidTr="00D146DB">
        <w:trPr>
          <w:trHeight w:val="80"/>
        </w:trPr>
        <w:tc>
          <w:tcPr>
            <w:tcW w:w="1080" w:type="dxa"/>
          </w:tcPr>
          <w:p w14:paraId="65D73771" w14:textId="77777777" w:rsidR="0005636D" w:rsidRPr="00D146DB" w:rsidRDefault="0005636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C76E5E9" w14:textId="77777777" w:rsidR="0005636D" w:rsidRPr="00D146DB" w:rsidRDefault="0005636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2086E69B" w14:textId="77777777" w:rsidTr="000A7BFE">
        <w:trPr>
          <w:trHeight w:val="510"/>
        </w:trPr>
        <w:tc>
          <w:tcPr>
            <w:tcW w:w="1080" w:type="dxa"/>
          </w:tcPr>
          <w:p w14:paraId="79AF793F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BCB6B1C" w14:textId="77777777" w:rsidR="000A7BFE" w:rsidRPr="00D146DB" w:rsidRDefault="000A7BF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Luckvred enligt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 skall demonteras och läggas i skyddsrumsförrådet.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E984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D83265A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63036A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2498DC4" w14:textId="77777777" w:rsidR="00956ADE" w:rsidRPr="00424D6E" w:rsidRDefault="00956AD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1127C" w:rsidRPr="00D146DB" w14:paraId="0916D45D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0AD080A8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07m</w:t>
            </w:r>
          </w:p>
        </w:tc>
        <w:tc>
          <w:tcPr>
            <w:tcW w:w="4658" w:type="dxa"/>
            <w:vMerge w:val="restart"/>
          </w:tcPr>
          <w:p w14:paraId="7BE46899" w14:textId="77777777" w:rsidR="0021127C" w:rsidRPr="00D146DB" w:rsidRDefault="0021127C" w:rsidP="000214CB">
            <w:pPr>
              <w:pStyle w:val="Kontrollpunkt"/>
            </w:pPr>
            <w:r>
              <w:t>Gångjärn är smorda</w:t>
            </w:r>
            <w:r w:rsidRPr="00D146DB">
              <w:t>.</w:t>
            </w:r>
          </w:p>
        </w:tc>
        <w:tc>
          <w:tcPr>
            <w:tcW w:w="742" w:type="dxa"/>
          </w:tcPr>
          <w:p w14:paraId="048D9EEF" w14:textId="77777777" w:rsidR="0021127C" w:rsidRPr="00CB5B6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816F949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70" w:name="Kryss451"/>
        <w:tc>
          <w:tcPr>
            <w:tcW w:w="1320" w:type="dxa"/>
            <w:vMerge w:val="restart"/>
          </w:tcPr>
          <w:p w14:paraId="346643C8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0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71" w:name="Kryss452"/>
          <w:p w14:paraId="52431676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1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72" w:name="Kryss453"/>
          <w:p w14:paraId="72C19FA8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2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1127C" w:rsidRPr="00D146DB" w14:paraId="3FAC47A1" w14:textId="77777777" w:rsidTr="00961367">
        <w:trPr>
          <w:trHeight w:val="304"/>
        </w:trPr>
        <w:tc>
          <w:tcPr>
            <w:tcW w:w="709" w:type="dxa"/>
            <w:vMerge/>
          </w:tcPr>
          <w:p w14:paraId="4BDDAFA7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2A87888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424AB3B" w14:textId="77777777" w:rsidR="0021127C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C9EE9E" w14:textId="77777777" w:rsidR="0021127C" w:rsidRPr="00D146DB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6D40AB9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F44BF08" w14:textId="77777777" w:rsidR="0005636D" w:rsidRPr="00424D6E" w:rsidRDefault="0005636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0A978949" w14:textId="77777777" w:rsidTr="00956ADE">
        <w:tc>
          <w:tcPr>
            <w:tcW w:w="1080" w:type="dxa"/>
          </w:tcPr>
          <w:bookmarkStart w:id="573" w:name="Kryss1003"/>
          <w:p w14:paraId="1B61840E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3"/>
            <w:r w:rsidR="00956ADE">
              <w:rPr>
                <w:rFonts w:ascii="Arial" w:hAnsi="Arial"/>
                <w:sz w:val="20"/>
              </w:rPr>
              <w:t xml:space="preserve"> 07m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713C104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Gångjärn kärvar.</w:t>
            </w:r>
          </w:p>
        </w:tc>
        <w:tc>
          <w:tcPr>
            <w:tcW w:w="1334" w:type="dxa"/>
          </w:tcPr>
          <w:p w14:paraId="1BE06536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5636D" w:rsidRPr="00D146DB" w14:paraId="10548BD5" w14:textId="77777777" w:rsidTr="00D146DB">
        <w:trPr>
          <w:trHeight w:val="80"/>
        </w:trPr>
        <w:tc>
          <w:tcPr>
            <w:tcW w:w="1080" w:type="dxa"/>
          </w:tcPr>
          <w:p w14:paraId="727A5FA0" w14:textId="77777777" w:rsidR="0005636D" w:rsidRPr="00D146DB" w:rsidRDefault="0005636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BB38079" w14:textId="77777777" w:rsidR="0005636D" w:rsidRPr="00D146DB" w:rsidRDefault="0005636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D444D" w:rsidRPr="00D146DB" w14:paraId="7D107D35" w14:textId="77777777" w:rsidTr="001D444D">
        <w:tc>
          <w:tcPr>
            <w:tcW w:w="1080" w:type="dxa"/>
          </w:tcPr>
          <w:p w14:paraId="1685371C" w14:textId="77777777" w:rsidR="001D444D" w:rsidRPr="00D146DB" w:rsidRDefault="001D444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F9FE0A7" w14:textId="77777777" w:rsidR="001D444D" w:rsidRPr="00D146DB" w:rsidRDefault="001D444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Gångjärn skall rengöras och smörjas. </w:t>
            </w:r>
            <w:r w:rsidR="00E56149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037A11FB" w14:textId="77777777" w:rsidR="001D444D" w:rsidRPr="00D146DB" w:rsidRDefault="001D444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CA04ED7" w14:textId="77777777" w:rsidR="0005636D" w:rsidRPr="00424D6E" w:rsidRDefault="0005636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1127C" w:rsidRPr="00D146DB" w14:paraId="73B8FD7F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2CFD8039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07n</w:t>
            </w:r>
          </w:p>
        </w:tc>
        <w:tc>
          <w:tcPr>
            <w:tcW w:w="4658" w:type="dxa"/>
            <w:vMerge w:val="restart"/>
          </w:tcPr>
          <w:p w14:paraId="142CD6C3" w14:textId="77777777" w:rsidR="0021127C" w:rsidRPr="00D146DB" w:rsidRDefault="0021127C" w:rsidP="000214CB">
            <w:pPr>
              <w:pStyle w:val="Kontrollpunkt"/>
            </w:pPr>
            <w:r w:rsidRPr="00D146DB">
              <w:t>Gångjärnsaxel är monterad och låst med saxsprint.</w:t>
            </w:r>
          </w:p>
        </w:tc>
        <w:tc>
          <w:tcPr>
            <w:tcW w:w="742" w:type="dxa"/>
          </w:tcPr>
          <w:p w14:paraId="1737B854" w14:textId="77777777" w:rsidR="0021127C" w:rsidRPr="00CB5B6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FA73EEA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74" w:name="Kryss454"/>
        <w:tc>
          <w:tcPr>
            <w:tcW w:w="1320" w:type="dxa"/>
            <w:vMerge w:val="restart"/>
          </w:tcPr>
          <w:p w14:paraId="5E256D06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4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75" w:name="Kryss455"/>
          <w:p w14:paraId="5CD46D19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5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76" w:name="Kryss456"/>
          <w:p w14:paraId="5C6A43D4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6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1127C" w:rsidRPr="00D146DB" w14:paraId="09B08A64" w14:textId="77777777" w:rsidTr="00961367">
        <w:trPr>
          <w:trHeight w:val="304"/>
        </w:trPr>
        <w:tc>
          <w:tcPr>
            <w:tcW w:w="709" w:type="dxa"/>
            <w:vMerge/>
          </w:tcPr>
          <w:p w14:paraId="1AE1D70B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50375AB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0C6158F" w14:textId="77777777" w:rsidR="0021127C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A35F321" w14:textId="77777777" w:rsidR="0021127C" w:rsidRPr="00D146DB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2BD0D35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4B9D387" w14:textId="77777777" w:rsidR="0005636D" w:rsidRPr="00424D6E" w:rsidRDefault="0005636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18A5D35F" w14:textId="77777777" w:rsidTr="00956ADE">
        <w:tc>
          <w:tcPr>
            <w:tcW w:w="1080" w:type="dxa"/>
          </w:tcPr>
          <w:bookmarkStart w:id="577" w:name="Kryss1004"/>
          <w:p w14:paraId="77F4BA88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7"/>
            <w:r w:rsidR="00956ADE">
              <w:rPr>
                <w:rFonts w:ascii="Arial" w:hAnsi="Arial"/>
                <w:sz w:val="20"/>
              </w:rPr>
              <w:t xml:space="preserve"> 07n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2A4E11B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Gångjärnsaxel saknas.</w:t>
            </w:r>
          </w:p>
        </w:tc>
        <w:tc>
          <w:tcPr>
            <w:tcW w:w="1334" w:type="dxa"/>
          </w:tcPr>
          <w:p w14:paraId="0A5C794A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5636D" w:rsidRPr="00D146DB" w14:paraId="78FE09B7" w14:textId="77777777" w:rsidTr="00D146DB">
        <w:trPr>
          <w:trHeight w:val="80"/>
        </w:trPr>
        <w:tc>
          <w:tcPr>
            <w:tcW w:w="1080" w:type="dxa"/>
          </w:tcPr>
          <w:p w14:paraId="2CAA928F" w14:textId="77777777" w:rsidR="0005636D" w:rsidRPr="00D146DB" w:rsidRDefault="0005636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6C5453D" w14:textId="77777777" w:rsidR="0005636D" w:rsidRPr="00D146DB" w:rsidRDefault="0005636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51EC000A" w14:textId="77777777" w:rsidTr="000A7BFE">
        <w:trPr>
          <w:trHeight w:val="510"/>
        </w:trPr>
        <w:tc>
          <w:tcPr>
            <w:tcW w:w="1080" w:type="dxa"/>
          </w:tcPr>
          <w:p w14:paraId="44C79DCA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8FD2A9F" w14:textId="77777777" w:rsidR="000A7BFE" w:rsidRPr="00D146DB" w:rsidRDefault="000A7BF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gångjärnsaxel enligt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 skall 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E03D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39F7321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7109333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5CA6ADA" w14:textId="77777777" w:rsidR="000A7BFE" w:rsidRPr="00424D6E" w:rsidRDefault="000A7BF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69EA3716" w14:textId="77777777" w:rsidTr="00956ADE">
        <w:tc>
          <w:tcPr>
            <w:tcW w:w="1080" w:type="dxa"/>
          </w:tcPr>
          <w:bookmarkStart w:id="578" w:name="Kryss1005"/>
          <w:p w14:paraId="21722AA1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8"/>
            <w:r w:rsidR="00956ADE">
              <w:rPr>
                <w:rFonts w:ascii="Arial" w:hAnsi="Arial"/>
                <w:sz w:val="20"/>
              </w:rPr>
              <w:t xml:space="preserve"> 07n</w:t>
            </w:r>
            <w:r w:rsidR="00956AD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33DA1883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Saxsprint i gångjärnsaxel saknas.</w:t>
            </w:r>
          </w:p>
        </w:tc>
        <w:tc>
          <w:tcPr>
            <w:tcW w:w="1334" w:type="dxa"/>
          </w:tcPr>
          <w:p w14:paraId="50EB3201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5636D" w:rsidRPr="00D146DB" w14:paraId="48DA917E" w14:textId="77777777" w:rsidTr="00D146DB">
        <w:trPr>
          <w:trHeight w:val="80"/>
        </w:trPr>
        <w:tc>
          <w:tcPr>
            <w:tcW w:w="1080" w:type="dxa"/>
          </w:tcPr>
          <w:p w14:paraId="59504851" w14:textId="77777777" w:rsidR="0005636D" w:rsidRPr="00D146DB" w:rsidRDefault="0005636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7F338E5" w14:textId="77777777" w:rsidR="0005636D" w:rsidRPr="00D146DB" w:rsidRDefault="0005636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A7BFE" w:rsidRPr="00D146DB" w14:paraId="116D31D7" w14:textId="77777777" w:rsidTr="000A7BFE">
        <w:trPr>
          <w:trHeight w:val="510"/>
        </w:trPr>
        <w:tc>
          <w:tcPr>
            <w:tcW w:w="1080" w:type="dxa"/>
          </w:tcPr>
          <w:p w14:paraId="040C629F" w14:textId="77777777" w:rsidR="000A7BFE" w:rsidRPr="00D146DB" w:rsidRDefault="000A7BF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A302B0D" w14:textId="77777777" w:rsidR="000A7BFE" w:rsidRPr="00D146DB" w:rsidRDefault="000A7BF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saxsprint enligt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 skall 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081E4" w14:textId="77777777" w:rsidR="000A7BFE" w:rsidRDefault="000A7BFE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9B3DE72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469945A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51DC35F" w14:textId="77777777" w:rsidR="0021127C" w:rsidRPr="00424D6E" w:rsidRDefault="0021127C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1127C" w:rsidRPr="00D146DB" w14:paraId="25B08531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01DCEB2F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07o</w:t>
            </w:r>
          </w:p>
        </w:tc>
        <w:tc>
          <w:tcPr>
            <w:tcW w:w="4658" w:type="dxa"/>
            <w:vMerge w:val="restart"/>
          </w:tcPr>
          <w:p w14:paraId="13370B1F" w14:textId="77777777" w:rsidR="0021127C" w:rsidRPr="00D146DB" w:rsidRDefault="0021127C" w:rsidP="000214CB">
            <w:pPr>
              <w:pStyle w:val="Kontrollpunkt"/>
            </w:pPr>
            <w:r w:rsidRPr="00D146DB">
              <w:t>Spår för tätningslist är rent från ojämnheter.</w:t>
            </w:r>
          </w:p>
        </w:tc>
        <w:tc>
          <w:tcPr>
            <w:tcW w:w="742" w:type="dxa"/>
          </w:tcPr>
          <w:p w14:paraId="41B25BB6" w14:textId="77777777" w:rsidR="0021127C" w:rsidRPr="00CB5B6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2752F7A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79" w:name="Kryss457"/>
        <w:tc>
          <w:tcPr>
            <w:tcW w:w="1320" w:type="dxa"/>
            <w:vMerge w:val="restart"/>
          </w:tcPr>
          <w:p w14:paraId="14AB5DC6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79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80" w:name="Kryss458"/>
          <w:p w14:paraId="0D39318D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0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81" w:name="Kryss459"/>
          <w:p w14:paraId="662E9FAC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1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1127C" w:rsidRPr="00D146DB" w14:paraId="3CCEC172" w14:textId="77777777" w:rsidTr="00961367">
        <w:trPr>
          <w:trHeight w:val="304"/>
        </w:trPr>
        <w:tc>
          <w:tcPr>
            <w:tcW w:w="709" w:type="dxa"/>
            <w:vMerge/>
          </w:tcPr>
          <w:p w14:paraId="7FF27E5E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4E6C6A0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45E9FF2" w14:textId="77777777" w:rsidR="0021127C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2AED1D" w14:textId="77777777" w:rsidR="0021127C" w:rsidRPr="00D146DB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2D76873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2DFF8B2" w14:textId="77777777" w:rsidR="0005636D" w:rsidRPr="00424D6E" w:rsidRDefault="0005636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7CD0E374" w14:textId="77777777" w:rsidTr="00956ADE">
        <w:tc>
          <w:tcPr>
            <w:tcW w:w="1080" w:type="dxa"/>
          </w:tcPr>
          <w:bookmarkStart w:id="582" w:name="Kryss1006"/>
          <w:p w14:paraId="4554AD0A" w14:textId="77777777" w:rsidR="00956ADE" w:rsidRPr="00D146DB" w:rsidRDefault="004D0C2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2"/>
            <w:r w:rsidR="00956ADE">
              <w:rPr>
                <w:rFonts w:ascii="Arial" w:hAnsi="Arial"/>
                <w:sz w:val="20"/>
              </w:rPr>
              <w:t xml:space="preserve"> 07o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C7F3372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Spår för tätning</w:t>
            </w:r>
            <w:r>
              <w:rPr>
                <w:rFonts w:ascii="Arial" w:hAnsi="Arial"/>
                <w:sz w:val="20"/>
              </w:rPr>
              <w:t>slist är ej rent från</w:t>
            </w:r>
            <w:r w:rsidRPr="00D146DB">
              <w:rPr>
                <w:rFonts w:ascii="Arial" w:hAnsi="Arial"/>
                <w:sz w:val="20"/>
              </w:rPr>
              <w:t xml:space="preserve"> ojämnheter.</w:t>
            </w:r>
          </w:p>
        </w:tc>
        <w:tc>
          <w:tcPr>
            <w:tcW w:w="1334" w:type="dxa"/>
          </w:tcPr>
          <w:p w14:paraId="16E57BF3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5636D" w:rsidRPr="00D146DB" w14:paraId="1CA0D0C2" w14:textId="77777777" w:rsidTr="00D146DB">
        <w:trPr>
          <w:trHeight w:val="80"/>
        </w:trPr>
        <w:tc>
          <w:tcPr>
            <w:tcW w:w="1080" w:type="dxa"/>
          </w:tcPr>
          <w:p w14:paraId="74B2D299" w14:textId="77777777" w:rsidR="0005636D" w:rsidRPr="00D146DB" w:rsidRDefault="0005636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B46225C" w14:textId="77777777" w:rsidR="0005636D" w:rsidRPr="00D146DB" w:rsidRDefault="0005636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56ADE" w:rsidRPr="00D146DB" w14:paraId="76554E36" w14:textId="77777777" w:rsidTr="00956ADE">
        <w:tc>
          <w:tcPr>
            <w:tcW w:w="1080" w:type="dxa"/>
          </w:tcPr>
          <w:p w14:paraId="607551D4" w14:textId="77777777" w:rsidR="00956ADE" w:rsidRPr="00D146DB" w:rsidRDefault="00956AD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FD12A6E" w14:textId="77777777" w:rsidR="00956ADE" w:rsidRPr="00D146DB" w:rsidRDefault="00956ADE" w:rsidP="001D6F6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Spår för tätningsl</w:t>
            </w:r>
            <w:r>
              <w:rPr>
                <w:rFonts w:ascii="Arial" w:hAnsi="Arial"/>
                <w:sz w:val="20"/>
              </w:rPr>
              <w:t>ist skall rensas från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 w:rsidRPr="00260FD5">
              <w:rPr>
                <w:rFonts w:ascii="Arial" w:hAnsi="Arial"/>
                <w:sz w:val="20"/>
              </w:rPr>
              <w:t>ojämnheter</w:t>
            </w:r>
            <w:r w:rsidRPr="00D146DB">
              <w:rPr>
                <w:rFonts w:ascii="Arial" w:hAnsi="Arial"/>
                <w:sz w:val="20"/>
              </w:rPr>
              <w:t xml:space="preserve"> samt rostskyddsbehandlas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6556D77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1A6619B" w14:textId="77777777" w:rsidR="001B44B2" w:rsidRPr="00424D6E" w:rsidRDefault="001B44B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4A3A53FF" w14:textId="77777777" w:rsidTr="00956ADE">
        <w:tc>
          <w:tcPr>
            <w:tcW w:w="1080" w:type="dxa"/>
          </w:tcPr>
          <w:bookmarkStart w:id="583" w:name="Kryss1007"/>
          <w:p w14:paraId="26FB580B" w14:textId="77777777" w:rsidR="00956ADE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3"/>
            <w:r w:rsidR="00956ADE">
              <w:rPr>
                <w:rFonts w:ascii="Arial" w:hAnsi="Arial"/>
                <w:sz w:val="20"/>
              </w:rPr>
              <w:t xml:space="preserve"> 07o</w:t>
            </w:r>
            <w:r w:rsidR="00956AD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136D6495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Spår för tätningslist är defekt.</w:t>
            </w:r>
          </w:p>
        </w:tc>
        <w:tc>
          <w:tcPr>
            <w:tcW w:w="1334" w:type="dxa"/>
          </w:tcPr>
          <w:p w14:paraId="66B85FA6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97A59" w:rsidRPr="00D146DB" w14:paraId="587FE32A" w14:textId="77777777" w:rsidTr="00D146DB">
        <w:trPr>
          <w:trHeight w:val="80"/>
        </w:trPr>
        <w:tc>
          <w:tcPr>
            <w:tcW w:w="1080" w:type="dxa"/>
          </w:tcPr>
          <w:p w14:paraId="3AB53EAB" w14:textId="77777777" w:rsidR="00697A59" w:rsidRPr="00D146DB" w:rsidRDefault="00697A5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6320893" w14:textId="77777777" w:rsidR="00697A59" w:rsidRPr="00D146DB" w:rsidRDefault="00697A59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56ADE" w:rsidRPr="00D146DB" w14:paraId="56C2A1FD" w14:textId="77777777" w:rsidTr="00956ADE">
        <w:tc>
          <w:tcPr>
            <w:tcW w:w="1080" w:type="dxa"/>
          </w:tcPr>
          <w:p w14:paraId="3D3AB473" w14:textId="77777777" w:rsidR="00956ADE" w:rsidRPr="00D146DB" w:rsidRDefault="00956AD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02972BA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Spår skall riktas och rostskyddsbehandlas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122FFF8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3CD3909" w14:textId="77777777" w:rsidR="00697A59" w:rsidRPr="00CF31D6" w:rsidRDefault="00697A5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1127C" w:rsidRPr="00D146DB" w14:paraId="06EE8DE4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311C4BD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07p</w:t>
            </w:r>
          </w:p>
        </w:tc>
        <w:tc>
          <w:tcPr>
            <w:tcW w:w="4658" w:type="dxa"/>
            <w:vMerge w:val="restart"/>
          </w:tcPr>
          <w:p w14:paraId="0BB588E4" w14:textId="77777777" w:rsidR="0021127C" w:rsidRPr="00D146DB" w:rsidRDefault="0021127C" w:rsidP="000214CB">
            <w:pPr>
              <w:pStyle w:val="Kontrollpunkt"/>
            </w:pPr>
            <w:r w:rsidRPr="00D146DB">
              <w:t>Tätningslist är ändlös, demonterad och förpackad i en tät förpackning</w:t>
            </w:r>
            <w:r>
              <w:t xml:space="preserve"> utan talk</w:t>
            </w:r>
            <w:r w:rsidRPr="00D146DB">
              <w:t>.</w:t>
            </w:r>
          </w:p>
        </w:tc>
        <w:tc>
          <w:tcPr>
            <w:tcW w:w="742" w:type="dxa"/>
          </w:tcPr>
          <w:p w14:paraId="4E513A9D" w14:textId="77777777" w:rsidR="0021127C" w:rsidRPr="00CB5B6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D42842F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584" w:name="Kryss460"/>
        <w:tc>
          <w:tcPr>
            <w:tcW w:w="1320" w:type="dxa"/>
            <w:vMerge w:val="restart"/>
          </w:tcPr>
          <w:p w14:paraId="1BD5CF2D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4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85" w:name="Kryss461"/>
          <w:p w14:paraId="7479AB7D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5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86" w:name="Kryss462"/>
          <w:p w14:paraId="7AB4D8D0" w14:textId="77777777" w:rsidR="0021127C" w:rsidRPr="00D146DB" w:rsidRDefault="0012344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6"/>
            <w:r w:rsidR="002112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1127C" w:rsidRPr="00D146DB" w14:paraId="67BF5C44" w14:textId="77777777" w:rsidTr="00961367">
        <w:trPr>
          <w:trHeight w:val="304"/>
        </w:trPr>
        <w:tc>
          <w:tcPr>
            <w:tcW w:w="709" w:type="dxa"/>
            <w:vMerge/>
          </w:tcPr>
          <w:p w14:paraId="08C60DB7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108ED90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E8E7D1D" w14:textId="77777777" w:rsidR="0021127C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B62862B" w14:textId="77777777" w:rsidR="0021127C" w:rsidRPr="00D146DB" w:rsidRDefault="0021127C" w:rsidP="002112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DC20826" w14:textId="77777777" w:rsidR="0021127C" w:rsidRPr="00D146DB" w:rsidRDefault="002112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3437AF7" w14:textId="77777777" w:rsidR="00697A59" w:rsidRPr="00424D6E" w:rsidRDefault="00697A5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450BA606" w14:textId="77777777" w:rsidTr="00956ADE">
        <w:tc>
          <w:tcPr>
            <w:tcW w:w="1080" w:type="dxa"/>
          </w:tcPr>
          <w:bookmarkStart w:id="587" w:name="Kryss1008"/>
          <w:p w14:paraId="3ED11C8A" w14:textId="77777777" w:rsidR="00956ADE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7"/>
            <w:r w:rsidR="00956ADE">
              <w:rPr>
                <w:rFonts w:ascii="Arial" w:hAnsi="Arial"/>
                <w:sz w:val="20"/>
              </w:rPr>
              <w:t xml:space="preserve"> 07p</w:t>
            </w:r>
            <w:r w:rsidR="00956AD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740A68E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är ej riktigt förvarad.</w:t>
            </w:r>
          </w:p>
        </w:tc>
        <w:tc>
          <w:tcPr>
            <w:tcW w:w="1334" w:type="dxa"/>
          </w:tcPr>
          <w:p w14:paraId="0642A048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97A59" w:rsidRPr="00D146DB" w14:paraId="3876F68D" w14:textId="77777777" w:rsidTr="00D146DB">
        <w:trPr>
          <w:trHeight w:val="80"/>
        </w:trPr>
        <w:tc>
          <w:tcPr>
            <w:tcW w:w="1080" w:type="dxa"/>
          </w:tcPr>
          <w:p w14:paraId="6AED1309" w14:textId="77777777" w:rsidR="00697A59" w:rsidRPr="00D146DB" w:rsidRDefault="00697A5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4003ED3" w14:textId="77777777" w:rsidR="00697A59" w:rsidRPr="00D146DB" w:rsidRDefault="00697A59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56ADE" w:rsidRPr="00D146DB" w14:paraId="3A059874" w14:textId="77777777" w:rsidTr="00956ADE">
        <w:tc>
          <w:tcPr>
            <w:tcW w:w="1080" w:type="dxa"/>
          </w:tcPr>
          <w:p w14:paraId="46DD4727" w14:textId="77777777" w:rsidR="00956ADE" w:rsidRPr="00D146DB" w:rsidRDefault="00956AD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1FF8B65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Tätningslist skall förvaras i en tät förpackning </w:t>
            </w:r>
            <w:r>
              <w:rPr>
                <w:rFonts w:ascii="Arial" w:hAnsi="Arial"/>
                <w:sz w:val="20"/>
              </w:rPr>
              <w:t xml:space="preserve">utan talk </w:t>
            </w:r>
            <w:r w:rsidRPr="00D146DB">
              <w:rPr>
                <w:rFonts w:ascii="Arial" w:hAnsi="Arial"/>
                <w:sz w:val="20"/>
              </w:rPr>
              <w:t xml:space="preserve">enligt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33936E92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3B66393" w14:textId="77777777" w:rsidR="001B44B2" w:rsidRPr="00424D6E" w:rsidRDefault="001B44B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6A3ABDCE" w14:textId="77777777" w:rsidTr="00956ADE">
        <w:tc>
          <w:tcPr>
            <w:tcW w:w="1080" w:type="dxa"/>
          </w:tcPr>
          <w:bookmarkStart w:id="588" w:name="Kryss1009"/>
          <w:p w14:paraId="0716B22E" w14:textId="77777777" w:rsidR="00956ADE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8"/>
            <w:r w:rsidR="00956ADE">
              <w:rPr>
                <w:rFonts w:ascii="Arial" w:hAnsi="Arial"/>
                <w:sz w:val="20"/>
              </w:rPr>
              <w:t xml:space="preserve"> 07p</w:t>
            </w:r>
            <w:r w:rsidR="00956ADE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0CBE55E5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är felaktig eller saknas.</w:t>
            </w:r>
          </w:p>
        </w:tc>
        <w:tc>
          <w:tcPr>
            <w:tcW w:w="1334" w:type="dxa"/>
          </w:tcPr>
          <w:p w14:paraId="7CF1FB18" w14:textId="77777777" w:rsidR="00956ADE" w:rsidRPr="00D146DB" w:rsidRDefault="00956AD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97A59" w:rsidRPr="00D146DB" w14:paraId="6FC937D5" w14:textId="77777777" w:rsidTr="00D146DB">
        <w:trPr>
          <w:trHeight w:val="80"/>
        </w:trPr>
        <w:tc>
          <w:tcPr>
            <w:tcW w:w="1080" w:type="dxa"/>
          </w:tcPr>
          <w:p w14:paraId="6A906BDD" w14:textId="77777777" w:rsidR="00697A59" w:rsidRPr="00D146DB" w:rsidRDefault="00697A5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186E9EE" w14:textId="77777777" w:rsidR="00697A59" w:rsidRPr="00D146DB" w:rsidRDefault="00697A59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56ADE" w:rsidRPr="00D146DB" w14:paraId="20790AF2" w14:textId="77777777" w:rsidTr="00956ADE">
        <w:trPr>
          <w:trHeight w:val="510"/>
        </w:trPr>
        <w:tc>
          <w:tcPr>
            <w:tcW w:w="1080" w:type="dxa"/>
          </w:tcPr>
          <w:p w14:paraId="156FE78F" w14:textId="77777777" w:rsidR="00956ADE" w:rsidRPr="00D146DB" w:rsidRDefault="00956AD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1131220" w14:textId="77777777" w:rsidR="00956ADE" w:rsidRPr="00D146DB" w:rsidRDefault="00956ADE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tätningslist skall anskaffas och förvaras i en tät förpackning</w:t>
            </w:r>
            <w:r>
              <w:rPr>
                <w:rFonts w:ascii="Arial" w:hAnsi="Arial"/>
                <w:sz w:val="20"/>
              </w:rPr>
              <w:t xml:space="preserve"> utan talk. Se</w:t>
            </w:r>
            <w:r w:rsidRPr="00D146DB">
              <w:rPr>
                <w:rFonts w:ascii="Arial" w:hAnsi="Arial"/>
                <w:sz w:val="20"/>
              </w:rPr>
              <w:t xml:space="preserve"> typlösning </w:t>
            </w:r>
            <w:r>
              <w:rPr>
                <w:rFonts w:ascii="Arial" w:hAnsi="Arial"/>
                <w:sz w:val="20"/>
              </w:rPr>
              <w:t>T07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F971" w14:textId="77777777" w:rsidR="00956ADE" w:rsidRDefault="00956ADE" w:rsidP="006109F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1303725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1C07C9B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EA5A813" w14:textId="77777777" w:rsidR="00B957F1" w:rsidRPr="00956ADE" w:rsidRDefault="00B957F1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56ADE" w:rsidRPr="00D146DB" w14:paraId="57E2A9A9" w14:textId="77777777" w:rsidTr="00956ADE">
        <w:tc>
          <w:tcPr>
            <w:tcW w:w="1080" w:type="dxa"/>
          </w:tcPr>
          <w:bookmarkStart w:id="589" w:name="Kryss1010"/>
          <w:p w14:paraId="142DC9A8" w14:textId="77777777" w:rsidR="00956AD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89"/>
            <w:r w:rsidR="00956ADE">
              <w:rPr>
                <w:rFonts w:ascii="Arial" w:hAnsi="Arial"/>
                <w:sz w:val="20"/>
              </w:rPr>
              <w:t xml:space="preserve"> 07p-3</w:t>
            </w:r>
          </w:p>
        </w:tc>
        <w:tc>
          <w:tcPr>
            <w:tcW w:w="5026" w:type="dxa"/>
          </w:tcPr>
          <w:p w14:paraId="3B9DE2F6" w14:textId="77777777" w:rsidR="00956ADE" w:rsidRPr="00D146DB" w:rsidRDefault="00956AD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Tätningslist är</w:t>
            </w:r>
            <w:r w:rsidRPr="00D146DB">
              <w:rPr>
                <w:rFonts w:ascii="Arial" w:hAnsi="Arial"/>
                <w:sz w:val="20"/>
              </w:rPr>
              <w:t xml:space="preserve"> förvarad</w:t>
            </w:r>
            <w:r>
              <w:rPr>
                <w:rFonts w:ascii="Arial" w:hAnsi="Arial"/>
                <w:sz w:val="20"/>
              </w:rPr>
              <w:t xml:space="preserve"> i talk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318C24C" w14:textId="77777777" w:rsidR="00956ADE" w:rsidRPr="00D146DB" w:rsidRDefault="00956AD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213B" w:rsidRPr="00D146DB" w14:paraId="65DC0389" w14:textId="77777777" w:rsidTr="000256C3">
        <w:trPr>
          <w:trHeight w:val="80"/>
        </w:trPr>
        <w:tc>
          <w:tcPr>
            <w:tcW w:w="1080" w:type="dxa"/>
          </w:tcPr>
          <w:p w14:paraId="2D93A03F" w14:textId="77777777" w:rsidR="00CB213B" w:rsidRPr="00D146DB" w:rsidRDefault="00CB213B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377614A" w14:textId="77777777" w:rsidR="00CB213B" w:rsidRPr="00D146DB" w:rsidRDefault="00CB213B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56ADE" w:rsidRPr="00D146DB" w14:paraId="37616CFD" w14:textId="77777777" w:rsidTr="00956ADE">
        <w:tc>
          <w:tcPr>
            <w:tcW w:w="1080" w:type="dxa"/>
          </w:tcPr>
          <w:p w14:paraId="44808CB0" w14:textId="77777777" w:rsidR="00956ADE" w:rsidRPr="00D146DB" w:rsidRDefault="00956ADE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2A227B0" w14:textId="77777777" w:rsidR="00956ADE" w:rsidRPr="00D146DB" w:rsidRDefault="00956ADE" w:rsidP="005F71B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Tätningslist skall förvaras i en tät förpackning </w:t>
            </w:r>
            <w:r>
              <w:rPr>
                <w:rFonts w:ascii="Arial" w:hAnsi="Arial"/>
                <w:sz w:val="20"/>
              </w:rPr>
              <w:t xml:space="preserve">utan talk </w:t>
            </w:r>
            <w:r w:rsidRPr="00D146DB">
              <w:rPr>
                <w:rFonts w:ascii="Arial" w:hAnsi="Arial"/>
                <w:sz w:val="20"/>
              </w:rPr>
              <w:t xml:space="preserve">enligt typlösning </w:t>
            </w:r>
            <w:r>
              <w:rPr>
                <w:rFonts w:ascii="Arial" w:hAnsi="Arial"/>
                <w:sz w:val="20"/>
              </w:rPr>
              <w:t>T</w:t>
            </w:r>
            <w:r w:rsidRPr="00D146DB">
              <w:rPr>
                <w:rFonts w:ascii="Arial" w:hAnsi="Arial"/>
                <w:sz w:val="20"/>
              </w:rPr>
              <w:t>0</w:t>
            </w:r>
            <w:r>
              <w:rPr>
                <w:rFonts w:ascii="Arial" w:hAnsi="Arial"/>
                <w:sz w:val="20"/>
              </w:rPr>
              <w:t>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71D9460E" w14:textId="77777777" w:rsidR="00956ADE" w:rsidRPr="00D146DB" w:rsidRDefault="00956ADE" w:rsidP="005F71B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F9F00F3" w14:textId="77777777" w:rsidR="003160CA" w:rsidRDefault="003160C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01F4385B" w14:textId="77777777" w:rsidR="00A62F1E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55B660B4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1122B8E1" w14:textId="77777777" w:rsidR="00B707AD" w:rsidRPr="00D146DB" w:rsidRDefault="00B707A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  <w:p w14:paraId="7C1B3D98" w14:textId="77777777" w:rsidR="00B707AD" w:rsidRPr="00D146DB" w:rsidRDefault="005F71B4" w:rsidP="00EB46CF">
            <w:pPr>
              <w:pStyle w:val="Rubrikchecklista"/>
              <w:rPr>
                <w:szCs w:val="28"/>
              </w:rPr>
            </w:pPr>
            <w:bookmarkStart w:id="590" w:name="_Toc290375369"/>
            <w:r>
              <w:t>0</w:t>
            </w:r>
            <w:r w:rsidR="00EC3335">
              <w:t>8</w:t>
            </w:r>
            <w:r w:rsidR="00B707AD" w:rsidRPr="00D146DB">
              <w:t xml:space="preserve">. </w:t>
            </w:r>
            <w:r w:rsidR="00EC3335">
              <w:t>Igensättning för reservutgång</w:t>
            </w:r>
            <w:bookmarkEnd w:id="590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C16E75B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0A8C0A4" w14:textId="77777777" w:rsidR="00B707AD" w:rsidRPr="00F4748B" w:rsidRDefault="00B707A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8"/>
          <w:szCs w:val="8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</w:tblGrid>
      <w:tr w:rsidR="00B707AD" w:rsidRPr="00D146DB" w14:paraId="31DCDFA1" w14:textId="77777777" w:rsidTr="00D146DB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bookmarkStart w:id="591" w:name="Kryss1011"/>
          <w:p w14:paraId="74F338F4" w14:textId="77777777" w:rsidR="00B707AD" w:rsidRPr="00D146DB" w:rsidRDefault="00382FD4" w:rsidP="00D146DB">
            <w:pPr>
              <w:pStyle w:val="1515"/>
              <w:tabs>
                <w:tab w:val="left" w:pos="1560"/>
                <w:tab w:val="left" w:pos="2552"/>
                <w:tab w:val="left" w:pos="3402"/>
              </w:tabs>
              <w:ind w:left="0" w:right="-145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1"/>
            <w:r w:rsidR="00B707A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</w:t>
            </w:r>
            <w:r w:rsidR="00B707AD" w:rsidRPr="00D146DB">
              <w:rPr>
                <w:rFonts w:ascii="Arial" w:hAnsi="Arial"/>
                <w:position w:val="-2"/>
                <w:sz w:val="20"/>
              </w:rPr>
              <w:t>aktuellt avsnitt</w:t>
            </w:r>
          </w:p>
        </w:tc>
      </w:tr>
    </w:tbl>
    <w:p w14:paraId="017BE80D" w14:textId="77777777" w:rsidR="00B707AD" w:rsidRDefault="00B707A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6A6B7B" w:rsidRPr="00D146DB" w14:paraId="17E9BA20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0981F5EB" w14:textId="77777777" w:rsidR="006A6B7B" w:rsidRPr="00D146DB" w:rsidRDefault="006A6B7B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59C3FEE1" w14:textId="77777777" w:rsidR="006A6B7B" w:rsidRPr="00D146DB" w:rsidRDefault="006A6B7B" w:rsidP="000214CB">
            <w:pPr>
              <w:pStyle w:val="Kontrollpunkt"/>
            </w:pPr>
            <w:r w:rsidRPr="00D146DB">
              <w:t>Skyddsrum har minst en reservutgång</w:t>
            </w:r>
            <w:r>
              <w:t xml:space="preserve"> som går att öppna </w:t>
            </w:r>
            <w:r w:rsidR="00DB77B9">
              <w:t>inåt</w:t>
            </w:r>
            <w:r w:rsidRPr="00D146DB">
              <w:t>.</w:t>
            </w:r>
          </w:p>
        </w:tc>
        <w:tc>
          <w:tcPr>
            <w:tcW w:w="742" w:type="dxa"/>
          </w:tcPr>
          <w:p w14:paraId="4F15E028" w14:textId="77777777" w:rsidR="006A6B7B" w:rsidRPr="00CB5B6B" w:rsidRDefault="006A6B7B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5453B98" w14:textId="77777777" w:rsidR="006A6B7B" w:rsidRPr="00D146DB" w:rsidRDefault="006A6B7B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  <w:r w:rsidRPr="00D146DB">
              <w:rPr>
                <w:rFonts w:ascii="Arial" w:hAnsi="Arial"/>
                <w:sz w:val="22"/>
                <w:szCs w:val="22"/>
              </w:rPr>
              <w:t>|2|3</w:t>
            </w:r>
          </w:p>
        </w:tc>
        <w:bookmarkStart w:id="592" w:name="Kryss463"/>
        <w:tc>
          <w:tcPr>
            <w:tcW w:w="1320" w:type="dxa"/>
            <w:vMerge w:val="restart"/>
          </w:tcPr>
          <w:p w14:paraId="1C0C00A0" w14:textId="77777777" w:rsidR="006A6B7B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2"/>
            <w:r w:rsidR="006A6B7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93" w:name="Kryss464"/>
          <w:p w14:paraId="1380BBC4" w14:textId="77777777" w:rsidR="006A6B7B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3"/>
            <w:r w:rsidR="006A6B7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594" w:name="Kryss465"/>
          <w:p w14:paraId="4CB0062D" w14:textId="77777777" w:rsidR="006A6B7B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4"/>
            <w:r w:rsidR="006A6B7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6A6B7B" w:rsidRPr="00D146DB" w14:paraId="419749CF" w14:textId="77777777" w:rsidTr="00961367">
        <w:trPr>
          <w:trHeight w:val="304"/>
        </w:trPr>
        <w:tc>
          <w:tcPr>
            <w:tcW w:w="709" w:type="dxa"/>
            <w:vMerge/>
          </w:tcPr>
          <w:p w14:paraId="7C9625ED" w14:textId="77777777" w:rsidR="006A6B7B" w:rsidRPr="00D146DB" w:rsidRDefault="006A6B7B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73A002B" w14:textId="77777777" w:rsidR="006A6B7B" w:rsidRPr="00D146DB" w:rsidRDefault="006A6B7B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72529E4" w14:textId="77777777" w:rsidR="006A6B7B" w:rsidRDefault="006A6B7B" w:rsidP="006A6B7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7C4F97A" w14:textId="77777777" w:rsidR="006A6B7B" w:rsidRPr="00D146DB" w:rsidRDefault="006A6B7B" w:rsidP="006A6B7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AA39BA9" w14:textId="77777777" w:rsidR="006A6B7B" w:rsidRPr="00D146DB" w:rsidRDefault="006A6B7B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3F75281" w14:textId="77777777" w:rsidR="005F71B4" w:rsidRPr="00EA6036" w:rsidRDefault="005F71B4" w:rsidP="005F71B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2DC82485" w14:textId="77777777" w:rsidTr="00A62F1E">
        <w:tc>
          <w:tcPr>
            <w:tcW w:w="1080" w:type="dxa"/>
          </w:tcPr>
          <w:bookmarkStart w:id="595" w:name="Kryss1012"/>
          <w:p w14:paraId="22250392" w14:textId="77777777" w:rsidR="00A62F1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5"/>
            <w:r w:rsidR="00A62F1E">
              <w:rPr>
                <w:rFonts w:ascii="Arial" w:hAnsi="Arial"/>
                <w:sz w:val="20"/>
              </w:rPr>
              <w:t xml:space="preserve"> 08</w:t>
            </w:r>
            <w:r w:rsidR="00A62F1E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0106B050" w14:textId="77777777" w:rsidR="00A62F1E" w:rsidRPr="00D146DB" w:rsidRDefault="00A62F1E" w:rsidP="00DB77B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Reservutgång som ej erfordrar stigschakt saknas</w:t>
            </w:r>
            <w:r>
              <w:rPr>
                <w:rFonts w:ascii="Arial" w:hAnsi="Arial"/>
                <w:sz w:val="20"/>
              </w:rPr>
              <w:t xml:space="preserve"> eller går inte att öppna </w:t>
            </w:r>
            <w:r w:rsidR="00DB77B9">
              <w:rPr>
                <w:rFonts w:ascii="Arial" w:hAnsi="Arial"/>
                <w:sz w:val="20"/>
              </w:rPr>
              <w:t>inåt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8A6B058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F71B4" w:rsidRPr="00D146DB" w14:paraId="2C68856D" w14:textId="77777777" w:rsidTr="000256C3">
        <w:trPr>
          <w:trHeight w:val="80"/>
        </w:trPr>
        <w:tc>
          <w:tcPr>
            <w:tcW w:w="1080" w:type="dxa"/>
          </w:tcPr>
          <w:p w14:paraId="722DCDC4" w14:textId="77777777" w:rsidR="005F71B4" w:rsidRPr="00D146DB" w:rsidRDefault="005F71B4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23BD508" w14:textId="77777777" w:rsidR="005F71B4" w:rsidRPr="00D146DB" w:rsidRDefault="005F71B4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62F1E" w:rsidRPr="00D146DB" w14:paraId="13A7993D" w14:textId="77777777" w:rsidTr="00A62F1E">
        <w:tc>
          <w:tcPr>
            <w:tcW w:w="1080" w:type="dxa"/>
          </w:tcPr>
          <w:p w14:paraId="40D36131" w14:textId="77777777" w:rsidR="00A62F1E" w:rsidRPr="00D146DB" w:rsidRDefault="00A62F1E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844704B" w14:textId="77777777" w:rsidR="00A62F1E" w:rsidRPr="00D146DB" w:rsidRDefault="00A62F1E" w:rsidP="006A6B7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reservutgång skall anordnas enligt typlösning </w:t>
            </w:r>
            <w:r>
              <w:rPr>
                <w:rFonts w:ascii="Arial" w:hAnsi="Arial"/>
                <w:sz w:val="20"/>
              </w:rPr>
              <w:t>T08-102.</w:t>
            </w:r>
          </w:p>
        </w:tc>
        <w:tc>
          <w:tcPr>
            <w:tcW w:w="1334" w:type="dxa"/>
          </w:tcPr>
          <w:p w14:paraId="44949868" w14:textId="77777777" w:rsidR="00A62F1E" w:rsidRPr="00D146DB" w:rsidRDefault="00A62F1E" w:rsidP="006A6B7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FAE6944" w14:textId="77777777" w:rsidR="005F71B4" w:rsidRPr="00EA6036" w:rsidRDefault="005F71B4" w:rsidP="005F71B4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2F0AC4A2" w14:textId="77777777" w:rsidTr="00A62F1E">
        <w:tc>
          <w:tcPr>
            <w:tcW w:w="1080" w:type="dxa"/>
          </w:tcPr>
          <w:bookmarkStart w:id="596" w:name="Kryss1013"/>
          <w:p w14:paraId="010920B6" w14:textId="77777777" w:rsidR="00A62F1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6"/>
            <w:r w:rsidR="00A62F1E">
              <w:rPr>
                <w:rFonts w:ascii="Arial" w:hAnsi="Arial"/>
                <w:sz w:val="20"/>
              </w:rPr>
              <w:t xml:space="preserve"> 08</w:t>
            </w:r>
            <w:r w:rsidR="00A62F1E" w:rsidRPr="00D146DB">
              <w:rPr>
                <w:rFonts w:ascii="Arial" w:hAnsi="Arial"/>
                <w:sz w:val="20"/>
              </w:rPr>
              <w:t>a-2</w:t>
            </w:r>
          </w:p>
        </w:tc>
        <w:tc>
          <w:tcPr>
            <w:tcW w:w="5026" w:type="dxa"/>
          </w:tcPr>
          <w:p w14:paraId="563892C6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Reservutgång som erfordrar stigschakt saknas</w:t>
            </w:r>
            <w:r>
              <w:rPr>
                <w:rFonts w:ascii="Arial" w:hAnsi="Arial"/>
                <w:sz w:val="20"/>
              </w:rPr>
              <w:t xml:space="preserve"> eller går ej att öppna inåt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36399A9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F71B4" w:rsidRPr="00D146DB" w14:paraId="7A1FED42" w14:textId="77777777" w:rsidTr="000256C3">
        <w:trPr>
          <w:trHeight w:val="80"/>
        </w:trPr>
        <w:tc>
          <w:tcPr>
            <w:tcW w:w="1080" w:type="dxa"/>
          </w:tcPr>
          <w:p w14:paraId="4B264554" w14:textId="77777777" w:rsidR="005F71B4" w:rsidRPr="00D146DB" w:rsidRDefault="005F71B4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63E967D" w14:textId="77777777" w:rsidR="005F71B4" w:rsidRPr="00D146DB" w:rsidRDefault="005F71B4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62F1E" w:rsidRPr="00D146DB" w14:paraId="11FEA7C3" w14:textId="77777777" w:rsidTr="00A62F1E">
        <w:tc>
          <w:tcPr>
            <w:tcW w:w="1080" w:type="dxa"/>
          </w:tcPr>
          <w:p w14:paraId="35DDF17E" w14:textId="77777777" w:rsidR="00A62F1E" w:rsidRPr="00D146DB" w:rsidRDefault="00A62F1E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E8633A3" w14:textId="77777777" w:rsidR="00A62F1E" w:rsidRPr="00D146DB" w:rsidRDefault="00A62F1E" w:rsidP="006A6B7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reservutgång med stigschakt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-103 skall anordnas.</w:t>
            </w:r>
          </w:p>
        </w:tc>
        <w:tc>
          <w:tcPr>
            <w:tcW w:w="1334" w:type="dxa"/>
          </w:tcPr>
          <w:p w14:paraId="1D77A4EC" w14:textId="77777777" w:rsidR="00A62F1E" w:rsidRPr="00D146DB" w:rsidRDefault="00A62F1E" w:rsidP="006A6B7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17695E4" w14:textId="77777777" w:rsidR="00EC3335" w:rsidRDefault="00EC3335" w:rsidP="005F71B4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1400BC95" w14:textId="77777777" w:rsidTr="00A62F1E">
        <w:tc>
          <w:tcPr>
            <w:tcW w:w="1080" w:type="dxa"/>
          </w:tcPr>
          <w:bookmarkStart w:id="597" w:name="Kryss1014"/>
          <w:p w14:paraId="6D61328D" w14:textId="77777777" w:rsidR="00A62F1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7"/>
            <w:r w:rsidR="00A62F1E">
              <w:rPr>
                <w:rFonts w:ascii="Arial" w:hAnsi="Arial"/>
                <w:sz w:val="20"/>
              </w:rPr>
              <w:t xml:space="preserve"> 08a-3</w:t>
            </w:r>
          </w:p>
        </w:tc>
        <w:tc>
          <w:tcPr>
            <w:tcW w:w="5026" w:type="dxa"/>
          </w:tcPr>
          <w:p w14:paraId="44DD4CA0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Reservutgån</w:t>
            </w:r>
            <w:r>
              <w:rPr>
                <w:rFonts w:ascii="Arial" w:hAnsi="Arial"/>
                <w:sz w:val="20"/>
              </w:rPr>
              <w:t>g går ej att öppna inåt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8D16446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6024E" w:rsidRPr="00D146DB" w14:paraId="7C46AEB7" w14:textId="77777777" w:rsidTr="000256C3">
        <w:trPr>
          <w:trHeight w:val="80"/>
        </w:trPr>
        <w:tc>
          <w:tcPr>
            <w:tcW w:w="1080" w:type="dxa"/>
          </w:tcPr>
          <w:p w14:paraId="7B4F4A03" w14:textId="77777777" w:rsidR="0076024E" w:rsidRPr="00D146DB" w:rsidRDefault="0076024E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BD74389" w14:textId="77777777" w:rsidR="0076024E" w:rsidRPr="00D146DB" w:rsidRDefault="0076024E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62F1E" w:rsidRPr="00D146DB" w14:paraId="7D759121" w14:textId="77777777" w:rsidTr="00A62F1E">
        <w:tc>
          <w:tcPr>
            <w:tcW w:w="1080" w:type="dxa"/>
          </w:tcPr>
          <w:p w14:paraId="3EA99B6A" w14:textId="77777777" w:rsidR="00A62F1E" w:rsidRPr="00D146DB" w:rsidRDefault="00A62F1E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BBC11F2" w14:textId="77777777" w:rsidR="00A62F1E" w:rsidRPr="00D146DB" w:rsidRDefault="00A62F1E" w:rsidP="006A6B7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reservutgång med stigschakt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-103 skall anordnas.</w:t>
            </w:r>
          </w:p>
        </w:tc>
        <w:tc>
          <w:tcPr>
            <w:tcW w:w="1334" w:type="dxa"/>
          </w:tcPr>
          <w:p w14:paraId="49091B9F" w14:textId="77777777" w:rsidR="00A62F1E" w:rsidRPr="00D146DB" w:rsidRDefault="00A62F1E" w:rsidP="006A6B7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24D8E2F" w14:textId="77777777" w:rsidR="0076024E" w:rsidRDefault="0076024E" w:rsidP="005F71B4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160CA" w:rsidRPr="00D146DB" w14:paraId="2BD67623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145469D5" w14:textId="77777777" w:rsidR="003160CA" w:rsidRPr="008A1268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08b</w:t>
            </w:r>
          </w:p>
        </w:tc>
        <w:tc>
          <w:tcPr>
            <w:tcW w:w="4658" w:type="dxa"/>
            <w:vMerge w:val="restart"/>
          </w:tcPr>
          <w:p w14:paraId="056CD22B" w14:textId="77777777" w:rsidR="003160CA" w:rsidRPr="00D146DB" w:rsidRDefault="003160CA" w:rsidP="000214CB">
            <w:pPr>
              <w:pStyle w:val="Kontrollpunkt"/>
            </w:pPr>
            <w:r>
              <w:t>Igensättning</w:t>
            </w:r>
            <w:r w:rsidRPr="00D146DB">
              <w:t xml:space="preserve"> är av godkänd typ.</w:t>
            </w:r>
          </w:p>
        </w:tc>
        <w:tc>
          <w:tcPr>
            <w:tcW w:w="742" w:type="dxa"/>
          </w:tcPr>
          <w:p w14:paraId="3AC78188" w14:textId="77777777" w:rsidR="003160CA" w:rsidRPr="00CB5B6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2C103F1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598" w:name="Kryss466"/>
        <w:tc>
          <w:tcPr>
            <w:tcW w:w="1320" w:type="dxa"/>
            <w:vMerge w:val="restart"/>
          </w:tcPr>
          <w:p w14:paraId="11C0FD9C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8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599" w:name="Kryss467"/>
          <w:p w14:paraId="33CE00F8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599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00" w:name="Kryss468"/>
          <w:p w14:paraId="010805E3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0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160CA" w:rsidRPr="00D146DB" w14:paraId="7EB1CC0C" w14:textId="77777777" w:rsidTr="00961367">
        <w:trPr>
          <w:trHeight w:val="304"/>
        </w:trPr>
        <w:tc>
          <w:tcPr>
            <w:tcW w:w="709" w:type="dxa"/>
            <w:vMerge/>
          </w:tcPr>
          <w:p w14:paraId="5D7ED7AF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625380A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CE3C986" w14:textId="77777777" w:rsidR="003160CA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9B6F71E" w14:textId="77777777" w:rsidR="003160CA" w:rsidRPr="00D146DB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B3300C8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5EDEEEF" w14:textId="77777777" w:rsidR="00EC3335" w:rsidRPr="00EA6036" w:rsidRDefault="00EC3335" w:rsidP="00EC333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3D889EA0" w14:textId="77777777" w:rsidTr="00A62F1E">
        <w:tc>
          <w:tcPr>
            <w:tcW w:w="1080" w:type="dxa"/>
          </w:tcPr>
          <w:bookmarkStart w:id="601" w:name="Kryss1015"/>
          <w:p w14:paraId="13F402FF" w14:textId="77777777" w:rsidR="00A62F1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1"/>
            <w:r w:rsidR="00DB77B9">
              <w:rPr>
                <w:rFonts w:ascii="Arial" w:hAnsi="Arial"/>
                <w:sz w:val="20"/>
              </w:rPr>
              <w:t xml:space="preserve"> 08</w:t>
            </w:r>
            <w:r w:rsidR="00A62F1E">
              <w:rPr>
                <w:rFonts w:ascii="Arial" w:hAnsi="Arial"/>
                <w:sz w:val="20"/>
              </w:rPr>
              <w:t>b</w:t>
            </w:r>
            <w:r w:rsidR="00A62F1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3239EA5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Igensättning</w:t>
            </w:r>
            <w:r w:rsidRPr="00D146DB">
              <w:rPr>
                <w:rFonts w:ascii="Arial" w:hAnsi="Arial"/>
                <w:sz w:val="20"/>
              </w:rPr>
              <w:t xml:space="preserve"> är inte av godkänd typ.</w:t>
            </w:r>
          </w:p>
        </w:tc>
        <w:tc>
          <w:tcPr>
            <w:tcW w:w="1334" w:type="dxa"/>
          </w:tcPr>
          <w:p w14:paraId="5889E7A6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C3335" w:rsidRPr="00D146DB" w14:paraId="056D1BB0" w14:textId="77777777" w:rsidTr="000256C3">
        <w:trPr>
          <w:trHeight w:val="80"/>
        </w:trPr>
        <w:tc>
          <w:tcPr>
            <w:tcW w:w="1080" w:type="dxa"/>
          </w:tcPr>
          <w:p w14:paraId="3D3A395D" w14:textId="77777777" w:rsidR="00EC3335" w:rsidRPr="00D146DB" w:rsidRDefault="00EC3335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DB78B6F" w14:textId="77777777" w:rsidR="00EC3335" w:rsidRPr="00D146DB" w:rsidRDefault="00EC3335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BA5C61" w:rsidRPr="00D146DB" w14:paraId="780AA6A1" w14:textId="77777777" w:rsidTr="00BA5C61">
        <w:trPr>
          <w:trHeight w:val="510"/>
        </w:trPr>
        <w:tc>
          <w:tcPr>
            <w:tcW w:w="1080" w:type="dxa"/>
          </w:tcPr>
          <w:p w14:paraId="45CBD3E1" w14:textId="77777777" w:rsidR="00BA5C61" w:rsidRPr="00D146DB" w:rsidRDefault="00BA5C61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78C2745" w14:textId="77777777" w:rsidR="00BA5C61" w:rsidRDefault="00BA5C61" w:rsidP="003160C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</w:t>
            </w:r>
            <w:r w:rsidR="00DB77B9">
              <w:rPr>
                <w:rFonts w:ascii="Arial" w:hAnsi="Arial"/>
                <w:sz w:val="20"/>
              </w:rPr>
              <w:t>igensättning</w:t>
            </w:r>
            <w:r>
              <w:rPr>
                <w:rFonts w:ascii="Arial" w:hAnsi="Arial"/>
                <w:sz w:val="20"/>
              </w:rPr>
              <w:t xml:space="preserve"> med betongelement skall</w:t>
            </w:r>
          </w:p>
          <w:p w14:paraId="16CB5551" w14:textId="77777777" w:rsidR="00BA5C61" w:rsidRPr="00D146DB" w:rsidRDefault="00BA5C61" w:rsidP="003160C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anordnas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B056" w14:textId="77777777" w:rsidR="00BA5C61" w:rsidRDefault="00BA5C6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03D97A8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5EFB54A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BA76B05" w14:textId="77777777" w:rsidR="00BA5C61" w:rsidRDefault="00BA5C61" w:rsidP="00EC333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160CA" w:rsidRPr="00D146DB" w14:paraId="2F699D4F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0C17475" w14:textId="77777777" w:rsidR="003160CA" w:rsidRPr="003160CA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08c</w:t>
            </w:r>
          </w:p>
        </w:tc>
        <w:tc>
          <w:tcPr>
            <w:tcW w:w="4658" w:type="dxa"/>
            <w:vMerge w:val="restart"/>
          </w:tcPr>
          <w:p w14:paraId="489D9DF2" w14:textId="77777777" w:rsidR="003160CA" w:rsidRPr="00D146DB" w:rsidRDefault="003160CA" w:rsidP="000214CB">
            <w:pPr>
              <w:pStyle w:val="Kontrollpunkt"/>
            </w:pPr>
            <w:r w:rsidRPr="00D146DB">
              <w:t>Karm är riktigt ingjuten och i innerliv med vägg.</w:t>
            </w:r>
          </w:p>
        </w:tc>
        <w:tc>
          <w:tcPr>
            <w:tcW w:w="742" w:type="dxa"/>
          </w:tcPr>
          <w:p w14:paraId="61C1270D" w14:textId="77777777" w:rsidR="003160CA" w:rsidRPr="00CB5B6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A040B44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02" w:name="Kryss469"/>
        <w:tc>
          <w:tcPr>
            <w:tcW w:w="1320" w:type="dxa"/>
            <w:vMerge w:val="restart"/>
          </w:tcPr>
          <w:p w14:paraId="18311EF9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2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03" w:name="Kryss470"/>
          <w:p w14:paraId="2F7E062F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3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04" w:name="Kryss471"/>
          <w:p w14:paraId="10BFF6BE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4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160CA" w:rsidRPr="00D146DB" w14:paraId="6DF2F1F2" w14:textId="77777777" w:rsidTr="00961367">
        <w:trPr>
          <w:trHeight w:val="304"/>
        </w:trPr>
        <w:tc>
          <w:tcPr>
            <w:tcW w:w="709" w:type="dxa"/>
            <w:vMerge/>
          </w:tcPr>
          <w:p w14:paraId="01C4A1B7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F7C9DED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AC39300" w14:textId="77777777" w:rsidR="003160CA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EB21D1" w14:textId="77777777" w:rsidR="003160CA" w:rsidRPr="00D146DB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67D3F51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C38C3DB" w14:textId="77777777" w:rsidR="00F85C3C" w:rsidRPr="00EA6036" w:rsidRDefault="00F85C3C" w:rsidP="00F85C3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7AFDD248" w14:textId="77777777" w:rsidTr="00A62F1E">
        <w:tc>
          <w:tcPr>
            <w:tcW w:w="1080" w:type="dxa"/>
          </w:tcPr>
          <w:bookmarkStart w:id="605" w:name="Kryss1016"/>
          <w:p w14:paraId="48BE749C" w14:textId="77777777" w:rsidR="00A62F1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5"/>
            <w:r w:rsidR="00A62F1E">
              <w:rPr>
                <w:rFonts w:ascii="Arial" w:hAnsi="Arial"/>
                <w:sz w:val="20"/>
              </w:rPr>
              <w:t xml:space="preserve"> 08c</w:t>
            </w:r>
            <w:r w:rsidR="00A62F1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D8C6C86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Håligheter finns mellan karm och vägg.</w:t>
            </w:r>
          </w:p>
        </w:tc>
        <w:tc>
          <w:tcPr>
            <w:tcW w:w="1334" w:type="dxa"/>
          </w:tcPr>
          <w:p w14:paraId="1F2C2114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85C3C" w:rsidRPr="00D146DB" w14:paraId="207767BC" w14:textId="77777777" w:rsidTr="000256C3">
        <w:trPr>
          <w:trHeight w:val="80"/>
        </w:trPr>
        <w:tc>
          <w:tcPr>
            <w:tcW w:w="1080" w:type="dxa"/>
          </w:tcPr>
          <w:p w14:paraId="76790213" w14:textId="77777777" w:rsidR="00F85C3C" w:rsidRPr="00D146DB" w:rsidRDefault="00F85C3C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B517EBA" w14:textId="77777777" w:rsidR="00F85C3C" w:rsidRPr="00D146DB" w:rsidRDefault="00F85C3C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62F1E" w:rsidRPr="00D146DB" w14:paraId="013CB9D2" w14:textId="77777777" w:rsidTr="00A62F1E">
        <w:tc>
          <w:tcPr>
            <w:tcW w:w="1080" w:type="dxa"/>
          </w:tcPr>
          <w:p w14:paraId="1FD359B0" w14:textId="77777777" w:rsidR="00A62F1E" w:rsidRPr="00D146DB" w:rsidRDefault="00A62F1E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A2465DF" w14:textId="77777777" w:rsidR="00A62F1E" w:rsidRPr="00D146DB" w:rsidRDefault="00A62F1E" w:rsidP="003160C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Håligheter igenlagas enligt typlösning </w:t>
            </w:r>
            <w:r w:rsidR="003B08C9" w:rsidRPr="00C25773">
              <w:rPr>
                <w:rFonts w:ascii="Arial" w:hAnsi="Arial"/>
                <w:sz w:val="20"/>
              </w:rPr>
              <w:t>T12-102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164C094" w14:textId="77777777" w:rsidR="00A62F1E" w:rsidRPr="00D146DB" w:rsidRDefault="00A62F1E" w:rsidP="003160C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1B16EC8" w14:textId="77777777" w:rsidR="00972927" w:rsidRDefault="00972927" w:rsidP="00F85C3C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41478AFF" w14:textId="77777777" w:rsidTr="00A62F1E">
        <w:tc>
          <w:tcPr>
            <w:tcW w:w="1080" w:type="dxa"/>
          </w:tcPr>
          <w:bookmarkStart w:id="606" w:name="Kryss1017"/>
          <w:p w14:paraId="5EF398B1" w14:textId="77777777" w:rsidR="00A62F1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6"/>
            <w:r w:rsidR="00A62F1E">
              <w:rPr>
                <w:rFonts w:ascii="Arial" w:hAnsi="Arial"/>
                <w:sz w:val="20"/>
              </w:rPr>
              <w:t xml:space="preserve"> 08c-2</w:t>
            </w:r>
          </w:p>
        </w:tc>
        <w:tc>
          <w:tcPr>
            <w:tcW w:w="5026" w:type="dxa"/>
          </w:tcPr>
          <w:p w14:paraId="42359FD2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Isolering går fram till karm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E411175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0AC3C24" w14:textId="77777777" w:rsidR="00A62F1E" w:rsidRPr="00A62F1E" w:rsidRDefault="00A62F1E" w:rsidP="00A62F1E">
      <w:pPr>
        <w:pStyle w:val="1515"/>
        <w:tabs>
          <w:tab w:val="left" w:pos="1680"/>
        </w:tabs>
        <w:jc w:val="left"/>
        <w:rPr>
          <w:sz w:val="8"/>
          <w:szCs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69984F15" w14:textId="77777777" w:rsidTr="00A62F1E">
        <w:tc>
          <w:tcPr>
            <w:tcW w:w="1080" w:type="dxa"/>
          </w:tcPr>
          <w:p w14:paraId="1A8C1350" w14:textId="77777777" w:rsidR="00A62F1E" w:rsidRDefault="00A62F1E" w:rsidP="00442B89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</w:p>
          <w:p w14:paraId="0ACD9CA3" w14:textId="77777777" w:rsidR="00A62F1E" w:rsidRPr="00D146DB" w:rsidRDefault="00A62F1E" w:rsidP="00442B89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CFED204" w14:textId="77777777" w:rsidR="00A62F1E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Isolering skall tas bort och ny igengjutning utföras enligt typlösning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 w:rsidR="003B08C9">
              <w:rPr>
                <w:rFonts w:ascii="Arial" w:hAnsi="Arial"/>
                <w:sz w:val="20"/>
              </w:rPr>
              <w:t>T12-102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6CB8ACB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31EC175" w14:textId="77777777" w:rsidR="00A62F1E" w:rsidRDefault="00A62F1E" w:rsidP="00A62F1E">
      <w:pPr>
        <w:ind w:left="851"/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0EDA8C78" w14:textId="77777777" w:rsidTr="00A62F1E">
        <w:tc>
          <w:tcPr>
            <w:tcW w:w="1080" w:type="dxa"/>
          </w:tcPr>
          <w:bookmarkStart w:id="607" w:name="Kryss1018"/>
          <w:p w14:paraId="1DF05D67" w14:textId="77777777" w:rsidR="00A62F1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7"/>
            <w:r w:rsidR="00A62F1E">
              <w:rPr>
                <w:rFonts w:ascii="Arial" w:hAnsi="Arial"/>
                <w:sz w:val="20"/>
              </w:rPr>
              <w:t xml:space="preserve"> 08c-3</w:t>
            </w:r>
          </w:p>
        </w:tc>
        <w:tc>
          <w:tcPr>
            <w:tcW w:w="5026" w:type="dxa"/>
          </w:tcPr>
          <w:p w14:paraId="293BFF3A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Karm </w:t>
            </w:r>
            <w:r>
              <w:rPr>
                <w:rFonts w:ascii="Arial" w:hAnsi="Arial"/>
                <w:sz w:val="20"/>
              </w:rPr>
              <w:t xml:space="preserve">för igensättning med betongelement </w:t>
            </w:r>
            <w:r w:rsidRPr="00D146DB">
              <w:rPr>
                <w:rFonts w:ascii="Arial" w:hAnsi="Arial"/>
                <w:sz w:val="20"/>
              </w:rPr>
              <w:t>är ej i innerliv med vägg.</w:t>
            </w:r>
          </w:p>
        </w:tc>
        <w:tc>
          <w:tcPr>
            <w:tcW w:w="1334" w:type="dxa"/>
          </w:tcPr>
          <w:p w14:paraId="7DBB207E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85C3C" w:rsidRPr="00D146DB" w14:paraId="6B0D5BE9" w14:textId="77777777" w:rsidTr="000256C3">
        <w:trPr>
          <w:trHeight w:val="80"/>
        </w:trPr>
        <w:tc>
          <w:tcPr>
            <w:tcW w:w="1080" w:type="dxa"/>
          </w:tcPr>
          <w:p w14:paraId="714B9375" w14:textId="77777777" w:rsidR="00F85C3C" w:rsidRPr="00D146DB" w:rsidRDefault="00F85C3C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B64F4B9" w14:textId="77777777" w:rsidR="00F85C3C" w:rsidRPr="00D146DB" w:rsidRDefault="00F85C3C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BA5C61" w:rsidRPr="00D146DB" w14:paraId="644D9EA1" w14:textId="77777777" w:rsidTr="00BA5C61">
        <w:trPr>
          <w:trHeight w:val="510"/>
        </w:trPr>
        <w:tc>
          <w:tcPr>
            <w:tcW w:w="1080" w:type="dxa"/>
          </w:tcPr>
          <w:p w14:paraId="7A8BD979" w14:textId="77777777" w:rsidR="00BA5C61" w:rsidRPr="00D146DB" w:rsidRDefault="00BA5C61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2230372" w14:textId="77777777" w:rsidR="00BA5C61" w:rsidRPr="00D146DB" w:rsidRDefault="00BA5C61" w:rsidP="003160C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I</w:t>
            </w:r>
            <w:r w:rsidRPr="00D146DB">
              <w:rPr>
                <w:rFonts w:ascii="Arial" w:hAnsi="Arial"/>
                <w:sz w:val="20"/>
              </w:rPr>
              <w:t xml:space="preserve">nfästningsskruv samt träkilar anpassas enligt typlösning </w:t>
            </w:r>
            <w:r>
              <w:rPr>
                <w:rFonts w:ascii="Arial" w:hAnsi="Arial"/>
                <w:sz w:val="20"/>
              </w:rPr>
              <w:t>T08</w:t>
            </w:r>
            <w:r>
              <w:rPr>
                <w:rFonts w:ascii="Arial" w:hAnsi="Arial"/>
                <w:sz w:val="20"/>
              </w:rPr>
              <w:noBreakHyphen/>
              <w:t>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1C6E" w14:textId="77777777" w:rsidR="00BA5C61" w:rsidRDefault="00BA5C61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D779702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FE8E2B2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0CB69C5" w14:textId="77777777" w:rsidR="003160CA" w:rsidRDefault="003160CA" w:rsidP="00F85C3C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01C9BFEC" w14:textId="77777777" w:rsidTr="00A62F1E">
        <w:tc>
          <w:tcPr>
            <w:tcW w:w="1080" w:type="dxa"/>
          </w:tcPr>
          <w:bookmarkStart w:id="608" w:name="Kryss1019"/>
          <w:p w14:paraId="66A577E4" w14:textId="77777777" w:rsidR="00A62F1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8"/>
            <w:r w:rsidR="00A62F1E">
              <w:rPr>
                <w:rFonts w:ascii="Arial" w:hAnsi="Arial"/>
                <w:sz w:val="20"/>
              </w:rPr>
              <w:t xml:space="preserve"> 08c-4</w:t>
            </w:r>
          </w:p>
        </w:tc>
        <w:tc>
          <w:tcPr>
            <w:tcW w:w="5026" w:type="dxa"/>
          </w:tcPr>
          <w:p w14:paraId="74F5510C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Karm </w:t>
            </w:r>
            <w:r>
              <w:rPr>
                <w:rFonts w:ascii="Arial" w:hAnsi="Arial"/>
                <w:sz w:val="20"/>
              </w:rPr>
              <w:t>med stållucka är felvänd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23336CB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85C3C" w:rsidRPr="00D146DB" w14:paraId="171B074F" w14:textId="77777777" w:rsidTr="000256C3">
        <w:trPr>
          <w:trHeight w:val="80"/>
        </w:trPr>
        <w:tc>
          <w:tcPr>
            <w:tcW w:w="1080" w:type="dxa"/>
          </w:tcPr>
          <w:p w14:paraId="33D480BA" w14:textId="77777777" w:rsidR="00F85C3C" w:rsidRPr="00D146DB" w:rsidRDefault="00F85C3C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A5B2EB0" w14:textId="77777777" w:rsidR="00F85C3C" w:rsidRPr="00D146DB" w:rsidRDefault="00F85C3C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74F41284" w14:textId="77777777" w:rsidTr="008B6757">
        <w:trPr>
          <w:trHeight w:val="510"/>
        </w:trPr>
        <w:tc>
          <w:tcPr>
            <w:tcW w:w="1080" w:type="dxa"/>
          </w:tcPr>
          <w:p w14:paraId="02F40E6F" w14:textId="77777777" w:rsidR="008B6757" w:rsidRPr="00D146DB" w:rsidRDefault="008B6757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7DA7CA8" w14:textId="77777777" w:rsidR="008B6757" w:rsidRPr="00D146DB" w:rsidRDefault="008B6757" w:rsidP="00DB77B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</w:t>
            </w:r>
            <w:r w:rsidR="00DB77B9">
              <w:rPr>
                <w:rFonts w:ascii="Arial" w:hAnsi="Arial"/>
                <w:sz w:val="20"/>
              </w:rPr>
              <w:t>igensättning</w:t>
            </w:r>
            <w:r w:rsidRPr="00D146DB">
              <w:rPr>
                <w:rFonts w:ascii="Arial" w:hAnsi="Arial"/>
                <w:sz w:val="20"/>
              </w:rPr>
              <w:t xml:space="preserve"> med betongelement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-102 utförs.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2C0C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CBFB23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1257486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27749FD" w14:textId="77777777" w:rsidR="000E42BF" w:rsidRDefault="000E42BF" w:rsidP="00F85C3C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455E4873" w14:textId="77777777" w:rsidR="008B6757" w:rsidRPr="00EA6036" w:rsidRDefault="000E42BF" w:rsidP="00F85C3C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160CA" w:rsidRPr="00D146DB" w14:paraId="4504EDFC" w14:textId="77777777" w:rsidTr="00961367">
        <w:trPr>
          <w:trHeight w:val="345"/>
        </w:trPr>
        <w:tc>
          <w:tcPr>
            <w:tcW w:w="709" w:type="dxa"/>
            <w:vMerge w:val="restart"/>
          </w:tcPr>
          <w:p w14:paraId="4D0E3FF0" w14:textId="77777777" w:rsidR="003160CA" w:rsidRPr="003160CA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08d</w:t>
            </w:r>
          </w:p>
        </w:tc>
        <w:tc>
          <w:tcPr>
            <w:tcW w:w="4658" w:type="dxa"/>
            <w:vMerge w:val="restart"/>
          </w:tcPr>
          <w:p w14:paraId="36B7C410" w14:textId="77777777" w:rsidR="003160CA" w:rsidRPr="00D146DB" w:rsidRDefault="0063553E" w:rsidP="000214CB">
            <w:pPr>
              <w:pStyle w:val="Kontrollpunkt"/>
            </w:pPr>
            <w:r>
              <w:t>S</w:t>
            </w:r>
            <w:r w:rsidR="003160CA">
              <w:t>tåldetaljer</w:t>
            </w:r>
            <w:r w:rsidR="003160CA" w:rsidRPr="00D146DB">
              <w:t xml:space="preserve"> är rostskyddsbehandlade och utan rostangrepp.</w:t>
            </w:r>
          </w:p>
        </w:tc>
        <w:tc>
          <w:tcPr>
            <w:tcW w:w="742" w:type="dxa"/>
          </w:tcPr>
          <w:p w14:paraId="42E9668A" w14:textId="77777777" w:rsidR="003160CA" w:rsidRPr="00CB5B6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F0F95FA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09" w:name="Kryss472"/>
        <w:tc>
          <w:tcPr>
            <w:tcW w:w="1320" w:type="dxa"/>
            <w:vMerge w:val="restart"/>
          </w:tcPr>
          <w:p w14:paraId="63F94321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09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10" w:name="Kryss473"/>
          <w:p w14:paraId="6C912260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0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11" w:name="Kryss474"/>
          <w:p w14:paraId="16E0B177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1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160CA" w:rsidRPr="00D146DB" w14:paraId="603B28F7" w14:textId="77777777" w:rsidTr="00961367">
        <w:trPr>
          <w:trHeight w:val="345"/>
        </w:trPr>
        <w:tc>
          <w:tcPr>
            <w:tcW w:w="709" w:type="dxa"/>
            <w:vMerge/>
          </w:tcPr>
          <w:p w14:paraId="692AA886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48FFD90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2FF51D5" w14:textId="77777777" w:rsidR="003160CA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F32E05" w14:textId="77777777" w:rsidR="003160CA" w:rsidRPr="00D146DB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7396742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89F6B56" w14:textId="77777777" w:rsidR="000256C3" w:rsidRPr="00EA6036" w:rsidRDefault="000256C3" w:rsidP="000256C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A62F1E" w:rsidRPr="00D146DB" w14:paraId="45FA800C" w14:textId="77777777" w:rsidTr="00A62F1E">
        <w:tc>
          <w:tcPr>
            <w:tcW w:w="1080" w:type="dxa"/>
          </w:tcPr>
          <w:bookmarkStart w:id="612" w:name="Kryss1020"/>
          <w:p w14:paraId="76E5B9C0" w14:textId="77777777" w:rsidR="00A62F1E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2"/>
            <w:r w:rsidR="00A62F1E">
              <w:rPr>
                <w:rFonts w:ascii="Arial" w:hAnsi="Arial"/>
                <w:sz w:val="20"/>
              </w:rPr>
              <w:t xml:space="preserve"> 08d</w:t>
            </w:r>
            <w:r w:rsidR="00A62F1E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613F016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Brista</w:t>
            </w:r>
            <w:r w:rsidR="0063553E">
              <w:rPr>
                <w:rFonts w:ascii="Arial" w:hAnsi="Arial"/>
                <w:sz w:val="20"/>
              </w:rPr>
              <w:t>nde rostskyddsbehandling på ståldetaljer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5EE6737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256C3" w:rsidRPr="00D146DB" w14:paraId="1B544234" w14:textId="77777777" w:rsidTr="000256C3">
        <w:trPr>
          <w:trHeight w:val="80"/>
        </w:trPr>
        <w:tc>
          <w:tcPr>
            <w:tcW w:w="1080" w:type="dxa"/>
          </w:tcPr>
          <w:p w14:paraId="360F28BF" w14:textId="77777777" w:rsidR="000256C3" w:rsidRPr="00D146DB" w:rsidRDefault="000256C3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E9AFFCC" w14:textId="77777777" w:rsidR="000256C3" w:rsidRPr="00D146DB" w:rsidRDefault="000256C3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62F1E" w:rsidRPr="00D146DB" w14:paraId="1AE408AF" w14:textId="77777777" w:rsidTr="00A62F1E">
        <w:tc>
          <w:tcPr>
            <w:tcW w:w="1080" w:type="dxa"/>
          </w:tcPr>
          <w:p w14:paraId="0A7C7992" w14:textId="77777777" w:rsidR="00A62F1E" w:rsidRPr="00D146DB" w:rsidRDefault="00A62F1E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4507DC0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Rostskyddsbehandling skall kompletteras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EF512ED" w14:textId="77777777" w:rsidR="00A62F1E" w:rsidRPr="00D146DB" w:rsidRDefault="00A62F1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92DDB58" w14:textId="77777777" w:rsidR="0063553E" w:rsidRPr="00EA6036" w:rsidRDefault="0063553E" w:rsidP="00EC333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160CA" w:rsidRPr="00D146DB" w14:paraId="32A1209E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2F449A88" w14:textId="77777777" w:rsidR="003160CA" w:rsidRPr="003160CA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08e</w:t>
            </w:r>
          </w:p>
        </w:tc>
        <w:tc>
          <w:tcPr>
            <w:tcW w:w="4658" w:type="dxa"/>
            <w:vMerge w:val="restart"/>
          </w:tcPr>
          <w:p w14:paraId="75E92BE5" w14:textId="77777777" w:rsidR="003160CA" w:rsidRPr="00D146DB" w:rsidRDefault="003160CA" w:rsidP="000214CB">
            <w:pPr>
              <w:pStyle w:val="Kontrollpunkt"/>
            </w:pPr>
            <w:r w:rsidRPr="00D146DB">
              <w:t>Rätt typ och antal av betongelement finns.</w:t>
            </w:r>
          </w:p>
        </w:tc>
        <w:tc>
          <w:tcPr>
            <w:tcW w:w="742" w:type="dxa"/>
          </w:tcPr>
          <w:p w14:paraId="0D45DDE4" w14:textId="77777777" w:rsidR="003160CA" w:rsidRPr="00CB5B6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C5E244E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13" w:name="Kryss475"/>
        <w:tc>
          <w:tcPr>
            <w:tcW w:w="1320" w:type="dxa"/>
            <w:vMerge w:val="restart"/>
          </w:tcPr>
          <w:p w14:paraId="52A3B22E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3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14" w:name="Kryss476"/>
          <w:p w14:paraId="6CF7737D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4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15" w:name="Kryss477"/>
          <w:p w14:paraId="6C166803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5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160CA" w:rsidRPr="00D146DB" w14:paraId="3D873861" w14:textId="77777777" w:rsidTr="00961367">
        <w:trPr>
          <w:trHeight w:val="304"/>
        </w:trPr>
        <w:tc>
          <w:tcPr>
            <w:tcW w:w="709" w:type="dxa"/>
            <w:vMerge/>
          </w:tcPr>
          <w:p w14:paraId="6A6D2C08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93F188D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49DDDC6" w14:textId="77777777" w:rsidR="003160CA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751B4D8" w14:textId="77777777" w:rsidR="003160CA" w:rsidRPr="00D146DB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49399FC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78AC74B" w14:textId="77777777" w:rsidR="00EC3335" w:rsidRPr="00EA6036" w:rsidRDefault="00EC3335" w:rsidP="00EC333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1EC5372D" w14:textId="77777777" w:rsidTr="007251A1">
        <w:tc>
          <w:tcPr>
            <w:tcW w:w="1080" w:type="dxa"/>
          </w:tcPr>
          <w:bookmarkStart w:id="616" w:name="Kryss1021"/>
          <w:p w14:paraId="720C4ADB" w14:textId="77777777" w:rsidR="007251A1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6"/>
            <w:r w:rsidR="007251A1">
              <w:rPr>
                <w:rFonts w:ascii="Arial" w:hAnsi="Arial"/>
                <w:sz w:val="20"/>
              </w:rPr>
              <w:t xml:space="preserve"> 08e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CA09FC1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Betongelement är av fel typ eller saknas.</w:t>
            </w:r>
          </w:p>
        </w:tc>
        <w:tc>
          <w:tcPr>
            <w:tcW w:w="1334" w:type="dxa"/>
          </w:tcPr>
          <w:p w14:paraId="191D940B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C3335" w:rsidRPr="00D146DB" w14:paraId="5107CC83" w14:textId="77777777" w:rsidTr="000256C3">
        <w:trPr>
          <w:trHeight w:val="80"/>
        </w:trPr>
        <w:tc>
          <w:tcPr>
            <w:tcW w:w="1080" w:type="dxa"/>
          </w:tcPr>
          <w:p w14:paraId="0EE27046" w14:textId="77777777" w:rsidR="00EC3335" w:rsidRPr="00D146DB" w:rsidRDefault="00EC3335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FF9E661" w14:textId="77777777" w:rsidR="00EC3335" w:rsidRPr="00D146DB" w:rsidRDefault="00EC3335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195267B2" w14:textId="77777777" w:rsidTr="008B6757">
        <w:trPr>
          <w:trHeight w:val="510"/>
        </w:trPr>
        <w:tc>
          <w:tcPr>
            <w:tcW w:w="1080" w:type="dxa"/>
          </w:tcPr>
          <w:p w14:paraId="333D9D0D" w14:textId="77777777" w:rsidR="008B6757" w:rsidRPr="00D146DB" w:rsidRDefault="008B6757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DBEBEEF" w14:textId="77777777" w:rsidR="008B6757" w:rsidRPr="00D146DB" w:rsidRDefault="008B6757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certifierat betongelement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 skall anskaffas och provmonteras.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AE0A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3B49FF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3694A41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960E777" w14:textId="77777777" w:rsidR="00EC3335" w:rsidRPr="00EA6036" w:rsidRDefault="00EC3335" w:rsidP="00EC333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160CA" w:rsidRPr="00D146DB" w14:paraId="740035A4" w14:textId="77777777" w:rsidTr="00961367">
        <w:trPr>
          <w:trHeight w:val="360"/>
        </w:trPr>
        <w:tc>
          <w:tcPr>
            <w:tcW w:w="709" w:type="dxa"/>
            <w:vMerge w:val="restart"/>
          </w:tcPr>
          <w:p w14:paraId="659C84DD" w14:textId="77777777" w:rsidR="003160CA" w:rsidRPr="003160CA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08f"/>
              </w:smartTagPr>
              <w:r>
                <w:rPr>
                  <w:rFonts w:ascii="Arial" w:hAnsi="Arial"/>
                  <w:sz w:val="22"/>
                  <w:szCs w:val="22"/>
                </w:rPr>
                <w:t>08f</w:t>
              </w:r>
            </w:smartTag>
          </w:p>
        </w:tc>
        <w:tc>
          <w:tcPr>
            <w:tcW w:w="4658" w:type="dxa"/>
            <w:vMerge w:val="restart"/>
          </w:tcPr>
          <w:p w14:paraId="40A1FACF" w14:textId="77777777" w:rsidR="003160CA" w:rsidRPr="00D146DB" w:rsidRDefault="003160CA" w:rsidP="000214CB">
            <w:pPr>
              <w:pStyle w:val="Kontrollpunkt"/>
            </w:pPr>
            <w:r w:rsidRPr="00D146DB">
              <w:t>Fördelningsbalk med skruvar</w:t>
            </w:r>
            <w:r>
              <w:t>,</w:t>
            </w:r>
            <w:r w:rsidRPr="00D146DB">
              <w:t xml:space="preserve"> muttrar </w:t>
            </w:r>
            <w:r>
              <w:t xml:space="preserve">och kilar </w:t>
            </w:r>
            <w:r w:rsidRPr="00D146DB">
              <w:t>för infästning</w:t>
            </w:r>
            <w:r>
              <w:t xml:space="preserve"> av betongelement</w:t>
            </w:r>
            <w:r w:rsidRPr="00D146DB">
              <w:t xml:space="preserve"> finns.</w:t>
            </w:r>
          </w:p>
        </w:tc>
        <w:tc>
          <w:tcPr>
            <w:tcW w:w="742" w:type="dxa"/>
          </w:tcPr>
          <w:p w14:paraId="211FBFF4" w14:textId="77777777" w:rsidR="003160CA" w:rsidRPr="00CB5B6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A13A491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17" w:name="Kryss478"/>
        <w:tc>
          <w:tcPr>
            <w:tcW w:w="1320" w:type="dxa"/>
            <w:vMerge w:val="restart"/>
          </w:tcPr>
          <w:p w14:paraId="3E9D3FF8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7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18" w:name="Kryss479"/>
          <w:p w14:paraId="31ABD926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8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19" w:name="Kryss480"/>
          <w:p w14:paraId="28B6484B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19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160CA" w:rsidRPr="00D146DB" w14:paraId="6D527DEE" w14:textId="77777777" w:rsidTr="00961367">
        <w:trPr>
          <w:trHeight w:val="360"/>
        </w:trPr>
        <w:tc>
          <w:tcPr>
            <w:tcW w:w="709" w:type="dxa"/>
            <w:vMerge/>
          </w:tcPr>
          <w:p w14:paraId="4716D0F5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15B34EC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30A2D7B" w14:textId="77777777" w:rsidR="003160CA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87FA92B" w14:textId="77777777" w:rsidR="003160CA" w:rsidRPr="00D146DB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4899629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0B607E7" w14:textId="77777777" w:rsidR="00EC3335" w:rsidRPr="00EA6036" w:rsidRDefault="00EC3335" w:rsidP="00EC333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37184DF6" w14:textId="77777777" w:rsidTr="007251A1">
        <w:tc>
          <w:tcPr>
            <w:tcW w:w="1080" w:type="dxa"/>
          </w:tcPr>
          <w:bookmarkStart w:id="620" w:name="Kryss1022"/>
          <w:p w14:paraId="3259E6E3" w14:textId="77777777" w:rsidR="007251A1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0"/>
            <w:r w:rsidR="0063553E">
              <w:rPr>
                <w:rFonts w:ascii="Arial" w:hAnsi="Arial"/>
                <w:sz w:val="20"/>
              </w:rPr>
              <w:t xml:space="preserve"> 08</w:t>
            </w:r>
            <w:r w:rsidR="007251A1">
              <w:rPr>
                <w:rFonts w:ascii="Arial" w:hAnsi="Arial"/>
                <w:sz w:val="20"/>
              </w:rPr>
              <w:t>f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DFB4E42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Fördelningsbalk saknas.</w:t>
            </w:r>
          </w:p>
        </w:tc>
        <w:tc>
          <w:tcPr>
            <w:tcW w:w="1334" w:type="dxa"/>
          </w:tcPr>
          <w:p w14:paraId="6CF611DD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C3335" w:rsidRPr="00D146DB" w14:paraId="657DB3BB" w14:textId="77777777" w:rsidTr="000256C3">
        <w:trPr>
          <w:trHeight w:val="80"/>
        </w:trPr>
        <w:tc>
          <w:tcPr>
            <w:tcW w:w="1080" w:type="dxa"/>
          </w:tcPr>
          <w:p w14:paraId="3A73A7D1" w14:textId="77777777" w:rsidR="00EC3335" w:rsidRPr="00D146DB" w:rsidRDefault="00EC3335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1F9C16A" w14:textId="77777777" w:rsidR="00EC3335" w:rsidRPr="00D146DB" w:rsidRDefault="00EC3335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45240AAE" w14:textId="77777777" w:rsidTr="008B6757">
        <w:trPr>
          <w:trHeight w:val="510"/>
        </w:trPr>
        <w:tc>
          <w:tcPr>
            <w:tcW w:w="1080" w:type="dxa"/>
          </w:tcPr>
          <w:p w14:paraId="2264FDEE" w14:textId="77777777" w:rsidR="008B6757" w:rsidRPr="00D146DB" w:rsidRDefault="008B6757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76E5AA5" w14:textId="77777777" w:rsidR="008B6757" w:rsidRPr="00D146DB" w:rsidRDefault="008B6757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Ny </w:t>
            </w:r>
            <w:r w:rsidRPr="00D146DB">
              <w:rPr>
                <w:rFonts w:ascii="Arial" w:hAnsi="Arial"/>
                <w:sz w:val="20"/>
              </w:rPr>
              <w:t xml:space="preserve">fördelningsbalk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 skall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34D8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D30388F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DF6839E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2BA9D97" w14:textId="77777777" w:rsidR="008B6757" w:rsidRDefault="008B6757" w:rsidP="00EC333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203488E6" w14:textId="77777777" w:rsidTr="007251A1">
        <w:tc>
          <w:tcPr>
            <w:tcW w:w="1080" w:type="dxa"/>
          </w:tcPr>
          <w:bookmarkStart w:id="621" w:name="Kryss1023"/>
          <w:p w14:paraId="1C3C5E4F" w14:textId="77777777" w:rsidR="007251A1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1"/>
            <w:r w:rsidR="007251A1">
              <w:rPr>
                <w:rFonts w:ascii="Arial" w:hAnsi="Arial"/>
                <w:sz w:val="20"/>
              </w:rPr>
              <w:t xml:space="preserve"> 08f</w:t>
            </w:r>
            <w:r w:rsidR="007251A1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52FAB5DE" w14:textId="77777777" w:rsidR="007251A1" w:rsidRPr="00D146DB" w:rsidRDefault="0063553E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 xml:space="preserve">för infästning av betongelement </w:t>
            </w:r>
            <w:r w:rsidR="007251A1"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771FF630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C3335" w:rsidRPr="00D146DB" w14:paraId="610A6171" w14:textId="77777777" w:rsidTr="000256C3">
        <w:trPr>
          <w:trHeight w:val="80"/>
        </w:trPr>
        <w:tc>
          <w:tcPr>
            <w:tcW w:w="1080" w:type="dxa"/>
          </w:tcPr>
          <w:p w14:paraId="1A74A3F8" w14:textId="77777777" w:rsidR="00EC3335" w:rsidRPr="00D146DB" w:rsidRDefault="00EC3335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7C30E5B" w14:textId="77777777" w:rsidR="00EC3335" w:rsidRPr="00D146DB" w:rsidRDefault="00EC3335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0534DAC5" w14:textId="77777777" w:rsidTr="008B6757">
        <w:trPr>
          <w:trHeight w:val="510"/>
        </w:trPr>
        <w:tc>
          <w:tcPr>
            <w:tcW w:w="1080" w:type="dxa"/>
          </w:tcPr>
          <w:p w14:paraId="66492894" w14:textId="77777777" w:rsidR="008B6757" w:rsidRPr="00D146DB" w:rsidRDefault="008B6757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FA6B1A0" w14:textId="77777777" w:rsidR="008B6757" w:rsidRPr="00D146DB" w:rsidRDefault="008B6757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skruv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 skall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0444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42586EF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EB65DB0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7B96306" w14:textId="77777777" w:rsidR="008B6757" w:rsidRDefault="008B6757" w:rsidP="00EC333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0271DAF1" w14:textId="77777777" w:rsidTr="007251A1">
        <w:tc>
          <w:tcPr>
            <w:tcW w:w="1080" w:type="dxa"/>
          </w:tcPr>
          <w:bookmarkStart w:id="622" w:name="Kryss1024"/>
          <w:p w14:paraId="7E18C481" w14:textId="77777777" w:rsidR="007251A1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2"/>
            <w:r w:rsidR="007251A1">
              <w:rPr>
                <w:rFonts w:ascii="Arial" w:hAnsi="Arial"/>
                <w:sz w:val="20"/>
              </w:rPr>
              <w:t xml:space="preserve"> 08f</w:t>
            </w:r>
            <w:r w:rsidR="007251A1" w:rsidRPr="00D146DB">
              <w:rPr>
                <w:rFonts w:ascii="Arial" w:hAnsi="Arial"/>
                <w:sz w:val="20"/>
              </w:rPr>
              <w:t>-3</w:t>
            </w:r>
          </w:p>
        </w:tc>
        <w:tc>
          <w:tcPr>
            <w:tcW w:w="5026" w:type="dxa"/>
          </w:tcPr>
          <w:p w14:paraId="17377536" w14:textId="77777777" w:rsidR="007251A1" w:rsidRPr="00D146DB" w:rsidRDefault="004D6ED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Mutt</w:t>
            </w:r>
            <w:r w:rsidR="0063553E">
              <w:rPr>
                <w:rFonts w:ascii="Arial" w:hAnsi="Arial"/>
                <w:sz w:val="20"/>
              </w:rPr>
              <w:t>e</w:t>
            </w:r>
            <w:r w:rsidR="007251A1" w:rsidRPr="00D146DB">
              <w:rPr>
                <w:rFonts w:ascii="Arial" w:hAnsi="Arial"/>
                <w:sz w:val="20"/>
              </w:rPr>
              <w:t xml:space="preserve">r </w:t>
            </w:r>
            <w:r w:rsidR="007251A1">
              <w:rPr>
                <w:rFonts w:ascii="Arial" w:hAnsi="Arial"/>
                <w:sz w:val="20"/>
              </w:rPr>
              <w:t xml:space="preserve">för infästning av betongelement </w:t>
            </w:r>
            <w:r w:rsidR="007251A1"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45986545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C3335" w:rsidRPr="00D146DB" w14:paraId="3A62D947" w14:textId="77777777" w:rsidTr="000256C3">
        <w:trPr>
          <w:trHeight w:val="80"/>
        </w:trPr>
        <w:tc>
          <w:tcPr>
            <w:tcW w:w="1080" w:type="dxa"/>
          </w:tcPr>
          <w:p w14:paraId="64E8FEFA" w14:textId="77777777" w:rsidR="00EC3335" w:rsidRPr="00D146DB" w:rsidRDefault="00EC3335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98ABC33" w14:textId="77777777" w:rsidR="00EC3335" w:rsidRPr="00D146DB" w:rsidRDefault="00EC3335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5BE249FA" w14:textId="77777777" w:rsidTr="008B6757">
        <w:trPr>
          <w:trHeight w:val="510"/>
        </w:trPr>
        <w:tc>
          <w:tcPr>
            <w:tcW w:w="1080" w:type="dxa"/>
          </w:tcPr>
          <w:p w14:paraId="7D365015" w14:textId="77777777" w:rsidR="008B6757" w:rsidRPr="00D146DB" w:rsidRDefault="008B6757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7AB26EC" w14:textId="77777777" w:rsidR="008B6757" w:rsidRPr="00D146DB" w:rsidRDefault="008B6757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mutter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 skall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F7C9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C2EC1DE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8D05890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33CE878" w14:textId="77777777" w:rsidR="003160CA" w:rsidRPr="00EA6036" w:rsidRDefault="003160CA" w:rsidP="00EC333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3048E64A" w14:textId="77777777" w:rsidTr="007251A1">
        <w:tc>
          <w:tcPr>
            <w:tcW w:w="1080" w:type="dxa"/>
          </w:tcPr>
          <w:bookmarkStart w:id="623" w:name="Kryss1025"/>
          <w:p w14:paraId="22AF059C" w14:textId="77777777" w:rsidR="007251A1" w:rsidRPr="00D146DB" w:rsidRDefault="00382FD4" w:rsidP="00916B3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3"/>
            <w:r w:rsidR="007251A1">
              <w:rPr>
                <w:rFonts w:ascii="Arial" w:hAnsi="Arial"/>
                <w:sz w:val="20"/>
              </w:rPr>
              <w:t xml:space="preserve"> 08f-4</w:t>
            </w:r>
          </w:p>
        </w:tc>
        <w:tc>
          <w:tcPr>
            <w:tcW w:w="5026" w:type="dxa"/>
          </w:tcPr>
          <w:p w14:paraId="2F76E61F" w14:textId="77777777" w:rsidR="007251A1" w:rsidRPr="00D146DB" w:rsidRDefault="0063553E" w:rsidP="00916B3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Träkil</w:t>
            </w:r>
            <w:r w:rsidR="007251A1">
              <w:rPr>
                <w:rFonts w:ascii="Arial" w:hAnsi="Arial"/>
                <w:sz w:val="20"/>
              </w:rPr>
              <w:t xml:space="preserve"> till varje betongelement </w:t>
            </w:r>
            <w:r w:rsidR="007251A1"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7F6712CB" w14:textId="77777777" w:rsidR="007251A1" w:rsidRPr="00D146DB" w:rsidRDefault="007251A1" w:rsidP="00916B3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C3335" w:rsidRPr="00D146DB" w14:paraId="0E483AE7" w14:textId="77777777" w:rsidTr="000256C3">
        <w:trPr>
          <w:trHeight w:val="80"/>
        </w:trPr>
        <w:tc>
          <w:tcPr>
            <w:tcW w:w="1080" w:type="dxa"/>
          </w:tcPr>
          <w:p w14:paraId="77B77820" w14:textId="77777777" w:rsidR="00EC3335" w:rsidRPr="00D146DB" w:rsidRDefault="00EC3335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4885C42" w14:textId="77777777" w:rsidR="00EC3335" w:rsidRPr="00D146DB" w:rsidRDefault="00EC3335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16E91106" w14:textId="77777777" w:rsidTr="008B6757">
        <w:trPr>
          <w:trHeight w:val="510"/>
        </w:trPr>
        <w:tc>
          <w:tcPr>
            <w:tcW w:w="1080" w:type="dxa"/>
          </w:tcPr>
          <w:p w14:paraId="04086B1E" w14:textId="77777777" w:rsidR="008B6757" w:rsidRPr="00D146DB" w:rsidRDefault="008B6757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201FE0B" w14:textId="77777777" w:rsidR="008B6757" w:rsidRPr="00D146DB" w:rsidRDefault="008B6757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träkil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 skall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C2EA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3F1597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D01BE2A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63EDCC3" w14:textId="77777777" w:rsidR="00972927" w:rsidRDefault="00972927" w:rsidP="00EC3335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160CA" w:rsidRPr="00D146DB" w14:paraId="4E984270" w14:textId="77777777" w:rsidTr="00961367">
        <w:trPr>
          <w:trHeight w:val="416"/>
        </w:trPr>
        <w:tc>
          <w:tcPr>
            <w:tcW w:w="709" w:type="dxa"/>
            <w:vMerge w:val="restart"/>
          </w:tcPr>
          <w:p w14:paraId="34A7E68E" w14:textId="77777777" w:rsidR="003160CA" w:rsidRPr="003160CA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08g</w:t>
            </w:r>
          </w:p>
        </w:tc>
        <w:tc>
          <w:tcPr>
            <w:tcW w:w="4658" w:type="dxa"/>
            <w:vMerge w:val="restart"/>
          </w:tcPr>
          <w:p w14:paraId="28449487" w14:textId="77777777" w:rsidR="003160CA" w:rsidRPr="00D146DB" w:rsidRDefault="003160CA" w:rsidP="000214CB">
            <w:pPr>
              <w:pStyle w:val="Kontrollpunkt"/>
            </w:pPr>
            <w:r w:rsidRPr="00D146DB">
              <w:t xml:space="preserve">Betongelement </w:t>
            </w:r>
            <w:r w:rsidR="004C22B2">
              <w:t>med</w:t>
            </w:r>
            <w:r>
              <w:t xml:space="preserve"> tillbehör</w:t>
            </w:r>
            <w:r w:rsidRPr="00D146DB">
              <w:t xml:space="preserve"> är demon</w:t>
            </w:r>
            <w:r w:rsidR="004C22B2">
              <w:softHyphen/>
            </w:r>
            <w:r w:rsidRPr="00D146DB">
              <w:t xml:space="preserve">terade och förvarade i </w:t>
            </w:r>
            <w:r>
              <w:t>skyddsrums</w:t>
            </w:r>
            <w:r w:rsidRPr="00D146DB">
              <w:t>förrådet.</w:t>
            </w:r>
          </w:p>
        </w:tc>
        <w:tc>
          <w:tcPr>
            <w:tcW w:w="742" w:type="dxa"/>
          </w:tcPr>
          <w:p w14:paraId="6A02C8B2" w14:textId="77777777" w:rsidR="003160CA" w:rsidRPr="00CB5B6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7DA43B6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24" w:name="Kryss481"/>
        <w:tc>
          <w:tcPr>
            <w:tcW w:w="1320" w:type="dxa"/>
            <w:vMerge w:val="restart"/>
          </w:tcPr>
          <w:p w14:paraId="5B6457EF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4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25" w:name="Kryss482"/>
          <w:p w14:paraId="338E5C38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5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26" w:name="Kryss483"/>
          <w:p w14:paraId="77749580" w14:textId="77777777" w:rsidR="003160CA" w:rsidRPr="00D146DB" w:rsidRDefault="00B86986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6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160CA" w:rsidRPr="00D146DB" w14:paraId="696CBB4C" w14:textId="77777777" w:rsidTr="00961367">
        <w:trPr>
          <w:trHeight w:val="416"/>
        </w:trPr>
        <w:tc>
          <w:tcPr>
            <w:tcW w:w="709" w:type="dxa"/>
            <w:vMerge/>
          </w:tcPr>
          <w:p w14:paraId="4239B51A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AE58E4C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390CA03" w14:textId="77777777" w:rsidR="003160CA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4A284BF" w14:textId="77777777" w:rsidR="003160CA" w:rsidRPr="00D146DB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9CB5AF1" w14:textId="77777777" w:rsidR="003160CA" w:rsidRPr="00D146DB" w:rsidRDefault="003160CA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B5A3418" w14:textId="77777777" w:rsidR="00EC3335" w:rsidRPr="00EA6036" w:rsidRDefault="00EC3335" w:rsidP="00EC333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60CAAD38" w14:textId="77777777" w:rsidTr="007251A1">
        <w:tc>
          <w:tcPr>
            <w:tcW w:w="1080" w:type="dxa"/>
          </w:tcPr>
          <w:bookmarkStart w:id="627" w:name="Kryss1026"/>
          <w:p w14:paraId="1E8D3C43" w14:textId="77777777" w:rsidR="007251A1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7"/>
            <w:r w:rsidR="007251A1">
              <w:rPr>
                <w:rFonts w:ascii="Arial" w:hAnsi="Arial"/>
                <w:sz w:val="20"/>
              </w:rPr>
              <w:t xml:space="preserve"> 08g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B4D8B04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Betongelement</w:t>
            </w:r>
            <w:r>
              <w:rPr>
                <w:rFonts w:ascii="Arial" w:hAnsi="Arial"/>
                <w:sz w:val="20"/>
              </w:rPr>
              <w:t>, fördelningsbalk, skruvar, muttrar</w:t>
            </w:r>
            <w:r w:rsidRPr="00D146DB">
              <w:rPr>
                <w:rFonts w:ascii="Arial" w:hAnsi="Arial"/>
                <w:sz w:val="20"/>
              </w:rPr>
              <w:t xml:space="preserve"> och träkilar är ej demonterade.</w:t>
            </w:r>
          </w:p>
        </w:tc>
        <w:tc>
          <w:tcPr>
            <w:tcW w:w="1334" w:type="dxa"/>
          </w:tcPr>
          <w:p w14:paraId="58DAE687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C3335" w:rsidRPr="00D146DB" w14:paraId="28CC35FF" w14:textId="77777777" w:rsidTr="000256C3">
        <w:trPr>
          <w:trHeight w:val="80"/>
        </w:trPr>
        <w:tc>
          <w:tcPr>
            <w:tcW w:w="1080" w:type="dxa"/>
          </w:tcPr>
          <w:p w14:paraId="5A6437ED" w14:textId="77777777" w:rsidR="00EC3335" w:rsidRPr="00D146DB" w:rsidRDefault="00EC3335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1C25F3B" w14:textId="77777777" w:rsidR="00EC3335" w:rsidRPr="00D146DB" w:rsidRDefault="00EC3335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251A1" w:rsidRPr="00D146DB" w14:paraId="6C467F55" w14:textId="77777777" w:rsidTr="007251A1">
        <w:tc>
          <w:tcPr>
            <w:tcW w:w="1080" w:type="dxa"/>
          </w:tcPr>
          <w:p w14:paraId="3D405021" w14:textId="77777777" w:rsidR="007251A1" w:rsidRPr="00D146DB" w:rsidRDefault="007251A1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74EC951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Betongelement</w:t>
            </w:r>
            <w:r>
              <w:rPr>
                <w:rFonts w:ascii="Arial" w:hAnsi="Arial"/>
                <w:sz w:val="20"/>
              </w:rPr>
              <w:t>, fördelningsbalk, skruvar, muttrar</w:t>
            </w:r>
            <w:r w:rsidRPr="00D146DB">
              <w:rPr>
                <w:rFonts w:ascii="Arial" w:hAnsi="Arial"/>
                <w:sz w:val="20"/>
              </w:rPr>
              <w:t xml:space="preserve"> och träkilar skall demonteras</w:t>
            </w:r>
            <w:r>
              <w:rPr>
                <w:rFonts w:ascii="Arial" w:hAnsi="Arial"/>
                <w:sz w:val="20"/>
              </w:rPr>
              <w:t xml:space="preserve"> och placeras i skyddsrumsförrådet</w:t>
            </w:r>
            <w:r w:rsidRPr="00D146DB">
              <w:rPr>
                <w:rFonts w:ascii="Arial" w:hAnsi="Arial"/>
                <w:sz w:val="20"/>
              </w:rPr>
              <w:t xml:space="preserve">. Se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</w:t>
            </w:r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48E25A1" w14:textId="77777777" w:rsidR="007251A1" w:rsidRPr="00D146DB" w:rsidRDefault="007251A1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78FC4A8" w14:textId="77777777" w:rsidR="0063553E" w:rsidRDefault="0063553E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160CA" w:rsidRPr="00D146DB" w14:paraId="5D248C8C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117846B6" w14:textId="77777777" w:rsidR="003160CA" w:rsidRPr="003160CA" w:rsidRDefault="003160CA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08h</w:t>
            </w:r>
          </w:p>
        </w:tc>
        <w:tc>
          <w:tcPr>
            <w:tcW w:w="4658" w:type="dxa"/>
            <w:vMerge w:val="restart"/>
          </w:tcPr>
          <w:p w14:paraId="4E3D7A40" w14:textId="77777777" w:rsidR="003160CA" w:rsidRPr="00D146DB" w:rsidRDefault="003160CA" w:rsidP="000214CB">
            <w:pPr>
              <w:pStyle w:val="Kontrollpunkt"/>
            </w:pPr>
            <w:r w:rsidRPr="00D146DB">
              <w:t xml:space="preserve">Strålningsskydd </w:t>
            </w:r>
            <w:r>
              <w:t xml:space="preserve">till stållucka </w:t>
            </w:r>
            <w:r w:rsidRPr="00D146DB">
              <w:t>finns i erforderlig mängd.</w:t>
            </w:r>
          </w:p>
        </w:tc>
        <w:tc>
          <w:tcPr>
            <w:tcW w:w="742" w:type="dxa"/>
          </w:tcPr>
          <w:p w14:paraId="2787C3B1" w14:textId="77777777" w:rsidR="003160CA" w:rsidRPr="00CB5B6B" w:rsidRDefault="003160CA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E6B19FF" w14:textId="77777777" w:rsidR="003160CA" w:rsidRPr="00D146DB" w:rsidRDefault="003160CA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</w:t>
            </w:r>
            <w:r w:rsidR="00BF69D0">
              <w:rPr>
                <w:rFonts w:ascii="Arial" w:hAnsi="Arial"/>
                <w:sz w:val="22"/>
                <w:szCs w:val="22"/>
              </w:rPr>
              <w:t>3</w:t>
            </w:r>
          </w:p>
        </w:tc>
        <w:bookmarkStart w:id="628" w:name="Kryss484"/>
        <w:tc>
          <w:tcPr>
            <w:tcW w:w="1320" w:type="dxa"/>
            <w:vMerge w:val="restart"/>
          </w:tcPr>
          <w:p w14:paraId="0DD10410" w14:textId="77777777" w:rsidR="003160CA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8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29" w:name="Kryss485"/>
          <w:p w14:paraId="269584AC" w14:textId="77777777" w:rsidR="003160CA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29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30" w:name="Kryss486"/>
          <w:p w14:paraId="510F906D" w14:textId="77777777" w:rsidR="003160CA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0"/>
            <w:r w:rsidR="003160C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160CA" w:rsidRPr="00D146DB" w14:paraId="044DD538" w14:textId="77777777" w:rsidTr="00961367">
        <w:trPr>
          <w:trHeight w:val="304"/>
        </w:trPr>
        <w:tc>
          <w:tcPr>
            <w:tcW w:w="709" w:type="dxa"/>
            <w:vMerge/>
          </w:tcPr>
          <w:p w14:paraId="5E30C6BA" w14:textId="77777777" w:rsidR="003160CA" w:rsidRPr="00D146DB" w:rsidRDefault="003160CA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044AEAE" w14:textId="77777777" w:rsidR="003160CA" w:rsidRPr="00D146DB" w:rsidRDefault="003160CA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5EE0C46" w14:textId="77777777" w:rsidR="003160CA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859A2B7" w14:textId="77777777" w:rsidR="003160CA" w:rsidRPr="00D146DB" w:rsidRDefault="003160CA" w:rsidP="003160C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1C3EC51" w14:textId="77777777" w:rsidR="003160CA" w:rsidRPr="00D146DB" w:rsidRDefault="003160CA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8F96723" w14:textId="77777777" w:rsidR="00892F2A" w:rsidRPr="00665EBD" w:rsidRDefault="00892F2A" w:rsidP="00892F2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1A95E510" w14:textId="77777777" w:rsidTr="007251A1">
        <w:tc>
          <w:tcPr>
            <w:tcW w:w="1080" w:type="dxa"/>
          </w:tcPr>
          <w:bookmarkStart w:id="631" w:name="Kryss1027"/>
          <w:p w14:paraId="52F6807B" w14:textId="77777777" w:rsidR="007251A1" w:rsidRPr="00D146DB" w:rsidRDefault="00382FD4" w:rsidP="00DE09E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1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8h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5ABD58F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Strålningsskydd </w:t>
            </w:r>
            <w:r>
              <w:rPr>
                <w:rFonts w:ascii="Arial" w:hAnsi="Arial"/>
                <w:sz w:val="20"/>
              </w:rPr>
              <w:t xml:space="preserve">till stållucka </w:t>
            </w:r>
            <w:r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3C2CB7D9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92F2A" w:rsidRPr="00D146DB" w14:paraId="5B3C7AC7" w14:textId="77777777" w:rsidTr="007717F3">
        <w:trPr>
          <w:trHeight w:val="80"/>
        </w:trPr>
        <w:tc>
          <w:tcPr>
            <w:tcW w:w="1080" w:type="dxa"/>
          </w:tcPr>
          <w:p w14:paraId="03815981" w14:textId="77777777" w:rsidR="00892F2A" w:rsidRPr="00D146DB" w:rsidRDefault="00892F2A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453504E" w14:textId="77777777" w:rsidR="00892F2A" w:rsidRPr="00D146DB" w:rsidRDefault="00892F2A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251A1" w:rsidRPr="00D146DB" w14:paraId="39B5C8D4" w14:textId="77777777" w:rsidTr="007251A1">
        <w:tc>
          <w:tcPr>
            <w:tcW w:w="1080" w:type="dxa"/>
          </w:tcPr>
          <w:p w14:paraId="3A3F1835" w14:textId="77777777" w:rsidR="007251A1" w:rsidRPr="00D146DB" w:rsidRDefault="007251A1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1908305" w14:textId="77777777" w:rsidR="007251A1" w:rsidRPr="00D146DB" w:rsidRDefault="007251A1" w:rsidP="00DE09E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Fulltegel skall anskaffas för utfyllnad av smygen</w:t>
            </w:r>
            <w:r>
              <w:rPr>
                <w:rFonts w:ascii="Arial" w:hAnsi="Arial"/>
                <w:sz w:val="20"/>
              </w:rPr>
              <w:t>.</w:t>
            </w:r>
            <w:r w:rsidRPr="00D146DB">
              <w:rPr>
                <w:rFonts w:ascii="Arial" w:hAnsi="Arial"/>
                <w:sz w:val="20"/>
              </w:rPr>
              <w:t xml:space="preserve"> Se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3FFF2185" w14:textId="77777777" w:rsidR="007251A1" w:rsidRPr="00D146DB" w:rsidRDefault="007251A1" w:rsidP="00DE09E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DE63ADF" w14:textId="77777777" w:rsidR="00892F2A" w:rsidRDefault="00892F2A" w:rsidP="00892F2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546D25EC" w14:textId="77777777" w:rsidR="000E42BF" w:rsidRPr="00665EBD" w:rsidRDefault="000E42BF" w:rsidP="00892F2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95FDF" w:rsidRPr="00D146DB" w14:paraId="44489AAE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A54AF50" w14:textId="77777777" w:rsidR="00295FDF" w:rsidRPr="00295FDF" w:rsidRDefault="00295FDF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08i</w:t>
            </w:r>
          </w:p>
        </w:tc>
        <w:tc>
          <w:tcPr>
            <w:tcW w:w="4658" w:type="dxa"/>
            <w:vMerge w:val="restart"/>
          </w:tcPr>
          <w:p w14:paraId="1DD69570" w14:textId="77777777" w:rsidR="00295FDF" w:rsidRDefault="00295FDF" w:rsidP="000214CB">
            <w:pPr>
              <w:pStyle w:val="Kontrollpunkt"/>
            </w:pPr>
            <w:r>
              <w:t>Stållucka är komplett monterad.</w:t>
            </w:r>
          </w:p>
          <w:p w14:paraId="4C2FA973" w14:textId="77777777" w:rsidR="00295FDF" w:rsidRPr="00BB7963" w:rsidRDefault="00295FDF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trike/>
                <w:sz w:val="22"/>
                <w:szCs w:val="22"/>
              </w:rPr>
            </w:pPr>
          </w:p>
        </w:tc>
        <w:tc>
          <w:tcPr>
            <w:tcW w:w="742" w:type="dxa"/>
          </w:tcPr>
          <w:p w14:paraId="5B8490B8" w14:textId="77777777" w:rsidR="00295FDF" w:rsidRPr="00CB5B6B" w:rsidRDefault="00295FDF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7B0CAEC" w14:textId="77777777" w:rsidR="00295FDF" w:rsidRPr="00D146DB" w:rsidRDefault="00295FDF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</w:t>
            </w:r>
            <w:r w:rsidR="00BF69D0">
              <w:rPr>
                <w:rFonts w:ascii="Arial" w:hAnsi="Arial"/>
                <w:sz w:val="22"/>
                <w:szCs w:val="22"/>
              </w:rPr>
              <w:t>3</w:t>
            </w:r>
          </w:p>
        </w:tc>
        <w:bookmarkStart w:id="632" w:name="Kryss487"/>
        <w:tc>
          <w:tcPr>
            <w:tcW w:w="1320" w:type="dxa"/>
            <w:vMerge w:val="restart"/>
          </w:tcPr>
          <w:p w14:paraId="24657EAD" w14:textId="77777777" w:rsidR="00295FDF" w:rsidRPr="00D146DB" w:rsidRDefault="00B86986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2"/>
            <w:r w:rsidR="00295FD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33" w:name="Kryss488"/>
          <w:p w14:paraId="64B97C80" w14:textId="77777777" w:rsidR="00295FDF" w:rsidRPr="00D146DB" w:rsidRDefault="00B86986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3"/>
            <w:r w:rsidR="00295FD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34" w:name="Kryss489"/>
          <w:p w14:paraId="3AEA298B" w14:textId="77777777" w:rsidR="00295FDF" w:rsidRPr="00D146DB" w:rsidRDefault="00B86986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4"/>
            <w:r w:rsidR="00295FD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95FDF" w:rsidRPr="00D146DB" w14:paraId="003EDAC9" w14:textId="77777777" w:rsidTr="00961367">
        <w:trPr>
          <w:trHeight w:val="304"/>
        </w:trPr>
        <w:tc>
          <w:tcPr>
            <w:tcW w:w="709" w:type="dxa"/>
            <w:vMerge/>
          </w:tcPr>
          <w:p w14:paraId="3062CF3E" w14:textId="77777777" w:rsidR="00295FDF" w:rsidRPr="00D146DB" w:rsidRDefault="00295FDF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9B542AE" w14:textId="77777777" w:rsidR="00295FDF" w:rsidRPr="00D146DB" w:rsidRDefault="00295FDF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9CC0027" w14:textId="77777777" w:rsidR="00295FDF" w:rsidRDefault="00295FDF" w:rsidP="00295FD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22EA412" w14:textId="77777777" w:rsidR="00295FDF" w:rsidRPr="00D146DB" w:rsidRDefault="00295FDF" w:rsidP="00295FD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2592075" w14:textId="77777777" w:rsidR="00295FDF" w:rsidRPr="00D146DB" w:rsidRDefault="00295FDF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65BFFEE" w14:textId="77777777" w:rsidR="00295FDF" w:rsidRPr="00665EBD" w:rsidRDefault="00295FDF" w:rsidP="00295FD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1A71CB00" w14:textId="77777777" w:rsidTr="007251A1">
        <w:tc>
          <w:tcPr>
            <w:tcW w:w="1080" w:type="dxa"/>
          </w:tcPr>
          <w:bookmarkStart w:id="635" w:name="Kryss1028"/>
          <w:p w14:paraId="1275F5B4" w14:textId="77777777" w:rsidR="007251A1" w:rsidRPr="00D146DB" w:rsidRDefault="00382FD4" w:rsidP="008F2475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5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8i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25FAAA1" w14:textId="77777777" w:rsidR="007251A1" w:rsidRPr="00DE6D2A" w:rsidRDefault="007251A1" w:rsidP="00295FDF">
            <w:pPr>
              <w:pStyle w:val="1515"/>
              <w:ind w:left="0" w:right="-108"/>
              <w:jc w:val="left"/>
              <w:rPr>
                <w:rFonts w:ascii="Arial" w:hAnsi="Arial"/>
                <w:strike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Stållucka är ej monterad.</w:t>
            </w:r>
          </w:p>
        </w:tc>
        <w:tc>
          <w:tcPr>
            <w:tcW w:w="1334" w:type="dxa"/>
          </w:tcPr>
          <w:p w14:paraId="3B21CAE7" w14:textId="77777777" w:rsidR="007251A1" w:rsidRPr="00DE6D2A" w:rsidRDefault="007251A1" w:rsidP="00295FDF">
            <w:pPr>
              <w:pStyle w:val="1515"/>
              <w:ind w:left="0" w:right="-108"/>
              <w:jc w:val="left"/>
              <w:rPr>
                <w:rFonts w:ascii="Arial" w:hAnsi="Arial"/>
                <w:strike/>
                <w:sz w:val="20"/>
              </w:rPr>
            </w:pPr>
          </w:p>
        </w:tc>
      </w:tr>
      <w:tr w:rsidR="00295FDF" w:rsidRPr="00D146DB" w14:paraId="55B25471" w14:textId="77777777" w:rsidTr="008F2475">
        <w:trPr>
          <w:trHeight w:val="80"/>
        </w:trPr>
        <w:tc>
          <w:tcPr>
            <w:tcW w:w="1080" w:type="dxa"/>
          </w:tcPr>
          <w:p w14:paraId="1A8572A1" w14:textId="77777777" w:rsidR="00295FDF" w:rsidRPr="00D146DB" w:rsidRDefault="00295FDF" w:rsidP="008F2475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C8B43BD" w14:textId="77777777" w:rsidR="00295FDF" w:rsidRPr="00D146DB" w:rsidRDefault="00295FDF" w:rsidP="008F247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7B24F70A" w14:textId="77777777" w:rsidTr="008B6757">
        <w:trPr>
          <w:trHeight w:val="510"/>
        </w:trPr>
        <w:tc>
          <w:tcPr>
            <w:tcW w:w="1080" w:type="dxa"/>
          </w:tcPr>
          <w:p w14:paraId="355E6864" w14:textId="77777777" w:rsidR="008B6757" w:rsidRPr="00D146DB" w:rsidRDefault="008B6757" w:rsidP="008F2475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1D7890B" w14:textId="77777777" w:rsidR="008B6757" w:rsidRPr="00D146DB" w:rsidRDefault="008B6757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 xml:space="preserve">Stållucka </w:t>
            </w:r>
            <w:r w:rsidRPr="00D146DB">
              <w:rPr>
                <w:rFonts w:ascii="Arial" w:hAnsi="Arial"/>
                <w:sz w:val="20"/>
              </w:rPr>
              <w:t>monteras</w:t>
            </w:r>
            <w:r>
              <w:rPr>
                <w:rFonts w:ascii="Arial" w:hAnsi="Arial"/>
                <w:sz w:val="20"/>
              </w:rPr>
              <w:t xml:space="preserve"> enligt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typlösning T08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0DC3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769D678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255A844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4263FA1" w14:textId="77777777" w:rsidR="008B6757" w:rsidRPr="00665EBD" w:rsidRDefault="008B6757" w:rsidP="00295FDF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3678993A" w14:textId="77777777" w:rsidTr="007251A1">
        <w:tc>
          <w:tcPr>
            <w:tcW w:w="1080" w:type="dxa"/>
          </w:tcPr>
          <w:bookmarkStart w:id="636" w:name="Kryss1029"/>
          <w:p w14:paraId="5A63ED36" w14:textId="77777777" w:rsidR="007251A1" w:rsidRPr="00D146DB" w:rsidRDefault="00382FD4" w:rsidP="008F2475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6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8i</w:t>
            </w:r>
            <w:r w:rsidR="007251A1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469015C5" w14:textId="77777777" w:rsidR="007251A1" w:rsidRPr="00D146DB" w:rsidRDefault="004D6EDB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="007251A1" w:rsidRPr="00D146DB">
              <w:rPr>
                <w:rFonts w:ascii="Arial" w:hAnsi="Arial"/>
                <w:sz w:val="20"/>
              </w:rPr>
              <w:t xml:space="preserve"> till gångjärn </w:t>
            </w:r>
            <w:r w:rsidR="007251A1">
              <w:rPr>
                <w:rFonts w:ascii="Arial" w:hAnsi="Arial"/>
                <w:sz w:val="20"/>
              </w:rPr>
              <w:t xml:space="preserve">på stållucka saknas eller </w:t>
            </w:r>
            <w:r>
              <w:rPr>
                <w:rFonts w:ascii="Arial" w:hAnsi="Arial"/>
                <w:sz w:val="20"/>
              </w:rPr>
              <w:t>är ej åtdragen</w:t>
            </w:r>
            <w:r w:rsidR="007251A1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0A008A6" w14:textId="77777777" w:rsidR="007251A1" w:rsidRPr="00D146DB" w:rsidRDefault="007251A1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95FDF" w:rsidRPr="00D146DB" w14:paraId="7D3B0631" w14:textId="77777777" w:rsidTr="008F2475">
        <w:trPr>
          <w:trHeight w:val="80"/>
        </w:trPr>
        <w:tc>
          <w:tcPr>
            <w:tcW w:w="1080" w:type="dxa"/>
          </w:tcPr>
          <w:p w14:paraId="4B9B2681" w14:textId="77777777" w:rsidR="00295FDF" w:rsidRPr="00D146DB" w:rsidRDefault="00295FDF" w:rsidP="008F2475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A20F3F0" w14:textId="77777777" w:rsidR="00295FDF" w:rsidRPr="00D146DB" w:rsidRDefault="00295FDF" w:rsidP="008F247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0C766C2C" w14:textId="77777777" w:rsidTr="008B6757">
        <w:trPr>
          <w:trHeight w:val="510"/>
        </w:trPr>
        <w:tc>
          <w:tcPr>
            <w:tcW w:w="1080" w:type="dxa"/>
          </w:tcPr>
          <w:p w14:paraId="5C6974FE" w14:textId="77777777" w:rsidR="008B6757" w:rsidRPr="00D146DB" w:rsidRDefault="008B6757" w:rsidP="008F2475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4BA2364" w14:textId="77777777" w:rsidR="008B6757" w:rsidRPr="00D146DB" w:rsidRDefault="008B6757" w:rsidP="00295FD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Skruv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till gångjärn på stållucka monteras alternativt dras åt </w:t>
            </w:r>
            <w:r w:rsidRPr="00D146DB">
              <w:rPr>
                <w:rFonts w:ascii="Arial" w:hAnsi="Arial"/>
                <w:sz w:val="20"/>
              </w:rPr>
              <w:t xml:space="preserve">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9B7C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7158398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F6623C0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6208B5B" w14:textId="77777777" w:rsidR="00DA01E5" w:rsidRPr="00665EBD" w:rsidRDefault="00DA01E5" w:rsidP="00DA01E5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A01E5" w:rsidRPr="00D146DB" w14:paraId="79CF1F38" w14:textId="77777777" w:rsidTr="00F15E3D">
        <w:tc>
          <w:tcPr>
            <w:tcW w:w="1080" w:type="dxa"/>
          </w:tcPr>
          <w:bookmarkStart w:id="637" w:name="Kryss1030"/>
          <w:p w14:paraId="198F04D1" w14:textId="77777777" w:rsidR="00DA01E5" w:rsidRPr="00D146DB" w:rsidRDefault="00382FD4" w:rsidP="00F15E3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7"/>
            <w:r w:rsidR="00DA01E5" w:rsidRPr="00D146DB">
              <w:rPr>
                <w:rFonts w:ascii="Arial" w:hAnsi="Arial"/>
                <w:sz w:val="20"/>
              </w:rPr>
              <w:t xml:space="preserve"> 0</w:t>
            </w:r>
            <w:r w:rsidR="00DA01E5">
              <w:rPr>
                <w:rFonts w:ascii="Arial" w:hAnsi="Arial"/>
                <w:sz w:val="20"/>
              </w:rPr>
              <w:t>8i-3</w:t>
            </w:r>
          </w:p>
        </w:tc>
        <w:tc>
          <w:tcPr>
            <w:tcW w:w="5026" w:type="dxa"/>
          </w:tcPr>
          <w:p w14:paraId="1EB888D7" w14:textId="77777777" w:rsidR="00DA01E5" w:rsidRPr="00D146DB" w:rsidRDefault="00DA01E5" w:rsidP="00F15E3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Pr="00D146DB">
              <w:rPr>
                <w:rFonts w:ascii="Arial" w:hAnsi="Arial"/>
                <w:sz w:val="20"/>
              </w:rPr>
              <w:t xml:space="preserve"> till </w:t>
            </w:r>
            <w:r>
              <w:rPr>
                <w:rFonts w:ascii="Arial" w:hAnsi="Arial"/>
                <w:sz w:val="20"/>
              </w:rPr>
              <w:t>stållucka saknas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8665B73" w14:textId="77777777" w:rsidR="00DA01E5" w:rsidRPr="00D146DB" w:rsidRDefault="00DA01E5" w:rsidP="00F15E3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A01E5" w:rsidRPr="00D146DB" w14:paraId="349D93D4" w14:textId="77777777" w:rsidTr="00F15E3D">
        <w:trPr>
          <w:trHeight w:val="80"/>
        </w:trPr>
        <w:tc>
          <w:tcPr>
            <w:tcW w:w="1080" w:type="dxa"/>
          </w:tcPr>
          <w:p w14:paraId="19ED9C62" w14:textId="77777777" w:rsidR="00DA01E5" w:rsidRPr="00D146DB" w:rsidRDefault="00DA01E5" w:rsidP="00F15E3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B952AF3" w14:textId="77777777" w:rsidR="00DA01E5" w:rsidRPr="00D146DB" w:rsidRDefault="00DA01E5" w:rsidP="00F15E3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01E5" w:rsidRPr="00D146DB" w14:paraId="4BDF4755" w14:textId="77777777" w:rsidTr="00F15E3D">
        <w:trPr>
          <w:trHeight w:val="510"/>
        </w:trPr>
        <w:tc>
          <w:tcPr>
            <w:tcW w:w="1080" w:type="dxa"/>
          </w:tcPr>
          <w:p w14:paraId="1C3D06E8" w14:textId="77777777" w:rsidR="00DA01E5" w:rsidRPr="00D146DB" w:rsidRDefault="00DA01E5" w:rsidP="00F15E3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C3EB26B" w14:textId="77777777" w:rsidR="00DA01E5" w:rsidRPr="00260FD5" w:rsidRDefault="00DA01E5" w:rsidP="001D6F6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260FD5">
              <w:rPr>
                <w:rFonts w:ascii="Arial" w:hAnsi="Arial"/>
                <w:sz w:val="20"/>
              </w:rPr>
              <w:t>Åtgärd: Skruv till stållucka anskaffas</w:t>
            </w:r>
            <w:r w:rsidR="001D6F6B" w:rsidRPr="00260FD5">
              <w:rPr>
                <w:rFonts w:ascii="Arial" w:hAnsi="Arial"/>
                <w:sz w:val="20"/>
              </w:rPr>
              <w:t>.</w:t>
            </w:r>
            <w:r w:rsidRPr="00260FD5">
              <w:rPr>
                <w:rFonts w:ascii="Arial" w:hAnsi="Arial"/>
                <w:sz w:val="20"/>
              </w:rPr>
              <w:t xml:space="preserve"> </w:t>
            </w:r>
            <w:r w:rsidR="001D6F6B" w:rsidRPr="00260FD5">
              <w:rPr>
                <w:rFonts w:ascii="Arial" w:hAnsi="Arial"/>
                <w:sz w:val="20"/>
              </w:rPr>
              <w:t>S</w:t>
            </w:r>
            <w:r w:rsidRPr="00260FD5">
              <w:rPr>
                <w:rFonts w:ascii="Arial" w:hAnsi="Arial"/>
                <w:sz w:val="20"/>
              </w:rPr>
              <w:t>e typlösning T08-101.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9F4B" w14:textId="77777777" w:rsidR="00DA01E5" w:rsidRDefault="00DA01E5" w:rsidP="00F15E3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260FD5">
              <w:rPr>
                <w:rFonts w:ascii="Arial" w:hAnsi="Arial"/>
                <w:sz w:val="16"/>
                <w:szCs w:val="16"/>
              </w:rPr>
              <w:t>Mängd:</w:t>
            </w:r>
          </w:p>
          <w:p w14:paraId="559ED3CA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92FDA87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FC05CFF" w14:textId="77777777" w:rsidR="008B6757" w:rsidRPr="00665EBD" w:rsidRDefault="008B6757" w:rsidP="00892F2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806A6" w:rsidRPr="00D146DB" w14:paraId="2A96EBE2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21BC89AA" w14:textId="77777777" w:rsidR="008806A6" w:rsidRPr="008806A6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08j</w:t>
            </w:r>
          </w:p>
        </w:tc>
        <w:tc>
          <w:tcPr>
            <w:tcW w:w="4658" w:type="dxa"/>
            <w:vMerge w:val="restart"/>
          </w:tcPr>
          <w:p w14:paraId="58FA0F3B" w14:textId="77777777" w:rsidR="008806A6" w:rsidRPr="00D146DB" w:rsidRDefault="008806A6" w:rsidP="000214CB">
            <w:pPr>
              <w:pStyle w:val="Kontrollpunkt"/>
            </w:pPr>
            <w:r>
              <w:t>Ståll</w:t>
            </w:r>
            <w:r w:rsidRPr="00D146DB">
              <w:t xml:space="preserve">ucka är plan så att god anliggning </w:t>
            </w:r>
            <w:r>
              <w:t xml:space="preserve">mot karm </w:t>
            </w:r>
            <w:r w:rsidRPr="00D146DB">
              <w:t>erhålls runt om.</w:t>
            </w:r>
          </w:p>
        </w:tc>
        <w:tc>
          <w:tcPr>
            <w:tcW w:w="742" w:type="dxa"/>
          </w:tcPr>
          <w:p w14:paraId="0C27276C" w14:textId="77777777" w:rsidR="008806A6" w:rsidRPr="00CB5B6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5201DAB" w14:textId="77777777" w:rsidR="008806A6" w:rsidRPr="00D146DB" w:rsidRDefault="00BF69D0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38" w:name="Kryss490"/>
        <w:tc>
          <w:tcPr>
            <w:tcW w:w="1320" w:type="dxa"/>
            <w:vMerge w:val="restart"/>
          </w:tcPr>
          <w:p w14:paraId="4C1F153E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8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39" w:name="Kryss491"/>
          <w:p w14:paraId="5F7EC97B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39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40" w:name="Kryss492"/>
          <w:p w14:paraId="1E046B59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0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806A6" w:rsidRPr="00D146DB" w14:paraId="162E5B34" w14:textId="77777777" w:rsidTr="00961367">
        <w:trPr>
          <w:trHeight w:val="304"/>
        </w:trPr>
        <w:tc>
          <w:tcPr>
            <w:tcW w:w="709" w:type="dxa"/>
            <w:vMerge/>
          </w:tcPr>
          <w:p w14:paraId="7AE3F991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6EA1FEC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ED7581C" w14:textId="77777777" w:rsidR="008806A6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65BE691" w14:textId="77777777" w:rsidR="008806A6" w:rsidRPr="00D146DB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EA90B96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B6D87FA" w14:textId="77777777" w:rsidR="00892F2A" w:rsidRPr="00665EBD" w:rsidRDefault="00892F2A" w:rsidP="00892F2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5628F7DF" w14:textId="77777777" w:rsidTr="007251A1">
        <w:tc>
          <w:tcPr>
            <w:tcW w:w="1080" w:type="dxa"/>
          </w:tcPr>
          <w:bookmarkStart w:id="641" w:name="Kryss1031"/>
          <w:p w14:paraId="04062A23" w14:textId="77777777" w:rsidR="007251A1" w:rsidRPr="00D146DB" w:rsidRDefault="00382FD4" w:rsidP="00DE09E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1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8j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B8B298C" w14:textId="77777777" w:rsidR="007251A1" w:rsidRPr="00D146DB" w:rsidRDefault="007251A1" w:rsidP="00DE09E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Luckblad till stållucka är s</w:t>
            </w:r>
            <w:r w:rsidRPr="00D146DB">
              <w:rPr>
                <w:rFonts w:ascii="Arial" w:hAnsi="Arial"/>
                <w:sz w:val="20"/>
              </w:rPr>
              <w:t>kevt</w:t>
            </w:r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4C5DFD7" w14:textId="77777777" w:rsidR="007251A1" w:rsidRPr="00D146DB" w:rsidRDefault="007251A1" w:rsidP="00DE09E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92F2A" w:rsidRPr="00D146DB" w14:paraId="392425BB" w14:textId="77777777" w:rsidTr="007717F3">
        <w:trPr>
          <w:trHeight w:val="80"/>
        </w:trPr>
        <w:tc>
          <w:tcPr>
            <w:tcW w:w="1080" w:type="dxa"/>
          </w:tcPr>
          <w:p w14:paraId="7CBA0BC3" w14:textId="77777777" w:rsidR="00892F2A" w:rsidRPr="00D146DB" w:rsidRDefault="00892F2A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8622B4F" w14:textId="77777777" w:rsidR="00892F2A" w:rsidRPr="00D146DB" w:rsidRDefault="00892F2A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251A1" w:rsidRPr="00D146DB" w14:paraId="16A45477" w14:textId="77777777" w:rsidTr="007251A1">
        <w:tc>
          <w:tcPr>
            <w:tcW w:w="1080" w:type="dxa"/>
          </w:tcPr>
          <w:p w14:paraId="3AC83AF8" w14:textId="77777777" w:rsidR="007251A1" w:rsidRPr="00D146DB" w:rsidRDefault="007251A1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E8B133D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Luckblad skall riktas och justeras så att god anliggning </w:t>
            </w:r>
            <w:r>
              <w:rPr>
                <w:rFonts w:ascii="Arial" w:hAnsi="Arial"/>
                <w:sz w:val="20"/>
              </w:rPr>
              <w:t>mot karm erhålles runt om.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286DC827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94919F8" w14:textId="77777777" w:rsidR="00CF31D6" w:rsidRDefault="00CF31D6" w:rsidP="00892F2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806A6" w:rsidRPr="00D146DB" w14:paraId="3E784B7F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44761689" w14:textId="77777777" w:rsidR="008806A6" w:rsidRPr="008806A6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08k</w:t>
            </w:r>
          </w:p>
        </w:tc>
        <w:tc>
          <w:tcPr>
            <w:tcW w:w="4658" w:type="dxa"/>
            <w:vMerge w:val="restart"/>
          </w:tcPr>
          <w:p w14:paraId="014B5EA3" w14:textId="77777777" w:rsidR="008806A6" w:rsidRPr="00D146DB" w:rsidRDefault="008806A6" w:rsidP="000214CB">
            <w:pPr>
              <w:pStyle w:val="Kontrollpunkt"/>
            </w:pPr>
            <w:r w:rsidRPr="00D146DB">
              <w:t xml:space="preserve">Mellanram mellan karm och </w:t>
            </w:r>
            <w:r>
              <w:t>stål</w:t>
            </w:r>
            <w:r w:rsidRPr="00D146DB">
              <w:t>lucka finns</w:t>
            </w:r>
            <w:r>
              <w:t>.</w:t>
            </w:r>
          </w:p>
        </w:tc>
        <w:tc>
          <w:tcPr>
            <w:tcW w:w="742" w:type="dxa"/>
          </w:tcPr>
          <w:p w14:paraId="437A5706" w14:textId="77777777" w:rsidR="008806A6" w:rsidRPr="00CB5B6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76969C8" w14:textId="77777777" w:rsidR="008806A6" w:rsidRPr="00D146DB" w:rsidRDefault="00BF69D0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42" w:name="Kryss493"/>
        <w:tc>
          <w:tcPr>
            <w:tcW w:w="1320" w:type="dxa"/>
            <w:vMerge w:val="restart"/>
          </w:tcPr>
          <w:p w14:paraId="320BF27A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2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43" w:name="Kryss494"/>
          <w:p w14:paraId="0F61FD7A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3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44" w:name="Kryss495"/>
          <w:p w14:paraId="3D45EBEA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4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806A6" w:rsidRPr="00D146DB" w14:paraId="60CFDE0C" w14:textId="77777777" w:rsidTr="00961367">
        <w:trPr>
          <w:trHeight w:val="304"/>
        </w:trPr>
        <w:tc>
          <w:tcPr>
            <w:tcW w:w="709" w:type="dxa"/>
            <w:vMerge/>
          </w:tcPr>
          <w:p w14:paraId="27F518A9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0BFD6DA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AA2194C" w14:textId="77777777" w:rsidR="008806A6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7B169FB" w14:textId="77777777" w:rsidR="008806A6" w:rsidRPr="00D146DB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C3B7A4F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18658CA" w14:textId="77777777" w:rsidR="00892F2A" w:rsidRPr="00665EBD" w:rsidRDefault="00892F2A" w:rsidP="00892F2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490E5F53" w14:textId="77777777" w:rsidTr="007251A1">
        <w:tc>
          <w:tcPr>
            <w:tcW w:w="1080" w:type="dxa"/>
          </w:tcPr>
          <w:bookmarkStart w:id="645" w:name="Kryss1032"/>
          <w:p w14:paraId="3A08FC79" w14:textId="77777777" w:rsidR="007251A1" w:rsidRPr="00D146DB" w:rsidRDefault="00382FD4" w:rsidP="00DE09E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5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8k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5CA858D" w14:textId="77777777" w:rsidR="007251A1" w:rsidRPr="00D146DB" w:rsidRDefault="007251A1" w:rsidP="00DE09E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Mellanram saknas </w:t>
            </w:r>
            <w:r>
              <w:rPr>
                <w:rFonts w:ascii="Arial" w:hAnsi="Arial"/>
                <w:sz w:val="20"/>
              </w:rPr>
              <w:t>till stål</w:t>
            </w:r>
            <w:r w:rsidRPr="00D146DB">
              <w:rPr>
                <w:rFonts w:ascii="Arial" w:hAnsi="Arial"/>
                <w:sz w:val="20"/>
              </w:rPr>
              <w:t>lucka.</w:t>
            </w:r>
          </w:p>
        </w:tc>
        <w:tc>
          <w:tcPr>
            <w:tcW w:w="1334" w:type="dxa"/>
          </w:tcPr>
          <w:p w14:paraId="457232A9" w14:textId="77777777" w:rsidR="007251A1" w:rsidRPr="00D146DB" w:rsidRDefault="007251A1" w:rsidP="00DE09E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92F2A" w:rsidRPr="00D146DB" w14:paraId="1241A5AD" w14:textId="77777777" w:rsidTr="007717F3">
        <w:trPr>
          <w:trHeight w:val="80"/>
        </w:trPr>
        <w:tc>
          <w:tcPr>
            <w:tcW w:w="1080" w:type="dxa"/>
          </w:tcPr>
          <w:p w14:paraId="476BDC80" w14:textId="77777777" w:rsidR="00892F2A" w:rsidRPr="00D146DB" w:rsidRDefault="00892F2A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FF7032E" w14:textId="77777777" w:rsidR="00892F2A" w:rsidRPr="00D146DB" w:rsidRDefault="00892F2A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251A1" w:rsidRPr="00D146DB" w14:paraId="29AB8CC4" w14:textId="77777777" w:rsidTr="007251A1">
        <w:tc>
          <w:tcPr>
            <w:tcW w:w="1080" w:type="dxa"/>
          </w:tcPr>
          <w:p w14:paraId="7B7D8688" w14:textId="77777777" w:rsidR="007251A1" w:rsidRPr="00D146DB" w:rsidRDefault="007251A1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99F0173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mellanram skall monteras. Se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04075DF1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544071B" w14:textId="77777777" w:rsidR="00A421FD" w:rsidRDefault="00A421FD" w:rsidP="00892F2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806A6" w:rsidRPr="00D146DB" w14:paraId="51F15218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0DD170BA" w14:textId="77777777" w:rsidR="008806A6" w:rsidRPr="008806A6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658" w:type="dxa"/>
            <w:vMerge w:val="restart"/>
          </w:tcPr>
          <w:p w14:paraId="36DE41D9" w14:textId="77777777" w:rsidR="008806A6" w:rsidRPr="00D146DB" w:rsidRDefault="008806A6" w:rsidP="000214CB">
            <w:pPr>
              <w:pStyle w:val="Kontrollpunkt"/>
            </w:pPr>
            <w:r w:rsidRPr="00D146DB">
              <w:t xml:space="preserve">Handtag </w:t>
            </w:r>
            <w:r>
              <w:t xml:space="preserve">till stållucka </w:t>
            </w:r>
            <w:r w:rsidRPr="00D146DB">
              <w:t>finns.</w:t>
            </w:r>
          </w:p>
        </w:tc>
        <w:tc>
          <w:tcPr>
            <w:tcW w:w="742" w:type="dxa"/>
          </w:tcPr>
          <w:p w14:paraId="0790F71B" w14:textId="77777777" w:rsidR="008806A6" w:rsidRPr="00CB5B6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F646F0B" w14:textId="77777777" w:rsidR="008806A6" w:rsidRPr="00D146DB" w:rsidRDefault="00BF69D0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46" w:name="Kryss496"/>
        <w:tc>
          <w:tcPr>
            <w:tcW w:w="1320" w:type="dxa"/>
            <w:vMerge w:val="restart"/>
          </w:tcPr>
          <w:p w14:paraId="2B04E798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6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47" w:name="Kryss497"/>
          <w:p w14:paraId="76356996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7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48" w:name="Kryss498"/>
          <w:p w14:paraId="7A20A89C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8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806A6" w:rsidRPr="00D146DB" w14:paraId="6DBE5A12" w14:textId="77777777" w:rsidTr="00961367">
        <w:trPr>
          <w:trHeight w:val="304"/>
        </w:trPr>
        <w:tc>
          <w:tcPr>
            <w:tcW w:w="709" w:type="dxa"/>
            <w:vMerge/>
          </w:tcPr>
          <w:p w14:paraId="31E75270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25265DC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E1A7439" w14:textId="77777777" w:rsidR="008806A6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E99D9A" w14:textId="77777777" w:rsidR="008806A6" w:rsidRPr="00D146DB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84FF031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A924F50" w14:textId="77777777" w:rsidR="00892F2A" w:rsidRPr="00665EBD" w:rsidRDefault="00892F2A" w:rsidP="00892F2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3ABCB47C" w14:textId="77777777" w:rsidTr="007251A1">
        <w:tc>
          <w:tcPr>
            <w:tcW w:w="1080" w:type="dxa"/>
          </w:tcPr>
          <w:bookmarkStart w:id="649" w:name="Kryss1033"/>
          <w:p w14:paraId="19F983C3" w14:textId="77777777" w:rsidR="007251A1" w:rsidRPr="00D146DB" w:rsidRDefault="00382FD4" w:rsidP="00DE09E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49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8l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4407F33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Handtag </w:t>
            </w:r>
            <w:r>
              <w:rPr>
                <w:rFonts w:ascii="Arial" w:hAnsi="Arial"/>
                <w:sz w:val="20"/>
              </w:rPr>
              <w:t xml:space="preserve">till stållucka </w:t>
            </w:r>
            <w:r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095C7337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92F2A" w:rsidRPr="00D146DB" w14:paraId="419AA324" w14:textId="77777777" w:rsidTr="007717F3">
        <w:trPr>
          <w:trHeight w:val="80"/>
        </w:trPr>
        <w:tc>
          <w:tcPr>
            <w:tcW w:w="1080" w:type="dxa"/>
          </w:tcPr>
          <w:p w14:paraId="7464D907" w14:textId="77777777" w:rsidR="00892F2A" w:rsidRPr="00D146DB" w:rsidRDefault="00892F2A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BE6D588" w14:textId="77777777" w:rsidR="00892F2A" w:rsidRPr="00D146DB" w:rsidRDefault="00892F2A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4F0F889B" w14:textId="77777777" w:rsidTr="008B6757">
        <w:trPr>
          <w:trHeight w:val="510"/>
        </w:trPr>
        <w:tc>
          <w:tcPr>
            <w:tcW w:w="1080" w:type="dxa"/>
          </w:tcPr>
          <w:p w14:paraId="647162A9" w14:textId="77777777" w:rsidR="008B6757" w:rsidRPr="00D146DB" w:rsidRDefault="008B6757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CE2CB47" w14:textId="77777777" w:rsidR="008B6757" w:rsidRPr="00D146DB" w:rsidRDefault="008B6757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handtag skall monteras. Se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537C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5989D1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ACEEAB8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1F89480" w14:textId="77777777" w:rsidR="00972927" w:rsidRDefault="00972927" w:rsidP="00892F2A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806A6" w:rsidRPr="00D146DB" w14:paraId="2536A4B2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5865C572" w14:textId="77777777" w:rsidR="008806A6" w:rsidRPr="008806A6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08m</w:t>
            </w:r>
          </w:p>
        </w:tc>
        <w:tc>
          <w:tcPr>
            <w:tcW w:w="4658" w:type="dxa"/>
            <w:vMerge w:val="restart"/>
          </w:tcPr>
          <w:p w14:paraId="5354832D" w14:textId="77777777" w:rsidR="008806A6" w:rsidRPr="00D146DB" w:rsidRDefault="008806A6" w:rsidP="000214CB">
            <w:pPr>
              <w:pStyle w:val="Kontrollpunkt"/>
            </w:pPr>
            <w:r w:rsidRPr="00D146DB">
              <w:t xml:space="preserve">Axeltappar </w:t>
            </w:r>
            <w:r>
              <w:t xml:space="preserve">till stållucka </w:t>
            </w:r>
            <w:r w:rsidRPr="00D146DB">
              <w:t xml:space="preserve">är </w:t>
            </w:r>
            <w:r w:rsidR="00830124">
              <w:t xml:space="preserve">smorda och </w:t>
            </w:r>
            <w:r w:rsidRPr="00D146DB">
              <w:t>låsta med stoppskruvar.</w:t>
            </w:r>
          </w:p>
        </w:tc>
        <w:tc>
          <w:tcPr>
            <w:tcW w:w="742" w:type="dxa"/>
          </w:tcPr>
          <w:p w14:paraId="6C392A3D" w14:textId="77777777" w:rsidR="008806A6" w:rsidRPr="00CB5B6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8165EA5" w14:textId="77777777" w:rsidR="008806A6" w:rsidRPr="00D146DB" w:rsidRDefault="00BF69D0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50" w:name="Kryss499"/>
        <w:tc>
          <w:tcPr>
            <w:tcW w:w="1320" w:type="dxa"/>
            <w:vMerge w:val="restart"/>
          </w:tcPr>
          <w:p w14:paraId="3D39BCC7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4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0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51" w:name="Kryss500"/>
          <w:p w14:paraId="6B0BFA27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1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52" w:name="Kryss501"/>
          <w:p w14:paraId="45889E88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2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806A6" w:rsidRPr="00D146DB" w14:paraId="48A17E81" w14:textId="77777777" w:rsidTr="00961367">
        <w:trPr>
          <w:trHeight w:val="304"/>
        </w:trPr>
        <w:tc>
          <w:tcPr>
            <w:tcW w:w="709" w:type="dxa"/>
            <w:vMerge/>
          </w:tcPr>
          <w:p w14:paraId="3C58F99C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C6CB14F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0DB0329" w14:textId="77777777" w:rsidR="008806A6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D14FF1B" w14:textId="77777777" w:rsidR="008806A6" w:rsidRPr="00D146DB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98B8607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67EEB09" w14:textId="77777777" w:rsidR="00892F2A" w:rsidRPr="00665EBD" w:rsidRDefault="00892F2A" w:rsidP="00892F2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5A2B44D0" w14:textId="77777777" w:rsidTr="007251A1">
        <w:tc>
          <w:tcPr>
            <w:tcW w:w="1080" w:type="dxa"/>
          </w:tcPr>
          <w:bookmarkStart w:id="653" w:name="Kryss1034"/>
          <w:p w14:paraId="7E0B9FBE" w14:textId="77777777" w:rsidR="007251A1" w:rsidRPr="00D146DB" w:rsidRDefault="00382FD4" w:rsidP="00BD7F9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3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8m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EFC3662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Axeltapp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till stållucka saknar stoppskruv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CBF18E7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92F2A" w:rsidRPr="00D146DB" w14:paraId="69FEC35D" w14:textId="77777777" w:rsidTr="007717F3">
        <w:trPr>
          <w:trHeight w:val="80"/>
        </w:trPr>
        <w:tc>
          <w:tcPr>
            <w:tcW w:w="1080" w:type="dxa"/>
          </w:tcPr>
          <w:p w14:paraId="48FBB2CF" w14:textId="77777777" w:rsidR="00892F2A" w:rsidRPr="00D146DB" w:rsidRDefault="00892F2A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B078178" w14:textId="77777777" w:rsidR="00892F2A" w:rsidRPr="00D146DB" w:rsidRDefault="00892F2A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0F0F9684" w14:textId="77777777" w:rsidTr="008B6757">
        <w:trPr>
          <w:trHeight w:val="510"/>
        </w:trPr>
        <w:tc>
          <w:tcPr>
            <w:tcW w:w="1080" w:type="dxa"/>
          </w:tcPr>
          <w:p w14:paraId="6D99C0D7" w14:textId="77777777" w:rsidR="008B6757" w:rsidRPr="00D146DB" w:rsidRDefault="008B6757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E87F430" w14:textId="77777777" w:rsidR="008B6757" w:rsidRPr="00D146DB" w:rsidRDefault="008B6757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stoppskruv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skall 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A77D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DB915EA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08A91FD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40E0651" w14:textId="77777777" w:rsidR="00892F2A" w:rsidRDefault="00892F2A" w:rsidP="00892F2A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0271B8" w:rsidRPr="00D146DB" w14:paraId="17E8E6F9" w14:textId="77777777" w:rsidTr="006F289A">
        <w:tc>
          <w:tcPr>
            <w:tcW w:w="1080" w:type="dxa"/>
          </w:tcPr>
          <w:bookmarkStart w:id="654" w:name="Kryss1035"/>
          <w:p w14:paraId="09152C64" w14:textId="77777777" w:rsidR="000271B8" w:rsidRPr="00D146DB" w:rsidRDefault="00382FD4" w:rsidP="006F289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4"/>
            <w:r w:rsidR="000271B8" w:rsidRPr="00D146DB">
              <w:rPr>
                <w:rFonts w:ascii="Arial" w:hAnsi="Arial"/>
                <w:sz w:val="20"/>
              </w:rPr>
              <w:t xml:space="preserve"> 0</w:t>
            </w:r>
            <w:r w:rsidR="000271B8">
              <w:rPr>
                <w:rFonts w:ascii="Arial" w:hAnsi="Arial"/>
                <w:sz w:val="20"/>
              </w:rPr>
              <w:t>8m-2</w:t>
            </w:r>
          </w:p>
        </w:tc>
        <w:tc>
          <w:tcPr>
            <w:tcW w:w="5026" w:type="dxa"/>
          </w:tcPr>
          <w:p w14:paraId="0C54BF70" w14:textId="77777777" w:rsidR="000271B8" w:rsidRPr="00D146DB" w:rsidRDefault="000271B8" w:rsidP="006F289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Axeltapp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till stållucka är inte smord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A40EDA0" w14:textId="77777777" w:rsidR="000271B8" w:rsidRPr="00D146DB" w:rsidRDefault="000271B8" w:rsidP="006F289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271B8" w:rsidRPr="00D146DB" w14:paraId="2296C435" w14:textId="77777777" w:rsidTr="006F289A">
        <w:trPr>
          <w:trHeight w:val="80"/>
        </w:trPr>
        <w:tc>
          <w:tcPr>
            <w:tcW w:w="1080" w:type="dxa"/>
          </w:tcPr>
          <w:p w14:paraId="5CF19BBF" w14:textId="77777777" w:rsidR="000271B8" w:rsidRPr="00D146DB" w:rsidRDefault="000271B8" w:rsidP="006F289A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BF0DE8E" w14:textId="77777777" w:rsidR="000271B8" w:rsidRPr="00D146DB" w:rsidRDefault="000271B8" w:rsidP="006F289A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271B8" w:rsidRPr="00D146DB" w14:paraId="59B9CB3F" w14:textId="77777777" w:rsidTr="006F289A">
        <w:trPr>
          <w:trHeight w:val="510"/>
        </w:trPr>
        <w:tc>
          <w:tcPr>
            <w:tcW w:w="1080" w:type="dxa"/>
          </w:tcPr>
          <w:p w14:paraId="0CF1D7D5" w14:textId="77777777" w:rsidR="000271B8" w:rsidRPr="00D146DB" w:rsidRDefault="000271B8" w:rsidP="006F289A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4F1D129" w14:textId="77777777" w:rsidR="000271B8" w:rsidRPr="00D146DB" w:rsidRDefault="000271B8" w:rsidP="006F289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Axeltapp till stållucka smörjes. Se typlösning T08-101.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D003" w14:textId="77777777" w:rsidR="000271B8" w:rsidRDefault="000271B8" w:rsidP="006F289A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6C5CCD2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D4F63F0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7B720A7" w14:textId="77777777" w:rsidR="000E42BF" w:rsidRDefault="000E42BF" w:rsidP="00892F2A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p w14:paraId="576C8EAB" w14:textId="77777777" w:rsidR="000271B8" w:rsidRPr="00665EBD" w:rsidRDefault="000E42BF" w:rsidP="00892F2A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806A6" w:rsidRPr="00D146DB" w14:paraId="6E4973C8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AAA1474" w14:textId="77777777" w:rsidR="008806A6" w:rsidRPr="008806A6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08n</w:t>
            </w:r>
          </w:p>
        </w:tc>
        <w:tc>
          <w:tcPr>
            <w:tcW w:w="4658" w:type="dxa"/>
            <w:vMerge w:val="restart"/>
          </w:tcPr>
          <w:p w14:paraId="69DF9A47" w14:textId="77777777" w:rsidR="008806A6" w:rsidRPr="00D146DB" w:rsidRDefault="003D1B2A" w:rsidP="000214CB">
            <w:pPr>
              <w:pStyle w:val="Kontrollpunkt"/>
            </w:pPr>
            <w:r>
              <w:t>Tätningslist</w:t>
            </w:r>
            <w:r w:rsidR="008806A6">
              <w:t xml:space="preserve"> till stållucka</w:t>
            </w:r>
            <w:r w:rsidR="0063553E">
              <w:t xml:space="preserve"> är limmad</w:t>
            </w:r>
            <w:r w:rsidR="008806A6" w:rsidRPr="00D146DB">
              <w:t xml:space="preserve"> till karm</w:t>
            </w:r>
            <w:r w:rsidR="0063553E">
              <w:t xml:space="preserve"> </w:t>
            </w:r>
            <w:r w:rsidR="008806A6" w:rsidRPr="00D146DB">
              <w:t>respektive till mellanram.</w:t>
            </w:r>
          </w:p>
        </w:tc>
        <w:tc>
          <w:tcPr>
            <w:tcW w:w="742" w:type="dxa"/>
          </w:tcPr>
          <w:p w14:paraId="422E849D" w14:textId="77777777" w:rsidR="008806A6" w:rsidRPr="00CB5B6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DA24751" w14:textId="77777777" w:rsidR="008806A6" w:rsidRPr="00D146DB" w:rsidRDefault="00BF69D0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55" w:name="Kryss502"/>
        <w:tc>
          <w:tcPr>
            <w:tcW w:w="1320" w:type="dxa"/>
            <w:vMerge w:val="restart"/>
          </w:tcPr>
          <w:p w14:paraId="25969E75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5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56" w:name="Kryss503"/>
          <w:p w14:paraId="1E49B28B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6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57" w:name="Kryss504"/>
          <w:p w14:paraId="0C532F47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7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806A6" w:rsidRPr="00D146DB" w14:paraId="5F1BA3F8" w14:textId="77777777" w:rsidTr="00961367">
        <w:trPr>
          <w:trHeight w:val="304"/>
        </w:trPr>
        <w:tc>
          <w:tcPr>
            <w:tcW w:w="709" w:type="dxa"/>
            <w:vMerge/>
          </w:tcPr>
          <w:p w14:paraId="12EBBA51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857763C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E5FE092" w14:textId="77777777" w:rsidR="008806A6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F3715C8" w14:textId="77777777" w:rsidR="008806A6" w:rsidRPr="00D146DB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F4B8435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26E3C35" w14:textId="77777777" w:rsidR="00892F2A" w:rsidRPr="00665EBD" w:rsidRDefault="00892F2A" w:rsidP="00892F2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6416E217" w14:textId="77777777" w:rsidTr="007251A1">
        <w:tc>
          <w:tcPr>
            <w:tcW w:w="1080" w:type="dxa"/>
          </w:tcPr>
          <w:bookmarkStart w:id="658" w:name="Kryss1036"/>
          <w:p w14:paraId="1A08924D" w14:textId="77777777" w:rsidR="007251A1" w:rsidRPr="00D146DB" w:rsidRDefault="00382FD4" w:rsidP="00BD7F9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8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8n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5E14DAB" w14:textId="77777777" w:rsidR="007251A1" w:rsidRPr="00D146DB" w:rsidRDefault="007251A1" w:rsidP="00BD7F9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Karmens t</w:t>
            </w:r>
            <w:r w:rsidRPr="00D146DB">
              <w:rPr>
                <w:rFonts w:ascii="Arial" w:hAnsi="Arial"/>
                <w:sz w:val="20"/>
              </w:rPr>
              <w:t xml:space="preserve">ätningslist är inte </w:t>
            </w:r>
            <w:r>
              <w:rPr>
                <w:rFonts w:ascii="Arial" w:hAnsi="Arial"/>
                <w:sz w:val="20"/>
              </w:rPr>
              <w:t>fast</w:t>
            </w:r>
            <w:r w:rsidRPr="00D146DB">
              <w:rPr>
                <w:rFonts w:ascii="Arial" w:hAnsi="Arial"/>
                <w:sz w:val="20"/>
              </w:rPr>
              <w:t>limmad.</w:t>
            </w:r>
          </w:p>
        </w:tc>
        <w:tc>
          <w:tcPr>
            <w:tcW w:w="1334" w:type="dxa"/>
          </w:tcPr>
          <w:p w14:paraId="3F6D6DB7" w14:textId="77777777" w:rsidR="007251A1" w:rsidRPr="00D146DB" w:rsidRDefault="007251A1" w:rsidP="00BD7F9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92F2A" w:rsidRPr="00D146DB" w14:paraId="0BB53FB5" w14:textId="77777777" w:rsidTr="007717F3">
        <w:trPr>
          <w:trHeight w:val="80"/>
        </w:trPr>
        <w:tc>
          <w:tcPr>
            <w:tcW w:w="1080" w:type="dxa"/>
          </w:tcPr>
          <w:p w14:paraId="5CEC79AD" w14:textId="77777777" w:rsidR="00892F2A" w:rsidRPr="00D146DB" w:rsidRDefault="00892F2A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704BC35" w14:textId="77777777" w:rsidR="00892F2A" w:rsidRPr="00D146DB" w:rsidRDefault="00892F2A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7C3056D9" w14:textId="77777777" w:rsidTr="008B6757">
        <w:trPr>
          <w:trHeight w:val="510"/>
        </w:trPr>
        <w:tc>
          <w:tcPr>
            <w:tcW w:w="1080" w:type="dxa"/>
          </w:tcPr>
          <w:p w14:paraId="4359BF5F" w14:textId="77777777" w:rsidR="008B6757" w:rsidRPr="00D146DB" w:rsidRDefault="008B6757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50F7753" w14:textId="77777777" w:rsidR="008B6757" w:rsidRDefault="008B6757" w:rsidP="00BD7F9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Tätningslist skall limmas till karm</w:t>
            </w:r>
            <w:r>
              <w:rPr>
                <w:rFonts w:ascii="Arial" w:hAnsi="Arial"/>
                <w:sz w:val="20"/>
              </w:rPr>
              <w:t>.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</w:p>
          <w:p w14:paraId="1D61A6DD" w14:textId="77777777" w:rsidR="008B6757" w:rsidRPr="00D146DB" w:rsidRDefault="008B6757" w:rsidP="00BD7F9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</w:t>
            </w:r>
            <w:r w:rsidRPr="00D146DB">
              <w:rPr>
                <w:rFonts w:ascii="Arial" w:hAnsi="Arial"/>
                <w:sz w:val="20"/>
              </w:rPr>
              <w:t xml:space="preserve">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1B7D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A6A74E2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112E035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580BDF0" w14:textId="77777777" w:rsidR="00892F2A" w:rsidRPr="00665EBD" w:rsidRDefault="00892F2A" w:rsidP="00892F2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4B1F433B" w14:textId="77777777" w:rsidTr="007251A1">
        <w:tc>
          <w:tcPr>
            <w:tcW w:w="1080" w:type="dxa"/>
          </w:tcPr>
          <w:bookmarkStart w:id="659" w:name="Kryss1037"/>
          <w:p w14:paraId="17038AD0" w14:textId="77777777" w:rsidR="007251A1" w:rsidRPr="00D146DB" w:rsidRDefault="00382FD4" w:rsidP="00BD7F9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59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8n</w:t>
            </w:r>
            <w:r w:rsidR="007251A1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7DF1133E" w14:textId="77777777" w:rsidR="007251A1" w:rsidRPr="00D146DB" w:rsidRDefault="007251A1" w:rsidP="00B424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Mellanramens t</w:t>
            </w:r>
            <w:r w:rsidRPr="00D146DB">
              <w:rPr>
                <w:rFonts w:ascii="Arial" w:hAnsi="Arial"/>
                <w:sz w:val="20"/>
              </w:rPr>
              <w:t xml:space="preserve">ätningslist är inte </w:t>
            </w:r>
            <w:r>
              <w:rPr>
                <w:rFonts w:ascii="Arial" w:hAnsi="Arial"/>
                <w:sz w:val="20"/>
              </w:rPr>
              <w:t>fast</w:t>
            </w:r>
            <w:r w:rsidRPr="00D146DB">
              <w:rPr>
                <w:rFonts w:ascii="Arial" w:hAnsi="Arial"/>
                <w:sz w:val="20"/>
              </w:rPr>
              <w:t>limmad.</w:t>
            </w:r>
          </w:p>
        </w:tc>
        <w:tc>
          <w:tcPr>
            <w:tcW w:w="1334" w:type="dxa"/>
          </w:tcPr>
          <w:p w14:paraId="247C2EE1" w14:textId="77777777" w:rsidR="007251A1" w:rsidRPr="00D146DB" w:rsidRDefault="007251A1" w:rsidP="00B424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92F2A" w:rsidRPr="00D146DB" w14:paraId="6D6715BA" w14:textId="77777777" w:rsidTr="007717F3">
        <w:trPr>
          <w:trHeight w:val="80"/>
        </w:trPr>
        <w:tc>
          <w:tcPr>
            <w:tcW w:w="1080" w:type="dxa"/>
          </w:tcPr>
          <w:p w14:paraId="096311F1" w14:textId="77777777" w:rsidR="00892F2A" w:rsidRPr="00D146DB" w:rsidRDefault="00892F2A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8B4066B" w14:textId="77777777" w:rsidR="00892F2A" w:rsidRPr="00D146DB" w:rsidRDefault="00892F2A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0C14ABBD" w14:textId="77777777" w:rsidTr="008B6757">
        <w:trPr>
          <w:trHeight w:val="510"/>
        </w:trPr>
        <w:tc>
          <w:tcPr>
            <w:tcW w:w="1080" w:type="dxa"/>
          </w:tcPr>
          <w:p w14:paraId="26B97F20" w14:textId="77777777" w:rsidR="008B6757" w:rsidRPr="00D146DB" w:rsidRDefault="008B6757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54EC086" w14:textId="77777777" w:rsidR="008B6757" w:rsidRPr="00D146DB" w:rsidRDefault="008B6757" w:rsidP="00B424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Tätningslist skall limmas till mellanram enligt typlösning </w:t>
            </w:r>
            <w:r>
              <w:rPr>
                <w:rFonts w:ascii="Arial" w:hAnsi="Arial"/>
                <w:sz w:val="20"/>
              </w:rPr>
              <w:t>T08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9C9D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550F4E6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DCFE86E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00D3B18" w14:textId="77777777" w:rsidR="008B6757" w:rsidRPr="00665EBD" w:rsidRDefault="008B6757" w:rsidP="00892F2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806A6" w:rsidRPr="00D146DB" w14:paraId="2622AA47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66A0BB7E" w14:textId="77777777" w:rsidR="008806A6" w:rsidRPr="008806A6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08o</w:t>
            </w:r>
          </w:p>
        </w:tc>
        <w:tc>
          <w:tcPr>
            <w:tcW w:w="4658" w:type="dxa"/>
            <w:vMerge w:val="restart"/>
          </w:tcPr>
          <w:p w14:paraId="3F45BE52" w14:textId="77777777" w:rsidR="008806A6" w:rsidRPr="00D146DB" w:rsidRDefault="008806A6" w:rsidP="000214CB">
            <w:pPr>
              <w:pStyle w:val="Kontrollpunkt"/>
            </w:pPr>
            <w:r w:rsidRPr="00D146DB">
              <w:t>Tätningslist</w:t>
            </w:r>
            <w:r>
              <w:t>er till stållucka</w:t>
            </w:r>
            <w:r w:rsidRPr="00D146DB">
              <w:t xml:space="preserve"> är hel</w:t>
            </w:r>
            <w:r>
              <w:t>a</w:t>
            </w:r>
            <w:r w:rsidRPr="00D146DB">
              <w:t>.</w:t>
            </w:r>
          </w:p>
        </w:tc>
        <w:tc>
          <w:tcPr>
            <w:tcW w:w="742" w:type="dxa"/>
          </w:tcPr>
          <w:p w14:paraId="71A318B1" w14:textId="77777777" w:rsidR="008806A6" w:rsidRPr="00CB5B6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8F73464" w14:textId="77777777" w:rsidR="008806A6" w:rsidRPr="00D146DB" w:rsidRDefault="00BF69D0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660" w:name="Kryss505"/>
        <w:tc>
          <w:tcPr>
            <w:tcW w:w="1320" w:type="dxa"/>
            <w:vMerge w:val="restart"/>
          </w:tcPr>
          <w:p w14:paraId="5EA19DFE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0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61" w:name="Kryss506"/>
          <w:p w14:paraId="793705EB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1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62" w:name="Kryss507"/>
          <w:p w14:paraId="4EEAF0BF" w14:textId="77777777" w:rsidR="008806A6" w:rsidRPr="00D146DB" w:rsidRDefault="00B8698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2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806A6" w:rsidRPr="00D146DB" w14:paraId="6CF93112" w14:textId="77777777" w:rsidTr="00961367">
        <w:trPr>
          <w:trHeight w:val="304"/>
        </w:trPr>
        <w:tc>
          <w:tcPr>
            <w:tcW w:w="709" w:type="dxa"/>
            <w:vMerge/>
          </w:tcPr>
          <w:p w14:paraId="1AEB25EF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A1B07E2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A0A3C93" w14:textId="77777777" w:rsidR="008806A6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5C29437" w14:textId="77777777" w:rsidR="008806A6" w:rsidRPr="00D146DB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4BCE064" w14:textId="77777777" w:rsidR="008806A6" w:rsidRPr="00D146DB" w:rsidRDefault="008806A6" w:rsidP="007717F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EDC6A17" w14:textId="77777777" w:rsidR="00892F2A" w:rsidRPr="00665EBD" w:rsidRDefault="00892F2A" w:rsidP="00892F2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4B8389A8" w14:textId="77777777" w:rsidTr="007251A1">
        <w:tc>
          <w:tcPr>
            <w:tcW w:w="1080" w:type="dxa"/>
          </w:tcPr>
          <w:bookmarkStart w:id="663" w:name="Kryss1038"/>
          <w:p w14:paraId="58DEB338" w14:textId="77777777" w:rsidR="007251A1" w:rsidRPr="00D146DB" w:rsidRDefault="00382FD4" w:rsidP="00B42489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3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8o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28E5464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till karm är defekt eller saknas.</w:t>
            </w:r>
          </w:p>
        </w:tc>
        <w:tc>
          <w:tcPr>
            <w:tcW w:w="1334" w:type="dxa"/>
          </w:tcPr>
          <w:p w14:paraId="5948737E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92F2A" w:rsidRPr="00D146DB" w14:paraId="4735E3BA" w14:textId="77777777" w:rsidTr="007717F3">
        <w:trPr>
          <w:trHeight w:val="80"/>
        </w:trPr>
        <w:tc>
          <w:tcPr>
            <w:tcW w:w="1080" w:type="dxa"/>
          </w:tcPr>
          <w:p w14:paraId="1044C68E" w14:textId="77777777" w:rsidR="00892F2A" w:rsidRPr="00D146DB" w:rsidRDefault="00892F2A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981E4DE" w14:textId="77777777" w:rsidR="00892F2A" w:rsidRPr="00D146DB" w:rsidRDefault="00892F2A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55166806" w14:textId="77777777" w:rsidTr="008B6757">
        <w:trPr>
          <w:trHeight w:val="510"/>
        </w:trPr>
        <w:tc>
          <w:tcPr>
            <w:tcW w:w="1080" w:type="dxa"/>
          </w:tcPr>
          <w:p w14:paraId="796E308E" w14:textId="77777777" w:rsidR="008B6757" w:rsidRPr="00D146DB" w:rsidRDefault="008B6757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349BD90" w14:textId="77777777" w:rsidR="008B6757" w:rsidRPr="00D146DB" w:rsidRDefault="008B6757" w:rsidP="00B424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tätningslist till karm skall monteras enligt typlösning </w:t>
            </w:r>
            <w:r>
              <w:rPr>
                <w:rFonts w:ascii="Arial" w:hAnsi="Arial"/>
                <w:sz w:val="20"/>
              </w:rPr>
              <w:t>T08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E81A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449D60F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FA5C229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7A192CF" w14:textId="77777777" w:rsidR="008B6757" w:rsidRDefault="008B6757" w:rsidP="00892F2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5E8A62C9" w14:textId="77777777" w:rsidTr="007251A1">
        <w:tc>
          <w:tcPr>
            <w:tcW w:w="1080" w:type="dxa"/>
          </w:tcPr>
          <w:bookmarkStart w:id="664" w:name="Kryss1039"/>
          <w:p w14:paraId="6C89E6DD" w14:textId="77777777" w:rsidR="007251A1" w:rsidRPr="00D146DB" w:rsidRDefault="00382FD4" w:rsidP="00B42489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4"/>
            <w:r w:rsidR="007251A1" w:rsidRPr="00D146DB">
              <w:rPr>
                <w:rFonts w:ascii="Arial" w:hAnsi="Arial"/>
                <w:sz w:val="20"/>
              </w:rPr>
              <w:t xml:space="preserve"> 0</w:t>
            </w:r>
            <w:r w:rsidR="007251A1">
              <w:rPr>
                <w:rFonts w:ascii="Arial" w:hAnsi="Arial"/>
                <w:sz w:val="20"/>
              </w:rPr>
              <w:t>8o</w:t>
            </w:r>
            <w:r w:rsidR="007251A1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016A9A0F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Tätningslist till</w:t>
            </w:r>
            <w:r w:rsidRPr="00D146DB">
              <w:rPr>
                <w:rFonts w:ascii="Arial" w:hAnsi="Arial"/>
                <w:sz w:val="20"/>
              </w:rPr>
              <w:t xml:space="preserve"> mellanram är defekt eller saknas.</w:t>
            </w:r>
          </w:p>
        </w:tc>
        <w:tc>
          <w:tcPr>
            <w:tcW w:w="1334" w:type="dxa"/>
          </w:tcPr>
          <w:p w14:paraId="71A4E8F8" w14:textId="77777777" w:rsidR="007251A1" w:rsidRPr="00D146DB" w:rsidRDefault="007251A1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92F2A" w:rsidRPr="00D146DB" w14:paraId="4877B046" w14:textId="77777777" w:rsidTr="007717F3">
        <w:trPr>
          <w:trHeight w:val="80"/>
        </w:trPr>
        <w:tc>
          <w:tcPr>
            <w:tcW w:w="1080" w:type="dxa"/>
          </w:tcPr>
          <w:p w14:paraId="7DFCA596" w14:textId="77777777" w:rsidR="00892F2A" w:rsidRPr="00D146DB" w:rsidRDefault="00892F2A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0697343" w14:textId="77777777" w:rsidR="00892F2A" w:rsidRPr="00D146DB" w:rsidRDefault="00892F2A" w:rsidP="007717F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43012A64" w14:textId="77777777" w:rsidTr="008B6757">
        <w:trPr>
          <w:trHeight w:val="510"/>
        </w:trPr>
        <w:tc>
          <w:tcPr>
            <w:tcW w:w="1080" w:type="dxa"/>
          </w:tcPr>
          <w:p w14:paraId="32B24C97" w14:textId="77777777" w:rsidR="008B6757" w:rsidRPr="00D146DB" w:rsidRDefault="008B6757" w:rsidP="007717F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D310A8D" w14:textId="77777777" w:rsidR="008B6757" w:rsidRPr="00D146DB" w:rsidRDefault="008B6757" w:rsidP="007717F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Ny tätningslist till </w:t>
            </w:r>
            <w:r w:rsidRPr="00D146DB">
              <w:rPr>
                <w:rFonts w:ascii="Arial" w:hAnsi="Arial"/>
                <w:sz w:val="20"/>
              </w:rPr>
              <w:t xml:space="preserve">mellanram skall monteras enligt typlösning </w:t>
            </w:r>
            <w:r>
              <w:rPr>
                <w:rFonts w:ascii="Arial" w:hAnsi="Arial"/>
                <w:sz w:val="20"/>
              </w:rPr>
              <w:t>T08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ED149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F5FC657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848FC3B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EC418B2" w14:textId="77777777" w:rsidR="000271B8" w:rsidRDefault="000271B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63F41A63" w14:textId="77777777" w:rsidR="007251A1" w:rsidRPr="000E42BF" w:rsidRDefault="007251A1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756B3A62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26A52ADF" w14:textId="77777777" w:rsidR="00B707AD" w:rsidRPr="00D146DB" w:rsidRDefault="00B42489" w:rsidP="00EB46CF">
            <w:pPr>
              <w:pStyle w:val="Rubrikchecklista"/>
              <w:rPr>
                <w:szCs w:val="28"/>
              </w:rPr>
            </w:pPr>
            <w:bookmarkStart w:id="665" w:name="_Toc290375370"/>
            <w:r>
              <w:t>09</w:t>
            </w:r>
            <w:r w:rsidR="00B707AD" w:rsidRPr="00D146DB">
              <w:t>. Genomföring med skyddsplåt</w:t>
            </w:r>
            <w:bookmarkEnd w:id="665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296A7DDC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DABBD29" w14:textId="77777777" w:rsidR="00B707AD" w:rsidRPr="00F4748B" w:rsidRDefault="00B707A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8"/>
          <w:szCs w:val="8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</w:tblGrid>
      <w:tr w:rsidR="00B707AD" w:rsidRPr="00D146DB" w14:paraId="696C0843" w14:textId="77777777" w:rsidTr="00D146DB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bookmarkStart w:id="666" w:name="Kryss1040"/>
          <w:p w14:paraId="3084959A" w14:textId="77777777" w:rsidR="00B707AD" w:rsidRPr="00D146DB" w:rsidRDefault="00382FD4" w:rsidP="00D146DB">
            <w:pPr>
              <w:pStyle w:val="1515"/>
              <w:tabs>
                <w:tab w:val="left" w:pos="1560"/>
                <w:tab w:val="left" w:pos="2552"/>
                <w:tab w:val="left" w:pos="3402"/>
              </w:tabs>
              <w:ind w:left="0" w:right="-145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6"/>
            <w:r w:rsidR="00B707A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</w:t>
            </w:r>
            <w:r w:rsidR="00B707AD" w:rsidRPr="00D146DB">
              <w:rPr>
                <w:rFonts w:ascii="Arial" w:hAnsi="Arial"/>
                <w:position w:val="-2"/>
                <w:sz w:val="20"/>
              </w:rPr>
              <w:t>aktuellt avsnitt</w:t>
            </w:r>
          </w:p>
        </w:tc>
      </w:tr>
    </w:tbl>
    <w:p w14:paraId="7085F1F1" w14:textId="77777777" w:rsidR="00340CF3" w:rsidRPr="00002331" w:rsidRDefault="00340CF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806A6" w:rsidRPr="00D146DB" w14:paraId="30BCD612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5D9F9133" w14:textId="77777777" w:rsidR="008806A6" w:rsidRPr="00D146DB" w:rsidRDefault="008806A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09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4D924C09" w14:textId="77777777" w:rsidR="008806A6" w:rsidRPr="00D146DB" w:rsidRDefault="008806A6" w:rsidP="000214CB">
            <w:pPr>
              <w:pStyle w:val="Kontrollpunkt"/>
            </w:pPr>
            <w:r w:rsidRPr="00D146DB">
              <w:t>Öppning i omslu</w:t>
            </w:r>
            <w:r>
              <w:t>tande stomme har genomföring för</w:t>
            </w:r>
            <w:r w:rsidRPr="00D146DB">
              <w:t xml:space="preserve"> skyddsplåt.</w:t>
            </w:r>
          </w:p>
        </w:tc>
        <w:tc>
          <w:tcPr>
            <w:tcW w:w="742" w:type="dxa"/>
          </w:tcPr>
          <w:p w14:paraId="007BCE70" w14:textId="77777777" w:rsidR="008806A6" w:rsidRPr="00CB5B6B" w:rsidRDefault="008806A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8AB5802" w14:textId="77777777" w:rsidR="008806A6" w:rsidRPr="00D146DB" w:rsidRDefault="008806A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667" w:name="Kryss508"/>
        <w:tc>
          <w:tcPr>
            <w:tcW w:w="1320" w:type="dxa"/>
            <w:vMerge w:val="restart"/>
          </w:tcPr>
          <w:p w14:paraId="505C1CD8" w14:textId="77777777" w:rsidR="008806A6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7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68" w:name="Kryss509"/>
          <w:p w14:paraId="78CB60D2" w14:textId="77777777" w:rsidR="008806A6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8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69" w:name="Kryss510"/>
          <w:p w14:paraId="2D4E526C" w14:textId="77777777" w:rsidR="008806A6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69"/>
            <w:r w:rsidR="008806A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806A6" w:rsidRPr="00D146DB" w14:paraId="61E01B47" w14:textId="77777777" w:rsidTr="00961367">
        <w:trPr>
          <w:trHeight w:val="304"/>
        </w:trPr>
        <w:tc>
          <w:tcPr>
            <w:tcW w:w="709" w:type="dxa"/>
            <w:vMerge/>
          </w:tcPr>
          <w:p w14:paraId="576D4C66" w14:textId="77777777" w:rsidR="008806A6" w:rsidRPr="00D146DB" w:rsidRDefault="008806A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718D96C" w14:textId="77777777" w:rsidR="008806A6" w:rsidRPr="00D146DB" w:rsidRDefault="008806A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F59BB15" w14:textId="77777777" w:rsidR="008806A6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06AECF9" w14:textId="77777777" w:rsidR="008806A6" w:rsidRPr="00D146DB" w:rsidRDefault="008806A6" w:rsidP="008806A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111C5DA" w14:textId="77777777" w:rsidR="008806A6" w:rsidRPr="00D146DB" w:rsidRDefault="008806A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D835FE3" w14:textId="77777777" w:rsidR="007D235C" w:rsidRPr="00002331" w:rsidRDefault="007D235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0759ACAF" w14:textId="77777777" w:rsidTr="007251A1">
        <w:tc>
          <w:tcPr>
            <w:tcW w:w="1080" w:type="dxa"/>
          </w:tcPr>
          <w:bookmarkStart w:id="670" w:name="Kryss1041"/>
          <w:p w14:paraId="64027349" w14:textId="77777777" w:rsidR="007251A1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0"/>
            <w:r w:rsidR="007251A1">
              <w:rPr>
                <w:rFonts w:ascii="Arial" w:hAnsi="Arial"/>
                <w:sz w:val="20"/>
              </w:rPr>
              <w:t xml:space="preserve"> 09</w:t>
            </w:r>
            <w:r w:rsidR="007251A1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4D0DA00B" w14:textId="77777777" w:rsidR="007251A1" w:rsidRPr="00D146DB" w:rsidRDefault="007251A1" w:rsidP="00B83EB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Öppning i </w:t>
            </w:r>
            <w:r>
              <w:rPr>
                <w:rFonts w:ascii="Arial" w:hAnsi="Arial"/>
                <w:sz w:val="20"/>
              </w:rPr>
              <w:t>omslutande tak har inte genomföring för</w:t>
            </w:r>
            <w:r w:rsidRPr="00D146DB">
              <w:rPr>
                <w:rFonts w:ascii="Arial" w:hAnsi="Arial"/>
                <w:sz w:val="20"/>
              </w:rPr>
              <w:t xml:space="preserve"> skyddsplåt.</w:t>
            </w:r>
          </w:p>
        </w:tc>
        <w:tc>
          <w:tcPr>
            <w:tcW w:w="1334" w:type="dxa"/>
          </w:tcPr>
          <w:p w14:paraId="1EC1AEC0" w14:textId="77777777" w:rsidR="007251A1" w:rsidRPr="00D146DB" w:rsidRDefault="007251A1" w:rsidP="00B83EB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407E50D7" w14:textId="77777777" w:rsidTr="00D146DB">
        <w:trPr>
          <w:trHeight w:val="80"/>
        </w:trPr>
        <w:tc>
          <w:tcPr>
            <w:tcW w:w="1080" w:type="dxa"/>
          </w:tcPr>
          <w:p w14:paraId="16425A24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A88E322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1EC02BD6" w14:textId="77777777" w:rsidTr="008B6757">
        <w:trPr>
          <w:trHeight w:val="510"/>
        </w:trPr>
        <w:tc>
          <w:tcPr>
            <w:tcW w:w="1080" w:type="dxa"/>
          </w:tcPr>
          <w:p w14:paraId="48F01881" w14:textId="77777777" w:rsidR="008B6757" w:rsidRPr="00D146DB" w:rsidRDefault="008B675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DE8E2E2" w14:textId="77777777" w:rsidR="008B6757" w:rsidRPr="00D146DB" w:rsidRDefault="008B6757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Igensättning enligt typlösning </w:t>
            </w:r>
            <w:r>
              <w:rPr>
                <w:rFonts w:ascii="Arial" w:hAnsi="Arial"/>
                <w:sz w:val="20"/>
              </w:rPr>
              <w:t xml:space="preserve">T09-102 </w:t>
            </w:r>
            <w:r w:rsidRPr="00D146DB">
              <w:rPr>
                <w:rFonts w:ascii="Arial" w:hAnsi="Arial"/>
                <w:sz w:val="20"/>
              </w:rPr>
              <w:t>skall anordnas</w:t>
            </w:r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BFA9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0497BC8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E1E62C6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D5E656B" w14:textId="77777777" w:rsidR="00A421FD" w:rsidRDefault="00A421F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11C41E53" w14:textId="77777777" w:rsidTr="007251A1">
        <w:tc>
          <w:tcPr>
            <w:tcW w:w="1080" w:type="dxa"/>
          </w:tcPr>
          <w:bookmarkStart w:id="671" w:name="Kryss1042"/>
          <w:p w14:paraId="396587F2" w14:textId="77777777" w:rsidR="007251A1" w:rsidRPr="00D146DB" w:rsidRDefault="00382FD4" w:rsidP="00FB195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1"/>
            <w:r w:rsidR="007251A1">
              <w:rPr>
                <w:rFonts w:ascii="Arial" w:hAnsi="Arial"/>
                <w:sz w:val="20"/>
              </w:rPr>
              <w:t xml:space="preserve"> 09</w:t>
            </w:r>
            <w:r w:rsidR="007251A1" w:rsidRPr="00D146DB">
              <w:rPr>
                <w:rFonts w:ascii="Arial" w:hAnsi="Arial"/>
                <w:sz w:val="20"/>
              </w:rPr>
              <w:t>a-</w:t>
            </w:r>
            <w:r w:rsidR="007251A1">
              <w:rPr>
                <w:rFonts w:ascii="Arial" w:hAnsi="Arial"/>
                <w:sz w:val="20"/>
              </w:rPr>
              <w:t>2</w:t>
            </w:r>
          </w:p>
        </w:tc>
        <w:tc>
          <w:tcPr>
            <w:tcW w:w="5026" w:type="dxa"/>
          </w:tcPr>
          <w:p w14:paraId="071D3319" w14:textId="77777777" w:rsidR="007251A1" w:rsidRPr="00D146DB" w:rsidRDefault="007251A1" w:rsidP="00B83EB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Mindre ö</w:t>
            </w:r>
            <w:r w:rsidRPr="00D146DB">
              <w:rPr>
                <w:rFonts w:ascii="Arial" w:hAnsi="Arial"/>
                <w:sz w:val="20"/>
              </w:rPr>
              <w:t xml:space="preserve">ppning i </w:t>
            </w:r>
            <w:r>
              <w:rPr>
                <w:rFonts w:ascii="Arial" w:hAnsi="Arial"/>
                <w:sz w:val="20"/>
              </w:rPr>
              <w:t>omslutande vägg har inte genomföring för</w:t>
            </w:r>
            <w:r w:rsidRPr="00D146DB">
              <w:rPr>
                <w:rFonts w:ascii="Arial" w:hAnsi="Arial"/>
                <w:sz w:val="20"/>
              </w:rPr>
              <w:t xml:space="preserve"> skyddsplåt.</w:t>
            </w:r>
          </w:p>
        </w:tc>
        <w:tc>
          <w:tcPr>
            <w:tcW w:w="1334" w:type="dxa"/>
          </w:tcPr>
          <w:p w14:paraId="063DF3F1" w14:textId="77777777" w:rsidR="007251A1" w:rsidRPr="00D146DB" w:rsidRDefault="007251A1" w:rsidP="00B83EB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83EBF" w:rsidRPr="00D146DB" w14:paraId="18967CC6" w14:textId="77777777" w:rsidTr="00FB1958">
        <w:trPr>
          <w:trHeight w:val="80"/>
        </w:trPr>
        <w:tc>
          <w:tcPr>
            <w:tcW w:w="1080" w:type="dxa"/>
          </w:tcPr>
          <w:p w14:paraId="2BCC0B5A" w14:textId="77777777" w:rsidR="00B83EBF" w:rsidRPr="00D146DB" w:rsidRDefault="00B83EBF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DDC542F" w14:textId="77777777" w:rsidR="00B83EBF" w:rsidRPr="00D146DB" w:rsidRDefault="00B83EBF" w:rsidP="00FB195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29CE5008" w14:textId="77777777" w:rsidTr="008B6757">
        <w:trPr>
          <w:trHeight w:val="510"/>
        </w:trPr>
        <w:tc>
          <w:tcPr>
            <w:tcW w:w="1080" w:type="dxa"/>
          </w:tcPr>
          <w:p w14:paraId="603D6868" w14:textId="77777777" w:rsidR="008B6757" w:rsidRPr="00D146DB" w:rsidRDefault="008B6757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EDB4BA1" w14:textId="77777777" w:rsidR="008B6757" w:rsidRPr="00D146DB" w:rsidRDefault="008B6757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Igensättning enligt typlösning </w:t>
            </w:r>
            <w:r>
              <w:rPr>
                <w:rFonts w:ascii="Arial" w:hAnsi="Arial"/>
                <w:sz w:val="20"/>
              </w:rPr>
              <w:t>T09-103</w:t>
            </w:r>
            <w:r w:rsidRPr="00D146DB">
              <w:rPr>
                <w:rFonts w:ascii="Arial" w:hAnsi="Arial"/>
                <w:sz w:val="20"/>
              </w:rPr>
              <w:t xml:space="preserve"> skall anordnas</w:t>
            </w:r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1DE8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6150C86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08E2FD8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AE0FF39" w14:textId="77777777" w:rsidR="008B6757" w:rsidRDefault="008B6757" w:rsidP="00083F0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20822840" w14:textId="77777777" w:rsidTr="007251A1">
        <w:tc>
          <w:tcPr>
            <w:tcW w:w="1080" w:type="dxa"/>
          </w:tcPr>
          <w:bookmarkStart w:id="672" w:name="Kryss1043"/>
          <w:p w14:paraId="54AC1003" w14:textId="77777777" w:rsidR="007251A1" w:rsidRPr="00D146DB" w:rsidRDefault="00382FD4" w:rsidP="005C6230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2"/>
            <w:r w:rsidR="007251A1">
              <w:rPr>
                <w:rFonts w:ascii="Arial" w:hAnsi="Arial"/>
                <w:sz w:val="20"/>
              </w:rPr>
              <w:t xml:space="preserve"> 09</w:t>
            </w:r>
            <w:r w:rsidR="007251A1" w:rsidRPr="00D146DB">
              <w:rPr>
                <w:rFonts w:ascii="Arial" w:hAnsi="Arial"/>
                <w:sz w:val="20"/>
              </w:rPr>
              <w:t>a-</w:t>
            </w:r>
            <w:r w:rsidR="007251A1">
              <w:rPr>
                <w:rFonts w:ascii="Arial" w:hAnsi="Arial"/>
                <w:sz w:val="20"/>
              </w:rPr>
              <w:t>3</w:t>
            </w:r>
          </w:p>
        </w:tc>
        <w:tc>
          <w:tcPr>
            <w:tcW w:w="5026" w:type="dxa"/>
          </w:tcPr>
          <w:p w14:paraId="67EF28EA" w14:textId="77777777" w:rsidR="007251A1" w:rsidRPr="00D146DB" w:rsidRDefault="007251A1" w:rsidP="005C62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Större ö</w:t>
            </w:r>
            <w:r w:rsidRPr="00D146DB">
              <w:rPr>
                <w:rFonts w:ascii="Arial" w:hAnsi="Arial"/>
                <w:sz w:val="20"/>
              </w:rPr>
              <w:t xml:space="preserve">ppning i </w:t>
            </w:r>
            <w:r>
              <w:rPr>
                <w:rFonts w:ascii="Arial" w:hAnsi="Arial"/>
                <w:sz w:val="20"/>
              </w:rPr>
              <w:t>omslutande vägg har inte genomföring för</w:t>
            </w:r>
            <w:r w:rsidRPr="00D146DB">
              <w:rPr>
                <w:rFonts w:ascii="Arial" w:hAnsi="Arial"/>
                <w:sz w:val="20"/>
              </w:rPr>
              <w:t xml:space="preserve"> skyddsplåt.</w:t>
            </w:r>
          </w:p>
        </w:tc>
        <w:tc>
          <w:tcPr>
            <w:tcW w:w="1334" w:type="dxa"/>
          </w:tcPr>
          <w:p w14:paraId="5D019370" w14:textId="77777777" w:rsidR="007251A1" w:rsidRPr="00D146DB" w:rsidRDefault="007251A1" w:rsidP="005C62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83F0A" w:rsidRPr="00D146DB" w14:paraId="06A65660" w14:textId="77777777" w:rsidTr="005C6230">
        <w:trPr>
          <w:trHeight w:val="80"/>
        </w:trPr>
        <w:tc>
          <w:tcPr>
            <w:tcW w:w="1080" w:type="dxa"/>
          </w:tcPr>
          <w:p w14:paraId="3C4EDCB1" w14:textId="77777777" w:rsidR="00083F0A" w:rsidRPr="00D146DB" w:rsidRDefault="00083F0A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8754A0B" w14:textId="77777777" w:rsidR="00083F0A" w:rsidRPr="00D146DB" w:rsidRDefault="00083F0A" w:rsidP="005C623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D146DB" w14:paraId="4E579E83" w14:textId="77777777" w:rsidTr="008B6757">
        <w:trPr>
          <w:trHeight w:val="510"/>
        </w:trPr>
        <w:tc>
          <w:tcPr>
            <w:tcW w:w="1080" w:type="dxa"/>
          </w:tcPr>
          <w:p w14:paraId="364C5434" w14:textId="77777777" w:rsidR="008B6757" w:rsidRPr="00D146DB" w:rsidRDefault="008B6757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94712A1" w14:textId="77777777" w:rsidR="008B6757" w:rsidRPr="00D146DB" w:rsidRDefault="008B6757" w:rsidP="005C623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</w:t>
            </w:r>
            <w:r>
              <w:rPr>
                <w:rFonts w:ascii="Arial" w:hAnsi="Arial"/>
                <w:sz w:val="20"/>
              </w:rPr>
              <w:t xml:space="preserve"> Igensättning enligt typlösning T09-104</w:t>
            </w:r>
            <w:r w:rsidRPr="00D146DB">
              <w:rPr>
                <w:rFonts w:ascii="Arial" w:hAnsi="Arial"/>
                <w:sz w:val="20"/>
              </w:rPr>
              <w:t xml:space="preserve"> skall anordnas</w:t>
            </w:r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65C2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F2690F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93B370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268E4BB" w14:textId="77777777" w:rsidR="000E42BF" w:rsidRDefault="000E42BF" w:rsidP="00CB5B6B">
      <w:pPr>
        <w:pStyle w:val="1515"/>
        <w:rPr>
          <w:rFonts w:ascii="Arial" w:hAnsi="Arial"/>
          <w:sz w:val="20"/>
        </w:rPr>
      </w:pPr>
    </w:p>
    <w:p w14:paraId="5D1B84F1" w14:textId="77777777" w:rsidR="00972927" w:rsidRPr="00A421FD" w:rsidRDefault="000E42BF" w:rsidP="00CB5B6B">
      <w:pPr>
        <w:pStyle w:val="1515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F2475" w:rsidRPr="00D146DB" w14:paraId="5B2EDC61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03C7F56F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09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291F5BAC" w14:textId="77777777" w:rsidR="008F2475" w:rsidRPr="00D146DB" w:rsidRDefault="008F2475" w:rsidP="000214CB">
            <w:pPr>
              <w:pStyle w:val="Kontrollpunkt"/>
            </w:pPr>
            <w:r>
              <w:t>Genomföring för</w:t>
            </w:r>
            <w:r w:rsidRPr="00D146DB">
              <w:t xml:space="preserve"> skyddsplåt är av godkänd typ.</w:t>
            </w:r>
          </w:p>
        </w:tc>
        <w:tc>
          <w:tcPr>
            <w:tcW w:w="742" w:type="dxa"/>
          </w:tcPr>
          <w:p w14:paraId="330C9FBD" w14:textId="77777777" w:rsidR="008F2475" w:rsidRPr="00CB5B6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658EFBA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673" w:name="Kryss511"/>
        <w:tc>
          <w:tcPr>
            <w:tcW w:w="1320" w:type="dxa"/>
            <w:vMerge w:val="restart"/>
          </w:tcPr>
          <w:p w14:paraId="1CF172C9" w14:textId="77777777" w:rsidR="008F247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3"/>
            <w:r w:rsidR="008F247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74" w:name="Kryss512"/>
          <w:p w14:paraId="75CD560B" w14:textId="77777777" w:rsidR="008F247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4"/>
            <w:r w:rsidR="008F247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75" w:name="Kryss513"/>
          <w:p w14:paraId="616AD9B5" w14:textId="77777777" w:rsidR="008F247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5"/>
            <w:r w:rsidR="008F247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F2475" w:rsidRPr="00D146DB" w14:paraId="0725B162" w14:textId="77777777" w:rsidTr="00961367">
        <w:trPr>
          <w:trHeight w:val="304"/>
        </w:trPr>
        <w:tc>
          <w:tcPr>
            <w:tcW w:w="709" w:type="dxa"/>
            <w:vMerge/>
          </w:tcPr>
          <w:p w14:paraId="2FC95719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A1F1619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59FA9E0" w14:textId="77777777" w:rsidR="008F2475" w:rsidRDefault="008F2475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944ECB1" w14:textId="77777777" w:rsidR="008F2475" w:rsidRPr="00D146DB" w:rsidRDefault="008F2475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438EE96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C12BB9E" w14:textId="77777777" w:rsidR="007D235C" w:rsidRPr="00002331" w:rsidRDefault="007D235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AD2B3A" w14:paraId="29AFAA01" w14:textId="77777777" w:rsidTr="007251A1">
        <w:tc>
          <w:tcPr>
            <w:tcW w:w="1080" w:type="dxa"/>
          </w:tcPr>
          <w:bookmarkStart w:id="676" w:name="Kryss1044"/>
          <w:p w14:paraId="05B46D06" w14:textId="77777777" w:rsidR="007251A1" w:rsidRPr="00AD2B3A" w:rsidRDefault="00382FD4" w:rsidP="00B83EB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6"/>
            <w:r w:rsidR="007251A1" w:rsidRPr="00AD2B3A">
              <w:rPr>
                <w:rFonts w:ascii="Arial" w:hAnsi="Arial"/>
                <w:sz w:val="20"/>
              </w:rPr>
              <w:t xml:space="preserve"> 09b-1</w:t>
            </w:r>
          </w:p>
        </w:tc>
        <w:tc>
          <w:tcPr>
            <w:tcW w:w="5026" w:type="dxa"/>
          </w:tcPr>
          <w:p w14:paraId="75C743BC" w14:textId="77777777" w:rsidR="007251A1" w:rsidRPr="00AD2B3A" w:rsidRDefault="007251A1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Fel: Genomföring för skyddsplåt i omslutande tak är inte av godkänd typ.</w:t>
            </w:r>
          </w:p>
        </w:tc>
        <w:tc>
          <w:tcPr>
            <w:tcW w:w="1334" w:type="dxa"/>
          </w:tcPr>
          <w:p w14:paraId="787E8B37" w14:textId="77777777" w:rsidR="007251A1" w:rsidRPr="00AD2B3A" w:rsidRDefault="007251A1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AD2B3A" w14:paraId="361BDB80" w14:textId="77777777" w:rsidTr="00D146DB">
        <w:trPr>
          <w:trHeight w:val="80"/>
        </w:trPr>
        <w:tc>
          <w:tcPr>
            <w:tcW w:w="1080" w:type="dxa"/>
          </w:tcPr>
          <w:p w14:paraId="5319A6ED" w14:textId="77777777" w:rsidR="007D235C" w:rsidRPr="00AD2B3A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A25C5A4" w14:textId="77777777" w:rsidR="007D235C" w:rsidRPr="00AD2B3A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6757" w:rsidRPr="00AD2B3A" w14:paraId="1919E897" w14:textId="77777777" w:rsidTr="008B6757">
        <w:trPr>
          <w:trHeight w:val="510"/>
        </w:trPr>
        <w:tc>
          <w:tcPr>
            <w:tcW w:w="1080" w:type="dxa"/>
          </w:tcPr>
          <w:p w14:paraId="65C09CCF" w14:textId="77777777" w:rsidR="008B6757" w:rsidRPr="00AD2B3A" w:rsidRDefault="008B675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94C8CD7" w14:textId="77777777" w:rsidR="008B6757" w:rsidRPr="00AD2B3A" w:rsidRDefault="008B6757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Åtgärd: Ny genomföring för skyddsplåt anordnas enligt typlösning T09-102.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CD33" w14:textId="77777777" w:rsidR="008B6757" w:rsidRDefault="008B675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AD2B3A">
              <w:rPr>
                <w:rFonts w:ascii="Arial" w:hAnsi="Arial"/>
                <w:sz w:val="16"/>
                <w:szCs w:val="16"/>
              </w:rPr>
              <w:t>Mängd:</w:t>
            </w:r>
          </w:p>
          <w:p w14:paraId="0AA4071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1B147BC" w14:textId="77777777" w:rsidR="00FC2DE6" w:rsidRPr="00AD2B3A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1FCB4E9" w14:textId="77777777" w:rsidR="008B6757" w:rsidRPr="00AD2B3A" w:rsidRDefault="008B675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AD2B3A" w14:paraId="1DAA1420" w14:textId="77777777" w:rsidTr="007251A1">
        <w:tc>
          <w:tcPr>
            <w:tcW w:w="1080" w:type="dxa"/>
          </w:tcPr>
          <w:bookmarkStart w:id="677" w:name="Kryss1045"/>
          <w:p w14:paraId="26B51022" w14:textId="77777777" w:rsidR="007251A1" w:rsidRPr="00AD2B3A" w:rsidRDefault="00382FD4" w:rsidP="00FB195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7"/>
            <w:r w:rsidR="007251A1" w:rsidRPr="00AD2B3A">
              <w:rPr>
                <w:rFonts w:ascii="Arial" w:hAnsi="Arial"/>
                <w:sz w:val="20"/>
              </w:rPr>
              <w:t xml:space="preserve"> 09</w:t>
            </w:r>
            <w:r w:rsidR="006B6BE4" w:rsidRPr="00AD2B3A">
              <w:rPr>
                <w:rFonts w:ascii="Arial" w:hAnsi="Arial"/>
                <w:sz w:val="20"/>
              </w:rPr>
              <w:t>b-2</w:t>
            </w:r>
          </w:p>
        </w:tc>
        <w:tc>
          <w:tcPr>
            <w:tcW w:w="5026" w:type="dxa"/>
          </w:tcPr>
          <w:p w14:paraId="0B38B8C1" w14:textId="77777777" w:rsidR="007251A1" w:rsidRPr="00AD2B3A" w:rsidRDefault="007251A1" w:rsidP="00083F0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Fel: Mindre genomföring för skyddsplåt i omslutande vägg är inte av godkänd typ.</w:t>
            </w:r>
          </w:p>
        </w:tc>
        <w:tc>
          <w:tcPr>
            <w:tcW w:w="1334" w:type="dxa"/>
          </w:tcPr>
          <w:p w14:paraId="1A1473C5" w14:textId="77777777" w:rsidR="007251A1" w:rsidRPr="00AD2B3A" w:rsidRDefault="007251A1" w:rsidP="00083F0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83EBF" w:rsidRPr="00AD2B3A" w14:paraId="3B7CCA28" w14:textId="77777777" w:rsidTr="00FB1958">
        <w:trPr>
          <w:trHeight w:val="80"/>
        </w:trPr>
        <w:tc>
          <w:tcPr>
            <w:tcW w:w="1080" w:type="dxa"/>
          </w:tcPr>
          <w:p w14:paraId="20D2D503" w14:textId="77777777" w:rsidR="00B83EBF" w:rsidRPr="00AD2B3A" w:rsidRDefault="00B83EBF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3428F35" w14:textId="77777777" w:rsidR="00B83EBF" w:rsidRPr="00AD2B3A" w:rsidRDefault="00B83EBF" w:rsidP="00FB195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55AED" w:rsidRPr="00AD2B3A" w14:paraId="1FF9F176" w14:textId="77777777" w:rsidTr="00755AED">
        <w:trPr>
          <w:trHeight w:val="510"/>
        </w:trPr>
        <w:tc>
          <w:tcPr>
            <w:tcW w:w="1080" w:type="dxa"/>
          </w:tcPr>
          <w:p w14:paraId="3D643B92" w14:textId="77777777" w:rsidR="00755AED" w:rsidRPr="00AD2B3A" w:rsidRDefault="00755AED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94E1E1D" w14:textId="77777777" w:rsidR="00755AED" w:rsidRPr="00AD2B3A" w:rsidRDefault="00755AED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Åtgärd: Ny genomföring för skyddsplåt anordnas enligt typlösning T09-103.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22B7" w14:textId="77777777" w:rsidR="00755AED" w:rsidRDefault="00755AE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AD2B3A">
              <w:rPr>
                <w:rFonts w:ascii="Arial" w:hAnsi="Arial"/>
                <w:sz w:val="16"/>
                <w:szCs w:val="16"/>
              </w:rPr>
              <w:t>Mängd:</w:t>
            </w:r>
          </w:p>
          <w:p w14:paraId="1BCE9AB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011A529" w14:textId="77777777" w:rsidR="00FC2DE6" w:rsidRPr="00AD2B3A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2B0EDFE" w14:textId="77777777" w:rsidR="00083F0A" w:rsidRPr="00AD2B3A" w:rsidRDefault="00083F0A" w:rsidP="00083F0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AD2B3A" w14:paraId="32C4F90D" w14:textId="77777777" w:rsidTr="007251A1">
        <w:tc>
          <w:tcPr>
            <w:tcW w:w="1080" w:type="dxa"/>
          </w:tcPr>
          <w:bookmarkStart w:id="678" w:name="Kryss1046"/>
          <w:p w14:paraId="68A716F7" w14:textId="77777777" w:rsidR="007251A1" w:rsidRPr="00AD2B3A" w:rsidRDefault="00382FD4" w:rsidP="005C6230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8"/>
            <w:r w:rsidR="007251A1" w:rsidRPr="00AD2B3A">
              <w:rPr>
                <w:rFonts w:ascii="Arial" w:hAnsi="Arial"/>
                <w:sz w:val="20"/>
              </w:rPr>
              <w:t xml:space="preserve"> 09b-</w:t>
            </w:r>
            <w:r w:rsidR="006B6BE4" w:rsidRPr="00AD2B3A">
              <w:rPr>
                <w:rFonts w:ascii="Arial" w:hAnsi="Arial"/>
                <w:sz w:val="20"/>
              </w:rPr>
              <w:t>3</w:t>
            </w:r>
          </w:p>
        </w:tc>
        <w:tc>
          <w:tcPr>
            <w:tcW w:w="5026" w:type="dxa"/>
          </w:tcPr>
          <w:p w14:paraId="6D28FEEF" w14:textId="77777777" w:rsidR="007251A1" w:rsidRPr="00AD2B3A" w:rsidRDefault="007251A1" w:rsidP="00083F0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Fel: Större genomföring för skyddsplåt i omslutande vägg är inte av godkänd typ.</w:t>
            </w:r>
          </w:p>
        </w:tc>
        <w:tc>
          <w:tcPr>
            <w:tcW w:w="1334" w:type="dxa"/>
          </w:tcPr>
          <w:p w14:paraId="58C904AB" w14:textId="77777777" w:rsidR="007251A1" w:rsidRPr="00AD2B3A" w:rsidRDefault="007251A1" w:rsidP="00083F0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83F0A" w:rsidRPr="00AD2B3A" w14:paraId="3FCE6F6A" w14:textId="77777777" w:rsidTr="005C6230">
        <w:trPr>
          <w:trHeight w:val="80"/>
        </w:trPr>
        <w:tc>
          <w:tcPr>
            <w:tcW w:w="1080" w:type="dxa"/>
          </w:tcPr>
          <w:p w14:paraId="499334E6" w14:textId="77777777" w:rsidR="00083F0A" w:rsidRPr="00AD2B3A" w:rsidRDefault="00083F0A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F6138D7" w14:textId="77777777" w:rsidR="00083F0A" w:rsidRPr="00AD2B3A" w:rsidRDefault="00083F0A" w:rsidP="005C623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55AED" w:rsidRPr="00D146DB" w14:paraId="1F532C4E" w14:textId="77777777" w:rsidTr="00755AED">
        <w:trPr>
          <w:trHeight w:val="510"/>
        </w:trPr>
        <w:tc>
          <w:tcPr>
            <w:tcW w:w="1080" w:type="dxa"/>
          </w:tcPr>
          <w:p w14:paraId="6D951125" w14:textId="77777777" w:rsidR="00755AED" w:rsidRPr="00AD2B3A" w:rsidRDefault="00755AED" w:rsidP="005C6230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ABF97E7" w14:textId="77777777" w:rsidR="00755AED" w:rsidRPr="00AD2B3A" w:rsidRDefault="00755AED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Åtgärd: Ny genomföring för skyddsplåt anordnas enligt typlösning T09-104.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3C47" w14:textId="77777777" w:rsidR="00755AED" w:rsidRDefault="00755AE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AD2B3A">
              <w:rPr>
                <w:rFonts w:ascii="Arial" w:hAnsi="Arial"/>
                <w:sz w:val="16"/>
                <w:szCs w:val="16"/>
              </w:rPr>
              <w:t>Mängd:</w:t>
            </w:r>
          </w:p>
          <w:p w14:paraId="0F9C54F3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73AA24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4D75E50" w14:textId="77777777" w:rsidR="007251A1" w:rsidRDefault="007251A1" w:rsidP="00B83E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F2475" w:rsidRPr="00D146DB" w14:paraId="1A639248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654A02D2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09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635B115F" w14:textId="77777777" w:rsidR="008F2475" w:rsidRPr="009D5B07" w:rsidRDefault="008F2475" w:rsidP="000214CB">
            <w:pPr>
              <w:pStyle w:val="Kontrollpunkt"/>
              <w:rPr>
                <w:highlight w:val="yellow"/>
              </w:rPr>
            </w:pPr>
            <w:r w:rsidRPr="00C25773">
              <w:t>Genomföring är riktigt ingjuten</w:t>
            </w:r>
            <w:r w:rsidR="009D5B07" w:rsidRPr="00C25773">
              <w:t>, rost</w:t>
            </w:r>
            <w:r w:rsidR="009D5B07" w:rsidRPr="00C25773">
              <w:softHyphen/>
              <w:t>skyddsbehandlad och utan rostangrepp</w:t>
            </w:r>
            <w:r w:rsidRPr="00C25773">
              <w:t>.</w:t>
            </w:r>
          </w:p>
        </w:tc>
        <w:tc>
          <w:tcPr>
            <w:tcW w:w="742" w:type="dxa"/>
          </w:tcPr>
          <w:p w14:paraId="37B6569C" w14:textId="77777777" w:rsidR="008F2475" w:rsidRPr="00CB5B6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9256421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679" w:name="Kryss514"/>
        <w:tc>
          <w:tcPr>
            <w:tcW w:w="1320" w:type="dxa"/>
            <w:vMerge w:val="restart"/>
          </w:tcPr>
          <w:p w14:paraId="5A7F2E70" w14:textId="77777777" w:rsidR="008F247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79"/>
            <w:r w:rsidR="008F247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80" w:name="Kryss515"/>
          <w:p w14:paraId="5C256078" w14:textId="77777777" w:rsidR="008F247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0"/>
            <w:r w:rsidR="008F247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81" w:name="Kryss516"/>
          <w:p w14:paraId="20F2B702" w14:textId="77777777" w:rsidR="008F247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1"/>
            <w:r w:rsidR="008F247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F2475" w:rsidRPr="00D146DB" w14:paraId="1DEBD01A" w14:textId="77777777" w:rsidTr="00961367">
        <w:trPr>
          <w:trHeight w:val="304"/>
        </w:trPr>
        <w:tc>
          <w:tcPr>
            <w:tcW w:w="709" w:type="dxa"/>
            <w:vMerge/>
          </w:tcPr>
          <w:p w14:paraId="78EFA3BA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C691307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60BC226" w14:textId="77777777" w:rsidR="008F2475" w:rsidRDefault="008F2475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C23CDAD" w14:textId="77777777" w:rsidR="008F2475" w:rsidRPr="00D146DB" w:rsidRDefault="008F2475" w:rsidP="008F247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4961D38" w14:textId="77777777" w:rsidR="008F2475" w:rsidRPr="00D146DB" w:rsidRDefault="008F247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A9B385A" w14:textId="77777777" w:rsidR="007D235C" w:rsidRPr="00002331" w:rsidRDefault="007D235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2F64F962" w14:textId="77777777" w:rsidTr="007251A1">
        <w:tc>
          <w:tcPr>
            <w:tcW w:w="1080" w:type="dxa"/>
          </w:tcPr>
          <w:bookmarkStart w:id="682" w:name="Kryss1047"/>
          <w:p w14:paraId="2FCDDCC4" w14:textId="77777777" w:rsidR="007251A1" w:rsidRPr="00D146DB" w:rsidRDefault="00382FD4" w:rsidP="00FC3E8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2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</w:t>
            </w:r>
            <w:r w:rsidR="007251A1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079B1FA7" w14:textId="77777777" w:rsidR="007251A1" w:rsidRPr="00D146DB" w:rsidRDefault="007251A1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Håligheter mellan genomföring och betong finns.</w:t>
            </w:r>
          </w:p>
        </w:tc>
        <w:tc>
          <w:tcPr>
            <w:tcW w:w="1334" w:type="dxa"/>
          </w:tcPr>
          <w:p w14:paraId="6519F1FA" w14:textId="77777777" w:rsidR="007251A1" w:rsidRPr="00D146DB" w:rsidRDefault="007251A1" w:rsidP="008F247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72E882EC" w14:textId="77777777" w:rsidTr="00D146DB">
        <w:trPr>
          <w:trHeight w:val="80"/>
        </w:trPr>
        <w:tc>
          <w:tcPr>
            <w:tcW w:w="1080" w:type="dxa"/>
          </w:tcPr>
          <w:p w14:paraId="4FBFFE37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388671D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251A1" w:rsidRPr="00D146DB" w14:paraId="2E0BDAB6" w14:textId="77777777" w:rsidTr="007251A1">
        <w:tc>
          <w:tcPr>
            <w:tcW w:w="1080" w:type="dxa"/>
          </w:tcPr>
          <w:p w14:paraId="5CF38B33" w14:textId="77777777" w:rsidR="007251A1" w:rsidRPr="00D146DB" w:rsidRDefault="007251A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62FF9EC" w14:textId="77777777" w:rsidR="007251A1" w:rsidRPr="00D146DB" w:rsidRDefault="007251A1" w:rsidP="00E9579C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Hå</w:t>
            </w:r>
            <w:r>
              <w:rPr>
                <w:rFonts w:ascii="Arial" w:hAnsi="Arial"/>
                <w:sz w:val="20"/>
              </w:rPr>
              <w:t>ligheter skall igenlagas enligt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 w:rsidR="003B08C9" w:rsidRPr="00C25773">
              <w:rPr>
                <w:rFonts w:ascii="Arial" w:hAnsi="Arial"/>
                <w:sz w:val="20"/>
              </w:rPr>
              <w:t>T12-102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99396C4" w14:textId="77777777" w:rsidR="007251A1" w:rsidRPr="00D146DB" w:rsidRDefault="007251A1" w:rsidP="00E9579C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7D23530" w14:textId="77777777" w:rsidR="007D235C" w:rsidRPr="00002331" w:rsidRDefault="007D235C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71E29CE4" w14:textId="77777777" w:rsidTr="007251A1">
        <w:tc>
          <w:tcPr>
            <w:tcW w:w="1080" w:type="dxa"/>
          </w:tcPr>
          <w:bookmarkStart w:id="683" w:name="Kryss1048"/>
          <w:p w14:paraId="764F2755" w14:textId="77777777" w:rsidR="007251A1" w:rsidRPr="00D146DB" w:rsidRDefault="00382FD4" w:rsidP="00FC3E8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3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09c-2</w:t>
            </w:r>
          </w:p>
        </w:tc>
        <w:tc>
          <w:tcPr>
            <w:tcW w:w="5026" w:type="dxa"/>
          </w:tcPr>
          <w:p w14:paraId="55A4F139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Isolering går fram mot genomföring.</w:t>
            </w:r>
          </w:p>
        </w:tc>
        <w:tc>
          <w:tcPr>
            <w:tcW w:w="1334" w:type="dxa"/>
          </w:tcPr>
          <w:p w14:paraId="33C6EF99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5C1BD645" w14:textId="77777777" w:rsidTr="00D146DB">
        <w:trPr>
          <w:trHeight w:val="80"/>
        </w:trPr>
        <w:tc>
          <w:tcPr>
            <w:tcW w:w="1080" w:type="dxa"/>
          </w:tcPr>
          <w:p w14:paraId="1DA9CEA4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6692E24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251A1" w:rsidRPr="00D146DB" w14:paraId="1699B9B6" w14:textId="77777777" w:rsidTr="007251A1">
        <w:tc>
          <w:tcPr>
            <w:tcW w:w="1080" w:type="dxa"/>
          </w:tcPr>
          <w:p w14:paraId="32F801F0" w14:textId="77777777" w:rsidR="007251A1" w:rsidRPr="00D146DB" w:rsidRDefault="007251A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F6F2B1A" w14:textId="77777777" w:rsidR="007251A1" w:rsidRPr="00D146DB" w:rsidRDefault="007251A1" w:rsidP="003D58C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Isolering skall tas bort och ny igengjutning utföras enligt typlösning</w:t>
            </w:r>
            <w:r w:rsidR="00EF5784">
              <w:rPr>
                <w:rFonts w:ascii="Arial" w:hAnsi="Arial"/>
                <w:sz w:val="20"/>
              </w:rPr>
              <w:t xml:space="preserve"> T12-102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6D57943" w14:textId="77777777" w:rsidR="007251A1" w:rsidRPr="00D146DB" w:rsidRDefault="007251A1" w:rsidP="003D58C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27641B4" w14:textId="77777777" w:rsidR="00D93676" w:rsidRDefault="00D93676" w:rsidP="009D5B0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D5B07" w:rsidRPr="009D5B07" w14:paraId="48C607E3" w14:textId="77777777" w:rsidTr="00CF537D">
        <w:tc>
          <w:tcPr>
            <w:tcW w:w="1080" w:type="dxa"/>
          </w:tcPr>
          <w:bookmarkStart w:id="684" w:name="Kryss1049"/>
          <w:p w14:paraId="2DC34DEA" w14:textId="77777777" w:rsidR="009D5B07" w:rsidRPr="009D5B07" w:rsidRDefault="00382FD4" w:rsidP="00CF537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  <w:highlight w:val="yellow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4"/>
            <w:r w:rsidR="009D5B07" w:rsidRPr="00C25773">
              <w:rPr>
                <w:rFonts w:ascii="Arial" w:hAnsi="Arial"/>
                <w:sz w:val="20"/>
              </w:rPr>
              <w:t xml:space="preserve"> 09c-3</w:t>
            </w:r>
          </w:p>
        </w:tc>
        <w:tc>
          <w:tcPr>
            <w:tcW w:w="5026" w:type="dxa"/>
          </w:tcPr>
          <w:p w14:paraId="3890D456" w14:textId="77777777" w:rsidR="009D5B07" w:rsidRPr="00C25773" w:rsidRDefault="009D5B07" w:rsidP="00CF537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C25773">
              <w:rPr>
                <w:rFonts w:ascii="Arial" w:hAnsi="Arial"/>
                <w:sz w:val="20"/>
              </w:rPr>
              <w:t>Fel: Bristande rostskyddsbehandling på genomföring.</w:t>
            </w:r>
          </w:p>
        </w:tc>
        <w:tc>
          <w:tcPr>
            <w:tcW w:w="1334" w:type="dxa"/>
          </w:tcPr>
          <w:p w14:paraId="272EC847" w14:textId="77777777" w:rsidR="009D5B07" w:rsidRPr="00C25773" w:rsidRDefault="009D5B07" w:rsidP="00CF537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D5B07" w:rsidRPr="009D5B07" w14:paraId="0EA02745" w14:textId="77777777" w:rsidTr="00CF537D">
        <w:trPr>
          <w:trHeight w:val="80"/>
        </w:trPr>
        <w:tc>
          <w:tcPr>
            <w:tcW w:w="1080" w:type="dxa"/>
          </w:tcPr>
          <w:p w14:paraId="70295CDD" w14:textId="77777777" w:rsidR="009D5B07" w:rsidRPr="009D5B07" w:rsidRDefault="009D5B07" w:rsidP="00CF537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  <w:highlight w:val="yellow"/>
              </w:rPr>
            </w:pPr>
          </w:p>
        </w:tc>
        <w:tc>
          <w:tcPr>
            <w:tcW w:w="6360" w:type="dxa"/>
            <w:gridSpan w:val="2"/>
          </w:tcPr>
          <w:p w14:paraId="7DDC7C79" w14:textId="77777777" w:rsidR="009D5B07" w:rsidRPr="00C25773" w:rsidRDefault="009D5B07" w:rsidP="00CF537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D5B07" w:rsidRPr="009D5B07" w14:paraId="56CB676D" w14:textId="77777777" w:rsidTr="00CF537D">
        <w:tc>
          <w:tcPr>
            <w:tcW w:w="1080" w:type="dxa"/>
          </w:tcPr>
          <w:p w14:paraId="310F388A" w14:textId="77777777" w:rsidR="009D5B07" w:rsidRPr="009D5B07" w:rsidRDefault="009D5B07" w:rsidP="00CF537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  <w:highlight w:val="yellow"/>
              </w:rPr>
            </w:pPr>
          </w:p>
        </w:tc>
        <w:tc>
          <w:tcPr>
            <w:tcW w:w="5026" w:type="dxa"/>
          </w:tcPr>
          <w:p w14:paraId="2FF8E1FF" w14:textId="77777777" w:rsidR="009D5B07" w:rsidRPr="009D5B07" w:rsidRDefault="009D5B07" w:rsidP="00CF537D">
            <w:pPr>
              <w:pStyle w:val="1515"/>
              <w:ind w:left="0" w:right="-108"/>
              <w:jc w:val="left"/>
              <w:rPr>
                <w:rFonts w:ascii="Arial" w:hAnsi="Arial"/>
                <w:sz w:val="20"/>
                <w:highlight w:val="yellow"/>
              </w:rPr>
            </w:pPr>
            <w:r w:rsidRPr="00C25773">
              <w:rPr>
                <w:rFonts w:ascii="Arial" w:hAnsi="Arial"/>
                <w:sz w:val="20"/>
              </w:rPr>
              <w:t>Åtgärd: Rostskyddsbehandling skall kompletteras enligt typlösning T12-105.</w:t>
            </w:r>
          </w:p>
        </w:tc>
        <w:tc>
          <w:tcPr>
            <w:tcW w:w="1334" w:type="dxa"/>
          </w:tcPr>
          <w:p w14:paraId="7A02C1A2" w14:textId="77777777" w:rsidR="009D5B07" w:rsidRPr="009D5B07" w:rsidRDefault="009D5B07" w:rsidP="00CF537D">
            <w:pPr>
              <w:pStyle w:val="1515"/>
              <w:ind w:left="0" w:right="-108"/>
              <w:jc w:val="left"/>
              <w:rPr>
                <w:rFonts w:ascii="Arial" w:hAnsi="Arial"/>
                <w:sz w:val="20"/>
                <w:highlight w:val="yellow"/>
              </w:rPr>
            </w:pPr>
          </w:p>
        </w:tc>
      </w:tr>
    </w:tbl>
    <w:p w14:paraId="544B98F0" w14:textId="77777777" w:rsidR="000271B8" w:rsidRDefault="000271B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8C5" w:rsidRPr="00D146DB" w14:paraId="5DF9B3CF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3370EF1" w14:textId="77777777" w:rsidR="003D58C5" w:rsidRPr="003D58C5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09d</w:t>
            </w:r>
          </w:p>
        </w:tc>
        <w:tc>
          <w:tcPr>
            <w:tcW w:w="4658" w:type="dxa"/>
            <w:vMerge w:val="restart"/>
          </w:tcPr>
          <w:p w14:paraId="22453900" w14:textId="77777777" w:rsidR="003D58C5" w:rsidRPr="00D146DB" w:rsidRDefault="003D58C5" w:rsidP="000214CB">
            <w:pPr>
              <w:pStyle w:val="Kontrollpunkt"/>
            </w:pPr>
            <w:r w:rsidRPr="00D146DB">
              <w:t>Skyddsplåt finns och passar till genomföring.</w:t>
            </w:r>
          </w:p>
        </w:tc>
        <w:tc>
          <w:tcPr>
            <w:tcW w:w="742" w:type="dxa"/>
          </w:tcPr>
          <w:p w14:paraId="54A87BCE" w14:textId="77777777" w:rsidR="003D58C5" w:rsidRPr="00CB5B6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EA280A0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685" w:name="Kryss517"/>
        <w:tc>
          <w:tcPr>
            <w:tcW w:w="1320" w:type="dxa"/>
            <w:vMerge w:val="restart"/>
          </w:tcPr>
          <w:p w14:paraId="1B2D5E75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5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86" w:name="Kryss518"/>
          <w:p w14:paraId="368D6A4C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6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87" w:name="Kryss519"/>
          <w:p w14:paraId="6A33BD7F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7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8C5" w:rsidRPr="00D146DB" w14:paraId="0D2BCED8" w14:textId="77777777" w:rsidTr="00961367">
        <w:trPr>
          <w:trHeight w:val="304"/>
        </w:trPr>
        <w:tc>
          <w:tcPr>
            <w:tcW w:w="709" w:type="dxa"/>
            <w:vMerge/>
          </w:tcPr>
          <w:p w14:paraId="4F740402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0CAAB93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A2500FD" w14:textId="77777777" w:rsidR="003D58C5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8A3DAE7" w14:textId="77777777" w:rsidR="003D58C5" w:rsidRPr="00D146DB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111A676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4AADD01" w14:textId="77777777" w:rsidR="007D235C" w:rsidRPr="00002331" w:rsidRDefault="007D235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72B3358B" w14:textId="77777777" w:rsidTr="007251A1">
        <w:tc>
          <w:tcPr>
            <w:tcW w:w="1080" w:type="dxa"/>
          </w:tcPr>
          <w:bookmarkStart w:id="688" w:name="Kryss1050"/>
          <w:p w14:paraId="09ED5379" w14:textId="77777777" w:rsidR="007251A1" w:rsidRPr="00D146DB" w:rsidRDefault="00382FD4" w:rsidP="00FC3E8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8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09d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0A7EFD8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Skyddsplåt saknas.</w:t>
            </w:r>
          </w:p>
        </w:tc>
        <w:tc>
          <w:tcPr>
            <w:tcW w:w="1334" w:type="dxa"/>
          </w:tcPr>
          <w:p w14:paraId="75A915B8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3A7A2DA7" w14:textId="77777777" w:rsidTr="00D146DB">
        <w:trPr>
          <w:trHeight w:val="80"/>
        </w:trPr>
        <w:tc>
          <w:tcPr>
            <w:tcW w:w="1080" w:type="dxa"/>
          </w:tcPr>
          <w:p w14:paraId="6019FF85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06C6C0E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46DD8" w:rsidRPr="00D146DB" w14:paraId="38A27644" w14:textId="77777777" w:rsidTr="00146DD8">
        <w:trPr>
          <w:trHeight w:val="534"/>
        </w:trPr>
        <w:tc>
          <w:tcPr>
            <w:tcW w:w="1080" w:type="dxa"/>
            <w:vMerge w:val="restart"/>
          </w:tcPr>
          <w:p w14:paraId="7C362DF7" w14:textId="77777777" w:rsidR="00146DD8" w:rsidRPr="00D146DB" w:rsidRDefault="00146DD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458E55D1" w14:textId="77777777" w:rsidR="00146DD8" w:rsidRPr="00D146DB" w:rsidRDefault="00146DD8" w:rsidP="00FC3E8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Ny </w:t>
            </w:r>
            <w:r w:rsidRPr="00D146DB">
              <w:rPr>
                <w:rFonts w:ascii="Arial" w:hAnsi="Arial"/>
                <w:sz w:val="20"/>
              </w:rPr>
              <w:t>skyddsplåt skall anskaffas, provmonteras och läggas i gemensam förpackning och placeras i skyddsrumsförrådet.</w:t>
            </w:r>
            <w:r>
              <w:rPr>
                <w:rFonts w:ascii="Arial" w:hAnsi="Arial"/>
                <w:sz w:val="20"/>
              </w:rPr>
              <w:t xml:space="preserve"> Före beställning kontrolleras så att gängning passar.</w:t>
            </w:r>
            <w:r w:rsidRPr="00D146DB">
              <w:rPr>
                <w:rFonts w:ascii="Arial" w:hAnsi="Arial"/>
                <w:sz w:val="20"/>
              </w:rPr>
              <w:t xml:space="preserve"> Förpackningen märks med innehåll (antal och typ). Se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FAC9" w14:textId="77777777" w:rsidR="00146DD8" w:rsidRDefault="00146DD8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267ABEA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E3B0101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146DD8" w:rsidRPr="00D146DB" w14:paraId="3BB1E32F" w14:textId="77777777" w:rsidTr="00146DD8">
        <w:trPr>
          <w:trHeight w:val="577"/>
        </w:trPr>
        <w:tc>
          <w:tcPr>
            <w:tcW w:w="1080" w:type="dxa"/>
            <w:vMerge/>
          </w:tcPr>
          <w:p w14:paraId="4B9FEA57" w14:textId="77777777" w:rsidR="00146DD8" w:rsidRPr="00D146DB" w:rsidRDefault="00146DD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50EDEB10" w14:textId="77777777" w:rsidR="00146DD8" w:rsidRDefault="00146DD8" w:rsidP="00FC3E8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525FAE63" w14:textId="77777777" w:rsidR="00146DD8" w:rsidRPr="00CA7E69" w:rsidRDefault="00146DD8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32654609" w14:textId="77777777" w:rsidR="00A421FD" w:rsidRDefault="00A421F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5FDCB6DC" w14:textId="77777777" w:rsidTr="007251A1">
        <w:tc>
          <w:tcPr>
            <w:tcW w:w="1080" w:type="dxa"/>
          </w:tcPr>
          <w:bookmarkStart w:id="689" w:name="Kryss1051"/>
          <w:p w14:paraId="723C9771" w14:textId="77777777" w:rsidR="007251A1" w:rsidRPr="00D146DB" w:rsidRDefault="00382FD4" w:rsidP="00FC3E8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89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09d</w:t>
            </w:r>
            <w:r w:rsidR="007251A1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198AB188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Skyddsplåt passar inte till infästningsskruvar.</w:t>
            </w:r>
          </w:p>
        </w:tc>
        <w:tc>
          <w:tcPr>
            <w:tcW w:w="1334" w:type="dxa"/>
          </w:tcPr>
          <w:p w14:paraId="78C95C09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1B5D876D" w14:textId="77777777" w:rsidTr="00D146DB">
        <w:trPr>
          <w:trHeight w:val="80"/>
        </w:trPr>
        <w:tc>
          <w:tcPr>
            <w:tcW w:w="1080" w:type="dxa"/>
          </w:tcPr>
          <w:p w14:paraId="315FFDD9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A9A4533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46DD8" w:rsidRPr="00D146DB" w14:paraId="4CFD2841" w14:textId="77777777" w:rsidTr="00146DD8">
        <w:trPr>
          <w:trHeight w:val="578"/>
        </w:trPr>
        <w:tc>
          <w:tcPr>
            <w:tcW w:w="1080" w:type="dxa"/>
            <w:vMerge w:val="restart"/>
          </w:tcPr>
          <w:p w14:paraId="6E212887" w14:textId="77777777" w:rsidR="00146DD8" w:rsidRPr="00D146DB" w:rsidRDefault="00146DD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091CAB46" w14:textId="77777777" w:rsidR="00146DD8" w:rsidRPr="00D146DB" w:rsidRDefault="00146DD8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Ny </w:t>
            </w:r>
            <w:r w:rsidRPr="00D146DB">
              <w:rPr>
                <w:rFonts w:ascii="Arial" w:hAnsi="Arial"/>
                <w:sz w:val="20"/>
              </w:rPr>
              <w:t>skyddsplåt skall anskaffas, provmonteras och läggas i gemensam förpackning och placeras i skyddsrumsförrådet.</w:t>
            </w:r>
            <w:r>
              <w:rPr>
                <w:rFonts w:ascii="Arial" w:hAnsi="Arial"/>
                <w:sz w:val="20"/>
              </w:rPr>
              <w:t xml:space="preserve"> Före beställning kontrolleras så att gängning passar.</w:t>
            </w:r>
            <w:r w:rsidRPr="00D146DB">
              <w:rPr>
                <w:rFonts w:ascii="Arial" w:hAnsi="Arial"/>
                <w:sz w:val="20"/>
              </w:rPr>
              <w:t xml:space="preserve"> Förpackningen märks med innehåll (antal och typ). Se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34305" w14:textId="77777777" w:rsidR="00146DD8" w:rsidRDefault="00146DD8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88EDF32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C156CD6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146DD8" w:rsidRPr="00D146DB" w14:paraId="46B624AA" w14:textId="77777777" w:rsidTr="00146DD8">
        <w:trPr>
          <w:trHeight w:val="577"/>
        </w:trPr>
        <w:tc>
          <w:tcPr>
            <w:tcW w:w="1080" w:type="dxa"/>
            <w:vMerge/>
          </w:tcPr>
          <w:p w14:paraId="26FE2FA3" w14:textId="77777777" w:rsidR="00146DD8" w:rsidRPr="00D146DB" w:rsidRDefault="00146DD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00765AE2" w14:textId="77777777" w:rsidR="00146DD8" w:rsidRDefault="00146DD8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57893B56" w14:textId="77777777" w:rsidR="00146DD8" w:rsidRPr="00CA7E69" w:rsidRDefault="00146DD8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54A96B91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02908367" w14:textId="77777777" w:rsidR="00972927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8C5" w:rsidRPr="00D146DB" w14:paraId="10CF53DC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D0DC534" w14:textId="77777777" w:rsidR="003D58C5" w:rsidRPr="003D58C5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09e</w:t>
            </w:r>
          </w:p>
        </w:tc>
        <w:tc>
          <w:tcPr>
            <w:tcW w:w="4658" w:type="dxa"/>
            <w:vMerge w:val="restart"/>
          </w:tcPr>
          <w:p w14:paraId="14536457" w14:textId="77777777" w:rsidR="003D58C5" w:rsidRPr="00D146DB" w:rsidRDefault="0063553E" w:rsidP="000214CB">
            <w:pPr>
              <w:pStyle w:val="Kontrollpunkt"/>
            </w:pPr>
            <w:r>
              <w:t>Skruv och mutte</w:t>
            </w:r>
            <w:r w:rsidR="003D58C5" w:rsidRPr="00D146DB">
              <w:t>r finns i erforderligt antal.</w:t>
            </w:r>
          </w:p>
        </w:tc>
        <w:tc>
          <w:tcPr>
            <w:tcW w:w="742" w:type="dxa"/>
          </w:tcPr>
          <w:p w14:paraId="5E3D1F2B" w14:textId="77777777" w:rsidR="003D58C5" w:rsidRPr="00CB5B6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9E18BFC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690" w:name="Kryss520"/>
        <w:tc>
          <w:tcPr>
            <w:tcW w:w="1320" w:type="dxa"/>
            <w:vMerge w:val="restart"/>
          </w:tcPr>
          <w:p w14:paraId="0CC43ACF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0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91" w:name="Kryss521"/>
          <w:p w14:paraId="5F10DF21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1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92" w:name="Kryss522"/>
          <w:p w14:paraId="254CDD37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2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8C5" w:rsidRPr="00D146DB" w14:paraId="3518ABED" w14:textId="77777777" w:rsidTr="00961367">
        <w:trPr>
          <w:trHeight w:val="304"/>
        </w:trPr>
        <w:tc>
          <w:tcPr>
            <w:tcW w:w="709" w:type="dxa"/>
            <w:vMerge/>
          </w:tcPr>
          <w:p w14:paraId="7CD0E055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43B0CAB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861FCA0" w14:textId="77777777" w:rsidR="003D58C5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2254D63" w14:textId="77777777" w:rsidR="003D58C5" w:rsidRPr="00D146DB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C167879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E887825" w14:textId="77777777" w:rsidR="007D235C" w:rsidRPr="00002331" w:rsidRDefault="007D235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55D10705" w14:textId="77777777" w:rsidTr="007251A1">
        <w:tc>
          <w:tcPr>
            <w:tcW w:w="1080" w:type="dxa"/>
          </w:tcPr>
          <w:bookmarkStart w:id="693" w:name="Kryss1052"/>
          <w:p w14:paraId="2475DD23" w14:textId="77777777" w:rsidR="007251A1" w:rsidRPr="00D146DB" w:rsidRDefault="00382FD4" w:rsidP="00FC3E8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3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09e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8B15C4F" w14:textId="77777777" w:rsidR="007251A1" w:rsidRPr="00D146DB" w:rsidRDefault="0063553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 saknas eller är defekt</w:t>
            </w:r>
            <w:r w:rsidR="007251A1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72F1F50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4DC54204" w14:textId="77777777" w:rsidTr="00D146DB">
        <w:trPr>
          <w:trHeight w:val="80"/>
        </w:trPr>
        <w:tc>
          <w:tcPr>
            <w:tcW w:w="1080" w:type="dxa"/>
          </w:tcPr>
          <w:p w14:paraId="4F07252E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02A31CC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46DD8" w:rsidRPr="00D146DB" w14:paraId="6968DABD" w14:textId="77777777" w:rsidTr="00233F27">
        <w:trPr>
          <w:trHeight w:val="458"/>
        </w:trPr>
        <w:tc>
          <w:tcPr>
            <w:tcW w:w="1080" w:type="dxa"/>
            <w:vMerge w:val="restart"/>
          </w:tcPr>
          <w:p w14:paraId="2382644E" w14:textId="77777777" w:rsidR="00146DD8" w:rsidRPr="00D146DB" w:rsidRDefault="00146DD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5C4EB770" w14:textId="77777777" w:rsidR="00146DD8" w:rsidRPr="00D146DB" w:rsidRDefault="00146DD8" w:rsidP="00FC3E8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skruv skall anskaffas, provmonteras och läggas i gemensam förpackning och placeras i skyddsrumsförrådet. Förpackningen märks med innehåll (antal och typ). Se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18E1" w14:textId="77777777" w:rsidR="00146DD8" w:rsidRDefault="00146DD8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A275DB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343C1A6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146DD8" w:rsidRPr="00D146DB" w14:paraId="0AC71891" w14:textId="77777777" w:rsidTr="00233F27">
        <w:trPr>
          <w:trHeight w:val="457"/>
        </w:trPr>
        <w:tc>
          <w:tcPr>
            <w:tcW w:w="1080" w:type="dxa"/>
            <w:vMerge/>
          </w:tcPr>
          <w:p w14:paraId="769C71E7" w14:textId="77777777" w:rsidR="00146DD8" w:rsidRPr="00D146DB" w:rsidRDefault="00146DD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6ACAA4AD" w14:textId="77777777" w:rsidR="00146DD8" w:rsidRDefault="00146DD8" w:rsidP="00FC3E8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7B1C6121" w14:textId="77777777" w:rsidR="00146DD8" w:rsidRPr="00CA7E69" w:rsidRDefault="00146DD8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1306239B" w14:textId="77777777" w:rsidR="00083F0A" w:rsidRDefault="00083F0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40B96ADD" w14:textId="77777777" w:rsidTr="007251A1">
        <w:tc>
          <w:tcPr>
            <w:tcW w:w="1080" w:type="dxa"/>
          </w:tcPr>
          <w:bookmarkStart w:id="694" w:name="Kryss1053"/>
          <w:p w14:paraId="6D90BC3C" w14:textId="77777777" w:rsidR="007251A1" w:rsidRPr="00D146DB" w:rsidRDefault="00382FD4" w:rsidP="00FC3E8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4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09e</w:t>
            </w:r>
            <w:r w:rsidR="007251A1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4923C36" w14:textId="77777777" w:rsidR="007251A1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Mutt</w:t>
            </w:r>
            <w:r w:rsidR="0063553E">
              <w:rPr>
                <w:rFonts w:ascii="Arial" w:hAnsi="Arial"/>
                <w:sz w:val="20"/>
              </w:rPr>
              <w:t>er saknas eller är defekt</w:t>
            </w:r>
            <w:r w:rsidR="007251A1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91CCB8B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30433797" w14:textId="77777777" w:rsidTr="00D146DB">
        <w:trPr>
          <w:trHeight w:val="80"/>
        </w:trPr>
        <w:tc>
          <w:tcPr>
            <w:tcW w:w="1080" w:type="dxa"/>
          </w:tcPr>
          <w:p w14:paraId="2445722F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73A3D02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1B706BFB" w14:textId="77777777" w:rsidTr="00233F27">
        <w:trPr>
          <w:trHeight w:val="458"/>
        </w:trPr>
        <w:tc>
          <w:tcPr>
            <w:tcW w:w="1080" w:type="dxa"/>
            <w:vMerge w:val="restart"/>
          </w:tcPr>
          <w:p w14:paraId="1DB868BC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4696B5B6" w14:textId="77777777" w:rsidR="00233F27" w:rsidRPr="00D146DB" w:rsidRDefault="00233F27" w:rsidP="00FC3E8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mutter skall anskaffas, provmonteras och läggas i gemensam förpackning och placeras i skyddsrumsförrådet. Förpackningen märks med innehåll (antal och typ). Se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D08D" w14:textId="77777777" w:rsidR="00233F27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5DE6500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FD5782E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71AE4E57" w14:textId="77777777" w:rsidTr="00233F27">
        <w:trPr>
          <w:trHeight w:val="457"/>
        </w:trPr>
        <w:tc>
          <w:tcPr>
            <w:tcW w:w="1080" w:type="dxa"/>
            <w:vMerge/>
          </w:tcPr>
          <w:p w14:paraId="42EB4BE8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57CBE74F" w14:textId="77777777" w:rsidR="00233F27" w:rsidRDefault="00233F27" w:rsidP="00FC3E8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4475AE58" w14:textId="77777777" w:rsidR="00233F27" w:rsidRPr="00CA7E69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470060C8" w14:textId="77777777" w:rsidR="00755AED" w:rsidRDefault="00755AE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5DBF7F4E" w14:textId="77777777" w:rsidTr="007251A1">
        <w:tc>
          <w:tcPr>
            <w:tcW w:w="1080" w:type="dxa"/>
          </w:tcPr>
          <w:bookmarkStart w:id="695" w:name="Kryss1054"/>
          <w:p w14:paraId="748DB830" w14:textId="77777777" w:rsidR="007251A1" w:rsidRPr="00D146DB" w:rsidRDefault="00382FD4" w:rsidP="00FC3E8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5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09e</w:t>
            </w:r>
            <w:r w:rsidR="007251A1" w:rsidRPr="00D146DB">
              <w:rPr>
                <w:rFonts w:ascii="Arial" w:hAnsi="Arial"/>
                <w:sz w:val="20"/>
              </w:rPr>
              <w:t>-3</w:t>
            </w:r>
          </w:p>
        </w:tc>
        <w:tc>
          <w:tcPr>
            <w:tcW w:w="5026" w:type="dxa"/>
          </w:tcPr>
          <w:p w14:paraId="7BDFF9FA" w14:textId="77777777" w:rsidR="007251A1" w:rsidRPr="00D146DB" w:rsidRDefault="0063553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Pinnskruv på genomföring är defekt</w:t>
            </w:r>
            <w:r w:rsidR="007251A1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A85E56D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3962B154" w14:textId="77777777" w:rsidTr="00D146DB">
        <w:trPr>
          <w:trHeight w:val="80"/>
        </w:trPr>
        <w:tc>
          <w:tcPr>
            <w:tcW w:w="1080" w:type="dxa"/>
          </w:tcPr>
          <w:p w14:paraId="1683C514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82C5FC3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345FFF3C" w14:textId="77777777" w:rsidTr="00233F27">
        <w:trPr>
          <w:trHeight w:val="512"/>
        </w:trPr>
        <w:tc>
          <w:tcPr>
            <w:tcW w:w="1080" w:type="dxa"/>
            <w:vMerge w:val="restart"/>
          </w:tcPr>
          <w:p w14:paraId="1A39B62A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330E2A26" w14:textId="77777777" w:rsidR="00233F27" w:rsidRPr="00D146DB" w:rsidRDefault="00233F27" w:rsidP="004A015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</w:t>
            </w:r>
            <w:r>
              <w:rPr>
                <w:rFonts w:ascii="Arial" w:hAnsi="Arial"/>
                <w:sz w:val="20"/>
              </w:rPr>
              <w:t>infästningsskruv</w:t>
            </w:r>
            <w:r w:rsidRPr="00D146DB">
              <w:rPr>
                <w:rFonts w:ascii="Arial" w:hAnsi="Arial"/>
                <w:sz w:val="20"/>
              </w:rPr>
              <w:t xml:space="preserve"> enligt typlösning </w:t>
            </w:r>
            <w:r>
              <w:rPr>
                <w:rFonts w:ascii="Arial" w:hAnsi="Arial"/>
                <w:sz w:val="20"/>
              </w:rPr>
              <w:t>T09-105</w:t>
            </w:r>
            <w:r w:rsidRPr="00D146DB">
              <w:rPr>
                <w:rFonts w:ascii="Arial" w:hAnsi="Arial"/>
                <w:sz w:val="20"/>
              </w:rPr>
              <w:t xml:space="preserve"> an</w:t>
            </w:r>
            <w:r>
              <w:rPr>
                <w:rFonts w:ascii="Arial" w:hAnsi="Arial"/>
                <w:sz w:val="20"/>
              </w:rPr>
              <w:t>ordnas.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Provmontering av skyddsplåt utförs varefter alla lösa delar </w:t>
            </w:r>
            <w:r w:rsidRPr="00D146DB">
              <w:rPr>
                <w:rFonts w:ascii="Arial" w:hAnsi="Arial"/>
                <w:sz w:val="20"/>
              </w:rPr>
              <w:t>läggs i gemensam förpackning och placeras i skyddsrumsförrådet. 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B2D2" w14:textId="77777777" w:rsidR="00233F27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E9FF2EA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936BF92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3C7A248C" w14:textId="77777777" w:rsidTr="00233F27">
        <w:trPr>
          <w:trHeight w:val="577"/>
        </w:trPr>
        <w:tc>
          <w:tcPr>
            <w:tcW w:w="1080" w:type="dxa"/>
            <w:vMerge/>
          </w:tcPr>
          <w:p w14:paraId="61CF674D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6CBAF240" w14:textId="77777777" w:rsidR="00233F27" w:rsidRDefault="00233F27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5AEC7610" w14:textId="77777777" w:rsidR="00233F27" w:rsidRPr="00CA7E69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34D8D571" w14:textId="77777777" w:rsidR="00755AED" w:rsidRPr="00002331" w:rsidRDefault="00755AE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8C5" w:rsidRPr="00D146DB" w14:paraId="4CC489F3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D812DEF" w14:textId="77777777" w:rsidR="003D58C5" w:rsidRPr="003D58C5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09f"/>
              </w:smartTagPr>
              <w:r>
                <w:rPr>
                  <w:rFonts w:ascii="Arial" w:hAnsi="Arial"/>
                  <w:sz w:val="22"/>
                  <w:szCs w:val="22"/>
                </w:rPr>
                <w:t>09f</w:t>
              </w:r>
            </w:smartTag>
          </w:p>
        </w:tc>
        <w:tc>
          <w:tcPr>
            <w:tcW w:w="4658" w:type="dxa"/>
            <w:vMerge w:val="restart"/>
          </w:tcPr>
          <w:p w14:paraId="5FCC1A84" w14:textId="77777777" w:rsidR="003D58C5" w:rsidRPr="00D146DB" w:rsidRDefault="003D58C5" w:rsidP="000214CB">
            <w:pPr>
              <w:pStyle w:val="Kontrollpunkt"/>
            </w:pPr>
            <w:r w:rsidRPr="00D146DB">
              <w:t>Skruvar och muttrar är rengjorda och smorda.</w:t>
            </w:r>
          </w:p>
        </w:tc>
        <w:tc>
          <w:tcPr>
            <w:tcW w:w="742" w:type="dxa"/>
          </w:tcPr>
          <w:p w14:paraId="34221AFC" w14:textId="77777777" w:rsidR="003D58C5" w:rsidRPr="00CB5B6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B721801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696" w:name="Kryss523"/>
        <w:tc>
          <w:tcPr>
            <w:tcW w:w="1320" w:type="dxa"/>
            <w:vMerge w:val="restart"/>
          </w:tcPr>
          <w:p w14:paraId="030FABC5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6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697" w:name="Kryss524"/>
          <w:p w14:paraId="0B3D4A09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7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698" w:name="Kryss525"/>
          <w:p w14:paraId="494DE7DB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8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8C5" w:rsidRPr="00D146DB" w14:paraId="36390D75" w14:textId="77777777" w:rsidTr="00961367">
        <w:trPr>
          <w:trHeight w:val="304"/>
        </w:trPr>
        <w:tc>
          <w:tcPr>
            <w:tcW w:w="709" w:type="dxa"/>
            <w:vMerge/>
          </w:tcPr>
          <w:p w14:paraId="2AED122F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3DF65EC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C55E834" w14:textId="77777777" w:rsidR="003D58C5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6B9C1B8" w14:textId="77777777" w:rsidR="003D58C5" w:rsidRPr="00D146DB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F499DD7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5C61EDD" w14:textId="77777777" w:rsidR="007D235C" w:rsidRPr="00002331" w:rsidRDefault="007D235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5A9893E2" w14:textId="77777777" w:rsidTr="007251A1">
        <w:tc>
          <w:tcPr>
            <w:tcW w:w="1080" w:type="dxa"/>
          </w:tcPr>
          <w:bookmarkStart w:id="699" w:name="Kryss1055"/>
          <w:p w14:paraId="5C9AEA90" w14:textId="77777777" w:rsidR="007251A1" w:rsidRPr="00D146DB" w:rsidRDefault="00382FD4" w:rsidP="00B42E89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699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09f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E256DD4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Skruvar och muttrar är ej rengjorda och smorda.</w:t>
            </w:r>
          </w:p>
        </w:tc>
        <w:tc>
          <w:tcPr>
            <w:tcW w:w="1334" w:type="dxa"/>
          </w:tcPr>
          <w:p w14:paraId="3CF33DD9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41815303" w14:textId="77777777" w:rsidTr="00D146DB">
        <w:trPr>
          <w:trHeight w:val="80"/>
        </w:trPr>
        <w:tc>
          <w:tcPr>
            <w:tcW w:w="1080" w:type="dxa"/>
          </w:tcPr>
          <w:p w14:paraId="2A6E2E14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FEA7B19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251A1" w:rsidRPr="00D146DB" w14:paraId="1C6388A5" w14:textId="77777777" w:rsidTr="007251A1">
        <w:tc>
          <w:tcPr>
            <w:tcW w:w="1080" w:type="dxa"/>
          </w:tcPr>
          <w:p w14:paraId="195A6745" w14:textId="77777777" w:rsidR="007251A1" w:rsidRPr="00D146DB" w:rsidRDefault="007251A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C3878FD" w14:textId="77777777" w:rsidR="007251A1" w:rsidRDefault="007251A1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Skruvar och muttrar skall rengöras och smörjas, provmonteras och läggas i gemensam förpackning och placeras i skyddsrumsförrådet. Förpackningen märk</w:t>
            </w:r>
            <w:r>
              <w:rPr>
                <w:rFonts w:ascii="Arial" w:hAnsi="Arial"/>
                <w:sz w:val="20"/>
              </w:rPr>
              <w:t>s med innehåll (antal och typ).</w:t>
            </w:r>
          </w:p>
          <w:p w14:paraId="5D866138" w14:textId="77777777" w:rsidR="007251A1" w:rsidRPr="00D146DB" w:rsidRDefault="007251A1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074C7CFC" w14:textId="77777777" w:rsidR="007251A1" w:rsidRPr="00D146DB" w:rsidRDefault="007251A1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17DE527" w14:textId="77777777" w:rsidR="000271B8" w:rsidRDefault="000271B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8C5" w:rsidRPr="00D146DB" w14:paraId="5DA7C643" w14:textId="77777777" w:rsidTr="00961367">
        <w:trPr>
          <w:trHeight w:val="345"/>
        </w:trPr>
        <w:tc>
          <w:tcPr>
            <w:tcW w:w="709" w:type="dxa"/>
            <w:vMerge w:val="restart"/>
          </w:tcPr>
          <w:p w14:paraId="45CCE062" w14:textId="77777777" w:rsidR="003D58C5" w:rsidRPr="003D58C5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09g</w:t>
            </w:r>
          </w:p>
        </w:tc>
        <w:tc>
          <w:tcPr>
            <w:tcW w:w="4658" w:type="dxa"/>
            <w:vMerge w:val="restart"/>
          </w:tcPr>
          <w:p w14:paraId="5FC8F9EC" w14:textId="77777777" w:rsidR="003D58C5" w:rsidRPr="00D146DB" w:rsidRDefault="0063553E" w:rsidP="000214CB">
            <w:pPr>
              <w:pStyle w:val="Kontrollpunkt"/>
            </w:pPr>
            <w:r>
              <w:t>Skruv</w:t>
            </w:r>
            <w:r w:rsidR="003D58C5" w:rsidRPr="00D146DB">
              <w:t xml:space="preserve"> </w:t>
            </w:r>
            <w:r w:rsidR="003D58C5">
              <w:t xml:space="preserve">för infästning av </w:t>
            </w:r>
            <w:r>
              <w:t>gångjärn finns och är åtdragen</w:t>
            </w:r>
            <w:r w:rsidR="003D58C5" w:rsidRPr="00D146DB">
              <w:t>.</w:t>
            </w:r>
          </w:p>
        </w:tc>
        <w:tc>
          <w:tcPr>
            <w:tcW w:w="742" w:type="dxa"/>
          </w:tcPr>
          <w:p w14:paraId="3C28C946" w14:textId="77777777" w:rsidR="003D58C5" w:rsidRPr="00CB5B6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3BE438C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00" w:name="Kryss526"/>
        <w:tc>
          <w:tcPr>
            <w:tcW w:w="1320" w:type="dxa"/>
            <w:vMerge w:val="restart"/>
          </w:tcPr>
          <w:p w14:paraId="3531FF6B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0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01" w:name="Kryss527"/>
          <w:p w14:paraId="5A207021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1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02" w:name="Kryss528"/>
          <w:p w14:paraId="297A8E09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2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8C5" w:rsidRPr="00D146DB" w14:paraId="07A0BA0C" w14:textId="77777777" w:rsidTr="00961367">
        <w:trPr>
          <w:trHeight w:val="345"/>
        </w:trPr>
        <w:tc>
          <w:tcPr>
            <w:tcW w:w="709" w:type="dxa"/>
            <w:vMerge/>
          </w:tcPr>
          <w:p w14:paraId="086DCDC3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77B6803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4522171" w14:textId="77777777" w:rsidR="003D58C5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D9CAAF" w14:textId="77777777" w:rsidR="003D58C5" w:rsidRPr="00D146DB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7418539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C0E05C6" w14:textId="77777777" w:rsidR="007D235C" w:rsidRPr="00002331" w:rsidRDefault="007D235C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5B969180" w14:textId="77777777" w:rsidTr="007251A1">
        <w:tc>
          <w:tcPr>
            <w:tcW w:w="1080" w:type="dxa"/>
          </w:tcPr>
          <w:bookmarkStart w:id="703" w:name="Kryss1056"/>
          <w:p w14:paraId="0100453D" w14:textId="77777777" w:rsidR="007251A1" w:rsidRPr="00D146DB" w:rsidRDefault="00382FD4" w:rsidP="00B42E89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3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09g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26CF381" w14:textId="77777777" w:rsidR="007251A1" w:rsidRPr="00D146DB" w:rsidRDefault="0063553E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för infästning av</w:t>
            </w:r>
            <w:r w:rsidR="007251A1" w:rsidRPr="00D146DB">
              <w:rPr>
                <w:rFonts w:ascii="Arial" w:hAnsi="Arial"/>
                <w:sz w:val="20"/>
              </w:rPr>
              <w:t xml:space="preserve"> gångjärn saknas.</w:t>
            </w:r>
          </w:p>
        </w:tc>
        <w:tc>
          <w:tcPr>
            <w:tcW w:w="1334" w:type="dxa"/>
          </w:tcPr>
          <w:p w14:paraId="28C65423" w14:textId="77777777" w:rsidR="007251A1" w:rsidRPr="00D146DB" w:rsidRDefault="007251A1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168C9819" w14:textId="77777777" w:rsidTr="00D146DB">
        <w:trPr>
          <w:trHeight w:val="80"/>
        </w:trPr>
        <w:tc>
          <w:tcPr>
            <w:tcW w:w="1080" w:type="dxa"/>
          </w:tcPr>
          <w:p w14:paraId="3A58B155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797D328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55AED" w:rsidRPr="00D146DB" w14:paraId="58899E66" w14:textId="77777777" w:rsidTr="00755AED">
        <w:trPr>
          <w:trHeight w:val="510"/>
        </w:trPr>
        <w:tc>
          <w:tcPr>
            <w:tcW w:w="1080" w:type="dxa"/>
          </w:tcPr>
          <w:p w14:paraId="2AB3C695" w14:textId="77777777" w:rsidR="00755AED" w:rsidRPr="00D146DB" w:rsidRDefault="00755A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DD61141" w14:textId="77777777" w:rsidR="00755AED" w:rsidRPr="00D146DB" w:rsidRDefault="00755AED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</w:t>
            </w:r>
            <w:r>
              <w:rPr>
                <w:rFonts w:ascii="Arial" w:hAnsi="Arial"/>
                <w:sz w:val="20"/>
              </w:rPr>
              <w:t>tgärd: N</w:t>
            </w:r>
            <w:r w:rsidRPr="00D146DB">
              <w:rPr>
                <w:rFonts w:ascii="Arial" w:hAnsi="Arial"/>
                <w:sz w:val="20"/>
              </w:rPr>
              <w:t xml:space="preserve">y skruv enligt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t>-101 skall 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BD43" w14:textId="77777777" w:rsidR="00755AED" w:rsidRDefault="00755AE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249743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6FCBA72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28E99FA" w14:textId="77777777" w:rsidR="00755AED" w:rsidRDefault="00755AE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2E2604CA" w14:textId="77777777" w:rsidTr="007251A1">
        <w:tc>
          <w:tcPr>
            <w:tcW w:w="1080" w:type="dxa"/>
          </w:tcPr>
          <w:bookmarkStart w:id="704" w:name="Kryss1057"/>
          <w:p w14:paraId="23B5ED61" w14:textId="77777777" w:rsidR="007251A1" w:rsidRPr="00D146DB" w:rsidRDefault="00382FD4" w:rsidP="00B42E89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4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09g</w:t>
            </w:r>
            <w:r w:rsidR="007251A1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156068C0" w14:textId="77777777" w:rsidR="007251A1" w:rsidRPr="00D146DB" w:rsidRDefault="0063553E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för infästning av</w:t>
            </w:r>
            <w:r>
              <w:rPr>
                <w:rFonts w:ascii="Arial" w:hAnsi="Arial"/>
                <w:sz w:val="20"/>
              </w:rPr>
              <w:t xml:space="preserve"> gångjärn är ej åtdragen</w:t>
            </w:r>
            <w:r w:rsidR="007251A1">
              <w:rPr>
                <w:rFonts w:ascii="Arial" w:hAnsi="Arial"/>
                <w:sz w:val="20"/>
              </w:rPr>
              <w:t xml:space="preserve"> vid monterad skyddsplåt</w:t>
            </w:r>
            <w:r w:rsidR="007251A1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E9F3E4E" w14:textId="77777777" w:rsidR="007251A1" w:rsidRPr="00D146DB" w:rsidRDefault="007251A1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235C" w:rsidRPr="00D146DB" w14:paraId="755615A8" w14:textId="77777777" w:rsidTr="00D146DB">
        <w:trPr>
          <w:trHeight w:val="80"/>
        </w:trPr>
        <w:tc>
          <w:tcPr>
            <w:tcW w:w="1080" w:type="dxa"/>
          </w:tcPr>
          <w:p w14:paraId="039273AE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46C99D4" w14:textId="77777777" w:rsidR="007D235C" w:rsidRPr="00D146DB" w:rsidRDefault="007D235C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D235C" w:rsidRPr="00D146DB" w14:paraId="49C0F509" w14:textId="77777777" w:rsidTr="00D146DB">
        <w:tc>
          <w:tcPr>
            <w:tcW w:w="1080" w:type="dxa"/>
          </w:tcPr>
          <w:p w14:paraId="0289BE5A" w14:textId="77777777" w:rsidR="007D235C" w:rsidRPr="00D146DB" w:rsidRDefault="007D235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6360" w:type="dxa"/>
            <w:gridSpan w:val="2"/>
          </w:tcPr>
          <w:p w14:paraId="795840F5" w14:textId="77777777" w:rsidR="007D235C" w:rsidRPr="00D146DB" w:rsidRDefault="0063553E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Skruv</w:t>
            </w:r>
            <w:r w:rsidR="007D235C" w:rsidRPr="00D146DB">
              <w:rPr>
                <w:rFonts w:ascii="Arial" w:hAnsi="Arial"/>
                <w:sz w:val="20"/>
              </w:rPr>
              <w:t xml:space="preserve"> enligt typlösning </w:t>
            </w:r>
            <w:r w:rsidR="00B42E89">
              <w:rPr>
                <w:rFonts w:ascii="Arial" w:hAnsi="Arial"/>
                <w:sz w:val="20"/>
              </w:rPr>
              <w:t>T09</w:t>
            </w:r>
            <w:r w:rsidR="007D235C" w:rsidRPr="00D146DB">
              <w:rPr>
                <w:rFonts w:ascii="Arial" w:hAnsi="Arial"/>
                <w:sz w:val="20"/>
              </w:rPr>
              <w:t>-101 skall dras åt.</w:t>
            </w:r>
          </w:p>
        </w:tc>
      </w:tr>
    </w:tbl>
    <w:p w14:paraId="0A8538C2" w14:textId="77777777" w:rsidR="00A421FD" w:rsidRDefault="00A421F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8C5" w:rsidRPr="00D146DB" w14:paraId="5806B15E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33DF1FD4" w14:textId="77777777" w:rsidR="003D58C5" w:rsidRPr="003D58C5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09h</w:t>
            </w:r>
          </w:p>
        </w:tc>
        <w:tc>
          <w:tcPr>
            <w:tcW w:w="4658" w:type="dxa"/>
            <w:vMerge w:val="restart"/>
          </w:tcPr>
          <w:p w14:paraId="11D4C815" w14:textId="77777777" w:rsidR="003D58C5" w:rsidRPr="00D146DB" w:rsidRDefault="0063553E" w:rsidP="000214CB">
            <w:pPr>
              <w:pStyle w:val="Kontrollpunkt"/>
            </w:pPr>
            <w:r>
              <w:t>Axeltapp</w:t>
            </w:r>
            <w:r w:rsidR="003D58C5">
              <w:t xml:space="preserve"> till gångjärn</w:t>
            </w:r>
            <w:r w:rsidR="003D1B2A">
              <w:t xml:space="preserve"> är låst</w:t>
            </w:r>
            <w:r w:rsidR="003D58C5" w:rsidRPr="00D146DB">
              <w:t xml:space="preserve"> med s</w:t>
            </w:r>
            <w:r>
              <w:t>toppskruv</w:t>
            </w:r>
            <w:r w:rsidR="003D58C5" w:rsidRPr="00D146DB">
              <w:t>.</w:t>
            </w:r>
          </w:p>
        </w:tc>
        <w:tc>
          <w:tcPr>
            <w:tcW w:w="742" w:type="dxa"/>
          </w:tcPr>
          <w:p w14:paraId="2B0C8CB8" w14:textId="77777777" w:rsidR="003D58C5" w:rsidRPr="00CB5B6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B7F4670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05" w:name="Kryss529"/>
        <w:tc>
          <w:tcPr>
            <w:tcW w:w="1320" w:type="dxa"/>
            <w:vMerge w:val="restart"/>
          </w:tcPr>
          <w:p w14:paraId="7CBDF71F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5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06" w:name="Kryss530"/>
          <w:p w14:paraId="1EBE688F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6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07" w:name="Kryss531"/>
          <w:p w14:paraId="09BDF904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7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8C5" w:rsidRPr="00D146DB" w14:paraId="69CF3618" w14:textId="77777777" w:rsidTr="00961367">
        <w:trPr>
          <w:trHeight w:val="304"/>
        </w:trPr>
        <w:tc>
          <w:tcPr>
            <w:tcW w:w="709" w:type="dxa"/>
            <w:vMerge/>
          </w:tcPr>
          <w:p w14:paraId="13CF55B8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4181CE8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C19B86F" w14:textId="77777777" w:rsidR="003D58C5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1C57775" w14:textId="77777777" w:rsidR="003D58C5" w:rsidRPr="00D146DB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F84842C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D5B2AB5" w14:textId="77777777" w:rsidR="00DF77B7" w:rsidRPr="00002331" w:rsidRDefault="00DF77B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35FBF839" w14:textId="77777777" w:rsidTr="007251A1">
        <w:tc>
          <w:tcPr>
            <w:tcW w:w="1080" w:type="dxa"/>
          </w:tcPr>
          <w:bookmarkStart w:id="708" w:name="Kryss1058"/>
          <w:p w14:paraId="3D82427D" w14:textId="77777777" w:rsidR="007251A1" w:rsidRPr="00D146DB" w:rsidRDefault="00382FD4" w:rsidP="00B42E89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8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09h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93D7BFE" w14:textId="77777777" w:rsidR="007251A1" w:rsidRPr="00D146DB" w:rsidRDefault="0063553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Axeltapp</w:t>
            </w:r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 xml:space="preserve">till gångjärn </w:t>
            </w:r>
            <w:r>
              <w:rPr>
                <w:rFonts w:ascii="Arial" w:hAnsi="Arial"/>
                <w:sz w:val="20"/>
              </w:rPr>
              <w:t>saknar stoppskruv</w:t>
            </w:r>
            <w:r w:rsidR="007251A1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6CA9D28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F77B7" w:rsidRPr="00D146DB" w14:paraId="4F63684C" w14:textId="77777777" w:rsidTr="00D146DB">
        <w:trPr>
          <w:trHeight w:val="80"/>
        </w:trPr>
        <w:tc>
          <w:tcPr>
            <w:tcW w:w="1080" w:type="dxa"/>
          </w:tcPr>
          <w:p w14:paraId="1E6E83BE" w14:textId="77777777" w:rsidR="00DF77B7" w:rsidRPr="00D146DB" w:rsidRDefault="00DF77B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0C0CC1E" w14:textId="77777777" w:rsidR="00DF77B7" w:rsidRPr="00D146DB" w:rsidRDefault="00DF77B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55AED" w:rsidRPr="00D146DB" w14:paraId="2E1F6510" w14:textId="77777777" w:rsidTr="00755AED">
        <w:trPr>
          <w:trHeight w:val="510"/>
        </w:trPr>
        <w:tc>
          <w:tcPr>
            <w:tcW w:w="1080" w:type="dxa"/>
          </w:tcPr>
          <w:p w14:paraId="33A51DCD" w14:textId="77777777" w:rsidR="00755AED" w:rsidRPr="00D146DB" w:rsidRDefault="00755A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075146B" w14:textId="77777777" w:rsidR="00755AED" w:rsidRPr="00D146DB" w:rsidRDefault="00755AED" w:rsidP="00B42E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stoppskruv enligt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t>-101 skall 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29A3" w14:textId="77777777" w:rsidR="00755AED" w:rsidRDefault="00755AE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65300BF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9507182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574F2AE" w14:textId="77777777" w:rsidR="000E42BF" w:rsidRDefault="000E42BF" w:rsidP="00A75B2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728EA4D8" w14:textId="77777777" w:rsidR="00972927" w:rsidRDefault="000E42BF" w:rsidP="00A75B2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8C5" w:rsidRPr="00D146DB" w14:paraId="12B68F0F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6556F60A" w14:textId="77777777" w:rsidR="003D58C5" w:rsidRPr="003D58C5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09i</w:t>
            </w:r>
          </w:p>
        </w:tc>
        <w:tc>
          <w:tcPr>
            <w:tcW w:w="4658" w:type="dxa"/>
            <w:vMerge w:val="restart"/>
          </w:tcPr>
          <w:p w14:paraId="5429DC56" w14:textId="77777777" w:rsidR="003D58C5" w:rsidRPr="00D146DB" w:rsidRDefault="003D58C5" w:rsidP="000214CB">
            <w:pPr>
              <w:pStyle w:val="Kontrollpunkt"/>
            </w:pPr>
            <w:r w:rsidRPr="00D146DB">
              <w:t xml:space="preserve">Gångjärn </w:t>
            </w:r>
            <w:r>
              <w:t>är smorda.</w:t>
            </w:r>
          </w:p>
        </w:tc>
        <w:tc>
          <w:tcPr>
            <w:tcW w:w="742" w:type="dxa"/>
          </w:tcPr>
          <w:p w14:paraId="64F6AF00" w14:textId="77777777" w:rsidR="003D58C5" w:rsidRPr="00CB5B6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6A47215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  <w:r w:rsidRPr="00D146DB">
              <w:rPr>
                <w:rFonts w:ascii="Arial" w:hAnsi="Arial"/>
                <w:sz w:val="22"/>
                <w:szCs w:val="22"/>
              </w:rPr>
              <w:t>|2|-</w:t>
            </w:r>
          </w:p>
        </w:tc>
        <w:bookmarkStart w:id="709" w:name="Kryss532"/>
        <w:tc>
          <w:tcPr>
            <w:tcW w:w="1320" w:type="dxa"/>
            <w:vMerge w:val="restart"/>
          </w:tcPr>
          <w:p w14:paraId="4DB97CB9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09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10" w:name="Kryss533"/>
          <w:p w14:paraId="5FF2B107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0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11" w:name="Kryss534"/>
          <w:p w14:paraId="7C7E41FD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1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8C5" w:rsidRPr="00D146DB" w14:paraId="4291E6A1" w14:textId="77777777" w:rsidTr="00961367">
        <w:trPr>
          <w:trHeight w:val="304"/>
        </w:trPr>
        <w:tc>
          <w:tcPr>
            <w:tcW w:w="709" w:type="dxa"/>
            <w:vMerge/>
          </w:tcPr>
          <w:p w14:paraId="009AE794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1B2C3EC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213268D" w14:textId="77777777" w:rsidR="003D58C5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3BAD127" w14:textId="77777777" w:rsidR="003D58C5" w:rsidRPr="00D146DB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0F6AE84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2497EE2" w14:textId="77777777" w:rsidR="00DF77B7" w:rsidRPr="00002331" w:rsidRDefault="00DF77B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558C66EE" w14:textId="77777777" w:rsidTr="007251A1">
        <w:tc>
          <w:tcPr>
            <w:tcW w:w="1080" w:type="dxa"/>
          </w:tcPr>
          <w:bookmarkStart w:id="712" w:name="Kryss1059"/>
          <w:p w14:paraId="0895A07C" w14:textId="77777777" w:rsidR="007251A1" w:rsidRPr="00D146DB" w:rsidRDefault="00382FD4" w:rsidP="005B33B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2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09i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F3A7C9A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Gångjärn kärvar.</w:t>
            </w:r>
          </w:p>
        </w:tc>
        <w:tc>
          <w:tcPr>
            <w:tcW w:w="1334" w:type="dxa"/>
          </w:tcPr>
          <w:p w14:paraId="31CB0BB2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F77B7" w:rsidRPr="00D146DB" w14:paraId="1DEBCC65" w14:textId="77777777" w:rsidTr="00D146DB">
        <w:trPr>
          <w:trHeight w:val="80"/>
        </w:trPr>
        <w:tc>
          <w:tcPr>
            <w:tcW w:w="1080" w:type="dxa"/>
          </w:tcPr>
          <w:p w14:paraId="0655AC4E" w14:textId="77777777" w:rsidR="00DF77B7" w:rsidRPr="00D146DB" w:rsidRDefault="00DF77B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FBFD8C5" w14:textId="77777777" w:rsidR="00DF77B7" w:rsidRPr="00D146DB" w:rsidRDefault="00DF77B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251A1" w:rsidRPr="00D146DB" w14:paraId="0434171B" w14:textId="77777777" w:rsidTr="007251A1">
        <w:tc>
          <w:tcPr>
            <w:tcW w:w="1080" w:type="dxa"/>
          </w:tcPr>
          <w:p w14:paraId="7A0CF576" w14:textId="77777777" w:rsidR="007251A1" w:rsidRPr="00D146DB" w:rsidRDefault="007251A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E31A79A" w14:textId="77777777" w:rsidR="007251A1" w:rsidRPr="00D146DB" w:rsidRDefault="007251A1" w:rsidP="005B33B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Gångjärn skall rengöras och smörjas enligt typlösning </w:t>
            </w:r>
            <w:r>
              <w:rPr>
                <w:rFonts w:ascii="Arial" w:hAnsi="Arial"/>
                <w:sz w:val="20"/>
              </w:rPr>
              <w:t>T09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</w:tcPr>
          <w:p w14:paraId="31F7A2FA" w14:textId="77777777" w:rsidR="007251A1" w:rsidRPr="00D146DB" w:rsidRDefault="007251A1" w:rsidP="005B33B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D6728D2" w14:textId="77777777" w:rsidR="00606C1A" w:rsidRPr="00002331" w:rsidRDefault="00606C1A" w:rsidP="00A75B2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8C5" w:rsidRPr="00D146DB" w14:paraId="1AD7091E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5995DB1A" w14:textId="77777777" w:rsidR="003D58C5" w:rsidRPr="003D58C5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09j</w:t>
            </w:r>
          </w:p>
        </w:tc>
        <w:tc>
          <w:tcPr>
            <w:tcW w:w="4658" w:type="dxa"/>
            <w:vMerge w:val="restart"/>
          </w:tcPr>
          <w:p w14:paraId="650353FA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22"/>
                <w:szCs w:val="22"/>
              </w:rPr>
            </w:pPr>
            <w:r w:rsidRPr="000214CB">
              <w:rPr>
                <w:rStyle w:val="KontrollpunktChar"/>
              </w:rPr>
              <w:t>Strålningsskydd finns i erforderlig mängd</w:t>
            </w:r>
            <w:r>
              <w:rPr>
                <w:rFonts w:ascii="Arial" w:hAnsi="Arial"/>
                <w:b/>
                <w:sz w:val="22"/>
                <w:szCs w:val="22"/>
              </w:rPr>
              <w:t>.</w:t>
            </w:r>
          </w:p>
        </w:tc>
        <w:tc>
          <w:tcPr>
            <w:tcW w:w="742" w:type="dxa"/>
          </w:tcPr>
          <w:p w14:paraId="4BB98E5D" w14:textId="77777777" w:rsidR="003D58C5" w:rsidRPr="00CB5B6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89758E2" w14:textId="77777777" w:rsidR="003D58C5" w:rsidRPr="00D146DB" w:rsidRDefault="003D58C5" w:rsidP="005B33B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</w:t>
            </w: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bookmarkStart w:id="713" w:name="Kryss535"/>
        <w:tc>
          <w:tcPr>
            <w:tcW w:w="1320" w:type="dxa"/>
            <w:vMerge w:val="restart"/>
          </w:tcPr>
          <w:p w14:paraId="51399A6F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3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14" w:name="Kryss536"/>
          <w:p w14:paraId="29E68757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4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15" w:name="Kryss537"/>
          <w:p w14:paraId="0BE2E77B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5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8C5" w:rsidRPr="00D146DB" w14:paraId="1173F8C8" w14:textId="77777777" w:rsidTr="00961367">
        <w:trPr>
          <w:trHeight w:val="304"/>
        </w:trPr>
        <w:tc>
          <w:tcPr>
            <w:tcW w:w="709" w:type="dxa"/>
            <w:vMerge/>
          </w:tcPr>
          <w:p w14:paraId="4685768D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921D0F9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15A9A73" w14:textId="77777777" w:rsidR="003D58C5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BE41E3F" w14:textId="77777777" w:rsidR="003D58C5" w:rsidRPr="00D146DB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9692317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91BD8D0" w14:textId="77777777" w:rsidR="00DF77B7" w:rsidRPr="00002331" w:rsidRDefault="00DF77B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46914E4C" w14:textId="77777777" w:rsidTr="007251A1">
        <w:tc>
          <w:tcPr>
            <w:tcW w:w="1080" w:type="dxa"/>
          </w:tcPr>
          <w:bookmarkStart w:id="716" w:name="Kryss1060"/>
          <w:p w14:paraId="2C597A55" w14:textId="77777777" w:rsidR="007251A1" w:rsidRPr="00D146DB" w:rsidRDefault="00382FD4" w:rsidP="005B33B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6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09j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FB6CF63" w14:textId="77777777" w:rsidR="007251A1" w:rsidRPr="00D146DB" w:rsidRDefault="0063553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Betongpropp</w:t>
            </w:r>
            <w:r w:rsidR="007251A1" w:rsidRPr="00D146DB">
              <w:rPr>
                <w:rFonts w:ascii="Arial" w:hAnsi="Arial"/>
                <w:sz w:val="20"/>
              </w:rPr>
              <w:t xml:space="preserve"> saknas.</w:t>
            </w:r>
          </w:p>
        </w:tc>
        <w:tc>
          <w:tcPr>
            <w:tcW w:w="1334" w:type="dxa"/>
          </w:tcPr>
          <w:p w14:paraId="233F183B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F77B7" w:rsidRPr="00D146DB" w14:paraId="3AA430F9" w14:textId="77777777" w:rsidTr="00D146DB">
        <w:trPr>
          <w:trHeight w:val="80"/>
        </w:trPr>
        <w:tc>
          <w:tcPr>
            <w:tcW w:w="1080" w:type="dxa"/>
          </w:tcPr>
          <w:p w14:paraId="4F75A2A9" w14:textId="77777777" w:rsidR="00DF77B7" w:rsidRPr="00D146DB" w:rsidRDefault="00DF77B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EEDFA32" w14:textId="77777777" w:rsidR="00DF77B7" w:rsidRPr="00D146DB" w:rsidRDefault="00DF77B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55AED" w:rsidRPr="00D146DB" w14:paraId="0B512A9A" w14:textId="77777777" w:rsidTr="00755AED">
        <w:trPr>
          <w:trHeight w:val="510"/>
        </w:trPr>
        <w:tc>
          <w:tcPr>
            <w:tcW w:w="1080" w:type="dxa"/>
          </w:tcPr>
          <w:p w14:paraId="47F78E02" w14:textId="77777777" w:rsidR="00755AED" w:rsidRPr="00D146DB" w:rsidRDefault="00755A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F0FBC7D" w14:textId="77777777" w:rsidR="00755AED" w:rsidRPr="00D146DB" w:rsidRDefault="00755AED" w:rsidP="005B33B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betongpropp skall anskaffas och </w:t>
            </w:r>
            <w:r w:rsidRPr="00260FD5">
              <w:rPr>
                <w:rFonts w:ascii="Arial" w:hAnsi="Arial"/>
                <w:sz w:val="20"/>
              </w:rPr>
              <w:t>provmonteras</w:t>
            </w:r>
            <w:r w:rsidRPr="00D146DB">
              <w:rPr>
                <w:rFonts w:ascii="Arial" w:hAnsi="Arial"/>
                <w:sz w:val="20"/>
              </w:rPr>
              <w:t xml:space="preserve">. Se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F87B" w14:textId="77777777" w:rsidR="00755AED" w:rsidRDefault="00755AE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E4F3DE8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106C219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DC108A" w14:textId="77777777" w:rsidR="00755AED" w:rsidRDefault="00755AE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07F25FEE" w14:textId="77777777" w:rsidTr="007251A1">
        <w:tc>
          <w:tcPr>
            <w:tcW w:w="1080" w:type="dxa"/>
          </w:tcPr>
          <w:bookmarkStart w:id="717" w:name="Kryss1061"/>
          <w:p w14:paraId="6C73599E" w14:textId="77777777" w:rsidR="007251A1" w:rsidRPr="00D146DB" w:rsidRDefault="00382FD4" w:rsidP="005B33B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7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09j</w:t>
            </w:r>
            <w:r w:rsidR="007251A1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2041FA49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Tegel saknas.</w:t>
            </w:r>
          </w:p>
        </w:tc>
        <w:tc>
          <w:tcPr>
            <w:tcW w:w="1334" w:type="dxa"/>
          </w:tcPr>
          <w:p w14:paraId="1E2B8DFA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F77B7" w:rsidRPr="00D146DB" w14:paraId="2EB672F6" w14:textId="77777777" w:rsidTr="00D146DB">
        <w:trPr>
          <w:trHeight w:val="80"/>
        </w:trPr>
        <w:tc>
          <w:tcPr>
            <w:tcW w:w="1080" w:type="dxa"/>
          </w:tcPr>
          <w:p w14:paraId="7856D219" w14:textId="77777777" w:rsidR="00DF77B7" w:rsidRPr="00D146DB" w:rsidRDefault="00DF77B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5C70278" w14:textId="77777777" w:rsidR="00DF77B7" w:rsidRPr="00D146DB" w:rsidRDefault="00DF77B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D444D" w:rsidRPr="00D146DB" w14:paraId="6DB56119" w14:textId="77777777" w:rsidTr="001D444D">
        <w:tc>
          <w:tcPr>
            <w:tcW w:w="1080" w:type="dxa"/>
          </w:tcPr>
          <w:p w14:paraId="28651824" w14:textId="77777777" w:rsidR="001D444D" w:rsidRPr="00D146DB" w:rsidRDefault="001D444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95BEF93" w14:textId="77777777" w:rsidR="001D444D" w:rsidRPr="00D146DB" w:rsidRDefault="001D444D" w:rsidP="005B33B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Nytt</w:t>
            </w:r>
            <w:r w:rsidRPr="00D146DB">
              <w:rPr>
                <w:rFonts w:ascii="Arial" w:hAnsi="Arial"/>
                <w:sz w:val="20"/>
              </w:rPr>
              <w:t xml:space="preserve"> tegel skall anskaffas och provmonteras. Se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6702B3B7" w14:textId="77777777" w:rsidR="001D444D" w:rsidRPr="00D146DB" w:rsidRDefault="001D444D" w:rsidP="005B33B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25AF251" w14:textId="77777777" w:rsidR="00DF77B7" w:rsidRPr="00002331" w:rsidRDefault="00DF77B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8C5" w:rsidRPr="00D146DB" w14:paraId="085DFD13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560EFF8A" w14:textId="77777777" w:rsidR="003D58C5" w:rsidRPr="003D58C5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09k</w:t>
            </w:r>
          </w:p>
        </w:tc>
        <w:tc>
          <w:tcPr>
            <w:tcW w:w="4658" w:type="dxa"/>
            <w:vMerge w:val="restart"/>
          </w:tcPr>
          <w:p w14:paraId="186E437A" w14:textId="77777777" w:rsidR="003D58C5" w:rsidRPr="00D146DB" w:rsidRDefault="003D58C5" w:rsidP="000214CB">
            <w:pPr>
              <w:pStyle w:val="Kontrollpunkt"/>
            </w:pPr>
            <w:r w:rsidRPr="00D146DB">
              <w:t>Tätningslist är hel, demonterad och förpackad i tät förpackning</w:t>
            </w:r>
            <w:r>
              <w:t xml:space="preserve"> utan talk</w:t>
            </w:r>
            <w:r w:rsidRPr="00D146DB">
              <w:t>.</w:t>
            </w:r>
          </w:p>
        </w:tc>
        <w:tc>
          <w:tcPr>
            <w:tcW w:w="742" w:type="dxa"/>
          </w:tcPr>
          <w:p w14:paraId="591F59D7" w14:textId="77777777" w:rsidR="003D58C5" w:rsidRPr="00CB5B6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2C661A0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718" w:name="Kryss538"/>
        <w:tc>
          <w:tcPr>
            <w:tcW w:w="1320" w:type="dxa"/>
            <w:vMerge w:val="restart"/>
          </w:tcPr>
          <w:p w14:paraId="2F9C0CC5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8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19" w:name="Kryss539"/>
          <w:p w14:paraId="10A2ACA6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19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20" w:name="Kryss540"/>
          <w:p w14:paraId="4BC60FEE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0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8C5" w:rsidRPr="00D146DB" w14:paraId="2073F48D" w14:textId="77777777" w:rsidTr="00961367">
        <w:trPr>
          <w:trHeight w:val="304"/>
        </w:trPr>
        <w:tc>
          <w:tcPr>
            <w:tcW w:w="709" w:type="dxa"/>
            <w:vMerge/>
          </w:tcPr>
          <w:p w14:paraId="18C26CB0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5D06AE9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7A257B7" w14:textId="77777777" w:rsidR="003D58C5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A0BF70D" w14:textId="77777777" w:rsidR="003D58C5" w:rsidRPr="00D146DB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81172F6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B798D02" w14:textId="77777777" w:rsidR="00DF77B7" w:rsidRPr="00002331" w:rsidRDefault="00DF77B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2A33DAD6" w14:textId="77777777" w:rsidTr="007251A1">
        <w:tc>
          <w:tcPr>
            <w:tcW w:w="1080" w:type="dxa"/>
          </w:tcPr>
          <w:bookmarkStart w:id="721" w:name="Kryss1062"/>
          <w:p w14:paraId="212339A7" w14:textId="77777777" w:rsidR="007251A1" w:rsidRPr="00D146DB" w:rsidRDefault="00382FD4" w:rsidP="00F9554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1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09k</w:t>
            </w:r>
            <w:r w:rsidR="007251A1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F6790C9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är defekt eller saknas.</w:t>
            </w:r>
          </w:p>
        </w:tc>
        <w:tc>
          <w:tcPr>
            <w:tcW w:w="1334" w:type="dxa"/>
          </w:tcPr>
          <w:p w14:paraId="232A560C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F77B7" w:rsidRPr="00D146DB" w14:paraId="113E5F41" w14:textId="77777777" w:rsidTr="00D146DB">
        <w:trPr>
          <w:trHeight w:val="80"/>
        </w:trPr>
        <w:tc>
          <w:tcPr>
            <w:tcW w:w="1080" w:type="dxa"/>
          </w:tcPr>
          <w:p w14:paraId="225EFA5E" w14:textId="77777777" w:rsidR="00DF77B7" w:rsidRPr="00D146DB" w:rsidRDefault="00DF77B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0B7AB96" w14:textId="77777777" w:rsidR="00DF77B7" w:rsidRPr="00D146DB" w:rsidRDefault="00DF77B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6611324D" w14:textId="77777777" w:rsidTr="00233F27">
        <w:trPr>
          <w:trHeight w:val="470"/>
        </w:trPr>
        <w:tc>
          <w:tcPr>
            <w:tcW w:w="1080" w:type="dxa"/>
            <w:vMerge w:val="restart"/>
          </w:tcPr>
          <w:p w14:paraId="20D8F836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3EB700EA" w14:textId="77777777" w:rsidR="00233F27" w:rsidRPr="00D146DB" w:rsidRDefault="00233F27" w:rsidP="003D58C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tätningslist skall anskaffas och förvaras i tät förpackning. Förpackningen märks med innehåll (antal och typ).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T09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EDEC" w14:textId="77777777" w:rsidR="00233F27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1763333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E971BC5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77B2C8CA" w14:textId="77777777" w:rsidTr="00233F27">
        <w:trPr>
          <w:trHeight w:val="136"/>
        </w:trPr>
        <w:tc>
          <w:tcPr>
            <w:tcW w:w="1080" w:type="dxa"/>
            <w:vMerge/>
          </w:tcPr>
          <w:p w14:paraId="3CC396BB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367A46D8" w14:textId="77777777" w:rsidR="00233F27" w:rsidRDefault="00233F27" w:rsidP="003D58C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0BFCAE2E" w14:textId="77777777" w:rsidR="00233F27" w:rsidRPr="00CA7E69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20CDE26C" w14:textId="77777777" w:rsidR="00755AED" w:rsidRDefault="00755AE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7251A1" w:rsidRPr="00D146DB" w14:paraId="7BC5E695" w14:textId="77777777" w:rsidTr="00D413D3">
        <w:tc>
          <w:tcPr>
            <w:tcW w:w="1080" w:type="dxa"/>
          </w:tcPr>
          <w:bookmarkStart w:id="722" w:name="Kryss1063"/>
          <w:p w14:paraId="15741896" w14:textId="77777777" w:rsidR="007251A1" w:rsidRPr="00D146DB" w:rsidRDefault="00382FD4" w:rsidP="00F9554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2"/>
            <w:r w:rsidR="007251A1" w:rsidRPr="00D146DB">
              <w:rPr>
                <w:rFonts w:ascii="Arial" w:hAnsi="Arial"/>
                <w:sz w:val="20"/>
              </w:rPr>
              <w:t xml:space="preserve"> </w:t>
            </w:r>
            <w:r w:rsidR="007251A1">
              <w:rPr>
                <w:rFonts w:ascii="Arial" w:hAnsi="Arial"/>
                <w:sz w:val="20"/>
              </w:rPr>
              <w:t>09k</w:t>
            </w:r>
            <w:r w:rsidR="007251A1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21DFF3AF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är felaktigt förvarad.</w:t>
            </w:r>
          </w:p>
        </w:tc>
        <w:tc>
          <w:tcPr>
            <w:tcW w:w="1334" w:type="dxa"/>
          </w:tcPr>
          <w:p w14:paraId="2794351A" w14:textId="77777777" w:rsidR="007251A1" w:rsidRPr="00D146DB" w:rsidRDefault="007251A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F77B7" w:rsidRPr="00D146DB" w14:paraId="2E32AF6D" w14:textId="77777777" w:rsidTr="00D146DB">
        <w:trPr>
          <w:trHeight w:val="80"/>
        </w:trPr>
        <w:tc>
          <w:tcPr>
            <w:tcW w:w="1080" w:type="dxa"/>
          </w:tcPr>
          <w:p w14:paraId="722BCE8C" w14:textId="77777777" w:rsidR="00DF77B7" w:rsidRPr="00D146DB" w:rsidRDefault="00DF77B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59FCAC5" w14:textId="77777777" w:rsidR="00DF77B7" w:rsidRPr="00D146DB" w:rsidRDefault="00DF77B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63804655" w14:textId="77777777" w:rsidTr="00233F27">
        <w:trPr>
          <w:trHeight w:val="487"/>
        </w:trPr>
        <w:tc>
          <w:tcPr>
            <w:tcW w:w="1080" w:type="dxa"/>
            <w:vMerge w:val="restart"/>
          </w:tcPr>
          <w:p w14:paraId="6980A37D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070CE9C6" w14:textId="77777777" w:rsidR="00233F27" w:rsidRPr="00D146DB" w:rsidRDefault="00233F27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Pr="00D146DB">
              <w:rPr>
                <w:rFonts w:ascii="Arial" w:hAnsi="Arial"/>
                <w:sz w:val="20"/>
              </w:rPr>
              <w:t>ätningslist skall förvaras i tät förpackning. Förpackningen märks med innehåll (antal och typ).</w:t>
            </w:r>
            <w:r>
              <w:rPr>
                <w:rFonts w:ascii="Arial" w:hAnsi="Arial"/>
                <w:sz w:val="20"/>
              </w:rPr>
              <w:t xml:space="preserve"> </w:t>
            </w:r>
            <w:r w:rsidR="00E56149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111F8" w14:textId="77777777" w:rsidR="00233F27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DCB240C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532A8BD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6AA6E504" w14:textId="77777777" w:rsidTr="00233F27">
        <w:trPr>
          <w:trHeight w:val="126"/>
        </w:trPr>
        <w:tc>
          <w:tcPr>
            <w:tcW w:w="1080" w:type="dxa"/>
            <w:vMerge/>
          </w:tcPr>
          <w:p w14:paraId="4B170564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4D36B75A" w14:textId="77777777" w:rsidR="00233F27" w:rsidRDefault="00233F27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4724D25C" w14:textId="77777777" w:rsidR="00233F27" w:rsidRPr="00CA7E69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1FACC33D" w14:textId="77777777" w:rsidR="000271B8" w:rsidRDefault="000271B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5ABC1052" w14:textId="77777777" w:rsidTr="00D413D3">
        <w:tc>
          <w:tcPr>
            <w:tcW w:w="1080" w:type="dxa"/>
          </w:tcPr>
          <w:bookmarkStart w:id="723" w:name="Kryss1064"/>
          <w:p w14:paraId="41CACD82" w14:textId="77777777" w:rsidR="00D413D3" w:rsidRPr="00D146DB" w:rsidRDefault="00382FD4" w:rsidP="00F9554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3"/>
            <w:r w:rsidR="00D413D3" w:rsidRPr="00D146DB">
              <w:rPr>
                <w:rFonts w:ascii="Arial" w:hAnsi="Arial"/>
                <w:sz w:val="20"/>
              </w:rPr>
              <w:t xml:space="preserve"> </w:t>
            </w:r>
            <w:r w:rsidR="00D413D3">
              <w:rPr>
                <w:rFonts w:ascii="Arial" w:hAnsi="Arial"/>
                <w:sz w:val="20"/>
              </w:rPr>
              <w:t>09k</w:t>
            </w:r>
            <w:r w:rsidR="00D413D3" w:rsidRPr="00D146DB">
              <w:rPr>
                <w:rFonts w:ascii="Arial" w:hAnsi="Arial"/>
                <w:sz w:val="20"/>
              </w:rPr>
              <w:t>-3</w:t>
            </w:r>
          </w:p>
        </w:tc>
        <w:tc>
          <w:tcPr>
            <w:tcW w:w="5026" w:type="dxa"/>
          </w:tcPr>
          <w:p w14:paraId="1C3ABF9B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förvaras i talk.</w:t>
            </w:r>
          </w:p>
        </w:tc>
        <w:tc>
          <w:tcPr>
            <w:tcW w:w="1334" w:type="dxa"/>
          </w:tcPr>
          <w:p w14:paraId="14D56CCF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F77B7" w:rsidRPr="00D146DB" w14:paraId="7A96C5F2" w14:textId="77777777" w:rsidTr="00D146DB">
        <w:trPr>
          <w:trHeight w:val="80"/>
        </w:trPr>
        <w:tc>
          <w:tcPr>
            <w:tcW w:w="1080" w:type="dxa"/>
          </w:tcPr>
          <w:p w14:paraId="7BCB12CC" w14:textId="77777777" w:rsidR="00DF77B7" w:rsidRPr="00D146DB" w:rsidRDefault="00DF77B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89D035D" w14:textId="77777777" w:rsidR="00DF77B7" w:rsidRPr="00D146DB" w:rsidRDefault="00DF77B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52976F9F" w14:textId="77777777" w:rsidTr="00233F27">
        <w:trPr>
          <w:trHeight w:val="520"/>
        </w:trPr>
        <w:tc>
          <w:tcPr>
            <w:tcW w:w="1080" w:type="dxa"/>
            <w:vMerge w:val="restart"/>
          </w:tcPr>
          <w:p w14:paraId="0534D9D7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5795C992" w14:textId="77777777" w:rsidR="00233F27" w:rsidRPr="00D146DB" w:rsidRDefault="00233F27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Pr="00D146DB">
              <w:rPr>
                <w:rFonts w:ascii="Arial" w:hAnsi="Arial"/>
                <w:sz w:val="20"/>
              </w:rPr>
              <w:t>ätningslist skall förvaras i tät förpackning</w:t>
            </w:r>
            <w:r>
              <w:rPr>
                <w:rFonts w:ascii="Arial" w:hAnsi="Arial"/>
                <w:sz w:val="20"/>
              </w:rPr>
              <w:t xml:space="preserve"> utan talk</w:t>
            </w:r>
            <w:r w:rsidRPr="00D146DB">
              <w:rPr>
                <w:rFonts w:ascii="Arial" w:hAnsi="Arial"/>
                <w:sz w:val="20"/>
              </w:rPr>
              <w:t>. Förpackningen märks med innehåll (antal och typ).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T09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D649" w14:textId="77777777" w:rsidR="00233F27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2C365BD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D22FED7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480F51DF" w14:textId="77777777" w:rsidTr="00233F27">
        <w:trPr>
          <w:trHeight w:val="117"/>
        </w:trPr>
        <w:tc>
          <w:tcPr>
            <w:tcW w:w="1080" w:type="dxa"/>
            <w:vMerge/>
          </w:tcPr>
          <w:p w14:paraId="16A207B9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610EF954" w14:textId="77777777" w:rsidR="00233F27" w:rsidRDefault="00233F27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16800367" w14:textId="77777777" w:rsidR="00233F27" w:rsidRPr="00CA7E69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0EC4AE7B" w14:textId="77777777" w:rsidR="00083F0A" w:rsidRPr="00002331" w:rsidRDefault="00083F0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8C5" w:rsidRPr="00D146DB" w14:paraId="204429A0" w14:textId="77777777" w:rsidTr="00961367">
        <w:trPr>
          <w:trHeight w:val="266"/>
        </w:trPr>
        <w:tc>
          <w:tcPr>
            <w:tcW w:w="709" w:type="dxa"/>
            <w:vMerge w:val="restart"/>
          </w:tcPr>
          <w:p w14:paraId="2A666FB0" w14:textId="77777777" w:rsidR="003D58C5" w:rsidRPr="003D58C5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09l</w:t>
            </w:r>
          </w:p>
        </w:tc>
        <w:tc>
          <w:tcPr>
            <w:tcW w:w="4658" w:type="dxa"/>
            <w:vMerge w:val="restart"/>
          </w:tcPr>
          <w:p w14:paraId="36D785F5" w14:textId="77777777" w:rsidR="003D58C5" w:rsidRPr="00D146DB" w:rsidRDefault="003D58C5" w:rsidP="000214CB">
            <w:pPr>
              <w:pStyle w:val="Kontrollpunkt"/>
            </w:pPr>
            <w:r w:rsidRPr="00D146DB">
              <w:t>Alla lösa komponenter till genomföring med skyddsplåt är förvarad</w:t>
            </w:r>
            <w:r w:rsidR="00083F0A">
              <w:t>e</w:t>
            </w:r>
            <w:r w:rsidRPr="00D146DB">
              <w:t xml:space="preserve"> i förrådet.</w:t>
            </w:r>
          </w:p>
        </w:tc>
        <w:tc>
          <w:tcPr>
            <w:tcW w:w="742" w:type="dxa"/>
          </w:tcPr>
          <w:p w14:paraId="053AEBBD" w14:textId="77777777" w:rsidR="003D58C5" w:rsidRPr="00CB5B6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0725C12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724" w:name="Kryss541"/>
        <w:tc>
          <w:tcPr>
            <w:tcW w:w="1320" w:type="dxa"/>
            <w:vMerge w:val="restart"/>
          </w:tcPr>
          <w:p w14:paraId="7E42F108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4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25" w:name="Kryss542"/>
          <w:p w14:paraId="6925BF95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5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26" w:name="Kryss543"/>
          <w:p w14:paraId="6833A4BF" w14:textId="77777777" w:rsidR="003D58C5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6"/>
            <w:r w:rsidR="003D58C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8C5" w:rsidRPr="00D146DB" w14:paraId="6C11ED72" w14:textId="77777777" w:rsidTr="00961367">
        <w:trPr>
          <w:trHeight w:val="258"/>
        </w:trPr>
        <w:tc>
          <w:tcPr>
            <w:tcW w:w="709" w:type="dxa"/>
            <w:vMerge/>
          </w:tcPr>
          <w:p w14:paraId="71FDAABA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B8B85FA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29F8A95" w14:textId="77777777" w:rsidR="003D58C5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D9449E6" w14:textId="77777777" w:rsidR="003D58C5" w:rsidRPr="00D146DB" w:rsidRDefault="003D58C5" w:rsidP="003D58C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CE3D93E" w14:textId="77777777" w:rsidR="003D58C5" w:rsidRPr="00D146DB" w:rsidRDefault="003D58C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6CF2B06" w14:textId="77777777" w:rsidR="00DF77B7" w:rsidRPr="00002331" w:rsidRDefault="00DF77B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431EDE2E" w14:textId="77777777" w:rsidTr="00D413D3">
        <w:tc>
          <w:tcPr>
            <w:tcW w:w="1080" w:type="dxa"/>
          </w:tcPr>
          <w:bookmarkStart w:id="727" w:name="Kryss1065"/>
          <w:p w14:paraId="54B23B5A" w14:textId="77777777" w:rsidR="00D413D3" w:rsidRPr="00D146DB" w:rsidRDefault="00382FD4" w:rsidP="005B33B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7"/>
            <w:r w:rsidR="00D413D3" w:rsidRPr="00D146DB">
              <w:rPr>
                <w:rFonts w:ascii="Arial" w:hAnsi="Arial"/>
                <w:sz w:val="20"/>
              </w:rPr>
              <w:t xml:space="preserve"> </w:t>
            </w:r>
            <w:r w:rsidR="00D413D3">
              <w:rPr>
                <w:rFonts w:ascii="Arial" w:hAnsi="Arial"/>
                <w:sz w:val="20"/>
              </w:rPr>
              <w:t>09l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49BD20C" w14:textId="77777777" w:rsidR="00D413D3" w:rsidRPr="00D146DB" w:rsidRDefault="00D413D3" w:rsidP="00ED5A3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Alla lösa komponenter är inte förvarade i </w:t>
            </w:r>
            <w:r w:rsidRPr="00260FD5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8D5F4D7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F77B7" w:rsidRPr="00D146DB" w14:paraId="5D761636" w14:textId="77777777" w:rsidTr="00D146DB">
        <w:trPr>
          <w:trHeight w:val="80"/>
        </w:trPr>
        <w:tc>
          <w:tcPr>
            <w:tcW w:w="1080" w:type="dxa"/>
          </w:tcPr>
          <w:p w14:paraId="123E7124" w14:textId="77777777" w:rsidR="00DF77B7" w:rsidRPr="00D146DB" w:rsidRDefault="00DF77B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087312C" w14:textId="77777777" w:rsidR="00DF77B7" w:rsidRPr="00D146DB" w:rsidRDefault="00DF77B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13D3" w:rsidRPr="00D146DB" w14:paraId="6C91CD3C" w14:textId="77777777" w:rsidTr="00D413D3">
        <w:tc>
          <w:tcPr>
            <w:tcW w:w="1080" w:type="dxa"/>
          </w:tcPr>
          <w:p w14:paraId="163EFC6C" w14:textId="77777777" w:rsidR="00D413D3" w:rsidRPr="00D146DB" w:rsidRDefault="00D413D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9668245" w14:textId="77777777" w:rsidR="00D413D3" w:rsidRPr="00D146DB" w:rsidRDefault="00D413D3" w:rsidP="005B33B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Alla lösa komponenter </w:t>
            </w:r>
            <w:r w:rsidR="0063553E">
              <w:rPr>
                <w:rFonts w:ascii="Arial" w:hAnsi="Arial"/>
                <w:sz w:val="20"/>
              </w:rPr>
              <w:t xml:space="preserve">till genomföring med skyddsplåt </w:t>
            </w:r>
            <w:r w:rsidRPr="00D146DB">
              <w:rPr>
                <w:rFonts w:ascii="Arial" w:hAnsi="Arial"/>
                <w:sz w:val="20"/>
              </w:rPr>
              <w:t>lägg</w:t>
            </w:r>
            <w:r>
              <w:rPr>
                <w:rFonts w:ascii="Arial" w:hAnsi="Arial"/>
                <w:sz w:val="20"/>
              </w:rPr>
              <w:t>e</w:t>
            </w:r>
            <w:r w:rsidRPr="00D146DB">
              <w:rPr>
                <w:rFonts w:ascii="Arial" w:hAnsi="Arial"/>
                <w:sz w:val="20"/>
              </w:rPr>
              <w:t>s i gemensam förpackning och placeras i skyddsrumsförrådet. Förpackningen märk</w:t>
            </w:r>
            <w:r w:rsidR="0063553E">
              <w:rPr>
                <w:rFonts w:ascii="Arial" w:hAnsi="Arial"/>
                <w:sz w:val="20"/>
              </w:rPr>
              <w:t>s med innehåll (antal och typ).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T09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3CA04C09" w14:textId="77777777" w:rsidR="00D413D3" w:rsidRPr="00D146DB" w:rsidRDefault="00D413D3" w:rsidP="005B33B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07B5A14" w14:textId="77777777" w:rsidR="00A421FD" w:rsidRPr="000271B8" w:rsidRDefault="00A421F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p w14:paraId="073B7EAC" w14:textId="77777777" w:rsidR="00755AED" w:rsidRPr="000271B8" w:rsidRDefault="000E42BF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  <w:r>
        <w:rPr>
          <w:rFonts w:ascii="Arial" w:hAnsi="Arial"/>
          <w:position w:val="-2"/>
          <w:sz w:val="20"/>
        </w:rPr>
        <w:br w:type="page"/>
      </w: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297D157D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107731F4" w14:textId="77777777" w:rsidR="00B707AD" w:rsidRPr="00D146DB" w:rsidRDefault="00B707A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  <w:p w14:paraId="47C40A39" w14:textId="77777777" w:rsidR="00B707AD" w:rsidRPr="00D146DB" w:rsidRDefault="00C83847" w:rsidP="00EB46CF">
            <w:pPr>
              <w:pStyle w:val="Rubrikchecklista"/>
              <w:rPr>
                <w:szCs w:val="28"/>
              </w:rPr>
            </w:pPr>
            <w:bookmarkStart w:id="728" w:name="_Toc290375371"/>
            <w:r>
              <w:t>10</w:t>
            </w:r>
            <w:r w:rsidR="00B707AD" w:rsidRPr="00D146DB">
              <w:t>. Skjutbart väggelement</w:t>
            </w:r>
            <w:bookmarkEnd w:id="728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46C90978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EAE2E88" w14:textId="77777777" w:rsidR="00B707AD" w:rsidRPr="00F4748B" w:rsidRDefault="00B707A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8"/>
          <w:szCs w:val="8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</w:tblGrid>
      <w:tr w:rsidR="00B707AD" w:rsidRPr="00D146DB" w14:paraId="0615CA64" w14:textId="77777777" w:rsidTr="00D146DB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bookmarkStart w:id="729" w:name="Kryss1066"/>
          <w:p w14:paraId="3B3BF43E" w14:textId="77777777" w:rsidR="00B707AD" w:rsidRPr="00D146DB" w:rsidRDefault="00382FD4" w:rsidP="00D146DB">
            <w:pPr>
              <w:pStyle w:val="1515"/>
              <w:tabs>
                <w:tab w:val="left" w:pos="1560"/>
                <w:tab w:val="left" w:pos="2552"/>
                <w:tab w:val="left" w:pos="3402"/>
              </w:tabs>
              <w:ind w:left="0" w:right="-145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29"/>
            <w:r w:rsidR="00B707A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</w:t>
            </w:r>
            <w:r w:rsidR="00B707AD" w:rsidRPr="00D146DB">
              <w:rPr>
                <w:rFonts w:ascii="Arial" w:hAnsi="Arial"/>
                <w:position w:val="-2"/>
                <w:sz w:val="20"/>
              </w:rPr>
              <w:t>aktuellt avsnitt</w:t>
            </w:r>
          </w:p>
        </w:tc>
      </w:tr>
    </w:tbl>
    <w:p w14:paraId="0D0205F8" w14:textId="77777777" w:rsidR="00320283" w:rsidRPr="00880C04" w:rsidRDefault="00320283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70D80" w:rsidRPr="00D146DB" w14:paraId="4B01A615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21ABB1F2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10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52D642E4" w14:textId="77777777" w:rsidR="00970D80" w:rsidRPr="00D146DB" w:rsidRDefault="00970D80" w:rsidP="000214CB">
            <w:pPr>
              <w:pStyle w:val="Kontrollpunkt"/>
            </w:pPr>
            <w:r w:rsidRPr="00D146DB">
              <w:t xml:space="preserve">Väggelement </w:t>
            </w:r>
            <w:r>
              <w:t xml:space="preserve">med karm </w:t>
            </w:r>
            <w:r w:rsidRPr="00D146DB">
              <w:t>finns och är</w:t>
            </w:r>
            <w:r>
              <w:t xml:space="preserve"> riktigt utfört.</w:t>
            </w:r>
          </w:p>
        </w:tc>
        <w:tc>
          <w:tcPr>
            <w:tcW w:w="742" w:type="dxa"/>
          </w:tcPr>
          <w:p w14:paraId="00D10497" w14:textId="77777777" w:rsidR="00970D80" w:rsidRPr="006E10ED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A9CD93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30" w:name="Kryss544"/>
        <w:tc>
          <w:tcPr>
            <w:tcW w:w="1320" w:type="dxa"/>
            <w:vMerge w:val="restart"/>
          </w:tcPr>
          <w:p w14:paraId="26406D80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0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31" w:name="Kryss545"/>
          <w:p w14:paraId="10B59880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1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32" w:name="Kryss546"/>
          <w:p w14:paraId="21A8278A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2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70D80" w:rsidRPr="00D146DB" w14:paraId="15D3B800" w14:textId="77777777" w:rsidTr="00961367">
        <w:trPr>
          <w:trHeight w:val="304"/>
        </w:trPr>
        <w:tc>
          <w:tcPr>
            <w:tcW w:w="709" w:type="dxa"/>
            <w:vMerge/>
          </w:tcPr>
          <w:p w14:paraId="194D6260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8C3C22F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8FD5F97" w14:textId="77777777" w:rsidR="00970D80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B48E784" w14:textId="77777777" w:rsidR="00970D80" w:rsidRPr="00D146DB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6E68D9E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646840E" w14:textId="77777777" w:rsidR="00320283" w:rsidRPr="00880C04" w:rsidRDefault="003202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0C5D63AA" w14:textId="77777777" w:rsidTr="00D413D3">
        <w:tc>
          <w:tcPr>
            <w:tcW w:w="1080" w:type="dxa"/>
          </w:tcPr>
          <w:bookmarkStart w:id="733" w:name="Kryss1067"/>
          <w:p w14:paraId="0A4505CD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3"/>
            <w:r w:rsidR="00D413D3">
              <w:rPr>
                <w:rFonts w:ascii="Arial" w:hAnsi="Arial"/>
                <w:sz w:val="20"/>
              </w:rPr>
              <w:t xml:space="preserve"> 10</w:t>
            </w:r>
            <w:r w:rsidR="00D413D3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14FC2E91" w14:textId="77777777" w:rsidR="00D413D3" w:rsidRPr="00D146DB" w:rsidRDefault="00D413D3" w:rsidP="00970D8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Väggelement saknas.</w:t>
            </w:r>
          </w:p>
        </w:tc>
        <w:tc>
          <w:tcPr>
            <w:tcW w:w="1334" w:type="dxa"/>
          </w:tcPr>
          <w:p w14:paraId="299320C8" w14:textId="77777777" w:rsidR="00D413D3" w:rsidRPr="00D146DB" w:rsidRDefault="00D413D3" w:rsidP="00970D8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320283" w:rsidRPr="00D146DB" w14:paraId="5B1AA802" w14:textId="77777777" w:rsidTr="00D146DB">
        <w:trPr>
          <w:trHeight w:val="80"/>
        </w:trPr>
        <w:tc>
          <w:tcPr>
            <w:tcW w:w="1080" w:type="dxa"/>
          </w:tcPr>
          <w:p w14:paraId="75C51D6A" w14:textId="77777777" w:rsidR="00320283" w:rsidRPr="00D146DB" w:rsidRDefault="0032028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6064F3D" w14:textId="77777777" w:rsidR="00320283" w:rsidRPr="00D146DB" w:rsidRDefault="0032028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13D3" w:rsidRPr="00D146DB" w14:paraId="42F0DB6B" w14:textId="77777777" w:rsidTr="00D413D3">
        <w:tc>
          <w:tcPr>
            <w:tcW w:w="1080" w:type="dxa"/>
          </w:tcPr>
          <w:p w14:paraId="28AC2E31" w14:textId="77777777" w:rsidR="00D413D3" w:rsidRPr="00D146DB" w:rsidRDefault="00D413D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074E2FE" w14:textId="77777777" w:rsidR="00D413D3" w:rsidRPr="00D146DB" w:rsidRDefault="00D413D3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pardörr SRD23x21 skall anordnas enligt typlösning </w:t>
            </w:r>
            <w:r>
              <w:rPr>
                <w:rFonts w:ascii="Arial" w:hAnsi="Arial"/>
                <w:sz w:val="20"/>
              </w:rPr>
              <w:t>T03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102</w:t>
            </w:r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F351844" w14:textId="77777777" w:rsidR="00D413D3" w:rsidRPr="00D146DB" w:rsidRDefault="00D413D3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D1E753C" w14:textId="77777777" w:rsidR="00AD59E2" w:rsidRPr="00880C04" w:rsidRDefault="00AD59E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70D80" w:rsidRPr="00D146DB" w14:paraId="09760863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04843EB7" w14:textId="77777777" w:rsidR="00970D80" w:rsidRPr="00D146DB" w:rsidRDefault="0066157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10</w:t>
            </w:r>
            <w:r w:rsidR="00970D80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6066A3A2" w14:textId="77777777" w:rsidR="00970D80" w:rsidRPr="00D146DB" w:rsidRDefault="00970D80" w:rsidP="000214CB">
            <w:pPr>
              <w:pStyle w:val="Kontrollpunkt"/>
            </w:pPr>
            <w:r w:rsidRPr="00D146DB">
              <w:t>Tätningslist finns, är demonterad och förvarad i tät förpackning</w:t>
            </w:r>
            <w:r>
              <w:t xml:space="preserve"> utan talk</w:t>
            </w:r>
            <w:r w:rsidRPr="00D146DB">
              <w:t>.</w:t>
            </w:r>
          </w:p>
        </w:tc>
        <w:tc>
          <w:tcPr>
            <w:tcW w:w="742" w:type="dxa"/>
          </w:tcPr>
          <w:p w14:paraId="5CA05DAF" w14:textId="77777777" w:rsidR="00970D80" w:rsidRPr="006E10ED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F36E8A1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34" w:name="Kryss547"/>
        <w:tc>
          <w:tcPr>
            <w:tcW w:w="1320" w:type="dxa"/>
            <w:vMerge w:val="restart"/>
          </w:tcPr>
          <w:p w14:paraId="48872B19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4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35" w:name="Kryss548"/>
          <w:p w14:paraId="048D4A48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5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36" w:name="Kryss549"/>
          <w:p w14:paraId="3B676AB9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6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70D80" w:rsidRPr="00D146DB" w14:paraId="47FE07C7" w14:textId="77777777" w:rsidTr="00961367">
        <w:trPr>
          <w:trHeight w:val="304"/>
        </w:trPr>
        <w:tc>
          <w:tcPr>
            <w:tcW w:w="709" w:type="dxa"/>
            <w:vMerge/>
          </w:tcPr>
          <w:p w14:paraId="102C74E4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48D07C7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1701292" w14:textId="77777777" w:rsidR="00970D80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3852422" w14:textId="77777777" w:rsidR="00970D80" w:rsidRPr="00D146DB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5C815ED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77D3F99" w14:textId="77777777" w:rsidR="00AD76D1" w:rsidRPr="00880C04" w:rsidRDefault="00AD76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0F427A0C" w14:textId="77777777" w:rsidTr="00D413D3">
        <w:tc>
          <w:tcPr>
            <w:tcW w:w="1080" w:type="dxa"/>
          </w:tcPr>
          <w:bookmarkStart w:id="737" w:name="Kryss1068"/>
          <w:p w14:paraId="1AFDB66A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7"/>
            <w:r w:rsidR="00D413D3">
              <w:rPr>
                <w:rFonts w:ascii="Arial" w:hAnsi="Arial"/>
                <w:sz w:val="20"/>
              </w:rPr>
              <w:t xml:space="preserve"> 10b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24BAE4B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är felaktig eller saknas.</w:t>
            </w:r>
          </w:p>
        </w:tc>
        <w:tc>
          <w:tcPr>
            <w:tcW w:w="1334" w:type="dxa"/>
          </w:tcPr>
          <w:p w14:paraId="7C6A260B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26D1324E" w14:textId="77777777" w:rsidTr="00D146DB">
        <w:trPr>
          <w:trHeight w:val="80"/>
        </w:trPr>
        <w:tc>
          <w:tcPr>
            <w:tcW w:w="1080" w:type="dxa"/>
          </w:tcPr>
          <w:p w14:paraId="0450D031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B4F9343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1B586C55" w14:textId="77777777" w:rsidTr="00233F27">
        <w:trPr>
          <w:trHeight w:val="578"/>
        </w:trPr>
        <w:tc>
          <w:tcPr>
            <w:tcW w:w="1080" w:type="dxa"/>
            <w:vMerge w:val="restart"/>
          </w:tcPr>
          <w:p w14:paraId="4283A052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4EAA364A" w14:textId="77777777" w:rsidR="00233F27" w:rsidRPr="00D146DB" w:rsidRDefault="00233F27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</w:t>
            </w:r>
            <w:r w:rsidRPr="00D146DB">
              <w:rPr>
                <w:rFonts w:ascii="Arial" w:hAnsi="Arial"/>
                <w:sz w:val="20"/>
              </w:rPr>
              <w:t xml:space="preserve"> tätningslist skall anskaffas och förvaras i tät förpackning enligt typlösning </w:t>
            </w:r>
            <w:r>
              <w:rPr>
                <w:rFonts w:ascii="Arial" w:hAnsi="Arial"/>
                <w:sz w:val="20"/>
              </w:rPr>
              <w:t>T10</w:t>
            </w:r>
            <w:r w:rsidRPr="00D146DB">
              <w:rPr>
                <w:rFonts w:ascii="Arial" w:hAnsi="Arial"/>
                <w:sz w:val="20"/>
              </w:rPr>
              <w:t>-101.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A02D" w14:textId="77777777" w:rsidR="00233F27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A9AE2BF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2F991BA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69F69F92" w14:textId="77777777" w:rsidTr="00233F27">
        <w:trPr>
          <w:trHeight w:val="132"/>
        </w:trPr>
        <w:tc>
          <w:tcPr>
            <w:tcW w:w="1080" w:type="dxa"/>
            <w:vMerge/>
          </w:tcPr>
          <w:p w14:paraId="2A40B19A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0EEA27AE" w14:textId="77777777" w:rsidR="00233F27" w:rsidRDefault="00233F27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480103AB" w14:textId="77777777" w:rsidR="00233F27" w:rsidRPr="00CA7E69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355485D2" w14:textId="77777777" w:rsidR="00D413D3" w:rsidRDefault="00D413D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2C2DC781" w14:textId="77777777" w:rsidTr="00D413D3">
        <w:tc>
          <w:tcPr>
            <w:tcW w:w="1080" w:type="dxa"/>
          </w:tcPr>
          <w:bookmarkStart w:id="738" w:name="Kryss1069"/>
          <w:p w14:paraId="069EA4B5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8"/>
            <w:r w:rsidR="00D413D3">
              <w:rPr>
                <w:rFonts w:ascii="Arial" w:hAnsi="Arial"/>
                <w:sz w:val="20"/>
              </w:rPr>
              <w:t xml:space="preserve"> 10b</w:t>
            </w:r>
            <w:r w:rsidR="00D413D3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0F2157F3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</w:t>
            </w:r>
            <w:r>
              <w:rPr>
                <w:rFonts w:ascii="Arial" w:hAnsi="Arial"/>
                <w:sz w:val="20"/>
              </w:rPr>
              <w:t>r monterad alternativt ej riktig</w:t>
            </w:r>
            <w:r w:rsidRPr="00D146DB">
              <w:rPr>
                <w:rFonts w:ascii="Arial" w:hAnsi="Arial"/>
                <w:sz w:val="20"/>
              </w:rPr>
              <w:t>t förvarad.</w:t>
            </w:r>
          </w:p>
        </w:tc>
        <w:tc>
          <w:tcPr>
            <w:tcW w:w="1334" w:type="dxa"/>
          </w:tcPr>
          <w:p w14:paraId="0D37AE7E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5AB489C9" w14:textId="77777777" w:rsidTr="00D146DB">
        <w:trPr>
          <w:trHeight w:val="80"/>
        </w:trPr>
        <w:tc>
          <w:tcPr>
            <w:tcW w:w="1080" w:type="dxa"/>
          </w:tcPr>
          <w:p w14:paraId="734B6E63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FD6B398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13D3" w:rsidRPr="00D146DB" w14:paraId="58FBAADE" w14:textId="77777777" w:rsidTr="00D413D3">
        <w:tc>
          <w:tcPr>
            <w:tcW w:w="1080" w:type="dxa"/>
          </w:tcPr>
          <w:p w14:paraId="5B16CD5E" w14:textId="77777777" w:rsidR="00D413D3" w:rsidRPr="00D146DB" w:rsidRDefault="00D413D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4D177D4" w14:textId="77777777" w:rsidR="00D413D3" w:rsidRDefault="00D413D3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Tätningslist skall demonteras och förvaras i tät förpackning enligt typlösning </w:t>
            </w:r>
            <w:r>
              <w:rPr>
                <w:rFonts w:ascii="Arial" w:hAnsi="Arial"/>
                <w:sz w:val="20"/>
              </w:rPr>
              <w:t>T10</w:t>
            </w:r>
            <w:r w:rsidRPr="00D146DB">
              <w:rPr>
                <w:rFonts w:ascii="Arial" w:hAnsi="Arial"/>
                <w:sz w:val="20"/>
              </w:rPr>
              <w:t>-101.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Förpackningen märks med innehåll (antal och typ).</w:t>
            </w:r>
          </w:p>
        </w:tc>
        <w:tc>
          <w:tcPr>
            <w:tcW w:w="1334" w:type="dxa"/>
          </w:tcPr>
          <w:p w14:paraId="42EEA9FA" w14:textId="77777777" w:rsidR="00D413D3" w:rsidRPr="00D146DB" w:rsidRDefault="00D413D3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9D6F8B0" w14:textId="77777777" w:rsidR="00A73CF8" w:rsidRPr="00880C04" w:rsidRDefault="00A73CF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40239BEF" w14:textId="77777777" w:rsidTr="00D413D3">
        <w:tc>
          <w:tcPr>
            <w:tcW w:w="1080" w:type="dxa"/>
          </w:tcPr>
          <w:bookmarkStart w:id="739" w:name="Kryss1070"/>
          <w:p w14:paraId="570F634F" w14:textId="77777777" w:rsidR="00D413D3" w:rsidRPr="00D146DB" w:rsidRDefault="00382FD4" w:rsidP="00FB195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39"/>
            <w:r w:rsidR="00D413D3">
              <w:rPr>
                <w:rFonts w:ascii="Arial" w:hAnsi="Arial"/>
                <w:sz w:val="20"/>
              </w:rPr>
              <w:t xml:space="preserve"> 10b-3</w:t>
            </w:r>
          </w:p>
        </w:tc>
        <w:tc>
          <w:tcPr>
            <w:tcW w:w="5026" w:type="dxa"/>
          </w:tcPr>
          <w:p w14:paraId="0461B2B5" w14:textId="77777777" w:rsidR="00D413D3" w:rsidRPr="00D146DB" w:rsidRDefault="00D413D3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Tätningslist ä</w:t>
            </w:r>
            <w:r>
              <w:rPr>
                <w:rFonts w:ascii="Arial" w:hAnsi="Arial"/>
                <w:sz w:val="20"/>
              </w:rPr>
              <w:t xml:space="preserve">r </w:t>
            </w:r>
            <w:r w:rsidRPr="00D146DB">
              <w:rPr>
                <w:rFonts w:ascii="Arial" w:hAnsi="Arial"/>
                <w:sz w:val="20"/>
              </w:rPr>
              <w:t>förvarad</w:t>
            </w:r>
            <w:r>
              <w:rPr>
                <w:rFonts w:ascii="Arial" w:hAnsi="Arial"/>
                <w:sz w:val="20"/>
              </w:rPr>
              <w:t xml:space="preserve"> i talk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3117789" w14:textId="77777777" w:rsidR="00D413D3" w:rsidRPr="00D146DB" w:rsidRDefault="00D413D3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73CF8" w:rsidRPr="00D146DB" w14:paraId="301E58D3" w14:textId="77777777" w:rsidTr="00FB1958">
        <w:trPr>
          <w:trHeight w:val="80"/>
        </w:trPr>
        <w:tc>
          <w:tcPr>
            <w:tcW w:w="1080" w:type="dxa"/>
          </w:tcPr>
          <w:p w14:paraId="3121FF82" w14:textId="77777777" w:rsidR="00A73CF8" w:rsidRPr="00D146DB" w:rsidRDefault="00A73CF8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053F659" w14:textId="77777777" w:rsidR="00A73CF8" w:rsidRPr="00D146DB" w:rsidRDefault="00A73CF8" w:rsidP="00FB195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13D3" w:rsidRPr="00D146DB" w14:paraId="757280E6" w14:textId="77777777" w:rsidTr="00D413D3">
        <w:tc>
          <w:tcPr>
            <w:tcW w:w="1080" w:type="dxa"/>
          </w:tcPr>
          <w:p w14:paraId="17425BBE" w14:textId="77777777" w:rsidR="00D413D3" w:rsidRPr="00D146DB" w:rsidRDefault="00D413D3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7C635A7" w14:textId="77777777" w:rsidR="00D413D3" w:rsidRPr="00D146DB" w:rsidRDefault="00D413D3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Pr="00D146DB">
              <w:rPr>
                <w:rFonts w:ascii="Arial" w:hAnsi="Arial"/>
                <w:sz w:val="20"/>
              </w:rPr>
              <w:t>ätningslist skall förvaras i tät förpackning</w:t>
            </w:r>
            <w:r>
              <w:rPr>
                <w:rFonts w:ascii="Arial" w:hAnsi="Arial"/>
                <w:sz w:val="20"/>
              </w:rPr>
              <w:t xml:space="preserve"> utan talk</w:t>
            </w:r>
            <w:r w:rsidRPr="00D146DB">
              <w:rPr>
                <w:rFonts w:ascii="Arial" w:hAnsi="Arial"/>
                <w:sz w:val="20"/>
              </w:rPr>
              <w:t>. Förpackningen märks med innehåll (antal och typ).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</w:t>
            </w:r>
            <w:r w:rsidRPr="00D146DB">
              <w:rPr>
                <w:rFonts w:ascii="Arial" w:hAnsi="Arial"/>
                <w:sz w:val="20"/>
              </w:rPr>
              <w:t>10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</w:tcPr>
          <w:p w14:paraId="3A053943" w14:textId="77777777" w:rsidR="00D413D3" w:rsidRPr="00D146DB" w:rsidRDefault="00D413D3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73CF8" w:rsidRPr="00D146DB" w14:paraId="6570678B" w14:textId="77777777" w:rsidTr="00FB1958">
        <w:tc>
          <w:tcPr>
            <w:tcW w:w="1080" w:type="dxa"/>
          </w:tcPr>
          <w:p w14:paraId="44C7F549" w14:textId="77777777" w:rsidR="00A73CF8" w:rsidRPr="00D146DB" w:rsidRDefault="00A73CF8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6360" w:type="dxa"/>
            <w:gridSpan w:val="2"/>
          </w:tcPr>
          <w:p w14:paraId="4619C391" w14:textId="77777777" w:rsidR="00A73CF8" w:rsidRPr="00D146DB" w:rsidRDefault="00A73CF8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4411F7B" w14:textId="77777777" w:rsidR="000271B8" w:rsidRDefault="000271B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70D80" w:rsidRPr="00D146DB" w14:paraId="65B08BBA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1617F4E" w14:textId="77777777" w:rsidR="00970D80" w:rsidRPr="00D146DB" w:rsidRDefault="00970D80" w:rsidP="00A73CF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10c</w:t>
            </w:r>
          </w:p>
        </w:tc>
        <w:tc>
          <w:tcPr>
            <w:tcW w:w="4658" w:type="dxa"/>
            <w:vMerge w:val="restart"/>
          </w:tcPr>
          <w:p w14:paraId="445DDA6F" w14:textId="77777777" w:rsidR="00970D80" w:rsidRPr="00D146DB" w:rsidRDefault="00970D80" w:rsidP="000214CB">
            <w:pPr>
              <w:pStyle w:val="Kontrollpunkt"/>
            </w:pPr>
            <w:r w:rsidRPr="00D146DB">
              <w:t>Skyddsplåt</w:t>
            </w:r>
            <w:r>
              <w:t xml:space="preserve"> </w:t>
            </w:r>
            <w:r w:rsidRPr="00D146DB">
              <w:t>för tätningslist</w:t>
            </w:r>
            <w:r w:rsidR="00083F0A">
              <w:t xml:space="preserve"> samt infäst</w:t>
            </w:r>
            <w:r w:rsidR="004C22B2">
              <w:softHyphen/>
            </w:r>
            <w:r w:rsidR="00083F0A">
              <w:t>ningsskruvar</w:t>
            </w:r>
            <w:r w:rsidRPr="00D146DB">
              <w:t xml:space="preserve"> finns och är </w:t>
            </w:r>
            <w:r>
              <w:t>oskadad</w:t>
            </w:r>
            <w:r w:rsidR="00083F0A">
              <w:t>e</w:t>
            </w:r>
            <w:r w:rsidRPr="00D146DB">
              <w:t>.</w:t>
            </w:r>
          </w:p>
        </w:tc>
        <w:tc>
          <w:tcPr>
            <w:tcW w:w="742" w:type="dxa"/>
          </w:tcPr>
          <w:p w14:paraId="5F919AFB" w14:textId="77777777" w:rsidR="00970D80" w:rsidRPr="006E10ED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FF37409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40" w:name="Kryss550"/>
        <w:tc>
          <w:tcPr>
            <w:tcW w:w="1320" w:type="dxa"/>
            <w:vMerge w:val="restart"/>
          </w:tcPr>
          <w:p w14:paraId="69B769D7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0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41" w:name="Kryss551"/>
          <w:p w14:paraId="3C643E96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1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42" w:name="Kryss552"/>
          <w:p w14:paraId="6CC1E664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2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70D80" w:rsidRPr="00D146DB" w14:paraId="4B429EBE" w14:textId="77777777" w:rsidTr="00961367">
        <w:trPr>
          <w:trHeight w:val="304"/>
        </w:trPr>
        <w:tc>
          <w:tcPr>
            <w:tcW w:w="709" w:type="dxa"/>
            <w:vMerge/>
          </w:tcPr>
          <w:p w14:paraId="40ED5316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B9937C6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FFD9D64" w14:textId="77777777" w:rsidR="00970D80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F8BE5E8" w14:textId="77777777" w:rsidR="00970D80" w:rsidRPr="00D146DB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4FFFABA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5D0AB73" w14:textId="77777777" w:rsidR="00AD76D1" w:rsidRPr="00880C04" w:rsidRDefault="00AD76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49C58F26" w14:textId="77777777" w:rsidTr="00D413D3">
        <w:tc>
          <w:tcPr>
            <w:tcW w:w="1080" w:type="dxa"/>
          </w:tcPr>
          <w:bookmarkStart w:id="743" w:name="Kryss1071"/>
          <w:p w14:paraId="414E3F1B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3"/>
            <w:r w:rsidR="00D413D3">
              <w:rPr>
                <w:rFonts w:ascii="Arial" w:hAnsi="Arial"/>
                <w:sz w:val="20"/>
              </w:rPr>
              <w:t xml:space="preserve"> 10c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1D7D0F6" w14:textId="77777777" w:rsidR="00D413D3" w:rsidRPr="00D146DB" w:rsidRDefault="00D413D3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Skyddsplåt för tätningslist saknas eller är </w:t>
            </w:r>
            <w:r>
              <w:rPr>
                <w:rFonts w:ascii="Arial" w:hAnsi="Arial"/>
                <w:sz w:val="20"/>
              </w:rPr>
              <w:t>skadad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F786B9E" w14:textId="77777777" w:rsidR="00D413D3" w:rsidRPr="00D146DB" w:rsidRDefault="00D413D3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16385B65" w14:textId="77777777" w:rsidTr="00D146DB">
        <w:trPr>
          <w:trHeight w:val="80"/>
        </w:trPr>
        <w:tc>
          <w:tcPr>
            <w:tcW w:w="1080" w:type="dxa"/>
          </w:tcPr>
          <w:p w14:paraId="3B117D4C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90093F1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22BB79D6" w14:textId="77777777" w:rsidTr="00233F27">
        <w:trPr>
          <w:trHeight w:val="458"/>
        </w:trPr>
        <w:tc>
          <w:tcPr>
            <w:tcW w:w="1080" w:type="dxa"/>
            <w:vMerge w:val="restart"/>
          </w:tcPr>
          <w:p w14:paraId="0B16F92D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0B61F1C4" w14:textId="77777777" w:rsidR="00233F27" w:rsidRPr="00D146DB" w:rsidRDefault="00233F27" w:rsidP="00ED5A3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skyddsplåt enligt typlösning </w:t>
            </w:r>
            <w:r>
              <w:rPr>
                <w:rFonts w:ascii="Arial" w:hAnsi="Arial"/>
                <w:sz w:val="20"/>
              </w:rPr>
              <w:t>T10</w:t>
            </w:r>
            <w:r w:rsidRPr="00D146DB">
              <w:rPr>
                <w:rFonts w:ascii="Arial" w:hAnsi="Arial"/>
                <w:sz w:val="20"/>
              </w:rPr>
              <w:t>-</w:t>
            </w:r>
            <w:r w:rsidR="00ED5A33" w:rsidRPr="00260FD5">
              <w:rPr>
                <w:rFonts w:ascii="Arial" w:hAnsi="Arial"/>
                <w:sz w:val="20"/>
              </w:rPr>
              <w:t>1</w:t>
            </w:r>
            <w:r w:rsidRPr="00260FD5">
              <w:rPr>
                <w:rFonts w:ascii="Arial" w:hAnsi="Arial"/>
                <w:sz w:val="20"/>
              </w:rPr>
              <w:t>02</w:t>
            </w:r>
            <w:r w:rsidRPr="00D146DB">
              <w:rPr>
                <w:rFonts w:ascii="Arial" w:hAnsi="Arial"/>
                <w:sz w:val="20"/>
              </w:rPr>
              <w:t xml:space="preserve"> skall anskaffas</w:t>
            </w:r>
            <w:r>
              <w:rPr>
                <w:rFonts w:ascii="Arial" w:hAnsi="Arial"/>
                <w:sz w:val="20"/>
              </w:rPr>
              <w:t>. Infästningsskruvar lägg</w:t>
            </w:r>
            <w:r w:rsidRPr="00D146DB">
              <w:rPr>
                <w:rFonts w:ascii="Arial" w:hAnsi="Arial"/>
                <w:sz w:val="20"/>
              </w:rPr>
              <w:t>s i gemensam förpackning och placeras i skyddsrumsförrådet. 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AB71" w14:textId="77777777" w:rsidR="00233F27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7B1F39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0DA5354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62B5059B" w14:textId="77777777" w:rsidTr="00233F27">
        <w:trPr>
          <w:trHeight w:val="457"/>
        </w:trPr>
        <w:tc>
          <w:tcPr>
            <w:tcW w:w="1080" w:type="dxa"/>
            <w:vMerge/>
          </w:tcPr>
          <w:p w14:paraId="0D3DC2B0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15629968" w14:textId="77777777" w:rsidR="00233F27" w:rsidRPr="00D146DB" w:rsidRDefault="00233F27" w:rsidP="00A73CF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02A3D87E" w14:textId="77777777" w:rsidR="00233F27" w:rsidRPr="00CA7E69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55A4EF1D" w14:textId="77777777" w:rsidR="00755AED" w:rsidRDefault="00755AED" w:rsidP="00A73CF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11F9BF0D" w14:textId="77777777" w:rsidTr="00D413D3">
        <w:tc>
          <w:tcPr>
            <w:tcW w:w="1080" w:type="dxa"/>
          </w:tcPr>
          <w:bookmarkStart w:id="744" w:name="Kryss1072"/>
          <w:p w14:paraId="33761A48" w14:textId="77777777" w:rsidR="00D413D3" w:rsidRPr="00D146DB" w:rsidRDefault="00382FD4" w:rsidP="00FB195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4"/>
            <w:r w:rsidR="00D413D3">
              <w:rPr>
                <w:rFonts w:ascii="Arial" w:hAnsi="Arial"/>
                <w:sz w:val="20"/>
              </w:rPr>
              <w:t xml:space="preserve"> 10c-2</w:t>
            </w:r>
          </w:p>
        </w:tc>
        <w:tc>
          <w:tcPr>
            <w:tcW w:w="5026" w:type="dxa"/>
          </w:tcPr>
          <w:p w14:paraId="54DB0177" w14:textId="77777777" w:rsidR="00D413D3" w:rsidRPr="00D146DB" w:rsidRDefault="00D413D3" w:rsidP="00083F0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Infästningsskruv till skyddsplåt för tätningslist</w:t>
            </w:r>
            <w:r w:rsidRPr="00D146DB">
              <w:rPr>
                <w:rFonts w:ascii="Arial" w:hAnsi="Arial"/>
                <w:sz w:val="20"/>
              </w:rPr>
              <w:t xml:space="preserve"> saknas eller är </w:t>
            </w:r>
            <w:r>
              <w:rPr>
                <w:rFonts w:ascii="Arial" w:hAnsi="Arial"/>
                <w:sz w:val="20"/>
              </w:rPr>
              <w:t>defekt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0D40CBE" w14:textId="77777777" w:rsidR="00D413D3" w:rsidRPr="00D146DB" w:rsidRDefault="00D413D3" w:rsidP="00083F0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73CF8" w:rsidRPr="00D146DB" w14:paraId="737B639A" w14:textId="77777777" w:rsidTr="00FB1958">
        <w:trPr>
          <w:trHeight w:val="80"/>
        </w:trPr>
        <w:tc>
          <w:tcPr>
            <w:tcW w:w="1080" w:type="dxa"/>
          </w:tcPr>
          <w:p w14:paraId="35230A19" w14:textId="77777777" w:rsidR="00A73CF8" w:rsidRPr="00D146DB" w:rsidRDefault="00A73CF8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C4739A6" w14:textId="77777777" w:rsidR="00A73CF8" w:rsidRPr="00D146DB" w:rsidRDefault="00A73CF8" w:rsidP="00FB195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49792EDB" w14:textId="77777777" w:rsidTr="00233F27">
        <w:trPr>
          <w:trHeight w:val="458"/>
        </w:trPr>
        <w:tc>
          <w:tcPr>
            <w:tcW w:w="1080" w:type="dxa"/>
            <w:vMerge w:val="restart"/>
          </w:tcPr>
          <w:p w14:paraId="5FA90407" w14:textId="77777777" w:rsidR="00233F27" w:rsidRPr="00394B27" w:rsidRDefault="00233F27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720C6EC2" w14:textId="77777777" w:rsidR="00233F27" w:rsidRPr="00394B27" w:rsidRDefault="00233F27" w:rsidP="00ED56C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394B27">
              <w:rPr>
                <w:rFonts w:ascii="Arial" w:hAnsi="Arial"/>
                <w:sz w:val="20"/>
              </w:rPr>
              <w:t xml:space="preserve">Åtgärd: Ny infästningsskruv </w:t>
            </w:r>
            <w:r w:rsidR="00ED56CB" w:rsidRPr="00394B27">
              <w:rPr>
                <w:rFonts w:ascii="Arial" w:hAnsi="Arial"/>
                <w:sz w:val="20"/>
              </w:rPr>
              <w:t>enligt typlösnin</w:t>
            </w:r>
            <w:r w:rsidR="00ED5A33">
              <w:rPr>
                <w:rFonts w:ascii="Arial" w:hAnsi="Arial"/>
                <w:sz w:val="20"/>
              </w:rPr>
              <w:t>g T10-</w:t>
            </w:r>
            <w:r w:rsidR="00ED5A33" w:rsidRPr="00260FD5">
              <w:rPr>
                <w:rFonts w:ascii="Arial" w:hAnsi="Arial"/>
                <w:sz w:val="20"/>
              </w:rPr>
              <w:t>1</w:t>
            </w:r>
            <w:r w:rsidR="00ED56CB" w:rsidRPr="00260FD5">
              <w:rPr>
                <w:rFonts w:ascii="Arial" w:hAnsi="Arial"/>
                <w:sz w:val="20"/>
              </w:rPr>
              <w:t>02</w:t>
            </w:r>
            <w:r w:rsidR="00ED56CB" w:rsidRPr="00394B27">
              <w:rPr>
                <w:rFonts w:ascii="Arial" w:hAnsi="Arial"/>
                <w:sz w:val="20"/>
              </w:rPr>
              <w:t xml:space="preserve"> skall </w:t>
            </w:r>
            <w:r w:rsidRPr="00394B27">
              <w:rPr>
                <w:rFonts w:ascii="Arial" w:hAnsi="Arial"/>
                <w:sz w:val="20"/>
              </w:rPr>
              <w:t>anskaffas. Infästningsskruvar läggs i gemensam förpackning och placeras i skyddsrumsförrådet. 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1018" w14:textId="77777777" w:rsidR="00233F27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430603C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EE88668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3701F560" w14:textId="77777777" w:rsidTr="00233F27">
        <w:trPr>
          <w:trHeight w:val="457"/>
        </w:trPr>
        <w:tc>
          <w:tcPr>
            <w:tcW w:w="1080" w:type="dxa"/>
            <w:vMerge/>
          </w:tcPr>
          <w:p w14:paraId="490750B0" w14:textId="77777777" w:rsidR="00233F27" w:rsidRPr="00D146DB" w:rsidRDefault="00233F27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38AF5491" w14:textId="77777777" w:rsidR="00233F27" w:rsidRPr="00D146DB" w:rsidRDefault="00233F27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394C1658" w14:textId="77777777" w:rsidR="00233F27" w:rsidRPr="00CA7E69" w:rsidRDefault="00233F27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612F41AF" w14:textId="77777777" w:rsidR="000E42BF" w:rsidRDefault="000E42BF" w:rsidP="00A73CF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6CF7C04C" w14:textId="77777777" w:rsidR="00755AED" w:rsidRDefault="000E42BF" w:rsidP="00A73CF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70D80" w:rsidRPr="00D146DB" w14:paraId="09023772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779908C2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10d</w:t>
            </w:r>
          </w:p>
        </w:tc>
        <w:tc>
          <w:tcPr>
            <w:tcW w:w="4658" w:type="dxa"/>
            <w:vMerge w:val="restart"/>
          </w:tcPr>
          <w:p w14:paraId="44F20312" w14:textId="77777777" w:rsidR="00970D80" w:rsidRPr="00D146DB" w:rsidRDefault="00970D80" w:rsidP="000214CB">
            <w:pPr>
              <w:pStyle w:val="Kontrollpunkt"/>
            </w:pPr>
            <w:r w:rsidRPr="00D146DB">
              <w:t xml:space="preserve">Täckplåt </w:t>
            </w:r>
            <w:r>
              <w:t>över</w:t>
            </w:r>
            <w:r w:rsidRPr="00D146DB">
              <w:t xml:space="preserve"> hjulbana finns.</w:t>
            </w:r>
          </w:p>
        </w:tc>
        <w:tc>
          <w:tcPr>
            <w:tcW w:w="742" w:type="dxa"/>
          </w:tcPr>
          <w:p w14:paraId="136CA87A" w14:textId="77777777" w:rsidR="00970D80" w:rsidRPr="006E10ED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A88091E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45" w:name="Kryss553"/>
        <w:tc>
          <w:tcPr>
            <w:tcW w:w="1320" w:type="dxa"/>
            <w:vMerge w:val="restart"/>
          </w:tcPr>
          <w:p w14:paraId="5FD29199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5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46" w:name="Kryss554"/>
          <w:p w14:paraId="2C288249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6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47" w:name="Kryss555"/>
          <w:p w14:paraId="291AECFC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7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70D80" w:rsidRPr="00D146DB" w14:paraId="7E652CF1" w14:textId="77777777" w:rsidTr="00961367">
        <w:trPr>
          <w:trHeight w:val="304"/>
        </w:trPr>
        <w:tc>
          <w:tcPr>
            <w:tcW w:w="709" w:type="dxa"/>
            <w:vMerge/>
          </w:tcPr>
          <w:p w14:paraId="3515D739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1EE7223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39D66AE" w14:textId="77777777" w:rsidR="00970D80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879035E" w14:textId="77777777" w:rsidR="00970D80" w:rsidRPr="00D146DB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583050A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A7A115D" w14:textId="77777777" w:rsidR="00AD76D1" w:rsidRPr="00880C04" w:rsidRDefault="00AD76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1BEE1338" w14:textId="77777777" w:rsidTr="00D413D3">
        <w:tc>
          <w:tcPr>
            <w:tcW w:w="1080" w:type="dxa"/>
          </w:tcPr>
          <w:bookmarkStart w:id="748" w:name="Kryss1073"/>
          <w:p w14:paraId="07F8E159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8"/>
            <w:r w:rsidR="00D413D3">
              <w:rPr>
                <w:rFonts w:ascii="Arial" w:hAnsi="Arial"/>
                <w:sz w:val="20"/>
              </w:rPr>
              <w:t xml:space="preserve"> 10d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1E9CE86" w14:textId="77777777" w:rsidR="00D413D3" w:rsidRPr="00D146DB" w:rsidRDefault="00D413D3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Täckplåt </w:t>
            </w:r>
            <w:r>
              <w:rPr>
                <w:rFonts w:ascii="Arial" w:hAnsi="Arial"/>
                <w:sz w:val="20"/>
              </w:rPr>
              <w:t>över</w:t>
            </w:r>
            <w:r w:rsidRPr="00D146DB">
              <w:rPr>
                <w:rFonts w:ascii="Arial" w:hAnsi="Arial"/>
                <w:sz w:val="20"/>
              </w:rPr>
              <w:t xml:space="preserve"> hjulbana saknas eller är defekt.</w:t>
            </w:r>
          </w:p>
        </w:tc>
        <w:tc>
          <w:tcPr>
            <w:tcW w:w="1334" w:type="dxa"/>
          </w:tcPr>
          <w:p w14:paraId="31A4D78D" w14:textId="77777777" w:rsidR="00D413D3" w:rsidRPr="00D146DB" w:rsidRDefault="00D413D3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54EC4235" w14:textId="77777777" w:rsidTr="00D146DB">
        <w:trPr>
          <w:trHeight w:val="80"/>
        </w:trPr>
        <w:tc>
          <w:tcPr>
            <w:tcW w:w="1080" w:type="dxa"/>
          </w:tcPr>
          <w:p w14:paraId="1763FA67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189F797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55AED" w:rsidRPr="00D146DB" w14:paraId="7B54C63B" w14:textId="77777777" w:rsidTr="00755AED">
        <w:trPr>
          <w:trHeight w:val="510"/>
        </w:trPr>
        <w:tc>
          <w:tcPr>
            <w:tcW w:w="1080" w:type="dxa"/>
          </w:tcPr>
          <w:p w14:paraId="06B4C9E4" w14:textId="77777777" w:rsidR="00755AED" w:rsidRPr="00D146DB" w:rsidRDefault="00755AE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0B1F31D" w14:textId="77777777" w:rsidR="00755AED" w:rsidRPr="00D146DB" w:rsidRDefault="00755AED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täckplåt skall monteras enligt typlösning </w:t>
            </w:r>
            <w:r>
              <w:rPr>
                <w:rFonts w:ascii="Arial" w:hAnsi="Arial"/>
                <w:sz w:val="20"/>
              </w:rPr>
              <w:t>T10</w:t>
            </w:r>
            <w:r w:rsidR="00ED5A33">
              <w:rPr>
                <w:rFonts w:ascii="Arial" w:hAnsi="Arial"/>
                <w:sz w:val="20"/>
              </w:rPr>
              <w:t>-</w:t>
            </w:r>
            <w:r w:rsidR="00ED5A33" w:rsidRPr="00260FD5">
              <w:rPr>
                <w:rFonts w:ascii="Arial" w:hAnsi="Arial"/>
                <w:sz w:val="20"/>
              </w:rPr>
              <w:t>1</w:t>
            </w:r>
            <w:r w:rsidRPr="00260FD5">
              <w:rPr>
                <w:rFonts w:ascii="Arial" w:hAnsi="Arial"/>
                <w:sz w:val="20"/>
              </w:rPr>
              <w:t>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7DB9" w14:textId="77777777" w:rsidR="00755AED" w:rsidRDefault="00755AED" w:rsidP="00755AE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78BE20C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C6BB6E8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E45D19F" w14:textId="77777777" w:rsidR="00972927" w:rsidRPr="00995950" w:rsidRDefault="00972927" w:rsidP="0075654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2DC892E8" w14:textId="77777777" w:rsidTr="00D413D3">
        <w:tc>
          <w:tcPr>
            <w:tcW w:w="1080" w:type="dxa"/>
          </w:tcPr>
          <w:bookmarkStart w:id="749" w:name="Kryss1074"/>
          <w:p w14:paraId="5787BB45" w14:textId="77777777" w:rsidR="00D413D3" w:rsidRPr="00D146DB" w:rsidRDefault="00382FD4" w:rsidP="00FB195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49"/>
            <w:r w:rsidR="00D413D3">
              <w:rPr>
                <w:rFonts w:ascii="Arial" w:hAnsi="Arial"/>
                <w:sz w:val="20"/>
              </w:rPr>
              <w:t xml:space="preserve"> 10d-2</w:t>
            </w:r>
          </w:p>
        </w:tc>
        <w:tc>
          <w:tcPr>
            <w:tcW w:w="5026" w:type="dxa"/>
          </w:tcPr>
          <w:p w14:paraId="0D281F4F" w14:textId="77777777" w:rsidR="00D413D3" w:rsidRPr="00D146DB" w:rsidRDefault="00D413D3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Täckplåt </w:t>
            </w:r>
            <w:r>
              <w:rPr>
                <w:rFonts w:ascii="Arial" w:hAnsi="Arial"/>
                <w:sz w:val="20"/>
              </w:rPr>
              <w:t>över</w:t>
            </w:r>
            <w:r w:rsidRPr="00D146DB">
              <w:rPr>
                <w:rFonts w:ascii="Arial" w:hAnsi="Arial"/>
                <w:sz w:val="20"/>
              </w:rPr>
              <w:t xml:space="preserve"> hjulbana är </w:t>
            </w:r>
            <w:r>
              <w:rPr>
                <w:rFonts w:ascii="Arial" w:hAnsi="Arial"/>
                <w:sz w:val="20"/>
              </w:rPr>
              <w:t>ej monterad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745D9FD" w14:textId="77777777" w:rsidR="00D413D3" w:rsidRPr="00D146DB" w:rsidRDefault="00D413D3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56543" w:rsidRPr="00D146DB" w14:paraId="576DC789" w14:textId="77777777" w:rsidTr="00FB1958">
        <w:trPr>
          <w:trHeight w:val="80"/>
        </w:trPr>
        <w:tc>
          <w:tcPr>
            <w:tcW w:w="1080" w:type="dxa"/>
          </w:tcPr>
          <w:p w14:paraId="02B89983" w14:textId="77777777" w:rsidR="00756543" w:rsidRPr="00D146DB" w:rsidRDefault="00756543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EE5F826" w14:textId="77777777" w:rsidR="00756543" w:rsidRPr="00D146DB" w:rsidRDefault="00756543" w:rsidP="00FB195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01F43" w:rsidRPr="00D146DB" w14:paraId="32131C87" w14:textId="77777777" w:rsidTr="00801F43">
        <w:trPr>
          <w:trHeight w:val="510"/>
        </w:trPr>
        <w:tc>
          <w:tcPr>
            <w:tcW w:w="1080" w:type="dxa"/>
          </w:tcPr>
          <w:p w14:paraId="298CBBBF" w14:textId="77777777" w:rsidR="00801F43" w:rsidRPr="00D146DB" w:rsidRDefault="00801F43" w:rsidP="00FB195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70B5439" w14:textId="77777777" w:rsidR="00801F43" w:rsidRPr="00D146DB" w:rsidRDefault="00801F43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="0063553E">
              <w:rPr>
                <w:rFonts w:ascii="Arial" w:hAnsi="Arial"/>
                <w:sz w:val="20"/>
              </w:rPr>
              <w:t>äckplåt skall monteras enligt</w:t>
            </w:r>
            <w:r w:rsidR="00E56149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 w:rsidR="00E56149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T10</w:t>
            </w:r>
            <w:r w:rsidR="00ED5A33">
              <w:rPr>
                <w:rFonts w:ascii="Arial" w:hAnsi="Arial"/>
                <w:sz w:val="20"/>
              </w:rPr>
              <w:t>-</w:t>
            </w:r>
            <w:r w:rsidR="00ED5A33" w:rsidRPr="00260FD5">
              <w:rPr>
                <w:rFonts w:ascii="Arial" w:hAnsi="Arial"/>
                <w:sz w:val="20"/>
              </w:rPr>
              <w:t>1</w:t>
            </w:r>
            <w:r w:rsidRPr="00260FD5">
              <w:rPr>
                <w:rFonts w:ascii="Arial" w:hAnsi="Arial"/>
                <w:sz w:val="20"/>
              </w:rPr>
              <w:t>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CD46" w14:textId="77777777" w:rsidR="00801F43" w:rsidRDefault="00801F43" w:rsidP="00DB64F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B91C39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209EE98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23A42AF" w14:textId="77777777" w:rsidR="00801F43" w:rsidRPr="00880C04" w:rsidRDefault="00801F4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70D80" w:rsidRPr="00D146DB" w14:paraId="50B3CDB4" w14:textId="77777777" w:rsidTr="00961367">
        <w:trPr>
          <w:trHeight w:val="375"/>
        </w:trPr>
        <w:tc>
          <w:tcPr>
            <w:tcW w:w="709" w:type="dxa"/>
            <w:vMerge w:val="restart"/>
          </w:tcPr>
          <w:p w14:paraId="301CECAC" w14:textId="77777777" w:rsidR="00970D80" w:rsidRPr="00D146DB" w:rsidRDefault="00970D80" w:rsidP="007565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</w:t>
            </w:r>
            <w:r>
              <w:rPr>
                <w:rFonts w:ascii="Arial" w:hAnsi="Arial"/>
                <w:sz w:val="22"/>
                <w:szCs w:val="22"/>
              </w:rPr>
              <w:t>0e</w:t>
            </w:r>
          </w:p>
        </w:tc>
        <w:tc>
          <w:tcPr>
            <w:tcW w:w="4658" w:type="dxa"/>
            <w:vMerge w:val="restart"/>
          </w:tcPr>
          <w:p w14:paraId="60B045B2" w14:textId="77777777" w:rsidR="00970D80" w:rsidRPr="00D146DB" w:rsidRDefault="00970D80" w:rsidP="000214CB">
            <w:pPr>
              <w:pStyle w:val="Kontrollpunkt"/>
            </w:pPr>
            <w:r w:rsidRPr="00D146DB">
              <w:t xml:space="preserve">Ståldetaljer är </w:t>
            </w:r>
            <w:r w:rsidR="00083F0A">
              <w:t xml:space="preserve">oskadade, </w:t>
            </w:r>
            <w:r w:rsidRPr="00D146DB">
              <w:t>rostskydds</w:t>
            </w:r>
            <w:r w:rsidR="004C22B2">
              <w:softHyphen/>
            </w:r>
            <w:r w:rsidRPr="00D146DB">
              <w:t>behandlade och utan rostangrepp.</w:t>
            </w:r>
          </w:p>
        </w:tc>
        <w:tc>
          <w:tcPr>
            <w:tcW w:w="742" w:type="dxa"/>
          </w:tcPr>
          <w:p w14:paraId="656E94E1" w14:textId="77777777" w:rsidR="00970D80" w:rsidRPr="006E10ED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E52660F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50" w:name="Kryss556"/>
        <w:tc>
          <w:tcPr>
            <w:tcW w:w="1320" w:type="dxa"/>
            <w:vMerge w:val="restart"/>
          </w:tcPr>
          <w:p w14:paraId="1A2243FD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0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51" w:name="Kryss557"/>
          <w:p w14:paraId="2F970206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1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52" w:name="Kryss558"/>
          <w:p w14:paraId="4F357419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2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70D80" w:rsidRPr="00D146DB" w14:paraId="7FA73DC2" w14:textId="77777777" w:rsidTr="00961367">
        <w:trPr>
          <w:trHeight w:val="304"/>
        </w:trPr>
        <w:tc>
          <w:tcPr>
            <w:tcW w:w="709" w:type="dxa"/>
            <w:vMerge/>
          </w:tcPr>
          <w:p w14:paraId="1CE75E71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31EC5AD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E9279A0" w14:textId="77777777" w:rsidR="00970D80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450F206" w14:textId="77777777" w:rsidR="00970D80" w:rsidRPr="00D146DB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061B69B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DF9396E" w14:textId="77777777" w:rsidR="00AD76D1" w:rsidRPr="00880C04" w:rsidRDefault="00AD76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69041CE2" w14:textId="77777777" w:rsidTr="00D413D3">
        <w:tc>
          <w:tcPr>
            <w:tcW w:w="1080" w:type="dxa"/>
          </w:tcPr>
          <w:bookmarkStart w:id="753" w:name="Kryss1075"/>
          <w:p w14:paraId="6D1D17D6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3"/>
            <w:r w:rsidR="00D413D3">
              <w:rPr>
                <w:rFonts w:ascii="Arial" w:hAnsi="Arial"/>
                <w:sz w:val="20"/>
              </w:rPr>
              <w:t xml:space="preserve"> 10e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02855A5" w14:textId="77777777" w:rsidR="00D413D3" w:rsidRPr="00D146DB" w:rsidRDefault="00D413D3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Bristande rostskyddsbehandlin</w:t>
            </w:r>
            <w:r>
              <w:rPr>
                <w:rFonts w:ascii="Arial" w:hAnsi="Arial"/>
                <w:sz w:val="20"/>
              </w:rPr>
              <w:t>g på ståldetaljer på element,</w:t>
            </w:r>
            <w:r w:rsidRPr="00D146DB">
              <w:rPr>
                <w:rFonts w:ascii="Arial" w:hAnsi="Arial"/>
                <w:sz w:val="20"/>
              </w:rPr>
              <w:t xml:space="preserve"> karm </w:t>
            </w:r>
            <w:r>
              <w:rPr>
                <w:rFonts w:ascii="Arial" w:hAnsi="Arial"/>
                <w:sz w:val="20"/>
              </w:rPr>
              <w:t>och</w:t>
            </w:r>
            <w:r w:rsidRPr="00D146DB">
              <w:rPr>
                <w:rFonts w:ascii="Arial" w:hAnsi="Arial"/>
                <w:sz w:val="20"/>
              </w:rPr>
              <w:t xml:space="preserve"> hjulbana.</w:t>
            </w:r>
          </w:p>
        </w:tc>
        <w:tc>
          <w:tcPr>
            <w:tcW w:w="1334" w:type="dxa"/>
          </w:tcPr>
          <w:p w14:paraId="766A59CE" w14:textId="77777777" w:rsidR="00D413D3" w:rsidRPr="00D146DB" w:rsidRDefault="00D413D3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699814EB" w14:textId="77777777" w:rsidTr="00D146DB">
        <w:trPr>
          <w:trHeight w:val="80"/>
        </w:trPr>
        <w:tc>
          <w:tcPr>
            <w:tcW w:w="1080" w:type="dxa"/>
          </w:tcPr>
          <w:p w14:paraId="5DD4FD6A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F0ABA40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13D3" w:rsidRPr="00D146DB" w14:paraId="3E954F4C" w14:textId="77777777" w:rsidTr="00D413D3">
        <w:tc>
          <w:tcPr>
            <w:tcW w:w="1080" w:type="dxa"/>
          </w:tcPr>
          <w:p w14:paraId="0A677C40" w14:textId="77777777" w:rsidR="00D413D3" w:rsidRPr="00D146DB" w:rsidRDefault="00D413D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F1666E9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Rostskyddsbehandling skall kompletteras enligt typlösning </w:t>
            </w:r>
            <w:r w:rsidR="00C164A9" w:rsidRPr="00C25773">
              <w:rPr>
                <w:rFonts w:ascii="Arial" w:hAnsi="Arial"/>
                <w:sz w:val="20"/>
              </w:rPr>
              <w:t>T12-105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976D34E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10FE909" w14:textId="77777777" w:rsidR="00D413D3" w:rsidRPr="00880C04" w:rsidRDefault="00D413D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697A646A" w14:textId="77777777" w:rsidTr="00D413D3">
        <w:tc>
          <w:tcPr>
            <w:tcW w:w="1080" w:type="dxa"/>
          </w:tcPr>
          <w:bookmarkStart w:id="754" w:name="Kryss1076"/>
          <w:p w14:paraId="5A6BAA40" w14:textId="77777777" w:rsidR="00D413D3" w:rsidRPr="00D146DB" w:rsidRDefault="00382FD4" w:rsidP="007565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4"/>
            <w:r w:rsidR="00D413D3" w:rsidRPr="00D146DB">
              <w:rPr>
                <w:rFonts w:ascii="Arial" w:hAnsi="Arial"/>
                <w:sz w:val="20"/>
              </w:rPr>
              <w:t xml:space="preserve"> 1</w:t>
            </w:r>
            <w:r w:rsidR="00D413D3">
              <w:rPr>
                <w:rFonts w:ascii="Arial" w:hAnsi="Arial"/>
                <w:sz w:val="20"/>
              </w:rPr>
              <w:t>0e</w:t>
            </w:r>
            <w:r w:rsidR="00D413D3" w:rsidRPr="00D146DB">
              <w:rPr>
                <w:rFonts w:ascii="Arial" w:hAnsi="Arial"/>
                <w:sz w:val="20"/>
              </w:rPr>
              <w:t>-</w:t>
            </w:r>
            <w:r w:rsidR="00D413D3">
              <w:rPr>
                <w:rFonts w:ascii="Arial" w:hAnsi="Arial"/>
                <w:sz w:val="20"/>
              </w:rPr>
              <w:t>2</w:t>
            </w:r>
          </w:p>
        </w:tc>
        <w:tc>
          <w:tcPr>
            <w:tcW w:w="5026" w:type="dxa"/>
          </w:tcPr>
          <w:p w14:paraId="6F6F4AFD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Ståldetaljer på karm respektive på väggelement är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skadade och går </w:t>
            </w:r>
            <w:r>
              <w:rPr>
                <w:rFonts w:ascii="Arial" w:hAnsi="Arial"/>
                <w:sz w:val="20"/>
              </w:rPr>
              <w:t xml:space="preserve">inte </w:t>
            </w:r>
            <w:r w:rsidRPr="00D146DB">
              <w:rPr>
                <w:rFonts w:ascii="Arial" w:hAnsi="Arial"/>
                <w:sz w:val="20"/>
              </w:rPr>
              <w:t>att reparera.</w:t>
            </w:r>
          </w:p>
        </w:tc>
        <w:tc>
          <w:tcPr>
            <w:tcW w:w="1334" w:type="dxa"/>
          </w:tcPr>
          <w:p w14:paraId="1B9CCD3D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759BDC50" w14:textId="77777777" w:rsidTr="00D146DB">
        <w:trPr>
          <w:trHeight w:val="80"/>
        </w:trPr>
        <w:tc>
          <w:tcPr>
            <w:tcW w:w="1080" w:type="dxa"/>
          </w:tcPr>
          <w:p w14:paraId="176B2CBF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5A066FE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13D3" w:rsidRPr="00D146DB" w14:paraId="02CEB53E" w14:textId="77777777" w:rsidTr="00D413D3">
        <w:tc>
          <w:tcPr>
            <w:tcW w:w="1080" w:type="dxa"/>
          </w:tcPr>
          <w:p w14:paraId="775FD22F" w14:textId="77777777" w:rsidR="00D413D3" w:rsidRPr="00D146DB" w:rsidRDefault="00D413D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20F4F49" w14:textId="77777777" w:rsidR="00D413D3" w:rsidRPr="00D146DB" w:rsidRDefault="00D413D3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Ståldetaljer åtgärdas enligt typlösning </w:t>
            </w:r>
            <w:r>
              <w:rPr>
                <w:rFonts w:ascii="Arial" w:hAnsi="Arial"/>
                <w:sz w:val="20"/>
              </w:rPr>
              <w:t>T10</w:t>
            </w:r>
            <w:r w:rsidR="00ED5A33">
              <w:rPr>
                <w:rFonts w:ascii="Arial" w:hAnsi="Arial"/>
                <w:sz w:val="20"/>
              </w:rPr>
              <w:t>-</w:t>
            </w:r>
            <w:r w:rsidR="00ED5A33" w:rsidRPr="00260FD5">
              <w:rPr>
                <w:rFonts w:ascii="Arial" w:hAnsi="Arial"/>
                <w:sz w:val="20"/>
              </w:rPr>
              <w:t>1</w:t>
            </w:r>
            <w:r w:rsidRPr="00260FD5">
              <w:rPr>
                <w:rFonts w:ascii="Arial" w:hAnsi="Arial"/>
                <w:sz w:val="20"/>
              </w:rPr>
              <w:t>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06160E4" w14:textId="77777777" w:rsidR="00D413D3" w:rsidRPr="00D146DB" w:rsidRDefault="00D413D3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F0BB7A8" w14:textId="77777777" w:rsidR="00083F0A" w:rsidRPr="00880C04" w:rsidRDefault="00083F0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70D80" w:rsidRPr="00D146DB" w14:paraId="292EC4B3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0F91815A" w14:textId="77777777" w:rsidR="00970D80" w:rsidRPr="00D146DB" w:rsidRDefault="00970D80" w:rsidP="007565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10f"/>
              </w:smartTagPr>
              <w:r w:rsidRPr="00D146DB">
                <w:rPr>
                  <w:rFonts w:ascii="Arial" w:hAnsi="Arial"/>
                  <w:sz w:val="22"/>
                  <w:szCs w:val="22"/>
                </w:rPr>
                <w:t>1</w:t>
              </w:r>
              <w:r>
                <w:rPr>
                  <w:rFonts w:ascii="Arial" w:hAnsi="Arial"/>
                  <w:sz w:val="22"/>
                  <w:szCs w:val="22"/>
                </w:rPr>
                <w:t>0f</w:t>
              </w:r>
            </w:smartTag>
          </w:p>
        </w:tc>
        <w:tc>
          <w:tcPr>
            <w:tcW w:w="4658" w:type="dxa"/>
            <w:vMerge w:val="restart"/>
          </w:tcPr>
          <w:p w14:paraId="5C1C1197" w14:textId="77777777" w:rsidR="00970D80" w:rsidRPr="00D146DB" w:rsidRDefault="00970D80" w:rsidP="000214CB">
            <w:pPr>
              <w:pStyle w:val="Kontrollpunkt"/>
            </w:pPr>
            <w:r w:rsidRPr="00D146DB">
              <w:t>Dragfästen, draglina och block för manövrering av element finns.</w:t>
            </w:r>
          </w:p>
        </w:tc>
        <w:tc>
          <w:tcPr>
            <w:tcW w:w="742" w:type="dxa"/>
          </w:tcPr>
          <w:p w14:paraId="3BDBBB07" w14:textId="77777777" w:rsidR="00970D80" w:rsidRPr="00AE2353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7A2C7F7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55" w:name="Kryss559"/>
        <w:tc>
          <w:tcPr>
            <w:tcW w:w="1320" w:type="dxa"/>
            <w:vMerge w:val="restart"/>
          </w:tcPr>
          <w:p w14:paraId="3ADE596C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5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56" w:name="Kryss560"/>
          <w:p w14:paraId="7F196676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6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57" w:name="Kryss561"/>
          <w:p w14:paraId="0C7CC218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7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70D80" w:rsidRPr="00D146DB" w14:paraId="117F665E" w14:textId="77777777" w:rsidTr="00961367">
        <w:trPr>
          <w:trHeight w:val="304"/>
        </w:trPr>
        <w:tc>
          <w:tcPr>
            <w:tcW w:w="709" w:type="dxa"/>
            <w:vMerge/>
          </w:tcPr>
          <w:p w14:paraId="023CC06D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FAECE51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02DE687" w14:textId="77777777" w:rsidR="00970D80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BF17F38" w14:textId="77777777" w:rsidR="00970D80" w:rsidRPr="00D146DB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AAA4756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F86D97F" w14:textId="77777777" w:rsidR="00AD76D1" w:rsidRPr="00880C04" w:rsidRDefault="00AD76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47E0C08C" w14:textId="77777777" w:rsidTr="00D413D3">
        <w:tc>
          <w:tcPr>
            <w:tcW w:w="1080" w:type="dxa"/>
          </w:tcPr>
          <w:bookmarkStart w:id="758" w:name="Kryss1077"/>
          <w:p w14:paraId="5352C390" w14:textId="77777777" w:rsidR="00D413D3" w:rsidRPr="00D146DB" w:rsidRDefault="00382FD4" w:rsidP="007565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8"/>
            <w:r w:rsidR="00D413D3" w:rsidRPr="00D146DB">
              <w:rPr>
                <w:rFonts w:ascii="Arial" w:hAnsi="Arial"/>
                <w:sz w:val="20"/>
              </w:rPr>
              <w:t xml:space="preserve"> 1</w:t>
            </w:r>
            <w:r w:rsidR="00D413D3">
              <w:rPr>
                <w:rFonts w:ascii="Arial" w:hAnsi="Arial"/>
                <w:sz w:val="20"/>
              </w:rPr>
              <w:t>0f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92550C4" w14:textId="77777777" w:rsidR="00D413D3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Dragfäste</w:t>
            </w:r>
            <w:r w:rsidR="00D413D3" w:rsidRPr="00D146DB">
              <w:rPr>
                <w:rFonts w:ascii="Arial" w:hAnsi="Arial"/>
                <w:sz w:val="20"/>
              </w:rPr>
              <w:t xml:space="preserve"> för manövrering av element saknas.</w:t>
            </w:r>
          </w:p>
        </w:tc>
        <w:tc>
          <w:tcPr>
            <w:tcW w:w="1334" w:type="dxa"/>
          </w:tcPr>
          <w:p w14:paraId="179846CC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1112209D" w14:textId="77777777" w:rsidTr="00D146DB">
        <w:trPr>
          <w:trHeight w:val="80"/>
        </w:trPr>
        <w:tc>
          <w:tcPr>
            <w:tcW w:w="1080" w:type="dxa"/>
          </w:tcPr>
          <w:p w14:paraId="14479CCB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A56DABC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01F43" w:rsidRPr="00D146DB" w14:paraId="2C84FD42" w14:textId="77777777" w:rsidTr="00801F43">
        <w:trPr>
          <w:trHeight w:val="510"/>
        </w:trPr>
        <w:tc>
          <w:tcPr>
            <w:tcW w:w="1080" w:type="dxa"/>
          </w:tcPr>
          <w:p w14:paraId="7F79D0FE" w14:textId="77777777" w:rsidR="00801F43" w:rsidRPr="00D146DB" w:rsidRDefault="00801F4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F5395AF" w14:textId="77777777" w:rsidR="00801F43" w:rsidRPr="00D146DB" w:rsidRDefault="00801F43" w:rsidP="007565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dragfäste skall monteras enligt typlösning </w:t>
            </w:r>
            <w:r>
              <w:rPr>
                <w:rFonts w:ascii="Arial" w:hAnsi="Arial"/>
                <w:sz w:val="20"/>
              </w:rPr>
              <w:t>T10</w:t>
            </w:r>
            <w:r w:rsidR="00ED5A33">
              <w:rPr>
                <w:rFonts w:ascii="Arial" w:hAnsi="Arial"/>
                <w:sz w:val="20"/>
              </w:rPr>
              <w:t>-</w:t>
            </w:r>
            <w:r w:rsidR="00ED5A33" w:rsidRPr="00260FD5">
              <w:rPr>
                <w:rFonts w:ascii="Arial" w:hAnsi="Arial"/>
                <w:sz w:val="20"/>
              </w:rPr>
              <w:t>1</w:t>
            </w:r>
            <w:r w:rsidRPr="00260FD5">
              <w:rPr>
                <w:rFonts w:ascii="Arial" w:hAnsi="Arial"/>
                <w:sz w:val="20"/>
              </w:rPr>
              <w:t>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4CB1" w14:textId="77777777" w:rsidR="00801F43" w:rsidRDefault="00801F43" w:rsidP="00DB64F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164EE5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818DA8C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4F4A300" w14:textId="77777777" w:rsidR="00801F43" w:rsidRDefault="00801F4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23C3AE96" w14:textId="77777777" w:rsidTr="00D413D3">
        <w:tc>
          <w:tcPr>
            <w:tcW w:w="1080" w:type="dxa"/>
          </w:tcPr>
          <w:bookmarkStart w:id="759" w:name="Kryss1078"/>
          <w:p w14:paraId="381DD832" w14:textId="77777777" w:rsidR="00D413D3" w:rsidRPr="00D146DB" w:rsidRDefault="00382FD4" w:rsidP="007565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59"/>
            <w:r w:rsidR="00D413D3" w:rsidRPr="00D146DB">
              <w:rPr>
                <w:rFonts w:ascii="Arial" w:hAnsi="Arial"/>
                <w:sz w:val="20"/>
              </w:rPr>
              <w:t xml:space="preserve"> 1</w:t>
            </w:r>
            <w:r w:rsidR="00D413D3">
              <w:rPr>
                <w:rFonts w:ascii="Arial" w:hAnsi="Arial"/>
                <w:sz w:val="20"/>
              </w:rPr>
              <w:t>0f</w:t>
            </w:r>
            <w:r w:rsidR="00D413D3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BFBBB8C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Draglina och block för manövrering av element saknas.</w:t>
            </w:r>
          </w:p>
        </w:tc>
        <w:tc>
          <w:tcPr>
            <w:tcW w:w="1334" w:type="dxa"/>
          </w:tcPr>
          <w:p w14:paraId="3356CB58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322938AD" w14:textId="77777777" w:rsidTr="00D146DB">
        <w:trPr>
          <w:trHeight w:val="80"/>
        </w:trPr>
        <w:tc>
          <w:tcPr>
            <w:tcW w:w="1080" w:type="dxa"/>
          </w:tcPr>
          <w:p w14:paraId="250D6C23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EFA44AC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3095BB5C" w14:textId="77777777" w:rsidTr="00233F27">
        <w:trPr>
          <w:trHeight w:val="537"/>
        </w:trPr>
        <w:tc>
          <w:tcPr>
            <w:tcW w:w="1080" w:type="dxa"/>
            <w:vMerge w:val="restart"/>
          </w:tcPr>
          <w:p w14:paraId="7270158B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50F76763" w14:textId="77777777" w:rsidR="00233F27" w:rsidRPr="00D146DB" w:rsidRDefault="00233F27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Ny draglina med block </w:t>
            </w:r>
            <w:r>
              <w:rPr>
                <w:rFonts w:ascii="Arial" w:hAnsi="Arial"/>
                <w:sz w:val="20"/>
              </w:rPr>
              <w:t xml:space="preserve">motsvarande ¼”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 xml:space="preserve">19-trådig stållina med 20 kN lastkapacitet </w:t>
            </w:r>
            <w:r w:rsidRPr="00D146DB">
              <w:rPr>
                <w:rFonts w:ascii="Arial" w:hAnsi="Arial"/>
                <w:sz w:val="20"/>
              </w:rPr>
              <w:t xml:space="preserve">skall </w:t>
            </w:r>
            <w:r>
              <w:rPr>
                <w:rFonts w:ascii="Arial" w:hAnsi="Arial"/>
                <w:sz w:val="20"/>
              </w:rPr>
              <w:t>anskaffas och lägga</w:t>
            </w:r>
            <w:r w:rsidRPr="00D146DB">
              <w:rPr>
                <w:rFonts w:ascii="Arial" w:hAnsi="Arial"/>
                <w:sz w:val="20"/>
              </w:rPr>
              <w:t xml:space="preserve">s i gemensam förpackning </w:t>
            </w:r>
            <w:r>
              <w:rPr>
                <w:rFonts w:ascii="Arial" w:hAnsi="Arial"/>
                <w:sz w:val="20"/>
              </w:rPr>
              <w:t>samt</w:t>
            </w:r>
            <w:r w:rsidRPr="00D146DB">
              <w:rPr>
                <w:rFonts w:ascii="Arial" w:hAnsi="Arial"/>
                <w:sz w:val="20"/>
              </w:rPr>
              <w:t xml:space="preserve"> placeras i skyddsrumsförrådet. Förpackningen märks med innehåll (antal och typ). </w:t>
            </w:r>
            <w:r>
              <w:rPr>
                <w:rFonts w:ascii="Arial" w:hAnsi="Arial"/>
                <w:sz w:val="20"/>
              </w:rPr>
              <w:t>Se</w:t>
            </w:r>
            <w:r w:rsidRPr="00D146DB">
              <w:rPr>
                <w:rFonts w:ascii="Arial" w:hAnsi="Arial"/>
                <w:sz w:val="20"/>
              </w:rPr>
              <w:t xml:space="preserve"> typlösning </w:t>
            </w:r>
            <w:r>
              <w:rPr>
                <w:rFonts w:ascii="Arial" w:hAnsi="Arial"/>
                <w:sz w:val="20"/>
              </w:rPr>
              <w:t>T10</w:t>
            </w:r>
            <w:r>
              <w:rPr>
                <w:rFonts w:ascii="Arial" w:hAnsi="Arial"/>
                <w:sz w:val="20"/>
              </w:rPr>
              <w:noBreakHyphen/>
              <w:t>101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1E67" w14:textId="77777777" w:rsidR="00233F27" w:rsidRDefault="00233F27" w:rsidP="00DB64F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3091C4D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F8F895F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0FEC1E5C" w14:textId="77777777" w:rsidTr="00233F27">
        <w:trPr>
          <w:trHeight w:val="577"/>
        </w:trPr>
        <w:tc>
          <w:tcPr>
            <w:tcW w:w="1080" w:type="dxa"/>
            <w:vMerge/>
          </w:tcPr>
          <w:p w14:paraId="7B417496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1922993A" w14:textId="77777777" w:rsidR="00233F27" w:rsidRPr="00D146DB" w:rsidRDefault="00233F27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5F5D0DED" w14:textId="77777777" w:rsidR="00233F27" w:rsidRPr="00CA7E69" w:rsidRDefault="00233F27" w:rsidP="00DB64F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70555A0E" w14:textId="77777777" w:rsidR="00801F43" w:rsidRPr="00995950" w:rsidRDefault="00801F4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8"/>
          <w:szCs w:val="8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70D80" w:rsidRPr="00D146DB" w14:paraId="23C6934E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156CB27D" w14:textId="77777777" w:rsidR="00970D80" w:rsidRPr="00D146DB" w:rsidRDefault="00970D80" w:rsidP="00FB195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</w:t>
            </w:r>
            <w:r>
              <w:rPr>
                <w:rFonts w:ascii="Arial" w:hAnsi="Arial"/>
                <w:sz w:val="22"/>
                <w:szCs w:val="22"/>
              </w:rPr>
              <w:t>0g</w:t>
            </w:r>
          </w:p>
        </w:tc>
        <w:tc>
          <w:tcPr>
            <w:tcW w:w="4658" w:type="dxa"/>
            <w:vMerge w:val="restart"/>
          </w:tcPr>
          <w:p w14:paraId="0608325E" w14:textId="77777777" w:rsidR="00970D80" w:rsidRPr="00D146DB" w:rsidRDefault="00970D80" w:rsidP="000214CB">
            <w:pPr>
              <w:pStyle w:val="Kontrollpunkt"/>
            </w:pPr>
            <w:r w:rsidRPr="00D146DB">
              <w:t>Infästning av dragfästen är godtagbar.</w:t>
            </w:r>
          </w:p>
        </w:tc>
        <w:tc>
          <w:tcPr>
            <w:tcW w:w="742" w:type="dxa"/>
          </w:tcPr>
          <w:p w14:paraId="0380E22B" w14:textId="77777777" w:rsidR="00970D80" w:rsidRPr="00AE2353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27150EF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60" w:name="Kryss562"/>
        <w:tc>
          <w:tcPr>
            <w:tcW w:w="1320" w:type="dxa"/>
            <w:vMerge w:val="restart"/>
          </w:tcPr>
          <w:p w14:paraId="503A94F9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0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61" w:name="Kryss563"/>
          <w:p w14:paraId="7271FE7B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1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62" w:name="Kryss564"/>
          <w:p w14:paraId="1A3CA65A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2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70D80" w:rsidRPr="00D146DB" w14:paraId="7EFD9A07" w14:textId="77777777" w:rsidTr="00961367">
        <w:trPr>
          <w:trHeight w:val="304"/>
        </w:trPr>
        <w:tc>
          <w:tcPr>
            <w:tcW w:w="709" w:type="dxa"/>
            <w:vMerge/>
          </w:tcPr>
          <w:p w14:paraId="140DCB30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038BE96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BF46BA4" w14:textId="77777777" w:rsidR="00970D80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AD242D3" w14:textId="77777777" w:rsidR="00970D80" w:rsidRPr="00D146DB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F5A8718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20AF78D" w14:textId="77777777" w:rsidR="00AD76D1" w:rsidRPr="00880C04" w:rsidRDefault="00AD76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3E28AE69" w14:textId="77777777" w:rsidTr="00D413D3">
        <w:tc>
          <w:tcPr>
            <w:tcW w:w="1080" w:type="dxa"/>
          </w:tcPr>
          <w:bookmarkStart w:id="763" w:name="Kryss1079"/>
          <w:p w14:paraId="59C7C38C" w14:textId="77777777" w:rsidR="00D413D3" w:rsidRPr="00D146DB" w:rsidRDefault="00382FD4" w:rsidP="00FB195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3"/>
            <w:r w:rsidR="00D413D3" w:rsidRPr="00D146DB">
              <w:rPr>
                <w:rFonts w:ascii="Arial" w:hAnsi="Arial"/>
                <w:sz w:val="20"/>
              </w:rPr>
              <w:t xml:space="preserve"> 1</w:t>
            </w:r>
            <w:r w:rsidR="00D413D3">
              <w:rPr>
                <w:rFonts w:ascii="Arial" w:hAnsi="Arial"/>
                <w:sz w:val="20"/>
              </w:rPr>
              <w:t>0g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FA5BE34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Infästning</w:t>
            </w:r>
            <w:r w:rsidR="004D6EDB">
              <w:rPr>
                <w:rFonts w:ascii="Arial" w:hAnsi="Arial"/>
                <w:sz w:val="20"/>
              </w:rPr>
              <w:t xml:space="preserve"> av dragfäste</w:t>
            </w:r>
            <w:r w:rsidRPr="00D146DB">
              <w:rPr>
                <w:rFonts w:ascii="Arial" w:hAnsi="Arial"/>
                <w:sz w:val="20"/>
              </w:rPr>
              <w:t xml:space="preserve"> är bristfällig.</w:t>
            </w:r>
          </w:p>
        </w:tc>
        <w:tc>
          <w:tcPr>
            <w:tcW w:w="1334" w:type="dxa"/>
          </w:tcPr>
          <w:p w14:paraId="747EC3C1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1527EB9D" w14:textId="77777777" w:rsidTr="00D146DB">
        <w:trPr>
          <w:trHeight w:val="80"/>
        </w:trPr>
        <w:tc>
          <w:tcPr>
            <w:tcW w:w="1080" w:type="dxa"/>
          </w:tcPr>
          <w:p w14:paraId="39B7D02E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BBA4CFA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13D3" w:rsidRPr="00D146DB" w14:paraId="5AF8BC81" w14:textId="77777777" w:rsidTr="00D413D3">
        <w:tc>
          <w:tcPr>
            <w:tcW w:w="1080" w:type="dxa"/>
          </w:tcPr>
          <w:p w14:paraId="3786A2E1" w14:textId="77777777" w:rsidR="00D413D3" w:rsidRPr="00D146DB" w:rsidRDefault="00D413D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3235819" w14:textId="77777777" w:rsidR="00D413D3" w:rsidRPr="00D146DB" w:rsidRDefault="004D6EDB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Infästning av dragfäste</w:t>
            </w:r>
            <w:r w:rsidR="00D413D3" w:rsidRPr="00D146DB">
              <w:rPr>
                <w:rFonts w:ascii="Arial" w:hAnsi="Arial"/>
                <w:sz w:val="20"/>
              </w:rPr>
              <w:t xml:space="preserve"> skall kompletteras enligt typlösning </w:t>
            </w:r>
            <w:r w:rsidR="00D413D3">
              <w:rPr>
                <w:rFonts w:ascii="Arial" w:hAnsi="Arial"/>
                <w:sz w:val="20"/>
              </w:rPr>
              <w:t>T10</w:t>
            </w:r>
            <w:r w:rsidR="00ED5A33">
              <w:rPr>
                <w:rFonts w:ascii="Arial" w:hAnsi="Arial"/>
                <w:sz w:val="20"/>
              </w:rPr>
              <w:t>-</w:t>
            </w:r>
            <w:r w:rsidR="00ED5A33" w:rsidRPr="00260FD5">
              <w:rPr>
                <w:rFonts w:ascii="Arial" w:hAnsi="Arial"/>
                <w:sz w:val="20"/>
              </w:rPr>
              <w:t>1</w:t>
            </w:r>
            <w:r w:rsidR="00D413D3" w:rsidRPr="00260FD5">
              <w:rPr>
                <w:rFonts w:ascii="Arial" w:hAnsi="Arial"/>
                <w:sz w:val="20"/>
              </w:rPr>
              <w:t>04</w:t>
            </w:r>
            <w:r w:rsidR="00D413D3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DF78010" w14:textId="77777777" w:rsidR="00D413D3" w:rsidRPr="00D146DB" w:rsidRDefault="00D413D3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36480C6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p w14:paraId="11ACF297" w14:textId="77777777" w:rsidR="00801F43" w:rsidRPr="00880C04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  <w:r>
        <w:rPr>
          <w:rFonts w:ascii="Arial" w:hAnsi="Arial"/>
          <w:position w:val="-2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70D80" w:rsidRPr="00D146DB" w14:paraId="0850D114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32E34959" w14:textId="77777777" w:rsidR="00970D80" w:rsidRPr="00D146DB" w:rsidRDefault="00970D80" w:rsidP="00FB195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lastRenderedPageBreak/>
              <w:t>1</w:t>
            </w:r>
            <w:r>
              <w:rPr>
                <w:rFonts w:ascii="Arial" w:hAnsi="Arial"/>
                <w:sz w:val="22"/>
                <w:szCs w:val="22"/>
              </w:rPr>
              <w:t>0h</w:t>
            </w:r>
          </w:p>
        </w:tc>
        <w:tc>
          <w:tcPr>
            <w:tcW w:w="4658" w:type="dxa"/>
            <w:vMerge w:val="restart"/>
          </w:tcPr>
          <w:p w14:paraId="5481A18A" w14:textId="77777777" w:rsidR="00970D80" w:rsidRPr="00D146DB" w:rsidRDefault="00970D80" w:rsidP="000214CB">
            <w:pPr>
              <w:pStyle w:val="Kontrollpunkt"/>
            </w:pPr>
            <w:r w:rsidRPr="00D146DB">
              <w:t>Skruvar med brickor för låsning av element finns.</w:t>
            </w:r>
          </w:p>
        </w:tc>
        <w:tc>
          <w:tcPr>
            <w:tcW w:w="742" w:type="dxa"/>
          </w:tcPr>
          <w:p w14:paraId="0C1F0C8B" w14:textId="77777777" w:rsidR="00970D80" w:rsidRPr="00AE2353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E30E912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64" w:name="Kryss565"/>
        <w:tc>
          <w:tcPr>
            <w:tcW w:w="1320" w:type="dxa"/>
            <w:vMerge w:val="restart"/>
          </w:tcPr>
          <w:p w14:paraId="556A1055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4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65" w:name="Kryss566"/>
          <w:p w14:paraId="610180F1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5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66" w:name="Kryss567"/>
          <w:p w14:paraId="11BC8541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6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70D80" w:rsidRPr="00D146DB" w14:paraId="6B91CB61" w14:textId="77777777" w:rsidTr="00961367">
        <w:trPr>
          <w:trHeight w:val="304"/>
        </w:trPr>
        <w:tc>
          <w:tcPr>
            <w:tcW w:w="709" w:type="dxa"/>
            <w:vMerge/>
          </w:tcPr>
          <w:p w14:paraId="1F71A42A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5B3A610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7F6A69A" w14:textId="77777777" w:rsidR="00970D80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C624647" w14:textId="77777777" w:rsidR="00970D80" w:rsidRPr="00D146DB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12ECD96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3344AEA" w14:textId="77777777" w:rsidR="00AD76D1" w:rsidRPr="00880C04" w:rsidRDefault="00AD76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5084AD21" w14:textId="77777777" w:rsidTr="00D413D3">
        <w:tc>
          <w:tcPr>
            <w:tcW w:w="1080" w:type="dxa"/>
          </w:tcPr>
          <w:bookmarkStart w:id="767" w:name="Kryss1080"/>
          <w:p w14:paraId="182AC475" w14:textId="77777777" w:rsidR="00D413D3" w:rsidRPr="00D146DB" w:rsidRDefault="00382FD4" w:rsidP="00FB195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7"/>
            <w:r w:rsidR="00D413D3" w:rsidRPr="00D146DB">
              <w:rPr>
                <w:rFonts w:ascii="Arial" w:hAnsi="Arial"/>
                <w:sz w:val="20"/>
              </w:rPr>
              <w:t xml:space="preserve"> 1</w:t>
            </w:r>
            <w:r w:rsidR="00D413D3">
              <w:rPr>
                <w:rFonts w:ascii="Arial" w:hAnsi="Arial"/>
                <w:sz w:val="20"/>
              </w:rPr>
              <w:t>0h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BBF80FD" w14:textId="77777777" w:rsidR="00D413D3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 med bricka</w:t>
            </w:r>
            <w:r w:rsidR="00D413D3" w:rsidRPr="00D146DB">
              <w:rPr>
                <w:rFonts w:ascii="Arial" w:hAnsi="Arial"/>
                <w:sz w:val="20"/>
              </w:rPr>
              <w:t xml:space="preserve"> för låsning av element saknas.</w:t>
            </w:r>
          </w:p>
        </w:tc>
        <w:tc>
          <w:tcPr>
            <w:tcW w:w="1334" w:type="dxa"/>
          </w:tcPr>
          <w:p w14:paraId="3CC44480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4E1A4823" w14:textId="77777777" w:rsidTr="00D146DB">
        <w:trPr>
          <w:trHeight w:val="80"/>
        </w:trPr>
        <w:tc>
          <w:tcPr>
            <w:tcW w:w="1080" w:type="dxa"/>
          </w:tcPr>
          <w:p w14:paraId="0CF2A189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32BB061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1776AE86" w14:textId="77777777" w:rsidTr="00233F27">
        <w:trPr>
          <w:trHeight w:val="555"/>
        </w:trPr>
        <w:tc>
          <w:tcPr>
            <w:tcW w:w="1080" w:type="dxa"/>
            <w:vMerge w:val="restart"/>
          </w:tcPr>
          <w:p w14:paraId="614E4AD1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1399278B" w14:textId="77777777" w:rsidR="00233F27" w:rsidRPr="00D146DB" w:rsidRDefault="00233F27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 skruv med bricka</w:t>
            </w:r>
            <w:r w:rsidRPr="00D146DB">
              <w:rPr>
                <w:rFonts w:ascii="Arial" w:hAnsi="Arial"/>
                <w:sz w:val="20"/>
              </w:rPr>
              <w:t xml:space="preserve"> skall anskaffas. </w:t>
            </w:r>
            <w:r>
              <w:rPr>
                <w:rFonts w:ascii="Arial" w:hAnsi="Arial"/>
                <w:sz w:val="20"/>
              </w:rPr>
              <w:t>Prov</w:t>
            </w:r>
            <w:r w:rsidR="00DF6C2E">
              <w:rPr>
                <w:rFonts w:ascii="Arial" w:hAnsi="Arial"/>
                <w:sz w:val="20"/>
              </w:rPr>
              <w:softHyphen/>
            </w:r>
            <w:r>
              <w:rPr>
                <w:rFonts w:ascii="Arial" w:hAnsi="Arial"/>
                <w:sz w:val="20"/>
              </w:rPr>
              <w:t>montering av skruv mot ingjuten skruvhylsa utförs för att kontrollera att gängning passar. Skruvar med brickor lägg</w:t>
            </w:r>
            <w:r w:rsidRPr="00D146DB">
              <w:rPr>
                <w:rFonts w:ascii="Arial" w:hAnsi="Arial"/>
                <w:sz w:val="20"/>
              </w:rPr>
              <w:t xml:space="preserve">s i gemensam förpackning </w:t>
            </w:r>
            <w:r>
              <w:rPr>
                <w:rFonts w:ascii="Arial" w:hAnsi="Arial"/>
                <w:sz w:val="20"/>
              </w:rPr>
              <w:t>samt</w:t>
            </w:r>
            <w:r w:rsidRPr="00D146DB">
              <w:rPr>
                <w:rFonts w:ascii="Arial" w:hAnsi="Arial"/>
                <w:sz w:val="20"/>
              </w:rPr>
              <w:t xml:space="preserve"> placeras i skyddsrumsförrådet. Förpackningen märks med innehåll (antal och typ).Se typlösning </w:t>
            </w:r>
            <w:r>
              <w:rPr>
                <w:rFonts w:ascii="Arial" w:hAnsi="Arial"/>
                <w:sz w:val="20"/>
              </w:rPr>
              <w:t>T10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BD62" w14:textId="77777777" w:rsidR="00233F27" w:rsidRDefault="00233F27" w:rsidP="00DB64F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0045A28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036641" w14:textId="77777777" w:rsidR="00FC2DE6" w:rsidRPr="00D146DB" w:rsidRDefault="00FC2DE6" w:rsidP="000A4CD4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516ECF8F" w14:textId="77777777" w:rsidTr="00233F27">
        <w:trPr>
          <w:trHeight w:val="690"/>
        </w:trPr>
        <w:tc>
          <w:tcPr>
            <w:tcW w:w="1080" w:type="dxa"/>
            <w:vMerge/>
          </w:tcPr>
          <w:p w14:paraId="3F120307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310AEDCC" w14:textId="77777777" w:rsidR="00233F27" w:rsidRDefault="00233F27" w:rsidP="00FB19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0B51852D" w14:textId="77777777" w:rsidR="00233F27" w:rsidRPr="00CA7E69" w:rsidRDefault="00233F27" w:rsidP="00DB64F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231D9457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970D80" w:rsidRPr="00D146DB" w14:paraId="7D278685" w14:textId="77777777" w:rsidTr="00961367">
        <w:trPr>
          <w:trHeight w:val="304"/>
        </w:trPr>
        <w:tc>
          <w:tcPr>
            <w:tcW w:w="709" w:type="dxa"/>
            <w:vMerge w:val="restart"/>
          </w:tcPr>
          <w:p w14:paraId="40D09CF4" w14:textId="77777777" w:rsidR="00970D80" w:rsidRPr="00D146DB" w:rsidRDefault="00970D80" w:rsidP="00FB195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</w:t>
            </w:r>
            <w:r>
              <w:rPr>
                <w:rFonts w:ascii="Arial" w:hAnsi="Arial"/>
                <w:sz w:val="22"/>
                <w:szCs w:val="22"/>
              </w:rPr>
              <w:t>0i</w:t>
            </w:r>
          </w:p>
        </w:tc>
        <w:tc>
          <w:tcPr>
            <w:tcW w:w="4658" w:type="dxa"/>
            <w:vMerge w:val="restart"/>
          </w:tcPr>
          <w:p w14:paraId="1E222432" w14:textId="77777777" w:rsidR="00970D80" w:rsidRPr="00D146DB" w:rsidRDefault="00970D80" w:rsidP="000214CB">
            <w:pPr>
              <w:pStyle w:val="Kontrollpunkt"/>
            </w:pPr>
            <w:r w:rsidRPr="00D146DB">
              <w:t>Kilar med brickor och muttrar till dessa finns.</w:t>
            </w:r>
          </w:p>
        </w:tc>
        <w:tc>
          <w:tcPr>
            <w:tcW w:w="742" w:type="dxa"/>
          </w:tcPr>
          <w:p w14:paraId="1ED346B1" w14:textId="77777777" w:rsidR="00970D80" w:rsidRPr="00AE2353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A4BB471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-|2|-</w:t>
            </w:r>
          </w:p>
        </w:tc>
        <w:bookmarkStart w:id="768" w:name="Kryss568"/>
        <w:tc>
          <w:tcPr>
            <w:tcW w:w="1320" w:type="dxa"/>
            <w:vMerge w:val="restart"/>
          </w:tcPr>
          <w:p w14:paraId="3556191C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8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69" w:name="Kryss569"/>
          <w:p w14:paraId="430E1AA4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69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70" w:name="Kryss570"/>
          <w:p w14:paraId="0F20ECC2" w14:textId="77777777" w:rsidR="00970D80" w:rsidRPr="00D146DB" w:rsidRDefault="00B8698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70"/>
            <w:r w:rsidR="00970D8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970D80" w:rsidRPr="00D146DB" w14:paraId="4FEDA9CF" w14:textId="77777777" w:rsidTr="00961367">
        <w:trPr>
          <w:trHeight w:val="304"/>
        </w:trPr>
        <w:tc>
          <w:tcPr>
            <w:tcW w:w="709" w:type="dxa"/>
            <w:vMerge/>
          </w:tcPr>
          <w:p w14:paraId="7060976C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49DF4DB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AC761AD" w14:textId="77777777" w:rsidR="00970D80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DFB2E2C" w14:textId="77777777" w:rsidR="00970D80" w:rsidRPr="00D146DB" w:rsidRDefault="00970D80" w:rsidP="00970D8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8271F6F" w14:textId="77777777" w:rsidR="00970D80" w:rsidRPr="00D146DB" w:rsidRDefault="00970D8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B9844C9" w14:textId="77777777" w:rsidR="00AD76D1" w:rsidRPr="00880C04" w:rsidRDefault="00AD76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738C4AB3" w14:textId="77777777" w:rsidTr="00D413D3">
        <w:tc>
          <w:tcPr>
            <w:tcW w:w="1080" w:type="dxa"/>
          </w:tcPr>
          <w:bookmarkStart w:id="771" w:name="Kryss1081"/>
          <w:p w14:paraId="4B93C403" w14:textId="77777777" w:rsidR="00D413D3" w:rsidRPr="00D146DB" w:rsidRDefault="00382FD4" w:rsidP="00FB195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71"/>
            <w:r w:rsidR="00D413D3" w:rsidRPr="00D146DB">
              <w:rPr>
                <w:rFonts w:ascii="Arial" w:hAnsi="Arial"/>
                <w:sz w:val="20"/>
              </w:rPr>
              <w:t xml:space="preserve"> 1</w:t>
            </w:r>
            <w:r w:rsidR="00D413D3">
              <w:rPr>
                <w:rFonts w:ascii="Arial" w:hAnsi="Arial"/>
                <w:sz w:val="20"/>
              </w:rPr>
              <w:t>0i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ED37DA1" w14:textId="77777777" w:rsidR="00D413D3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Kil med bricka och mutte</w:t>
            </w:r>
            <w:r w:rsidR="00D413D3" w:rsidRPr="00D146DB">
              <w:rPr>
                <w:rFonts w:ascii="Arial" w:hAnsi="Arial"/>
                <w:sz w:val="20"/>
              </w:rPr>
              <w:t>r saknas.</w:t>
            </w:r>
          </w:p>
        </w:tc>
        <w:tc>
          <w:tcPr>
            <w:tcW w:w="1334" w:type="dxa"/>
          </w:tcPr>
          <w:p w14:paraId="128781D4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D76D1" w:rsidRPr="00D146DB" w14:paraId="3EA7F99B" w14:textId="77777777" w:rsidTr="00D146DB">
        <w:trPr>
          <w:trHeight w:val="80"/>
        </w:trPr>
        <w:tc>
          <w:tcPr>
            <w:tcW w:w="1080" w:type="dxa"/>
          </w:tcPr>
          <w:p w14:paraId="681AA711" w14:textId="77777777" w:rsidR="00AD76D1" w:rsidRPr="00D146DB" w:rsidRDefault="00AD76D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18822B2" w14:textId="77777777" w:rsidR="00AD76D1" w:rsidRPr="00D146DB" w:rsidRDefault="00AD76D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33F27" w:rsidRPr="00D146DB" w14:paraId="2FCD3896" w14:textId="77777777" w:rsidTr="00233F27">
        <w:trPr>
          <w:trHeight w:val="495"/>
        </w:trPr>
        <w:tc>
          <w:tcPr>
            <w:tcW w:w="1080" w:type="dxa"/>
            <w:vMerge w:val="restart"/>
          </w:tcPr>
          <w:p w14:paraId="4D1F7B36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4BC6A088" w14:textId="77777777" w:rsidR="00233F27" w:rsidRPr="00D146DB" w:rsidRDefault="00233F27" w:rsidP="00DD292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 kil</w:t>
            </w:r>
            <w:r w:rsidRPr="00D146DB">
              <w:rPr>
                <w:rFonts w:ascii="Arial" w:hAnsi="Arial"/>
                <w:sz w:val="20"/>
              </w:rPr>
              <w:t xml:space="preserve"> me</w:t>
            </w:r>
            <w:r>
              <w:rPr>
                <w:rFonts w:ascii="Arial" w:hAnsi="Arial"/>
                <w:sz w:val="20"/>
              </w:rPr>
              <w:t>d bricka och mutte</w:t>
            </w:r>
            <w:r w:rsidRPr="00D146DB">
              <w:rPr>
                <w:rFonts w:ascii="Arial" w:hAnsi="Arial"/>
                <w:sz w:val="20"/>
              </w:rPr>
              <w:t xml:space="preserve">r skall anskaffas. </w:t>
            </w:r>
            <w:r>
              <w:rPr>
                <w:rFonts w:ascii="Arial" w:hAnsi="Arial"/>
                <w:sz w:val="20"/>
              </w:rPr>
              <w:t>Kontroll av att gängning på mutter passar mot ingjutna infästningsskruvar utförs. Kilar med brickor och muttrar lägg</w:t>
            </w:r>
            <w:r w:rsidRPr="00D146DB">
              <w:rPr>
                <w:rFonts w:ascii="Arial" w:hAnsi="Arial"/>
                <w:sz w:val="20"/>
              </w:rPr>
              <w:t xml:space="preserve">s i gemensam förpackning </w:t>
            </w:r>
            <w:r>
              <w:rPr>
                <w:rFonts w:ascii="Arial" w:hAnsi="Arial"/>
                <w:sz w:val="20"/>
              </w:rPr>
              <w:t>samt</w:t>
            </w:r>
            <w:r w:rsidRPr="00D146DB">
              <w:rPr>
                <w:rFonts w:ascii="Arial" w:hAnsi="Arial"/>
                <w:sz w:val="20"/>
              </w:rPr>
              <w:t xml:space="preserve"> placeras i skydds</w:t>
            </w:r>
            <w:r w:rsidR="00DF6C2E">
              <w:rPr>
                <w:rFonts w:ascii="Arial" w:hAnsi="Arial"/>
                <w:sz w:val="20"/>
              </w:rPr>
              <w:softHyphen/>
            </w:r>
            <w:r w:rsidRPr="00D146DB">
              <w:rPr>
                <w:rFonts w:ascii="Arial" w:hAnsi="Arial"/>
                <w:sz w:val="20"/>
              </w:rPr>
              <w:t>rumsförrådet. Förpackningen märks med innehåll (antal och typ).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T10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5A0C" w14:textId="77777777" w:rsidR="00233F27" w:rsidRDefault="00233F27" w:rsidP="00DB64F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7D053A0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E251617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233F27" w:rsidRPr="00D146DB" w14:paraId="39680B8C" w14:textId="77777777" w:rsidTr="00233F27">
        <w:trPr>
          <w:trHeight w:val="690"/>
        </w:trPr>
        <w:tc>
          <w:tcPr>
            <w:tcW w:w="1080" w:type="dxa"/>
            <w:vMerge/>
          </w:tcPr>
          <w:p w14:paraId="6F00B03A" w14:textId="77777777" w:rsidR="00233F27" w:rsidRPr="00D146DB" w:rsidRDefault="00233F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087583D4" w14:textId="77777777" w:rsidR="00233F27" w:rsidRDefault="00233F27" w:rsidP="00DD292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1F4F1F14" w14:textId="77777777" w:rsidR="00233F27" w:rsidRPr="00CA7E69" w:rsidRDefault="00233F27" w:rsidP="00DB64F7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678FC60F" w14:textId="77777777" w:rsidR="0063553E" w:rsidRDefault="0063553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p w14:paraId="11AE233D" w14:textId="77777777" w:rsidR="0063553E" w:rsidRDefault="0063553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6C740BAD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608AA350" w14:textId="77777777" w:rsidR="00B707AD" w:rsidRPr="00D146DB" w:rsidRDefault="00722B0A" w:rsidP="00AF102D">
            <w:pPr>
              <w:pStyle w:val="Rubrikchecklista"/>
              <w:rPr>
                <w:szCs w:val="28"/>
              </w:rPr>
            </w:pPr>
            <w:bookmarkStart w:id="772" w:name="_Toc290375372"/>
            <w:r>
              <w:t>11</w:t>
            </w:r>
            <w:r w:rsidR="00B707AD" w:rsidRPr="00D146DB">
              <w:t>. Monterbar pelare</w:t>
            </w:r>
            <w:bookmarkEnd w:id="772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41A83131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AF0D4BF" w14:textId="77777777" w:rsidR="00B707AD" w:rsidRPr="00F4748B" w:rsidRDefault="00B707A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8"/>
          <w:szCs w:val="8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</w:tblGrid>
      <w:tr w:rsidR="00B707AD" w:rsidRPr="00D146DB" w14:paraId="626BD815" w14:textId="77777777" w:rsidTr="00D146DB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bookmarkStart w:id="773" w:name="Kryss1082"/>
          <w:p w14:paraId="441E889D" w14:textId="77777777" w:rsidR="00B707AD" w:rsidRPr="00D146DB" w:rsidRDefault="00382FD4" w:rsidP="00D146DB">
            <w:pPr>
              <w:pStyle w:val="1515"/>
              <w:tabs>
                <w:tab w:val="left" w:pos="1560"/>
                <w:tab w:val="left" w:pos="2552"/>
                <w:tab w:val="left" w:pos="3402"/>
              </w:tabs>
              <w:ind w:left="0" w:right="-145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73"/>
            <w:r w:rsidR="00B707AD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</w:t>
            </w:r>
            <w:r w:rsidR="00B707AD" w:rsidRPr="00D146DB">
              <w:rPr>
                <w:rFonts w:ascii="Arial" w:hAnsi="Arial"/>
                <w:position w:val="-2"/>
                <w:sz w:val="20"/>
              </w:rPr>
              <w:t>aktuellt avsnitt</w:t>
            </w:r>
          </w:p>
        </w:tc>
      </w:tr>
    </w:tbl>
    <w:p w14:paraId="5E4D90CB" w14:textId="77777777" w:rsidR="00F33ED2" w:rsidRPr="00882912" w:rsidRDefault="00F33ED2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701E5" w:rsidRPr="00D146DB" w14:paraId="54EF8E8F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60B89C8D" w14:textId="77777777" w:rsidR="00E701E5" w:rsidRPr="00D146DB" w:rsidRDefault="00E701E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11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255AC124" w14:textId="77777777" w:rsidR="00E701E5" w:rsidRPr="00D146DB" w:rsidRDefault="00E701E5" w:rsidP="000214CB">
            <w:pPr>
              <w:pStyle w:val="Kontrollpunkt"/>
            </w:pPr>
            <w:r w:rsidRPr="00D146DB">
              <w:t>Antal pelare och fotplåtar är rätt.</w:t>
            </w:r>
          </w:p>
        </w:tc>
        <w:tc>
          <w:tcPr>
            <w:tcW w:w="742" w:type="dxa"/>
          </w:tcPr>
          <w:p w14:paraId="25B0357B" w14:textId="77777777" w:rsidR="00E701E5" w:rsidRPr="00AD5D0F" w:rsidRDefault="00E701E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4007A62" w14:textId="77777777" w:rsidR="00E701E5" w:rsidRPr="00D146DB" w:rsidRDefault="00E701E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774" w:name="Kryss571"/>
        <w:tc>
          <w:tcPr>
            <w:tcW w:w="1320" w:type="dxa"/>
            <w:vMerge w:val="restart"/>
          </w:tcPr>
          <w:p w14:paraId="5164057A" w14:textId="77777777" w:rsidR="00E701E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74"/>
            <w:r w:rsidR="00E701E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75" w:name="Kryss572"/>
          <w:p w14:paraId="0532E72D" w14:textId="77777777" w:rsidR="00E701E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75"/>
            <w:r w:rsidR="00E701E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76" w:name="Kryss573"/>
          <w:p w14:paraId="0CDB5243" w14:textId="77777777" w:rsidR="00E701E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76"/>
            <w:r w:rsidR="00E701E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701E5" w:rsidRPr="00D146DB" w14:paraId="7671A98E" w14:textId="77777777" w:rsidTr="00065CBE">
        <w:trPr>
          <w:trHeight w:val="304"/>
        </w:trPr>
        <w:tc>
          <w:tcPr>
            <w:tcW w:w="709" w:type="dxa"/>
            <w:vMerge/>
          </w:tcPr>
          <w:p w14:paraId="053CE2F6" w14:textId="77777777" w:rsidR="00E701E5" w:rsidRPr="00D146DB" w:rsidRDefault="00E701E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BDBB722" w14:textId="77777777" w:rsidR="00E701E5" w:rsidRPr="00D146DB" w:rsidRDefault="00E701E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70D5CEF" w14:textId="77777777" w:rsidR="00F15E2C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6B2FE8A" w14:textId="77777777" w:rsidR="00E701E5" w:rsidRPr="00D146DB" w:rsidRDefault="00E701E5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BDBB313" w14:textId="77777777" w:rsidR="00E701E5" w:rsidRPr="00D146DB" w:rsidRDefault="00E701E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1829BA2" w14:textId="77777777" w:rsidR="00880C04" w:rsidRPr="00882912" w:rsidRDefault="00880C0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7839DAB3" w14:textId="77777777" w:rsidTr="00D413D3">
        <w:tc>
          <w:tcPr>
            <w:tcW w:w="1080" w:type="dxa"/>
          </w:tcPr>
          <w:bookmarkStart w:id="777" w:name="Kryss1083"/>
          <w:p w14:paraId="0A9950D3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77"/>
            <w:r w:rsidR="00D413D3">
              <w:rPr>
                <w:rFonts w:ascii="Arial" w:hAnsi="Arial"/>
                <w:sz w:val="20"/>
              </w:rPr>
              <w:t xml:space="preserve"> 11</w:t>
            </w:r>
            <w:r w:rsidR="00D413D3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36BE6042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Pelare saknas.</w:t>
            </w:r>
          </w:p>
        </w:tc>
        <w:tc>
          <w:tcPr>
            <w:tcW w:w="1334" w:type="dxa"/>
          </w:tcPr>
          <w:p w14:paraId="407F8C65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0C04" w:rsidRPr="00D146DB" w14:paraId="1838AC03" w14:textId="77777777" w:rsidTr="00D146DB">
        <w:trPr>
          <w:trHeight w:val="80"/>
        </w:trPr>
        <w:tc>
          <w:tcPr>
            <w:tcW w:w="1080" w:type="dxa"/>
          </w:tcPr>
          <w:p w14:paraId="5E880753" w14:textId="77777777" w:rsidR="00880C04" w:rsidRPr="00D146DB" w:rsidRDefault="00880C0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38DF690" w14:textId="77777777" w:rsidR="00880C04" w:rsidRPr="00D146DB" w:rsidRDefault="00880C0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72921" w:rsidRPr="00D146DB" w14:paraId="11BBA5CC" w14:textId="77777777" w:rsidTr="00772921">
        <w:trPr>
          <w:trHeight w:val="510"/>
        </w:trPr>
        <w:tc>
          <w:tcPr>
            <w:tcW w:w="1080" w:type="dxa"/>
          </w:tcPr>
          <w:p w14:paraId="512B9D52" w14:textId="77777777" w:rsidR="00772921" w:rsidRPr="00D146DB" w:rsidRDefault="0077292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13F2F67" w14:textId="77777777" w:rsidR="00772921" w:rsidRPr="00D146DB" w:rsidRDefault="0077292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Pelare enligt typlösning T11</w:t>
            </w:r>
            <w:r w:rsidRPr="00D146DB">
              <w:rPr>
                <w:rFonts w:ascii="Arial" w:hAnsi="Arial"/>
                <w:sz w:val="20"/>
              </w:rPr>
              <w:t>-101 skall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4960" w14:textId="77777777" w:rsidR="00772921" w:rsidRDefault="00772921" w:rsidP="00D146DB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65ADC23D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6017A3F" w14:textId="77777777" w:rsidR="00FC2DE6" w:rsidRPr="00772921" w:rsidRDefault="00FC2DE6" w:rsidP="0091766A">
            <w:pPr>
              <w:pStyle w:val="1515"/>
              <w:ind w:left="0" w:right="-108"/>
              <w:jc w:val="center"/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6D42D97" w14:textId="77777777" w:rsidR="00772921" w:rsidRDefault="00772921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07E924C1" w14:textId="77777777" w:rsidTr="00D413D3">
        <w:tc>
          <w:tcPr>
            <w:tcW w:w="1080" w:type="dxa"/>
          </w:tcPr>
          <w:bookmarkStart w:id="778" w:name="Kryss1084"/>
          <w:p w14:paraId="74E5F9AE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78"/>
            <w:r w:rsidR="00D413D3">
              <w:rPr>
                <w:rFonts w:ascii="Arial" w:hAnsi="Arial"/>
                <w:sz w:val="20"/>
              </w:rPr>
              <w:t xml:space="preserve"> 11</w:t>
            </w:r>
            <w:r w:rsidR="00D413D3" w:rsidRPr="00D146DB">
              <w:rPr>
                <w:rFonts w:ascii="Arial" w:hAnsi="Arial"/>
                <w:sz w:val="20"/>
              </w:rPr>
              <w:t>a-2</w:t>
            </w:r>
          </w:p>
        </w:tc>
        <w:tc>
          <w:tcPr>
            <w:tcW w:w="5026" w:type="dxa"/>
          </w:tcPr>
          <w:p w14:paraId="35A883C5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Fotplåt saknas.</w:t>
            </w:r>
          </w:p>
        </w:tc>
        <w:tc>
          <w:tcPr>
            <w:tcW w:w="1334" w:type="dxa"/>
          </w:tcPr>
          <w:p w14:paraId="1CD3E446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0C04" w:rsidRPr="00D146DB" w14:paraId="6E78BA4E" w14:textId="77777777" w:rsidTr="00D146DB">
        <w:trPr>
          <w:trHeight w:val="80"/>
        </w:trPr>
        <w:tc>
          <w:tcPr>
            <w:tcW w:w="1080" w:type="dxa"/>
          </w:tcPr>
          <w:p w14:paraId="1633B2FE" w14:textId="77777777" w:rsidR="00880C04" w:rsidRPr="00D146DB" w:rsidRDefault="00880C0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8667A90" w14:textId="77777777" w:rsidR="00880C04" w:rsidRPr="00D146DB" w:rsidRDefault="00880C0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72921" w:rsidRPr="00D146DB" w14:paraId="79ADF001" w14:textId="77777777" w:rsidTr="00772921">
        <w:trPr>
          <w:trHeight w:val="510"/>
        </w:trPr>
        <w:tc>
          <w:tcPr>
            <w:tcW w:w="1080" w:type="dxa"/>
          </w:tcPr>
          <w:p w14:paraId="289033EE" w14:textId="77777777" w:rsidR="00772921" w:rsidRPr="00D146DB" w:rsidRDefault="0077292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F24F306" w14:textId="77777777" w:rsidR="00772921" w:rsidRPr="00D146DB" w:rsidRDefault="00772921" w:rsidP="00722B0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F</w:t>
            </w:r>
            <w:r w:rsidRPr="00D146DB">
              <w:rPr>
                <w:rFonts w:ascii="Arial" w:hAnsi="Arial"/>
                <w:sz w:val="20"/>
              </w:rPr>
              <w:t xml:space="preserve">otplåt enligt typlösning </w:t>
            </w:r>
            <w:r>
              <w:rPr>
                <w:rFonts w:ascii="Arial" w:hAnsi="Arial"/>
                <w:sz w:val="20"/>
              </w:rPr>
              <w:t>T1</w:t>
            </w:r>
            <w:r w:rsidRPr="00D146DB">
              <w:rPr>
                <w:rFonts w:ascii="Arial" w:hAnsi="Arial"/>
                <w:sz w:val="20"/>
              </w:rPr>
              <w:t>1-101 skall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048D" w14:textId="77777777" w:rsidR="00772921" w:rsidRDefault="00772921" w:rsidP="00722B0A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219740C2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9C1A68" w14:textId="77777777" w:rsidR="00FC2DE6" w:rsidRPr="00772921" w:rsidRDefault="00FC2DE6" w:rsidP="0091766A">
            <w:pPr>
              <w:pStyle w:val="1515"/>
              <w:ind w:left="0" w:right="-108"/>
              <w:jc w:val="center"/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0DD499B" w14:textId="77777777" w:rsidR="00772921" w:rsidRPr="00882912" w:rsidRDefault="00772921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F15E2C" w:rsidRPr="00D146DB" w14:paraId="27AA73CF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645D80DE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11b</w:t>
            </w:r>
          </w:p>
        </w:tc>
        <w:tc>
          <w:tcPr>
            <w:tcW w:w="4658" w:type="dxa"/>
            <w:vMerge w:val="restart"/>
          </w:tcPr>
          <w:p w14:paraId="7225C260" w14:textId="77777777" w:rsidR="00F15E2C" w:rsidRPr="00D146DB" w:rsidRDefault="00A57682" w:rsidP="000214CB">
            <w:pPr>
              <w:pStyle w:val="Kontrollpunkt"/>
            </w:pPr>
            <w:r>
              <w:t>P</w:t>
            </w:r>
            <w:r w:rsidR="00F15E2C" w:rsidRPr="00D146DB">
              <w:t xml:space="preserve">elare </w:t>
            </w:r>
            <w:r>
              <w:t>har</w:t>
            </w:r>
            <w:r w:rsidR="00F15E2C" w:rsidRPr="00D146DB">
              <w:t xml:space="preserve"> rätt</w:t>
            </w:r>
            <w:r>
              <w:t xml:space="preserve"> längd</w:t>
            </w:r>
            <w:r w:rsidR="00F15E2C" w:rsidRPr="00D146DB">
              <w:t>.</w:t>
            </w:r>
          </w:p>
        </w:tc>
        <w:tc>
          <w:tcPr>
            <w:tcW w:w="742" w:type="dxa"/>
          </w:tcPr>
          <w:p w14:paraId="2D9ED523" w14:textId="77777777" w:rsidR="00F15E2C" w:rsidRPr="00AD5D0F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16367B9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779" w:name="Kryss574"/>
        <w:tc>
          <w:tcPr>
            <w:tcW w:w="1320" w:type="dxa"/>
            <w:vMerge w:val="restart"/>
          </w:tcPr>
          <w:p w14:paraId="1D8EED0A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79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80" w:name="Kryss575"/>
          <w:p w14:paraId="0F286164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0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81" w:name="Kryss576"/>
          <w:p w14:paraId="1B2CFB1E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1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F15E2C" w:rsidRPr="00D146DB" w14:paraId="5765309E" w14:textId="77777777" w:rsidTr="00065CBE">
        <w:trPr>
          <w:trHeight w:val="304"/>
        </w:trPr>
        <w:tc>
          <w:tcPr>
            <w:tcW w:w="709" w:type="dxa"/>
            <w:vMerge/>
          </w:tcPr>
          <w:p w14:paraId="512991BB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2C8A25A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609345C" w14:textId="77777777" w:rsidR="00F15E2C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A2A62D8" w14:textId="77777777" w:rsidR="00F15E2C" w:rsidRPr="00D146DB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71EE5DD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006F55D" w14:textId="77777777" w:rsidR="00880C04" w:rsidRPr="00882912" w:rsidRDefault="00880C0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6BE8AA45" w14:textId="77777777" w:rsidTr="00D413D3">
        <w:tc>
          <w:tcPr>
            <w:tcW w:w="1080" w:type="dxa"/>
          </w:tcPr>
          <w:bookmarkStart w:id="782" w:name="Kryss1085"/>
          <w:p w14:paraId="05FFD412" w14:textId="77777777" w:rsidR="00D413D3" w:rsidRPr="00D146DB" w:rsidRDefault="00382FD4" w:rsidP="00722B0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2"/>
            <w:r w:rsidR="00D413D3">
              <w:rPr>
                <w:rFonts w:ascii="Arial" w:hAnsi="Arial"/>
                <w:sz w:val="20"/>
              </w:rPr>
              <w:t xml:space="preserve"> 11b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2775D81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För kort pelare.</w:t>
            </w:r>
          </w:p>
        </w:tc>
        <w:tc>
          <w:tcPr>
            <w:tcW w:w="1334" w:type="dxa"/>
          </w:tcPr>
          <w:p w14:paraId="784AE2B8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0C04" w:rsidRPr="00D146DB" w14:paraId="4C5618FC" w14:textId="77777777" w:rsidTr="00D146DB">
        <w:trPr>
          <w:trHeight w:val="80"/>
        </w:trPr>
        <w:tc>
          <w:tcPr>
            <w:tcW w:w="1080" w:type="dxa"/>
          </w:tcPr>
          <w:p w14:paraId="57D91BF7" w14:textId="77777777" w:rsidR="00880C04" w:rsidRPr="00D146DB" w:rsidRDefault="00880C0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F12B928" w14:textId="77777777" w:rsidR="00880C04" w:rsidRPr="00D146DB" w:rsidRDefault="00880C0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72921" w:rsidRPr="00D146DB" w14:paraId="3702DE77" w14:textId="77777777" w:rsidTr="00772921">
        <w:trPr>
          <w:trHeight w:val="510"/>
        </w:trPr>
        <w:tc>
          <w:tcPr>
            <w:tcW w:w="1080" w:type="dxa"/>
          </w:tcPr>
          <w:p w14:paraId="1E095324" w14:textId="77777777" w:rsidR="00772921" w:rsidRPr="00D146DB" w:rsidRDefault="0077292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6C74C84" w14:textId="77777777" w:rsidR="00772921" w:rsidRPr="00D146DB" w:rsidRDefault="0077292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P</w:t>
            </w:r>
            <w:r w:rsidRPr="00D146DB">
              <w:rPr>
                <w:rFonts w:ascii="Arial" w:hAnsi="Arial"/>
                <w:sz w:val="20"/>
              </w:rPr>
              <w:t>ela</w:t>
            </w:r>
            <w:r>
              <w:rPr>
                <w:rFonts w:ascii="Arial" w:hAnsi="Arial"/>
                <w:sz w:val="20"/>
              </w:rPr>
              <w:t>r</w:t>
            </w:r>
            <w:r w:rsidR="0039416F">
              <w:rPr>
                <w:rFonts w:ascii="Arial" w:hAnsi="Arial"/>
                <w:sz w:val="20"/>
              </w:rPr>
              <w:t>e skall förlängas enligt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typlösning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T11-102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F45E3" w14:textId="77777777" w:rsidR="00772921" w:rsidRDefault="00772921" w:rsidP="00D146DB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58B8D873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6549C74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41D4A49" w14:textId="77777777" w:rsidR="00995950" w:rsidRDefault="0099595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6A4ABB20" w14:textId="77777777" w:rsidTr="00D413D3">
        <w:tc>
          <w:tcPr>
            <w:tcW w:w="1080" w:type="dxa"/>
          </w:tcPr>
          <w:bookmarkStart w:id="783" w:name="Kryss1086"/>
          <w:p w14:paraId="72B777D5" w14:textId="77777777" w:rsidR="00D413D3" w:rsidRPr="00D146DB" w:rsidRDefault="00382FD4" w:rsidP="00722B0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3"/>
            <w:r w:rsidR="00D413D3" w:rsidRPr="00D146DB">
              <w:rPr>
                <w:rFonts w:ascii="Arial" w:hAnsi="Arial"/>
                <w:sz w:val="20"/>
              </w:rPr>
              <w:t xml:space="preserve"> 1</w:t>
            </w:r>
            <w:r w:rsidR="00D413D3">
              <w:rPr>
                <w:rFonts w:ascii="Arial" w:hAnsi="Arial"/>
                <w:sz w:val="20"/>
              </w:rPr>
              <w:t>1b</w:t>
            </w:r>
            <w:r w:rsidR="00D413D3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037D11C1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För lång pelare.</w:t>
            </w:r>
          </w:p>
        </w:tc>
        <w:tc>
          <w:tcPr>
            <w:tcW w:w="1334" w:type="dxa"/>
          </w:tcPr>
          <w:p w14:paraId="701ED7D3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0C04" w:rsidRPr="00D146DB" w14:paraId="76684852" w14:textId="77777777" w:rsidTr="00D146DB">
        <w:trPr>
          <w:trHeight w:val="80"/>
        </w:trPr>
        <w:tc>
          <w:tcPr>
            <w:tcW w:w="1080" w:type="dxa"/>
          </w:tcPr>
          <w:p w14:paraId="4FF9B608" w14:textId="77777777" w:rsidR="00880C04" w:rsidRPr="00D146DB" w:rsidRDefault="00880C0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9C930F7" w14:textId="77777777" w:rsidR="00880C04" w:rsidRPr="00D146DB" w:rsidRDefault="00880C0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72921" w:rsidRPr="00D146DB" w14:paraId="7836C7B1" w14:textId="77777777" w:rsidTr="00772921">
        <w:trPr>
          <w:trHeight w:val="510"/>
        </w:trPr>
        <w:tc>
          <w:tcPr>
            <w:tcW w:w="1080" w:type="dxa"/>
          </w:tcPr>
          <w:p w14:paraId="19AB74C4" w14:textId="77777777" w:rsidR="00772921" w:rsidRPr="00D146DB" w:rsidRDefault="0077292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1AB4A29" w14:textId="77777777" w:rsidR="00772921" w:rsidRPr="00D146DB" w:rsidRDefault="0077292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P</w:t>
            </w:r>
            <w:r w:rsidRPr="00D146DB">
              <w:rPr>
                <w:rFonts w:ascii="Arial" w:hAnsi="Arial"/>
                <w:sz w:val="20"/>
              </w:rPr>
              <w:t>elare s</w:t>
            </w:r>
            <w:r w:rsidR="0039416F">
              <w:rPr>
                <w:rFonts w:ascii="Arial" w:hAnsi="Arial"/>
                <w:sz w:val="20"/>
              </w:rPr>
              <w:t>kall kortas enligt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typlösning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T11</w:t>
            </w:r>
            <w:r w:rsidRPr="00D146DB">
              <w:rPr>
                <w:rFonts w:ascii="Arial" w:hAnsi="Arial"/>
                <w:sz w:val="20"/>
              </w:rPr>
              <w:noBreakHyphen/>
              <w:t>103.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8E143" w14:textId="77777777" w:rsidR="00772921" w:rsidRDefault="00772921" w:rsidP="00D146DB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1DF67D11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428B1B9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897C80F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21E2E3E8" w14:textId="77777777" w:rsidR="00772921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F15E2C" w:rsidRPr="00D146DB" w14:paraId="311D7A90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184E09CF" w14:textId="77777777" w:rsidR="00F15E2C" w:rsidRPr="00F15E2C" w:rsidRDefault="00F15E2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11c</w:t>
            </w:r>
          </w:p>
        </w:tc>
        <w:tc>
          <w:tcPr>
            <w:tcW w:w="4658" w:type="dxa"/>
            <w:vMerge w:val="restart"/>
          </w:tcPr>
          <w:p w14:paraId="04DB0B77" w14:textId="77777777" w:rsidR="00F15E2C" w:rsidRPr="00D146DB" w:rsidRDefault="00F15E2C" w:rsidP="000214CB">
            <w:pPr>
              <w:pStyle w:val="Kontrollpunkt"/>
            </w:pPr>
            <w:r w:rsidRPr="00D146DB">
              <w:t>Pelare av olika längd är särskilt märkta.</w:t>
            </w:r>
          </w:p>
        </w:tc>
        <w:tc>
          <w:tcPr>
            <w:tcW w:w="742" w:type="dxa"/>
          </w:tcPr>
          <w:p w14:paraId="62538FB9" w14:textId="77777777" w:rsidR="00F15E2C" w:rsidRPr="00AD5D0F" w:rsidRDefault="00F15E2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ABD8E97" w14:textId="77777777" w:rsidR="00F15E2C" w:rsidRPr="00D146DB" w:rsidRDefault="00F15E2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784" w:name="Kryss577"/>
        <w:tc>
          <w:tcPr>
            <w:tcW w:w="1320" w:type="dxa"/>
            <w:vMerge w:val="restart"/>
          </w:tcPr>
          <w:p w14:paraId="1513FD4A" w14:textId="77777777" w:rsidR="00F15E2C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4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85" w:name="Kryss578"/>
          <w:p w14:paraId="3AE8CFD5" w14:textId="77777777" w:rsidR="00F15E2C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5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86" w:name="Kryss579"/>
          <w:p w14:paraId="1079F0F4" w14:textId="77777777" w:rsidR="00F15E2C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6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F15E2C" w:rsidRPr="00D146DB" w14:paraId="7A9A4C75" w14:textId="77777777" w:rsidTr="00065CBE">
        <w:trPr>
          <w:trHeight w:val="304"/>
        </w:trPr>
        <w:tc>
          <w:tcPr>
            <w:tcW w:w="709" w:type="dxa"/>
            <w:vMerge/>
          </w:tcPr>
          <w:p w14:paraId="52F3A973" w14:textId="77777777" w:rsidR="00F15E2C" w:rsidRPr="00D146DB" w:rsidRDefault="00F15E2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8B87106" w14:textId="77777777" w:rsidR="00F15E2C" w:rsidRPr="00D146DB" w:rsidRDefault="00F15E2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6D4E1A1" w14:textId="77777777" w:rsidR="00F15E2C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FE086ED" w14:textId="77777777" w:rsidR="00F15E2C" w:rsidRPr="00D146DB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3A4F6BB" w14:textId="77777777" w:rsidR="00F15E2C" w:rsidRPr="00D146DB" w:rsidRDefault="00F15E2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C740D42" w14:textId="77777777" w:rsidR="00722B0A" w:rsidRPr="00882912" w:rsidRDefault="00722B0A" w:rsidP="00722B0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5AFC6773" w14:textId="77777777" w:rsidTr="00D413D3">
        <w:tc>
          <w:tcPr>
            <w:tcW w:w="1080" w:type="dxa"/>
          </w:tcPr>
          <w:bookmarkStart w:id="787" w:name="Kryss1087"/>
          <w:p w14:paraId="5B2D4E0E" w14:textId="77777777" w:rsidR="00D413D3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7"/>
            <w:r w:rsidR="00D413D3">
              <w:rPr>
                <w:rFonts w:ascii="Arial" w:hAnsi="Arial"/>
                <w:sz w:val="20"/>
              </w:rPr>
              <w:t xml:space="preserve"> 11c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741847F3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Pelare av olika längder har inte märkts upp.</w:t>
            </w:r>
          </w:p>
        </w:tc>
        <w:tc>
          <w:tcPr>
            <w:tcW w:w="1334" w:type="dxa"/>
          </w:tcPr>
          <w:p w14:paraId="628D1F73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22B0A" w:rsidRPr="00D146DB" w14:paraId="41966ED6" w14:textId="77777777" w:rsidTr="0002008D">
        <w:trPr>
          <w:trHeight w:val="80"/>
        </w:trPr>
        <w:tc>
          <w:tcPr>
            <w:tcW w:w="1080" w:type="dxa"/>
          </w:tcPr>
          <w:p w14:paraId="20199D77" w14:textId="77777777" w:rsidR="00722B0A" w:rsidRPr="00D146DB" w:rsidRDefault="00722B0A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1BAAD48" w14:textId="77777777" w:rsidR="00722B0A" w:rsidRPr="00D146DB" w:rsidRDefault="00722B0A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72921" w:rsidRPr="00D146DB" w14:paraId="1F3D8FF5" w14:textId="77777777" w:rsidTr="00772921">
        <w:trPr>
          <w:trHeight w:val="510"/>
        </w:trPr>
        <w:tc>
          <w:tcPr>
            <w:tcW w:w="1080" w:type="dxa"/>
          </w:tcPr>
          <w:p w14:paraId="4326CCC0" w14:textId="77777777" w:rsidR="00772921" w:rsidRPr="00D146DB" w:rsidRDefault="00772921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289C6C1" w14:textId="77777777" w:rsidR="00772921" w:rsidRPr="00D146DB" w:rsidRDefault="00772921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Pelare av olika längder skall märkas upp med avseende p</w:t>
            </w:r>
            <w:r>
              <w:rPr>
                <w:rFonts w:ascii="Arial" w:hAnsi="Arial"/>
                <w:sz w:val="20"/>
              </w:rPr>
              <w:t>å placering enligt typlösning T11</w:t>
            </w:r>
            <w:r w:rsidRPr="00D146DB">
              <w:rPr>
                <w:rFonts w:ascii="Arial" w:hAnsi="Arial"/>
                <w:sz w:val="20"/>
              </w:rPr>
              <w:t>-107.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AE42" w14:textId="77777777" w:rsidR="00772921" w:rsidRDefault="00772921" w:rsidP="0002008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5B1BF32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A4B8BC3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7C874DC" w14:textId="77777777" w:rsidR="00772921" w:rsidRPr="00882912" w:rsidRDefault="00772921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F15E2C" w:rsidRPr="00D146DB" w14:paraId="0089EE8E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0037E103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11</w:t>
            </w:r>
            <w:r w:rsidRPr="00D146DB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7ABFCF55" w14:textId="77777777" w:rsidR="00F15E2C" w:rsidRPr="00D146DB" w:rsidRDefault="00F15E2C" w:rsidP="000214CB">
            <w:pPr>
              <w:pStyle w:val="Kontrollpunkt"/>
            </w:pPr>
            <w:r w:rsidRPr="00D146DB">
              <w:t>Styrdubb på pelare finns och är av rätt typ.</w:t>
            </w:r>
          </w:p>
        </w:tc>
        <w:tc>
          <w:tcPr>
            <w:tcW w:w="742" w:type="dxa"/>
          </w:tcPr>
          <w:p w14:paraId="2B81E645" w14:textId="77777777" w:rsidR="00F15E2C" w:rsidRPr="00AD5D0F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16BA6A1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788" w:name="Kryss580"/>
        <w:tc>
          <w:tcPr>
            <w:tcW w:w="1320" w:type="dxa"/>
            <w:vMerge w:val="restart"/>
          </w:tcPr>
          <w:p w14:paraId="09E445DC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8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89" w:name="Kryss581"/>
          <w:p w14:paraId="1558B475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89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90" w:name="Kryss582"/>
          <w:p w14:paraId="070FB470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0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F15E2C" w:rsidRPr="00D146DB" w14:paraId="756A1906" w14:textId="77777777" w:rsidTr="00065CBE">
        <w:trPr>
          <w:trHeight w:val="304"/>
        </w:trPr>
        <w:tc>
          <w:tcPr>
            <w:tcW w:w="709" w:type="dxa"/>
            <w:vMerge/>
          </w:tcPr>
          <w:p w14:paraId="46916419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2B9FADC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3D99ED1" w14:textId="77777777" w:rsidR="00F15E2C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EAE8A0D" w14:textId="77777777" w:rsidR="00F15E2C" w:rsidRPr="00D146DB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8F2CB32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24EEF8C" w14:textId="77777777" w:rsidR="00880C04" w:rsidRPr="00882912" w:rsidRDefault="00880C0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06ADD3E8" w14:textId="77777777" w:rsidTr="00D413D3">
        <w:tc>
          <w:tcPr>
            <w:tcW w:w="1080" w:type="dxa"/>
          </w:tcPr>
          <w:bookmarkStart w:id="791" w:name="Kryss1088"/>
          <w:p w14:paraId="294884C9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1"/>
            <w:r w:rsidR="00D413D3">
              <w:rPr>
                <w:rFonts w:ascii="Arial" w:hAnsi="Arial"/>
                <w:sz w:val="20"/>
              </w:rPr>
              <w:t xml:space="preserve"> 11</w:t>
            </w:r>
            <w:r w:rsidR="00D413D3" w:rsidRPr="00D146DB">
              <w:rPr>
                <w:rFonts w:ascii="Arial" w:hAnsi="Arial"/>
                <w:sz w:val="20"/>
              </w:rPr>
              <w:t>d-1</w:t>
            </w:r>
          </w:p>
        </w:tc>
        <w:tc>
          <w:tcPr>
            <w:tcW w:w="5026" w:type="dxa"/>
          </w:tcPr>
          <w:p w14:paraId="5E1ACBF7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Styrdubb på pelare saknas.</w:t>
            </w:r>
          </w:p>
        </w:tc>
        <w:tc>
          <w:tcPr>
            <w:tcW w:w="1334" w:type="dxa"/>
          </w:tcPr>
          <w:p w14:paraId="450FB55F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0C04" w:rsidRPr="00D146DB" w14:paraId="67485707" w14:textId="77777777" w:rsidTr="00D146DB">
        <w:trPr>
          <w:trHeight w:val="80"/>
        </w:trPr>
        <w:tc>
          <w:tcPr>
            <w:tcW w:w="1080" w:type="dxa"/>
          </w:tcPr>
          <w:p w14:paraId="55A72F51" w14:textId="77777777" w:rsidR="00880C04" w:rsidRPr="00D146DB" w:rsidRDefault="00880C0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9CF0D92" w14:textId="77777777" w:rsidR="00880C04" w:rsidRPr="00D146DB" w:rsidRDefault="00880C0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A710B" w:rsidRPr="00D146DB" w14:paraId="740397A4" w14:textId="77777777" w:rsidTr="00AA710B">
        <w:trPr>
          <w:trHeight w:val="510"/>
        </w:trPr>
        <w:tc>
          <w:tcPr>
            <w:tcW w:w="1080" w:type="dxa"/>
          </w:tcPr>
          <w:p w14:paraId="5D3FA233" w14:textId="77777777" w:rsidR="00AA710B" w:rsidRPr="00D146DB" w:rsidRDefault="00AA710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D3E65A0" w14:textId="77777777" w:rsidR="00AA710B" w:rsidRPr="00D146DB" w:rsidRDefault="00AA710B" w:rsidP="00F15E2C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P</w:t>
            </w:r>
            <w:r w:rsidRPr="00D146DB">
              <w:rPr>
                <w:rFonts w:ascii="Arial" w:hAnsi="Arial"/>
                <w:sz w:val="20"/>
              </w:rPr>
              <w:t>elare skall förses med</w:t>
            </w:r>
            <w:r>
              <w:rPr>
                <w:rFonts w:ascii="Arial" w:hAnsi="Arial"/>
                <w:sz w:val="20"/>
              </w:rPr>
              <w:t xml:space="preserve"> styrdubb enligt typlösning T11-104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A8EF" w14:textId="77777777" w:rsidR="00AA710B" w:rsidRDefault="00AA710B" w:rsidP="00F15E2C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25D68B67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2AEB933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8DD5EAC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209F1777" w14:textId="77777777" w:rsidTr="00D413D3">
        <w:tc>
          <w:tcPr>
            <w:tcW w:w="1080" w:type="dxa"/>
          </w:tcPr>
          <w:bookmarkStart w:id="792" w:name="Kryss1089"/>
          <w:p w14:paraId="6F85BC21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2"/>
            <w:r w:rsidR="00D413D3">
              <w:rPr>
                <w:rFonts w:ascii="Arial" w:hAnsi="Arial"/>
                <w:sz w:val="20"/>
              </w:rPr>
              <w:t xml:space="preserve"> 11</w:t>
            </w:r>
            <w:r w:rsidR="00D413D3" w:rsidRPr="00D146DB">
              <w:rPr>
                <w:rFonts w:ascii="Arial" w:hAnsi="Arial"/>
                <w:sz w:val="20"/>
              </w:rPr>
              <w:t>d-2</w:t>
            </w:r>
          </w:p>
        </w:tc>
        <w:tc>
          <w:tcPr>
            <w:tcW w:w="5026" w:type="dxa"/>
          </w:tcPr>
          <w:p w14:paraId="788F4169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Styrdubb på pelare är av fel typ.</w:t>
            </w:r>
          </w:p>
        </w:tc>
        <w:tc>
          <w:tcPr>
            <w:tcW w:w="1334" w:type="dxa"/>
          </w:tcPr>
          <w:p w14:paraId="2ACD4A10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0C04" w:rsidRPr="00D146DB" w14:paraId="1BADC04A" w14:textId="77777777" w:rsidTr="00D146DB">
        <w:trPr>
          <w:trHeight w:val="80"/>
        </w:trPr>
        <w:tc>
          <w:tcPr>
            <w:tcW w:w="1080" w:type="dxa"/>
          </w:tcPr>
          <w:p w14:paraId="1253E6EE" w14:textId="77777777" w:rsidR="00880C04" w:rsidRPr="00D146DB" w:rsidRDefault="00880C0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7CF02DE" w14:textId="77777777" w:rsidR="00880C04" w:rsidRPr="00D146DB" w:rsidRDefault="00880C0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A710B" w:rsidRPr="00D146DB" w14:paraId="700DEAF7" w14:textId="77777777" w:rsidTr="00AA710B">
        <w:trPr>
          <w:trHeight w:val="510"/>
        </w:trPr>
        <w:tc>
          <w:tcPr>
            <w:tcW w:w="1080" w:type="dxa"/>
          </w:tcPr>
          <w:p w14:paraId="73B68EDA" w14:textId="77777777" w:rsidR="00AA710B" w:rsidRPr="00D146DB" w:rsidRDefault="00AA710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D933556" w14:textId="77777777" w:rsidR="00AA710B" w:rsidRPr="00D146DB" w:rsidRDefault="00AA710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P</w:t>
            </w:r>
            <w:r w:rsidRPr="00D146DB">
              <w:rPr>
                <w:rFonts w:ascii="Arial" w:hAnsi="Arial"/>
                <w:sz w:val="20"/>
              </w:rPr>
              <w:t xml:space="preserve">elare skall förses med ny styrdubb </w:t>
            </w:r>
            <w:r>
              <w:rPr>
                <w:rFonts w:ascii="Arial" w:hAnsi="Arial"/>
                <w:sz w:val="20"/>
              </w:rPr>
              <w:t>av rätt typ enligt typlösning T11-104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ECB2" w14:textId="77777777" w:rsidR="00AA710B" w:rsidRDefault="00AA710B" w:rsidP="00D146DB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54925B4E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DC595BB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0FC033C" w14:textId="77777777" w:rsidR="00AA710B" w:rsidRPr="00882912" w:rsidRDefault="00AA710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F15E2C" w:rsidRPr="00D146DB" w14:paraId="70A28402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3F14F83A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11</w:t>
            </w:r>
            <w:r w:rsidRPr="00D146DB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2283A456" w14:textId="77777777" w:rsidR="00F15E2C" w:rsidRPr="00D146DB" w:rsidRDefault="00F15E2C" w:rsidP="000214CB">
            <w:pPr>
              <w:pStyle w:val="Kontrollpunkt"/>
            </w:pPr>
            <w:r w:rsidRPr="00D146DB">
              <w:t>Lastfördelningsplåt med hål finns i tak.</w:t>
            </w:r>
          </w:p>
        </w:tc>
        <w:tc>
          <w:tcPr>
            <w:tcW w:w="742" w:type="dxa"/>
          </w:tcPr>
          <w:p w14:paraId="2F4433DC" w14:textId="77777777" w:rsidR="00F15E2C" w:rsidRPr="00AD5D0F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68656BC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793" w:name="Kryss583"/>
        <w:tc>
          <w:tcPr>
            <w:tcW w:w="1320" w:type="dxa"/>
            <w:vMerge w:val="restart"/>
          </w:tcPr>
          <w:p w14:paraId="4ABA6601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3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94" w:name="Kryss584"/>
          <w:p w14:paraId="6BE809EE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4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795" w:name="Kryss585"/>
          <w:p w14:paraId="3FD1D9EF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5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F15E2C" w:rsidRPr="00D146DB" w14:paraId="617408AD" w14:textId="77777777" w:rsidTr="00065CBE">
        <w:trPr>
          <w:trHeight w:val="304"/>
        </w:trPr>
        <w:tc>
          <w:tcPr>
            <w:tcW w:w="709" w:type="dxa"/>
            <w:vMerge/>
          </w:tcPr>
          <w:p w14:paraId="25AF26EE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B754902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D7EB5AE" w14:textId="77777777" w:rsidR="00F15E2C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10CB9E4" w14:textId="77777777" w:rsidR="00F15E2C" w:rsidRPr="00D146DB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0442609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B7DB3C8" w14:textId="77777777" w:rsidR="00880C04" w:rsidRPr="00882912" w:rsidRDefault="00880C0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33F1F17A" w14:textId="77777777" w:rsidTr="00D413D3">
        <w:tc>
          <w:tcPr>
            <w:tcW w:w="1080" w:type="dxa"/>
          </w:tcPr>
          <w:bookmarkStart w:id="796" w:name="Kryss1090"/>
          <w:p w14:paraId="6066DED0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6"/>
            <w:r w:rsidR="00D413D3">
              <w:rPr>
                <w:rFonts w:ascii="Arial" w:hAnsi="Arial"/>
                <w:sz w:val="20"/>
              </w:rPr>
              <w:t xml:space="preserve"> 11</w:t>
            </w:r>
            <w:r w:rsidR="00D413D3" w:rsidRPr="00D146DB">
              <w:rPr>
                <w:rFonts w:ascii="Arial" w:hAnsi="Arial"/>
                <w:sz w:val="20"/>
              </w:rPr>
              <w:t>e-1</w:t>
            </w:r>
          </w:p>
        </w:tc>
        <w:tc>
          <w:tcPr>
            <w:tcW w:w="5026" w:type="dxa"/>
          </w:tcPr>
          <w:p w14:paraId="657EC5A0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Lastfördelningsplåt i tak saknas.</w:t>
            </w:r>
          </w:p>
        </w:tc>
        <w:tc>
          <w:tcPr>
            <w:tcW w:w="1334" w:type="dxa"/>
          </w:tcPr>
          <w:p w14:paraId="4B7072D3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0C04" w:rsidRPr="00D146DB" w14:paraId="7C51C09C" w14:textId="77777777" w:rsidTr="00D146DB">
        <w:trPr>
          <w:trHeight w:val="80"/>
        </w:trPr>
        <w:tc>
          <w:tcPr>
            <w:tcW w:w="1080" w:type="dxa"/>
          </w:tcPr>
          <w:p w14:paraId="63C9B394" w14:textId="77777777" w:rsidR="00880C04" w:rsidRPr="00D146DB" w:rsidRDefault="00880C0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BFB21F0" w14:textId="77777777" w:rsidR="00880C04" w:rsidRPr="00D146DB" w:rsidRDefault="00880C0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A710B" w:rsidRPr="00D146DB" w14:paraId="5BF769A7" w14:textId="77777777" w:rsidTr="00AA710B">
        <w:trPr>
          <w:trHeight w:val="510"/>
        </w:trPr>
        <w:tc>
          <w:tcPr>
            <w:tcW w:w="1080" w:type="dxa"/>
          </w:tcPr>
          <w:p w14:paraId="67572B5D" w14:textId="77777777" w:rsidR="00AA710B" w:rsidRPr="00D146DB" w:rsidRDefault="00AA710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6277105" w14:textId="77777777" w:rsidR="00AA710B" w:rsidRPr="00D146DB" w:rsidRDefault="00AA710B" w:rsidP="00F15E2C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lastfördelningsplåt mon</w:t>
            </w:r>
            <w:r>
              <w:rPr>
                <w:rFonts w:ascii="Arial" w:hAnsi="Arial"/>
                <w:sz w:val="20"/>
              </w:rPr>
              <w:t>teras i tak enligt typlösning T11</w:t>
            </w:r>
            <w:r>
              <w:rPr>
                <w:rFonts w:ascii="Arial" w:hAnsi="Arial"/>
                <w:sz w:val="20"/>
              </w:rPr>
              <w:noBreakHyphen/>
              <w:t>105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8551" w14:textId="77777777" w:rsidR="00AA710B" w:rsidRDefault="00AA710B" w:rsidP="00F15E2C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41322641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BF25D70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D9D0EF3" w14:textId="77777777" w:rsidR="00AA710B" w:rsidRDefault="00AA710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7F271C52" w14:textId="77777777" w:rsidTr="00D413D3">
        <w:tc>
          <w:tcPr>
            <w:tcW w:w="1080" w:type="dxa"/>
          </w:tcPr>
          <w:bookmarkStart w:id="797" w:name="Kryss1091"/>
          <w:p w14:paraId="4D534D9A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7"/>
            <w:r w:rsidR="00D413D3">
              <w:rPr>
                <w:rFonts w:ascii="Arial" w:hAnsi="Arial"/>
                <w:sz w:val="20"/>
              </w:rPr>
              <w:t xml:space="preserve"> 11</w:t>
            </w:r>
            <w:r w:rsidR="00D413D3" w:rsidRPr="00D146DB">
              <w:rPr>
                <w:rFonts w:ascii="Arial" w:hAnsi="Arial"/>
                <w:sz w:val="20"/>
              </w:rPr>
              <w:t>e-2</w:t>
            </w:r>
          </w:p>
        </w:tc>
        <w:tc>
          <w:tcPr>
            <w:tcW w:w="5026" w:type="dxa"/>
          </w:tcPr>
          <w:p w14:paraId="0FD4F82C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Dubbhål i fördelningsplåt saknas eller är för trångt.</w:t>
            </w:r>
          </w:p>
        </w:tc>
        <w:tc>
          <w:tcPr>
            <w:tcW w:w="1334" w:type="dxa"/>
          </w:tcPr>
          <w:p w14:paraId="784160AF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0C04" w:rsidRPr="00D146DB" w14:paraId="4F852524" w14:textId="77777777" w:rsidTr="00D146DB">
        <w:trPr>
          <w:trHeight w:val="80"/>
        </w:trPr>
        <w:tc>
          <w:tcPr>
            <w:tcW w:w="1080" w:type="dxa"/>
          </w:tcPr>
          <w:p w14:paraId="1A7674A5" w14:textId="77777777" w:rsidR="00880C04" w:rsidRPr="00D146DB" w:rsidRDefault="00880C04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D65A559" w14:textId="77777777" w:rsidR="00880C04" w:rsidRPr="00D146DB" w:rsidRDefault="00880C04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A710B" w:rsidRPr="00D146DB" w14:paraId="5038177D" w14:textId="77777777" w:rsidTr="00AA710B">
        <w:trPr>
          <w:trHeight w:val="510"/>
        </w:trPr>
        <w:tc>
          <w:tcPr>
            <w:tcW w:w="1080" w:type="dxa"/>
          </w:tcPr>
          <w:p w14:paraId="41EEBFCD" w14:textId="77777777" w:rsidR="00AA710B" w:rsidRPr="00D146DB" w:rsidRDefault="00AA710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F41009F" w14:textId="77777777" w:rsidR="00AA710B" w:rsidRPr="00D146DB" w:rsidRDefault="00AA710B" w:rsidP="00825E6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dubbhål i fördelningsplåt skall utföras enligt typlösning </w:t>
            </w:r>
            <w:r>
              <w:rPr>
                <w:rFonts w:ascii="Arial" w:hAnsi="Arial"/>
                <w:sz w:val="20"/>
              </w:rPr>
              <w:t>T11-106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DC34" w14:textId="77777777" w:rsidR="00AA710B" w:rsidRDefault="00AA710B" w:rsidP="00825E6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5729AE40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50EB4B9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2EA0109" w14:textId="77777777" w:rsidR="00AA710B" w:rsidRPr="00A57682" w:rsidRDefault="00AA710B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F15E2C" w:rsidRPr="00D146DB" w14:paraId="4D69EF63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36367BF4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11f"/>
              </w:smartTagPr>
              <w:r>
                <w:rPr>
                  <w:rFonts w:ascii="Arial" w:hAnsi="Arial"/>
                  <w:sz w:val="22"/>
                  <w:szCs w:val="22"/>
                </w:rPr>
                <w:t>11</w:t>
              </w:r>
              <w:r w:rsidRPr="00D146DB">
                <w:rPr>
                  <w:rFonts w:ascii="Arial" w:hAnsi="Arial"/>
                  <w:sz w:val="22"/>
                  <w:szCs w:val="22"/>
                </w:rPr>
                <w:t>f</w:t>
              </w:r>
            </w:smartTag>
          </w:p>
        </w:tc>
        <w:tc>
          <w:tcPr>
            <w:tcW w:w="4658" w:type="dxa"/>
            <w:vMerge w:val="restart"/>
          </w:tcPr>
          <w:p w14:paraId="633E16A1" w14:textId="77777777" w:rsidR="00F15E2C" w:rsidRPr="00D146DB" w:rsidRDefault="00F15E2C" w:rsidP="000214CB">
            <w:pPr>
              <w:pStyle w:val="Kontrollpunkt"/>
            </w:pPr>
            <w:r w:rsidRPr="00D146DB">
              <w:t>Monteringsskruv är smord.</w:t>
            </w:r>
          </w:p>
        </w:tc>
        <w:tc>
          <w:tcPr>
            <w:tcW w:w="742" w:type="dxa"/>
          </w:tcPr>
          <w:p w14:paraId="5FF71A45" w14:textId="77777777" w:rsidR="00F15E2C" w:rsidRPr="00AD5D0F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5B7A59B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798" w:name="Kryss586"/>
        <w:tc>
          <w:tcPr>
            <w:tcW w:w="1320" w:type="dxa"/>
            <w:vMerge w:val="restart"/>
          </w:tcPr>
          <w:p w14:paraId="1158EB4D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8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799" w:name="Kryss587"/>
          <w:p w14:paraId="1B47A119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799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00" w:name="Kryss588"/>
          <w:p w14:paraId="25FBF16F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0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F15E2C" w:rsidRPr="00D146DB" w14:paraId="3CDC286B" w14:textId="77777777" w:rsidTr="00065CBE">
        <w:trPr>
          <w:trHeight w:val="304"/>
        </w:trPr>
        <w:tc>
          <w:tcPr>
            <w:tcW w:w="709" w:type="dxa"/>
            <w:vMerge/>
          </w:tcPr>
          <w:p w14:paraId="74118E6A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0917676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77A73BE" w14:textId="77777777" w:rsidR="00F15E2C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FB728EC" w14:textId="77777777" w:rsidR="00F15E2C" w:rsidRPr="00D146DB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0A9CAF6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5075DD2" w14:textId="77777777" w:rsidR="00880C04" w:rsidRPr="00882912" w:rsidRDefault="00880C0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6500F3D1" w14:textId="77777777" w:rsidTr="00D413D3">
        <w:tc>
          <w:tcPr>
            <w:tcW w:w="1080" w:type="dxa"/>
          </w:tcPr>
          <w:bookmarkStart w:id="801" w:name="Kryss1092"/>
          <w:p w14:paraId="66A73008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1"/>
            <w:r w:rsidR="00D413D3">
              <w:rPr>
                <w:rFonts w:ascii="Arial" w:hAnsi="Arial"/>
                <w:sz w:val="20"/>
              </w:rPr>
              <w:t xml:space="preserve"> 11</w:t>
            </w:r>
            <w:r w:rsidR="00D413D3" w:rsidRPr="00D146DB">
              <w:rPr>
                <w:rFonts w:ascii="Arial" w:hAnsi="Arial"/>
                <w:sz w:val="20"/>
              </w:rPr>
              <w:t>f-1</w:t>
            </w:r>
          </w:p>
        </w:tc>
        <w:tc>
          <w:tcPr>
            <w:tcW w:w="5026" w:type="dxa"/>
          </w:tcPr>
          <w:p w14:paraId="36EA8E94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Monteringsskruv kärvar.</w:t>
            </w:r>
          </w:p>
        </w:tc>
        <w:tc>
          <w:tcPr>
            <w:tcW w:w="1334" w:type="dxa"/>
          </w:tcPr>
          <w:p w14:paraId="5F6C9E47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2912" w:rsidRPr="00D146DB" w14:paraId="7FF1E9A2" w14:textId="77777777" w:rsidTr="00D146DB">
        <w:trPr>
          <w:trHeight w:val="80"/>
        </w:trPr>
        <w:tc>
          <w:tcPr>
            <w:tcW w:w="1080" w:type="dxa"/>
          </w:tcPr>
          <w:p w14:paraId="70967396" w14:textId="77777777" w:rsidR="00882912" w:rsidRPr="00D146DB" w:rsidRDefault="0088291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6DD3974" w14:textId="77777777" w:rsidR="00882912" w:rsidRPr="00D146DB" w:rsidRDefault="0088291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B76CF" w:rsidRPr="00D146DB" w14:paraId="5A070190" w14:textId="77777777" w:rsidTr="00EB76CF">
        <w:trPr>
          <w:trHeight w:val="510"/>
        </w:trPr>
        <w:tc>
          <w:tcPr>
            <w:tcW w:w="1080" w:type="dxa"/>
          </w:tcPr>
          <w:p w14:paraId="7E9CEB87" w14:textId="77777777" w:rsidR="00EB76CF" w:rsidRPr="00D146DB" w:rsidRDefault="00EB76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50487A9" w14:textId="77777777" w:rsidR="00EB76CF" w:rsidRPr="00D146DB" w:rsidRDefault="00EB76CF" w:rsidP="00825E6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M</w:t>
            </w:r>
            <w:r w:rsidRPr="00D146DB">
              <w:rPr>
                <w:rFonts w:ascii="Arial" w:hAnsi="Arial"/>
                <w:sz w:val="20"/>
              </w:rPr>
              <w:t xml:space="preserve">onteringsskruv på pelare skall smörjas. </w:t>
            </w:r>
            <w:r w:rsidR="00DF6C2E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T11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54B4" w14:textId="77777777" w:rsidR="00EB76CF" w:rsidRDefault="00EB76CF" w:rsidP="00825E6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081F765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A0B2E96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9D3DFAE" w14:textId="77777777" w:rsidR="00EB76CF" w:rsidRPr="00882912" w:rsidRDefault="00EB76C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F15E2C" w:rsidRPr="00D146DB" w14:paraId="0CA3648F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30390568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11</w:t>
            </w:r>
            <w:r w:rsidRPr="00D146DB">
              <w:rPr>
                <w:rFonts w:ascii="Arial" w:hAnsi="Arial"/>
                <w:sz w:val="22"/>
                <w:szCs w:val="22"/>
              </w:rPr>
              <w:t>g</w:t>
            </w:r>
          </w:p>
        </w:tc>
        <w:tc>
          <w:tcPr>
            <w:tcW w:w="4658" w:type="dxa"/>
            <w:vMerge w:val="restart"/>
          </w:tcPr>
          <w:p w14:paraId="16912F8A" w14:textId="77777777" w:rsidR="00F15E2C" w:rsidRPr="00D146DB" w:rsidRDefault="00F15E2C" w:rsidP="000214CB">
            <w:pPr>
              <w:pStyle w:val="Kontrollpunkt"/>
            </w:pPr>
            <w:r w:rsidRPr="00D146DB">
              <w:t>Pelare är rostskyddsbehandlad och utan rostangrepp.</w:t>
            </w:r>
          </w:p>
        </w:tc>
        <w:tc>
          <w:tcPr>
            <w:tcW w:w="742" w:type="dxa"/>
          </w:tcPr>
          <w:p w14:paraId="5AD982EB" w14:textId="77777777" w:rsidR="00F15E2C" w:rsidRPr="00AD5D0F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5805DA4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802" w:name="Kryss589"/>
        <w:tc>
          <w:tcPr>
            <w:tcW w:w="1320" w:type="dxa"/>
            <w:vMerge w:val="restart"/>
          </w:tcPr>
          <w:p w14:paraId="0895487B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2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03" w:name="Kryss590"/>
          <w:p w14:paraId="620A3960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3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04" w:name="Kryss591"/>
          <w:p w14:paraId="3D47F589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4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F15E2C" w:rsidRPr="00D146DB" w14:paraId="365A3DB3" w14:textId="77777777" w:rsidTr="00065CBE">
        <w:trPr>
          <w:trHeight w:val="304"/>
        </w:trPr>
        <w:tc>
          <w:tcPr>
            <w:tcW w:w="709" w:type="dxa"/>
            <w:vMerge/>
          </w:tcPr>
          <w:p w14:paraId="735588FA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374E684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6BC2DFF" w14:textId="77777777" w:rsidR="00F15E2C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C3D5386" w14:textId="77777777" w:rsidR="00F15E2C" w:rsidRPr="00D146DB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7BA04E2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EFDCF93" w14:textId="77777777" w:rsidR="00882912" w:rsidRPr="00882912" w:rsidRDefault="0088291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7C958FF1" w14:textId="77777777" w:rsidTr="00D413D3">
        <w:tc>
          <w:tcPr>
            <w:tcW w:w="1080" w:type="dxa"/>
          </w:tcPr>
          <w:bookmarkStart w:id="805" w:name="Kryss1093"/>
          <w:p w14:paraId="2A11022F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5"/>
            <w:r w:rsidR="00D413D3">
              <w:rPr>
                <w:rFonts w:ascii="Arial" w:hAnsi="Arial"/>
                <w:sz w:val="20"/>
              </w:rPr>
              <w:t xml:space="preserve"> 11</w:t>
            </w:r>
            <w:r w:rsidR="00D413D3" w:rsidRPr="00D146DB">
              <w:rPr>
                <w:rFonts w:ascii="Arial" w:hAnsi="Arial"/>
                <w:sz w:val="20"/>
              </w:rPr>
              <w:t>g-1</w:t>
            </w:r>
          </w:p>
        </w:tc>
        <w:tc>
          <w:tcPr>
            <w:tcW w:w="5026" w:type="dxa"/>
          </w:tcPr>
          <w:p w14:paraId="698D9F5C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Rostskyddsbehandling på pelare är bristfällig.</w:t>
            </w:r>
          </w:p>
        </w:tc>
        <w:tc>
          <w:tcPr>
            <w:tcW w:w="1334" w:type="dxa"/>
          </w:tcPr>
          <w:p w14:paraId="792787E7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2912" w:rsidRPr="00D146DB" w14:paraId="23E6C6D7" w14:textId="77777777" w:rsidTr="00D146DB">
        <w:trPr>
          <w:trHeight w:val="80"/>
        </w:trPr>
        <w:tc>
          <w:tcPr>
            <w:tcW w:w="1080" w:type="dxa"/>
          </w:tcPr>
          <w:p w14:paraId="10C00777" w14:textId="77777777" w:rsidR="00882912" w:rsidRPr="00D146DB" w:rsidRDefault="0088291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1EB1DE6" w14:textId="77777777" w:rsidR="00882912" w:rsidRPr="00D146DB" w:rsidRDefault="0088291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B76CF" w:rsidRPr="00D146DB" w14:paraId="2367EDB0" w14:textId="77777777" w:rsidTr="00EB76CF">
        <w:trPr>
          <w:trHeight w:val="510"/>
        </w:trPr>
        <w:tc>
          <w:tcPr>
            <w:tcW w:w="1080" w:type="dxa"/>
          </w:tcPr>
          <w:p w14:paraId="6766E81D" w14:textId="77777777" w:rsidR="00EB76CF" w:rsidRPr="00D146DB" w:rsidRDefault="00EB76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1E3A1B5" w14:textId="77777777" w:rsidR="00EB76CF" w:rsidRPr="00D146DB" w:rsidRDefault="00EB76C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P</w:t>
            </w:r>
            <w:r w:rsidRPr="00D146DB">
              <w:rPr>
                <w:rFonts w:ascii="Arial" w:hAnsi="Arial"/>
                <w:sz w:val="20"/>
              </w:rPr>
              <w:t xml:space="preserve">elare skall rostskyddskompletteras enligt typlösning </w:t>
            </w:r>
            <w:r w:rsidRPr="00C25773">
              <w:rPr>
                <w:rFonts w:ascii="Arial" w:hAnsi="Arial"/>
                <w:sz w:val="20"/>
              </w:rPr>
              <w:t>T</w:t>
            </w:r>
            <w:r w:rsidR="00403CA3" w:rsidRPr="00C25773">
              <w:rPr>
                <w:rFonts w:ascii="Arial" w:hAnsi="Arial"/>
                <w:sz w:val="20"/>
              </w:rPr>
              <w:t>12</w:t>
            </w:r>
            <w:r w:rsidRPr="00C25773">
              <w:rPr>
                <w:rFonts w:ascii="Arial" w:hAnsi="Arial"/>
                <w:sz w:val="20"/>
              </w:rPr>
              <w:t>-10</w:t>
            </w:r>
            <w:r w:rsidR="00C164A9" w:rsidRPr="00C25773">
              <w:rPr>
                <w:rFonts w:ascii="Arial" w:hAnsi="Arial"/>
                <w:sz w:val="20"/>
              </w:rPr>
              <w:t>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A2A7" w14:textId="77777777" w:rsidR="00EB76CF" w:rsidRDefault="00EB76CF" w:rsidP="00D146DB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06CFAAED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7DCF9CC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51645F6" w14:textId="77777777" w:rsidR="00EB76CF" w:rsidRDefault="00EB76C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19CC1811" w14:textId="77777777" w:rsidTr="00D413D3">
        <w:tc>
          <w:tcPr>
            <w:tcW w:w="1080" w:type="dxa"/>
          </w:tcPr>
          <w:bookmarkStart w:id="806" w:name="Kryss1094"/>
          <w:p w14:paraId="2286E415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6"/>
            <w:r w:rsidR="00D413D3">
              <w:rPr>
                <w:rFonts w:ascii="Arial" w:hAnsi="Arial"/>
                <w:sz w:val="20"/>
              </w:rPr>
              <w:t xml:space="preserve"> 11</w:t>
            </w:r>
            <w:r w:rsidR="00D413D3" w:rsidRPr="00D146DB">
              <w:rPr>
                <w:rFonts w:ascii="Arial" w:hAnsi="Arial"/>
                <w:sz w:val="20"/>
              </w:rPr>
              <w:t>g-2</w:t>
            </w:r>
          </w:p>
        </w:tc>
        <w:tc>
          <w:tcPr>
            <w:tcW w:w="5026" w:type="dxa"/>
          </w:tcPr>
          <w:p w14:paraId="2BE8BAD1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Rostskyddsbehandling på pelare saknas.</w:t>
            </w:r>
          </w:p>
        </w:tc>
        <w:tc>
          <w:tcPr>
            <w:tcW w:w="1334" w:type="dxa"/>
          </w:tcPr>
          <w:p w14:paraId="1A53BED1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2912" w:rsidRPr="00D146DB" w14:paraId="2757DEE2" w14:textId="77777777" w:rsidTr="00D146DB">
        <w:trPr>
          <w:trHeight w:val="80"/>
        </w:trPr>
        <w:tc>
          <w:tcPr>
            <w:tcW w:w="1080" w:type="dxa"/>
          </w:tcPr>
          <w:p w14:paraId="45C40A3C" w14:textId="77777777" w:rsidR="00882912" w:rsidRPr="00D146DB" w:rsidRDefault="0088291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CC97345" w14:textId="77777777" w:rsidR="00882912" w:rsidRPr="00D146DB" w:rsidRDefault="0088291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B76CF" w:rsidRPr="00D146DB" w14:paraId="16985A85" w14:textId="77777777" w:rsidTr="00EB76CF">
        <w:trPr>
          <w:trHeight w:val="510"/>
        </w:trPr>
        <w:tc>
          <w:tcPr>
            <w:tcW w:w="1080" w:type="dxa"/>
          </w:tcPr>
          <w:p w14:paraId="710E3C25" w14:textId="77777777" w:rsidR="00EB76CF" w:rsidRPr="00D146DB" w:rsidRDefault="00EB76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A26528C" w14:textId="77777777" w:rsidR="00EB76CF" w:rsidRPr="00D146DB" w:rsidRDefault="00EB76C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P</w:t>
            </w:r>
            <w:r w:rsidRPr="00D146DB">
              <w:rPr>
                <w:rFonts w:ascii="Arial" w:hAnsi="Arial"/>
                <w:sz w:val="20"/>
              </w:rPr>
              <w:t xml:space="preserve">elare skall rostskyddsbehandlas enligt typlösning </w:t>
            </w:r>
            <w:r w:rsidRPr="00C25773">
              <w:rPr>
                <w:rFonts w:ascii="Arial" w:hAnsi="Arial"/>
                <w:sz w:val="20"/>
              </w:rPr>
              <w:t>T</w:t>
            </w:r>
            <w:r w:rsidR="00403CA3" w:rsidRPr="00C25773">
              <w:rPr>
                <w:rFonts w:ascii="Arial" w:hAnsi="Arial"/>
                <w:sz w:val="20"/>
              </w:rPr>
              <w:t>12</w:t>
            </w:r>
            <w:r w:rsidRPr="00C25773">
              <w:rPr>
                <w:rFonts w:ascii="Arial" w:hAnsi="Arial"/>
                <w:sz w:val="20"/>
              </w:rPr>
              <w:t>-10</w:t>
            </w:r>
            <w:r w:rsidR="00C164A9" w:rsidRPr="00C25773">
              <w:rPr>
                <w:rFonts w:ascii="Arial" w:hAnsi="Arial"/>
                <w:sz w:val="20"/>
              </w:rPr>
              <w:t>5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AF7C" w14:textId="77777777" w:rsidR="00EB76CF" w:rsidRDefault="00EB76CF" w:rsidP="00D146DB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2F0DEDB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465F5ED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DD5567D" w14:textId="77777777" w:rsidR="00995950" w:rsidRDefault="0099595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</w:p>
    <w:p w14:paraId="2C63DFC4" w14:textId="77777777" w:rsidR="00A57682" w:rsidRPr="00995950" w:rsidRDefault="0099595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8"/>
          <w:szCs w:val="8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F15E2C" w:rsidRPr="00D146DB" w14:paraId="3F09E1C2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0E8C1A7A" w14:textId="77777777" w:rsidR="00F15E2C" w:rsidRPr="00F15E2C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11h</w:t>
            </w:r>
          </w:p>
        </w:tc>
        <w:tc>
          <w:tcPr>
            <w:tcW w:w="4658" w:type="dxa"/>
            <w:vMerge w:val="restart"/>
          </w:tcPr>
          <w:p w14:paraId="2FE07D9B" w14:textId="77777777" w:rsidR="00F15E2C" w:rsidRPr="00D146DB" w:rsidRDefault="00F15E2C" w:rsidP="000214CB">
            <w:pPr>
              <w:pStyle w:val="Kontrollpunkt"/>
            </w:pPr>
            <w:r w:rsidRPr="00D146DB">
              <w:t xml:space="preserve">Monteringsstång finns och passar </w:t>
            </w:r>
            <w:r>
              <w:t xml:space="preserve">till </w:t>
            </w:r>
            <w:r w:rsidRPr="00D146DB">
              <w:t>hål i pelare</w:t>
            </w:r>
          </w:p>
        </w:tc>
        <w:tc>
          <w:tcPr>
            <w:tcW w:w="742" w:type="dxa"/>
          </w:tcPr>
          <w:p w14:paraId="523F817E" w14:textId="77777777" w:rsidR="00F15E2C" w:rsidRPr="00AD5D0F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957A4F9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  <w:r w:rsidRPr="00D146DB">
              <w:rPr>
                <w:rFonts w:ascii="Arial" w:hAnsi="Arial"/>
                <w:sz w:val="22"/>
                <w:szCs w:val="22"/>
              </w:rPr>
              <w:t>|2|3</w:t>
            </w:r>
          </w:p>
        </w:tc>
        <w:bookmarkStart w:id="807" w:name="Kryss592"/>
        <w:tc>
          <w:tcPr>
            <w:tcW w:w="1320" w:type="dxa"/>
            <w:vMerge w:val="restart"/>
          </w:tcPr>
          <w:p w14:paraId="6260DB5E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7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08" w:name="Kryss593"/>
          <w:p w14:paraId="38CC891B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8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09" w:name="Kryss594"/>
          <w:p w14:paraId="19B49020" w14:textId="77777777" w:rsidR="00F15E2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09"/>
            <w:r w:rsidR="00F15E2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F15E2C" w:rsidRPr="00D146DB" w14:paraId="5A56E8A6" w14:textId="77777777" w:rsidTr="00065CBE">
        <w:trPr>
          <w:trHeight w:val="304"/>
        </w:trPr>
        <w:tc>
          <w:tcPr>
            <w:tcW w:w="709" w:type="dxa"/>
            <w:vMerge/>
          </w:tcPr>
          <w:p w14:paraId="7926A9E9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B515910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AD299BF" w14:textId="77777777" w:rsidR="00F15E2C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C61138B" w14:textId="77777777" w:rsidR="00F15E2C" w:rsidRPr="00D146DB" w:rsidRDefault="00F15E2C" w:rsidP="00F15E2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337AF90" w14:textId="77777777" w:rsidR="00F15E2C" w:rsidRPr="00D146DB" w:rsidRDefault="00F15E2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3281121" w14:textId="77777777" w:rsidR="00882912" w:rsidRPr="00882912" w:rsidRDefault="0088291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19A333B5" w14:textId="77777777" w:rsidTr="00D413D3">
        <w:tc>
          <w:tcPr>
            <w:tcW w:w="1080" w:type="dxa"/>
          </w:tcPr>
          <w:bookmarkStart w:id="810" w:name="Kryss1095"/>
          <w:p w14:paraId="4325FD40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10"/>
            <w:r w:rsidR="00D413D3">
              <w:rPr>
                <w:rFonts w:ascii="Arial" w:hAnsi="Arial"/>
                <w:sz w:val="20"/>
              </w:rPr>
              <w:t xml:space="preserve"> 11h</w:t>
            </w:r>
            <w:r w:rsidR="00D413D3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371470F" w14:textId="77777777" w:rsidR="00D413D3" w:rsidRPr="00D146DB" w:rsidRDefault="00D413D3" w:rsidP="0063553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Monteringsstång </w:t>
            </w:r>
            <w:r w:rsidR="0063553E">
              <w:rPr>
                <w:rFonts w:ascii="Arial" w:hAnsi="Arial"/>
                <w:sz w:val="20"/>
              </w:rPr>
              <w:t>passande hål i pelare saknas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BBFD6E0" w14:textId="77777777" w:rsidR="00D413D3" w:rsidRPr="00D146DB" w:rsidRDefault="00D413D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2912" w:rsidRPr="00D146DB" w14:paraId="28A0DE10" w14:textId="77777777" w:rsidTr="00D146DB">
        <w:trPr>
          <w:trHeight w:val="80"/>
        </w:trPr>
        <w:tc>
          <w:tcPr>
            <w:tcW w:w="1080" w:type="dxa"/>
          </w:tcPr>
          <w:p w14:paraId="2503628C" w14:textId="77777777" w:rsidR="00882912" w:rsidRPr="00D146DB" w:rsidRDefault="0088291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DE86CC1" w14:textId="77777777" w:rsidR="00882912" w:rsidRPr="00D146DB" w:rsidRDefault="0088291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B76CF" w:rsidRPr="00D146DB" w14:paraId="0B5958FC" w14:textId="77777777" w:rsidTr="00EB76CF">
        <w:trPr>
          <w:trHeight w:val="510"/>
        </w:trPr>
        <w:tc>
          <w:tcPr>
            <w:tcW w:w="1080" w:type="dxa"/>
          </w:tcPr>
          <w:p w14:paraId="3E73DD43" w14:textId="77777777" w:rsidR="00EB76CF" w:rsidRPr="00D146DB" w:rsidRDefault="00EB76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DFC17D2" w14:textId="77777777" w:rsidR="00EB76CF" w:rsidRPr="00D146DB" w:rsidRDefault="00EB76C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</w:t>
            </w:r>
            <w:r w:rsidRPr="00394B27">
              <w:rPr>
                <w:rFonts w:ascii="Arial" w:hAnsi="Arial"/>
                <w:sz w:val="20"/>
              </w:rPr>
              <w:t>: Monter</w:t>
            </w:r>
            <w:r w:rsidR="00ED56CB" w:rsidRPr="00394B27">
              <w:rPr>
                <w:rFonts w:ascii="Arial" w:hAnsi="Arial"/>
                <w:sz w:val="20"/>
              </w:rPr>
              <w:t>ingsstå</w:t>
            </w:r>
            <w:r w:rsidR="0063553E" w:rsidRPr="00394B27">
              <w:rPr>
                <w:rFonts w:ascii="Arial" w:hAnsi="Arial"/>
                <w:sz w:val="20"/>
              </w:rPr>
              <w:t>ng</w:t>
            </w:r>
            <w:r>
              <w:rPr>
                <w:rFonts w:ascii="Arial" w:hAnsi="Arial"/>
                <w:sz w:val="20"/>
              </w:rPr>
              <w:t xml:space="preserve"> enligt typlösning T11</w:t>
            </w:r>
            <w:r w:rsidRPr="00D146DB">
              <w:rPr>
                <w:rFonts w:ascii="Arial" w:hAnsi="Arial"/>
                <w:sz w:val="20"/>
              </w:rPr>
              <w:noBreakHyphen/>
              <w:t>108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D43E" w14:textId="77777777" w:rsidR="00EB76CF" w:rsidRDefault="00EB76CF" w:rsidP="00D146DB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451D193A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85DA396" w14:textId="77777777" w:rsidR="00FC2DE6" w:rsidRPr="0063553E" w:rsidRDefault="00FC2DE6" w:rsidP="0091766A">
            <w:pPr>
              <w:pStyle w:val="1515"/>
              <w:ind w:left="0" w:right="-108"/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DB76474" w14:textId="77777777" w:rsidR="00EB76CF" w:rsidRPr="00882912" w:rsidRDefault="00EB76CF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4C340754" w14:textId="77777777" w:rsidTr="00D413D3">
        <w:tc>
          <w:tcPr>
            <w:tcW w:w="1080" w:type="dxa"/>
          </w:tcPr>
          <w:bookmarkStart w:id="811" w:name="Kryss1096"/>
          <w:p w14:paraId="7F95BD15" w14:textId="77777777" w:rsidR="00D413D3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11"/>
            <w:r w:rsidR="00D413D3">
              <w:rPr>
                <w:rFonts w:ascii="Arial" w:hAnsi="Arial"/>
                <w:sz w:val="20"/>
              </w:rPr>
              <w:t xml:space="preserve"> 11h-2</w:t>
            </w:r>
          </w:p>
        </w:tc>
        <w:tc>
          <w:tcPr>
            <w:tcW w:w="5026" w:type="dxa"/>
          </w:tcPr>
          <w:p w14:paraId="2E83D414" w14:textId="77777777" w:rsidR="00D413D3" w:rsidRPr="00D146DB" w:rsidRDefault="00D413D3" w:rsidP="00122B3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Passande h</w:t>
            </w:r>
            <w:r w:rsidRPr="00D146DB">
              <w:rPr>
                <w:rFonts w:ascii="Arial" w:hAnsi="Arial"/>
                <w:sz w:val="20"/>
              </w:rPr>
              <w:t>ål i pelare saknas</w:t>
            </w:r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26BCA13" w14:textId="77777777" w:rsidR="00D413D3" w:rsidRPr="00D146DB" w:rsidRDefault="00D413D3" w:rsidP="00122B3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82912" w:rsidRPr="00D146DB" w14:paraId="35A3FF05" w14:textId="77777777" w:rsidTr="00D146DB">
        <w:trPr>
          <w:trHeight w:val="80"/>
        </w:trPr>
        <w:tc>
          <w:tcPr>
            <w:tcW w:w="1080" w:type="dxa"/>
          </w:tcPr>
          <w:p w14:paraId="030A05D9" w14:textId="77777777" w:rsidR="00882912" w:rsidRPr="00D146DB" w:rsidRDefault="0088291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28F11A0" w14:textId="77777777" w:rsidR="00882912" w:rsidRPr="00D146DB" w:rsidRDefault="0088291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B76CF" w:rsidRPr="00D146DB" w14:paraId="5712291C" w14:textId="77777777" w:rsidTr="00EB76CF">
        <w:trPr>
          <w:trHeight w:val="510"/>
        </w:trPr>
        <w:tc>
          <w:tcPr>
            <w:tcW w:w="1080" w:type="dxa"/>
          </w:tcPr>
          <w:p w14:paraId="6F7B2FC4" w14:textId="77777777" w:rsidR="00EB76CF" w:rsidRPr="00D146DB" w:rsidRDefault="00EB76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3E460F2" w14:textId="77777777" w:rsidR="00EB76CF" w:rsidRPr="00D146DB" w:rsidRDefault="00EB76CF" w:rsidP="00BC400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smartTag w:uri="urn:schemas-microsoft-com:office:smarttags" w:element="metricconverter">
              <w:smartTagPr>
                <w:attr w:name="ProductID" w:val="1 st"/>
              </w:smartTagPr>
              <w:r w:rsidRPr="00D146DB">
                <w:rPr>
                  <w:rFonts w:ascii="Arial" w:hAnsi="Arial"/>
                  <w:sz w:val="20"/>
                </w:rPr>
                <w:t>1 st</w:t>
              </w:r>
            </w:smartTag>
            <w:r w:rsidRPr="00D146DB">
              <w:rPr>
                <w:rFonts w:ascii="Arial" w:hAnsi="Arial"/>
                <w:sz w:val="20"/>
              </w:rPr>
              <w:t xml:space="preserve"> hål </w:t>
            </w:r>
            <w:r w:rsidRPr="00D146DB">
              <w:rPr>
                <w:rFonts w:ascii="Arial" w:hAnsi="Arial"/>
                <w:sz w:val="20"/>
              </w:rPr>
              <w:sym w:font="Symbol" w:char="F066"/>
            </w:r>
            <w:r w:rsidRPr="00D146DB">
              <w:rPr>
                <w:rFonts w:ascii="Arial" w:hAnsi="Arial"/>
                <w:sz w:val="20"/>
              </w:rPr>
              <w:t>22 mm uppbo</w:t>
            </w:r>
            <w:r>
              <w:rPr>
                <w:rFonts w:ascii="Arial" w:hAnsi="Arial"/>
                <w:sz w:val="20"/>
              </w:rPr>
              <w:t xml:space="preserve">rras i pelaren.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Se typlösning T11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0FBC" w14:textId="77777777" w:rsidR="00EB76CF" w:rsidRDefault="00EB76CF" w:rsidP="00BC400F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723087BF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AD48C2B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EBFE8B1" w14:textId="77777777" w:rsidR="00972927" w:rsidRDefault="00972927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p w14:paraId="534EC01E" w14:textId="77777777" w:rsidR="00A42E05" w:rsidRPr="00995950" w:rsidRDefault="00A42E05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3D694F14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0F2D1572" w14:textId="77777777" w:rsidR="00B707AD" w:rsidRPr="00D146DB" w:rsidRDefault="00122B34" w:rsidP="00AF102D">
            <w:pPr>
              <w:pStyle w:val="Rubrikchecklista"/>
            </w:pPr>
            <w:bookmarkStart w:id="812" w:name="_Toc141673126"/>
            <w:bookmarkStart w:id="813" w:name="_Toc290375373"/>
            <w:r>
              <w:t>12</w:t>
            </w:r>
            <w:r w:rsidR="00B707AD" w:rsidRPr="00D146DB">
              <w:t xml:space="preserve">. </w:t>
            </w:r>
            <w:bookmarkEnd w:id="812"/>
            <w:r w:rsidR="00B707AD" w:rsidRPr="00D146DB">
              <w:t>Skyddsrumsstomme</w:t>
            </w:r>
            <w:bookmarkEnd w:id="813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4F9C6206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C0B9660" w14:textId="77777777" w:rsidR="00122B34" w:rsidRPr="00D601E8" w:rsidRDefault="00122B34" w:rsidP="00122B34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04315C" w:rsidRPr="00D146DB" w14:paraId="439EA3B5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339487C4" w14:textId="77777777" w:rsidR="0004315C" w:rsidRPr="00D146DB" w:rsidRDefault="0004315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12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64292818" w14:textId="77777777" w:rsidR="0004315C" w:rsidRPr="00D146DB" w:rsidRDefault="00321528" w:rsidP="000214CB">
            <w:pPr>
              <w:pStyle w:val="Kontrollpunkt"/>
            </w:pPr>
            <w:r>
              <w:t>Skyddsrumsstomme är hel och u</w:t>
            </w:r>
            <w:r w:rsidR="0004315C">
              <w:t xml:space="preserve">rsparingar </w:t>
            </w:r>
            <w:r w:rsidR="0004315C" w:rsidRPr="00D146DB">
              <w:t xml:space="preserve">eller </w:t>
            </w:r>
            <w:r w:rsidR="0004315C">
              <w:t xml:space="preserve">kvarsittande </w:t>
            </w:r>
            <w:r w:rsidR="0004315C" w:rsidRPr="00D146DB">
              <w:t xml:space="preserve">formstag av trä </w:t>
            </w:r>
            <w:r>
              <w:t>saknas</w:t>
            </w:r>
            <w:r w:rsidR="0004315C" w:rsidRPr="00D146DB">
              <w:t>.</w:t>
            </w:r>
          </w:p>
        </w:tc>
        <w:tc>
          <w:tcPr>
            <w:tcW w:w="742" w:type="dxa"/>
          </w:tcPr>
          <w:p w14:paraId="19F3FBE9" w14:textId="77777777" w:rsidR="0004315C" w:rsidRPr="00AD5D0F" w:rsidRDefault="0004315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013CF4B" w14:textId="77777777" w:rsidR="0004315C" w:rsidRPr="00D146DB" w:rsidRDefault="0004315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814" w:name="Kryss595"/>
        <w:tc>
          <w:tcPr>
            <w:tcW w:w="1320" w:type="dxa"/>
            <w:vMerge w:val="restart"/>
          </w:tcPr>
          <w:p w14:paraId="53044C2F" w14:textId="77777777" w:rsidR="0004315C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14"/>
            <w:r w:rsidR="0004315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15" w:name="Kryss596"/>
          <w:p w14:paraId="66EB7C0A" w14:textId="77777777" w:rsidR="0004315C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15"/>
            <w:r w:rsidR="0004315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16" w:name="Kryss597"/>
          <w:p w14:paraId="73028B15" w14:textId="77777777" w:rsidR="0004315C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16"/>
            <w:r w:rsidR="0004315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04315C" w:rsidRPr="00D146DB" w14:paraId="54AFEEBB" w14:textId="77777777" w:rsidTr="00065CBE">
        <w:trPr>
          <w:trHeight w:val="304"/>
        </w:trPr>
        <w:tc>
          <w:tcPr>
            <w:tcW w:w="709" w:type="dxa"/>
            <w:vMerge/>
          </w:tcPr>
          <w:p w14:paraId="37FB32FE" w14:textId="77777777" w:rsidR="0004315C" w:rsidRPr="00D146DB" w:rsidRDefault="0004315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AE004C1" w14:textId="77777777" w:rsidR="0004315C" w:rsidRPr="00D146DB" w:rsidRDefault="0004315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F2328B8" w14:textId="77777777" w:rsidR="0004315C" w:rsidRDefault="0004315C" w:rsidP="0004315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2DDF50F" w14:textId="77777777" w:rsidR="0004315C" w:rsidRPr="00D146DB" w:rsidRDefault="0004315C" w:rsidP="0004315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80F0E99" w14:textId="77777777" w:rsidR="0004315C" w:rsidRPr="00D146DB" w:rsidRDefault="0004315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C664C07" w14:textId="77777777" w:rsidR="00122B34" w:rsidRPr="00D601E8" w:rsidRDefault="00122B34" w:rsidP="00122B3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2A788153" w14:textId="77777777" w:rsidTr="00D413D3">
        <w:tc>
          <w:tcPr>
            <w:tcW w:w="1080" w:type="dxa"/>
          </w:tcPr>
          <w:bookmarkStart w:id="817" w:name="Kryss1097"/>
          <w:p w14:paraId="7B7FAF69" w14:textId="77777777" w:rsidR="00D413D3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17"/>
            <w:r w:rsidR="00D413D3">
              <w:rPr>
                <w:rFonts w:ascii="Arial" w:hAnsi="Arial"/>
                <w:sz w:val="20"/>
              </w:rPr>
              <w:t xml:space="preserve"> 12</w:t>
            </w:r>
            <w:r w:rsidR="00D413D3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6C794D8C" w14:textId="77777777" w:rsidR="00D413D3" w:rsidRPr="00D146DB" w:rsidRDefault="00D413D3" w:rsidP="00122B3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Mindre ursparing</w:t>
            </w:r>
            <w:r w:rsidRPr="00D146DB">
              <w:rPr>
                <w:rFonts w:ascii="Arial" w:hAnsi="Arial"/>
                <w:sz w:val="20"/>
              </w:rPr>
              <w:t xml:space="preserve"> är lagad med felaktigt material</w:t>
            </w:r>
            <w:r>
              <w:rPr>
                <w:rFonts w:ascii="Arial" w:hAnsi="Arial"/>
                <w:sz w:val="20"/>
              </w:rPr>
              <w:t xml:space="preserve"> alternativt mindre ursparing finns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4A0DE30" w14:textId="77777777" w:rsidR="00D413D3" w:rsidRPr="00D146DB" w:rsidRDefault="00D413D3" w:rsidP="00122B3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22B34" w:rsidRPr="00D146DB" w14:paraId="27C4A84B" w14:textId="77777777" w:rsidTr="0002008D">
        <w:trPr>
          <w:trHeight w:val="80"/>
        </w:trPr>
        <w:tc>
          <w:tcPr>
            <w:tcW w:w="1080" w:type="dxa"/>
          </w:tcPr>
          <w:p w14:paraId="6C06153B" w14:textId="77777777" w:rsidR="00122B34" w:rsidRPr="00D146DB" w:rsidRDefault="00122B34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0696E99" w14:textId="77777777" w:rsidR="00122B34" w:rsidRPr="00D146DB" w:rsidRDefault="00122B34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50C6C" w:rsidRPr="00D146DB" w14:paraId="4C319C3C" w14:textId="77777777" w:rsidTr="00550C6C">
        <w:trPr>
          <w:trHeight w:val="510"/>
        </w:trPr>
        <w:tc>
          <w:tcPr>
            <w:tcW w:w="1080" w:type="dxa"/>
          </w:tcPr>
          <w:p w14:paraId="3E790E60" w14:textId="77777777" w:rsidR="00550C6C" w:rsidRPr="00D146DB" w:rsidRDefault="00550C6C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5295D81" w14:textId="77777777" w:rsidR="00550C6C" w:rsidRPr="00D146DB" w:rsidRDefault="00550C6C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Felaktiga ilagningar </w:t>
            </w:r>
            <w:r>
              <w:rPr>
                <w:rFonts w:ascii="Arial" w:hAnsi="Arial"/>
                <w:sz w:val="20"/>
              </w:rPr>
              <w:t xml:space="preserve">respektive ursparingar </w:t>
            </w:r>
            <w:r w:rsidRPr="00D146DB">
              <w:rPr>
                <w:rFonts w:ascii="Arial" w:hAnsi="Arial"/>
                <w:sz w:val="20"/>
              </w:rPr>
              <w:t>ska</w:t>
            </w:r>
            <w:r>
              <w:rPr>
                <w:rFonts w:ascii="Arial" w:hAnsi="Arial"/>
                <w:sz w:val="20"/>
              </w:rPr>
              <w:t>ll åtgärdas enligt typlösning T12-102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4F587" w14:textId="77777777" w:rsidR="00550C6C" w:rsidRDefault="00550C6C" w:rsidP="0002008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767C29CF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45CEE60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6438EF4" w14:textId="77777777" w:rsidR="00550C6C" w:rsidRPr="00D601E8" w:rsidRDefault="00550C6C" w:rsidP="00122B34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7E28647D" w14:textId="77777777" w:rsidTr="00D413D3">
        <w:tc>
          <w:tcPr>
            <w:tcW w:w="1080" w:type="dxa"/>
          </w:tcPr>
          <w:bookmarkStart w:id="818" w:name="Kryss1098"/>
          <w:p w14:paraId="08CFE25D" w14:textId="77777777" w:rsidR="00D413D3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18"/>
            <w:r w:rsidR="00D413D3">
              <w:rPr>
                <w:rFonts w:ascii="Arial" w:hAnsi="Arial"/>
                <w:sz w:val="20"/>
              </w:rPr>
              <w:t xml:space="preserve"> 12</w:t>
            </w:r>
            <w:r w:rsidR="00D413D3" w:rsidRPr="00D146DB">
              <w:rPr>
                <w:rFonts w:ascii="Arial" w:hAnsi="Arial"/>
                <w:sz w:val="20"/>
              </w:rPr>
              <w:t>a-2</w:t>
            </w:r>
          </w:p>
        </w:tc>
        <w:tc>
          <w:tcPr>
            <w:tcW w:w="5026" w:type="dxa"/>
          </w:tcPr>
          <w:p w14:paraId="2A2BB459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Större ursparingar </w:t>
            </w:r>
            <w:r>
              <w:rPr>
                <w:rFonts w:ascii="Arial" w:hAnsi="Arial"/>
                <w:sz w:val="20"/>
              </w:rPr>
              <w:t xml:space="preserve">i motfylld vägg </w:t>
            </w:r>
            <w:r w:rsidRPr="00D146DB">
              <w:rPr>
                <w:rFonts w:ascii="Arial" w:hAnsi="Arial"/>
                <w:sz w:val="20"/>
              </w:rPr>
              <w:t>är lagade med felaktigt material</w:t>
            </w:r>
            <w:r>
              <w:rPr>
                <w:rFonts w:ascii="Arial" w:hAnsi="Arial"/>
                <w:sz w:val="20"/>
              </w:rPr>
              <w:t xml:space="preserve"> alternativt större ursparing finns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9B27466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22B34" w:rsidRPr="00D146DB" w14:paraId="05DB261D" w14:textId="77777777" w:rsidTr="0002008D">
        <w:trPr>
          <w:trHeight w:val="80"/>
        </w:trPr>
        <w:tc>
          <w:tcPr>
            <w:tcW w:w="1080" w:type="dxa"/>
          </w:tcPr>
          <w:p w14:paraId="6EA3FDC7" w14:textId="77777777" w:rsidR="00122B34" w:rsidRPr="00D146DB" w:rsidRDefault="00122B34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44BAA90" w14:textId="77777777" w:rsidR="00122B34" w:rsidRPr="00D146DB" w:rsidRDefault="00122B34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86145" w:rsidRPr="00D146DB" w14:paraId="00C3B73B" w14:textId="77777777" w:rsidTr="00686145">
        <w:trPr>
          <w:trHeight w:val="510"/>
        </w:trPr>
        <w:tc>
          <w:tcPr>
            <w:tcW w:w="1080" w:type="dxa"/>
          </w:tcPr>
          <w:p w14:paraId="4351EB2B" w14:textId="77777777" w:rsidR="00686145" w:rsidRPr="00D146DB" w:rsidRDefault="00686145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8B7B926" w14:textId="77777777" w:rsidR="00686145" w:rsidRPr="00D146DB" w:rsidRDefault="00686145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Felaktiga ilagningar </w:t>
            </w:r>
            <w:r>
              <w:rPr>
                <w:rFonts w:ascii="Arial" w:hAnsi="Arial"/>
                <w:sz w:val="20"/>
              </w:rPr>
              <w:t xml:space="preserve">respektive ursparingar </w:t>
            </w:r>
            <w:r w:rsidRPr="00D146DB">
              <w:rPr>
                <w:rFonts w:ascii="Arial" w:hAnsi="Arial"/>
                <w:sz w:val="20"/>
              </w:rPr>
              <w:t>ska</w:t>
            </w:r>
            <w:r>
              <w:rPr>
                <w:rFonts w:ascii="Arial" w:hAnsi="Arial"/>
                <w:sz w:val="20"/>
              </w:rPr>
              <w:t>ll åt</w:t>
            </w:r>
            <w:r w:rsidR="00C164A9">
              <w:rPr>
                <w:rFonts w:ascii="Arial" w:hAnsi="Arial"/>
                <w:sz w:val="20"/>
              </w:rPr>
              <w:t xml:space="preserve">gärdas enligt typlösning </w:t>
            </w:r>
            <w:r w:rsidR="00C164A9" w:rsidRPr="00C25773">
              <w:rPr>
                <w:rFonts w:ascii="Arial" w:hAnsi="Arial"/>
                <w:sz w:val="20"/>
              </w:rPr>
              <w:t>T12-102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6A930" w14:textId="77777777" w:rsidR="00686145" w:rsidRDefault="00686145" w:rsidP="0002008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60D59417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C9F27B8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F590FCC" w14:textId="77777777" w:rsidR="00E30732" w:rsidRPr="00D601E8" w:rsidRDefault="00E30732" w:rsidP="00E30732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244DA0CB" w14:textId="77777777" w:rsidTr="00D413D3">
        <w:tc>
          <w:tcPr>
            <w:tcW w:w="1080" w:type="dxa"/>
          </w:tcPr>
          <w:bookmarkStart w:id="819" w:name="Kryss1099"/>
          <w:p w14:paraId="46BFFC3F" w14:textId="77777777" w:rsidR="00D413D3" w:rsidRPr="00D146DB" w:rsidRDefault="00382FD4" w:rsidP="0070710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0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19"/>
            <w:r w:rsidR="00D413D3">
              <w:rPr>
                <w:rFonts w:ascii="Arial" w:hAnsi="Arial"/>
                <w:sz w:val="20"/>
              </w:rPr>
              <w:t xml:space="preserve"> 12a-3</w:t>
            </w:r>
          </w:p>
        </w:tc>
        <w:tc>
          <w:tcPr>
            <w:tcW w:w="5026" w:type="dxa"/>
          </w:tcPr>
          <w:p w14:paraId="4E3CDAEC" w14:textId="77777777" w:rsidR="00D413D3" w:rsidRPr="00D146DB" w:rsidRDefault="00D413D3" w:rsidP="0070710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Större ursparingar </w:t>
            </w:r>
            <w:r>
              <w:rPr>
                <w:rFonts w:ascii="Arial" w:hAnsi="Arial"/>
                <w:sz w:val="20"/>
              </w:rPr>
              <w:t xml:space="preserve">i icke motfylld vägg </w:t>
            </w:r>
            <w:r w:rsidRPr="00D146DB">
              <w:rPr>
                <w:rFonts w:ascii="Arial" w:hAnsi="Arial"/>
                <w:sz w:val="20"/>
              </w:rPr>
              <w:t>är lagade med felaktigt material</w:t>
            </w:r>
            <w:r>
              <w:rPr>
                <w:rFonts w:ascii="Arial" w:hAnsi="Arial"/>
                <w:sz w:val="20"/>
              </w:rPr>
              <w:t xml:space="preserve"> alternativt större ursparing finns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FA76801" w14:textId="77777777" w:rsidR="00D413D3" w:rsidRPr="00D146DB" w:rsidRDefault="00D413D3" w:rsidP="0070710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30732" w:rsidRPr="00D146DB" w14:paraId="7C29F9F5" w14:textId="77777777" w:rsidTr="0070710D">
        <w:trPr>
          <w:trHeight w:val="80"/>
        </w:trPr>
        <w:tc>
          <w:tcPr>
            <w:tcW w:w="1080" w:type="dxa"/>
          </w:tcPr>
          <w:p w14:paraId="511E4896" w14:textId="77777777" w:rsidR="00E30732" w:rsidRPr="00D146DB" w:rsidRDefault="00E30732" w:rsidP="0070710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1D38F37" w14:textId="77777777" w:rsidR="00E30732" w:rsidRPr="00D146DB" w:rsidRDefault="00E30732" w:rsidP="0070710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30732" w:rsidRPr="00D146DB" w14:paraId="4882FBA6" w14:textId="77777777" w:rsidTr="0070710D">
        <w:trPr>
          <w:trHeight w:val="510"/>
        </w:trPr>
        <w:tc>
          <w:tcPr>
            <w:tcW w:w="1080" w:type="dxa"/>
          </w:tcPr>
          <w:p w14:paraId="7167290E" w14:textId="77777777" w:rsidR="00E30732" w:rsidRPr="00D146DB" w:rsidRDefault="00E30732" w:rsidP="0070710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D9F046F" w14:textId="77777777" w:rsidR="00E30732" w:rsidRPr="00D146DB" w:rsidRDefault="00E30732" w:rsidP="0070710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Felaktiga ilagningar </w:t>
            </w:r>
            <w:r>
              <w:rPr>
                <w:rFonts w:ascii="Arial" w:hAnsi="Arial"/>
                <w:sz w:val="20"/>
              </w:rPr>
              <w:t xml:space="preserve">respektive ursparingar </w:t>
            </w:r>
            <w:r w:rsidRPr="00D146DB">
              <w:rPr>
                <w:rFonts w:ascii="Arial" w:hAnsi="Arial"/>
                <w:sz w:val="20"/>
              </w:rPr>
              <w:t>ska</w:t>
            </w:r>
            <w:r>
              <w:rPr>
                <w:rFonts w:ascii="Arial" w:hAnsi="Arial"/>
                <w:sz w:val="20"/>
              </w:rPr>
              <w:t>ll åt</w:t>
            </w:r>
            <w:r w:rsidR="00C164A9">
              <w:rPr>
                <w:rFonts w:ascii="Arial" w:hAnsi="Arial"/>
                <w:sz w:val="20"/>
              </w:rPr>
              <w:t xml:space="preserve">gärdas enligt typlösning </w:t>
            </w:r>
            <w:r w:rsidR="00C164A9" w:rsidRPr="00C25773">
              <w:rPr>
                <w:rFonts w:ascii="Arial" w:hAnsi="Arial"/>
                <w:sz w:val="20"/>
              </w:rPr>
              <w:t>T12-102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E406" w14:textId="77777777" w:rsidR="00E30732" w:rsidRDefault="00E30732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772DA1E1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CA81D91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3FCDD14" w14:textId="77777777" w:rsidR="00686145" w:rsidRPr="00D601E8" w:rsidRDefault="00686145" w:rsidP="00122B34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07951680" w14:textId="77777777" w:rsidTr="00D413D3">
        <w:tc>
          <w:tcPr>
            <w:tcW w:w="1080" w:type="dxa"/>
          </w:tcPr>
          <w:bookmarkStart w:id="820" w:name="Kryss1100"/>
          <w:p w14:paraId="76BA36EF" w14:textId="77777777" w:rsidR="00D413D3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0"/>
            <w:r w:rsidR="00D413D3">
              <w:rPr>
                <w:rFonts w:ascii="Arial" w:hAnsi="Arial"/>
                <w:sz w:val="20"/>
              </w:rPr>
              <w:t xml:space="preserve"> 12a-4</w:t>
            </w:r>
          </w:p>
        </w:tc>
        <w:tc>
          <w:tcPr>
            <w:tcW w:w="5026" w:type="dxa"/>
          </w:tcPr>
          <w:p w14:paraId="60DA5387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Kvarsittande f</w:t>
            </w:r>
            <w:r w:rsidRPr="00D146DB">
              <w:rPr>
                <w:rFonts w:ascii="Arial" w:hAnsi="Arial"/>
                <w:sz w:val="20"/>
              </w:rPr>
              <w:t>ormstag av trä finns.</w:t>
            </w:r>
          </w:p>
        </w:tc>
        <w:tc>
          <w:tcPr>
            <w:tcW w:w="1334" w:type="dxa"/>
          </w:tcPr>
          <w:p w14:paraId="32C340AE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22B34" w:rsidRPr="00D146DB" w14:paraId="6445F7D2" w14:textId="77777777" w:rsidTr="0002008D">
        <w:trPr>
          <w:trHeight w:val="80"/>
        </w:trPr>
        <w:tc>
          <w:tcPr>
            <w:tcW w:w="1080" w:type="dxa"/>
          </w:tcPr>
          <w:p w14:paraId="7D8CE451" w14:textId="77777777" w:rsidR="00122B34" w:rsidRPr="00D146DB" w:rsidRDefault="00122B34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12003FE" w14:textId="77777777" w:rsidR="00122B34" w:rsidRPr="00D146DB" w:rsidRDefault="00122B34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30732" w:rsidRPr="00D146DB" w14:paraId="6CE0F120" w14:textId="77777777" w:rsidTr="00E30732">
        <w:trPr>
          <w:trHeight w:val="510"/>
        </w:trPr>
        <w:tc>
          <w:tcPr>
            <w:tcW w:w="1080" w:type="dxa"/>
          </w:tcPr>
          <w:p w14:paraId="6B41173E" w14:textId="77777777" w:rsidR="00E30732" w:rsidRPr="00D146DB" w:rsidRDefault="00E30732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B258B34" w14:textId="77777777" w:rsidR="00E30732" w:rsidRPr="00D146DB" w:rsidRDefault="00E30732" w:rsidP="004D377C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F</w:t>
            </w:r>
            <w:r w:rsidRPr="00D146DB">
              <w:rPr>
                <w:rFonts w:ascii="Arial" w:hAnsi="Arial"/>
                <w:sz w:val="20"/>
              </w:rPr>
              <w:t>ormstag skall tas bort och</w:t>
            </w:r>
            <w:r>
              <w:rPr>
                <w:rFonts w:ascii="Arial" w:hAnsi="Arial"/>
                <w:sz w:val="20"/>
              </w:rPr>
              <w:t xml:space="preserve"> efte</w:t>
            </w:r>
            <w:r w:rsidR="00C164A9">
              <w:rPr>
                <w:rFonts w:ascii="Arial" w:hAnsi="Arial"/>
                <w:sz w:val="20"/>
              </w:rPr>
              <w:t xml:space="preserve">rlagas enligt typlösning </w:t>
            </w:r>
            <w:r w:rsidR="00C164A9" w:rsidRPr="00C25773">
              <w:rPr>
                <w:rFonts w:ascii="Arial" w:hAnsi="Arial"/>
                <w:sz w:val="20"/>
              </w:rPr>
              <w:t>T12</w:t>
            </w:r>
            <w:r w:rsidR="00C164A9" w:rsidRPr="00C25773">
              <w:rPr>
                <w:rFonts w:ascii="Arial" w:hAnsi="Arial"/>
                <w:sz w:val="20"/>
              </w:rPr>
              <w:noBreakHyphen/>
              <w:t>102</w:t>
            </w:r>
            <w:r w:rsidRPr="00C25773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101A" w14:textId="77777777" w:rsidR="00E30732" w:rsidRDefault="00E30732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5C28707D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6704A59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C8F4CB1" w14:textId="77777777" w:rsidR="00DC25A5" w:rsidRPr="00D601E8" w:rsidRDefault="00DC25A5" w:rsidP="00DC25A5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C25A5" w:rsidRPr="00DC25A5" w14:paraId="441D2634" w14:textId="77777777" w:rsidTr="00D15FEE">
        <w:tc>
          <w:tcPr>
            <w:tcW w:w="1080" w:type="dxa"/>
          </w:tcPr>
          <w:bookmarkStart w:id="821" w:name="Kryss1101"/>
          <w:p w14:paraId="707DE3B6" w14:textId="77777777" w:rsidR="00DC25A5" w:rsidRPr="00DC25A5" w:rsidRDefault="00382FD4" w:rsidP="00D15F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  <w:highlight w:val="yellow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1"/>
            <w:r w:rsidR="00DC25A5" w:rsidRPr="00C25773">
              <w:rPr>
                <w:rFonts w:ascii="Arial" w:hAnsi="Arial"/>
                <w:sz w:val="20"/>
              </w:rPr>
              <w:t xml:space="preserve"> 12a-5</w:t>
            </w:r>
          </w:p>
        </w:tc>
        <w:tc>
          <w:tcPr>
            <w:tcW w:w="5026" w:type="dxa"/>
          </w:tcPr>
          <w:p w14:paraId="2895ACE9" w14:textId="77777777" w:rsidR="00DC25A5" w:rsidRPr="00DC25A5" w:rsidRDefault="00DC25A5" w:rsidP="00D15FEE">
            <w:pPr>
              <w:pStyle w:val="1515"/>
              <w:ind w:left="0" w:right="-108"/>
              <w:jc w:val="left"/>
              <w:rPr>
                <w:rFonts w:ascii="Arial" w:hAnsi="Arial"/>
                <w:sz w:val="20"/>
                <w:highlight w:val="yellow"/>
              </w:rPr>
            </w:pPr>
            <w:r w:rsidRPr="00C25773">
              <w:rPr>
                <w:rFonts w:ascii="Arial" w:hAnsi="Arial"/>
                <w:sz w:val="20"/>
              </w:rPr>
              <w:t>Fel: Mindre ursparing i tak med felaktigt material alternativt mindre ursparing finns.</w:t>
            </w:r>
          </w:p>
        </w:tc>
        <w:tc>
          <w:tcPr>
            <w:tcW w:w="1334" w:type="dxa"/>
          </w:tcPr>
          <w:p w14:paraId="111740C9" w14:textId="77777777" w:rsidR="00DC25A5" w:rsidRPr="00DC25A5" w:rsidRDefault="00DC25A5" w:rsidP="00D15FEE">
            <w:pPr>
              <w:pStyle w:val="1515"/>
              <w:ind w:left="0" w:right="-108"/>
              <w:jc w:val="left"/>
              <w:rPr>
                <w:rFonts w:ascii="Arial" w:hAnsi="Arial"/>
                <w:sz w:val="20"/>
                <w:highlight w:val="yellow"/>
              </w:rPr>
            </w:pPr>
          </w:p>
        </w:tc>
      </w:tr>
      <w:tr w:rsidR="00DC25A5" w:rsidRPr="00DC25A5" w14:paraId="77453568" w14:textId="77777777" w:rsidTr="00D15FEE">
        <w:trPr>
          <w:trHeight w:val="80"/>
        </w:trPr>
        <w:tc>
          <w:tcPr>
            <w:tcW w:w="1080" w:type="dxa"/>
          </w:tcPr>
          <w:p w14:paraId="2D4F61CC" w14:textId="77777777" w:rsidR="00DC25A5" w:rsidRPr="00DC25A5" w:rsidRDefault="00DC25A5" w:rsidP="00D15FEE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  <w:highlight w:val="yellow"/>
              </w:rPr>
            </w:pPr>
          </w:p>
        </w:tc>
        <w:tc>
          <w:tcPr>
            <w:tcW w:w="6360" w:type="dxa"/>
            <w:gridSpan w:val="2"/>
          </w:tcPr>
          <w:p w14:paraId="59679ED5" w14:textId="77777777" w:rsidR="00DC25A5" w:rsidRPr="00DC25A5" w:rsidRDefault="00DC25A5" w:rsidP="00D15FEE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  <w:highlight w:val="yellow"/>
              </w:rPr>
            </w:pPr>
          </w:p>
        </w:tc>
      </w:tr>
      <w:tr w:rsidR="00DC25A5" w:rsidRPr="00D146DB" w14:paraId="659E5863" w14:textId="77777777" w:rsidTr="00D15FEE">
        <w:trPr>
          <w:trHeight w:val="510"/>
        </w:trPr>
        <w:tc>
          <w:tcPr>
            <w:tcW w:w="1080" w:type="dxa"/>
          </w:tcPr>
          <w:p w14:paraId="351EC36E" w14:textId="77777777" w:rsidR="00DC25A5" w:rsidRPr="00DC25A5" w:rsidRDefault="00DC25A5" w:rsidP="00D15FEE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  <w:highlight w:val="yellow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83C151F" w14:textId="77777777" w:rsidR="00DC25A5" w:rsidRPr="00DC25A5" w:rsidRDefault="00DC25A5" w:rsidP="00D15FEE">
            <w:pPr>
              <w:pStyle w:val="1515"/>
              <w:ind w:left="0" w:right="-108"/>
              <w:jc w:val="left"/>
              <w:rPr>
                <w:rFonts w:ascii="Arial" w:hAnsi="Arial"/>
                <w:sz w:val="20"/>
                <w:highlight w:val="yellow"/>
              </w:rPr>
            </w:pPr>
            <w:r w:rsidRPr="00C25773">
              <w:rPr>
                <w:rFonts w:ascii="Arial" w:hAnsi="Arial"/>
                <w:sz w:val="20"/>
              </w:rPr>
              <w:t>Åtgärd: Felaktig ilagning respektive ursparing skall åtgärdas enligt typlösning T12</w:t>
            </w:r>
            <w:r w:rsidRPr="00C25773">
              <w:rPr>
                <w:rFonts w:ascii="Arial" w:hAnsi="Arial"/>
                <w:sz w:val="20"/>
              </w:rPr>
              <w:noBreakHyphen/>
              <w:t>102.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2F03" w14:textId="77777777" w:rsidR="00DC25A5" w:rsidRDefault="00DC25A5" w:rsidP="00D15FEE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 w:rsidRPr="00C25773">
              <w:rPr>
                <w:sz w:val="16"/>
                <w:szCs w:val="16"/>
              </w:rPr>
              <w:t>Mängd:</w:t>
            </w:r>
          </w:p>
          <w:p w14:paraId="792F5D87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9240346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6B1C481" w14:textId="77777777" w:rsidR="00E30732" w:rsidRPr="00D601E8" w:rsidRDefault="00E30732" w:rsidP="00122B34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4B95C0EA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6CCC49F9" w14:textId="77777777" w:rsidR="004D377C" w:rsidRPr="00D146DB" w:rsidRDefault="004D377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12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743ECFBD" w14:textId="77777777" w:rsidR="004D377C" w:rsidRPr="00D146DB" w:rsidRDefault="004D377C" w:rsidP="000214CB">
            <w:pPr>
              <w:pStyle w:val="Kontrollpunkt"/>
            </w:pPr>
            <w:r w:rsidRPr="00D146DB">
              <w:t xml:space="preserve">Ytskikt i tak eller på vägg </w:t>
            </w:r>
            <w:r w:rsidR="003D1B2A">
              <w:t xml:space="preserve">är </w:t>
            </w:r>
            <w:r w:rsidR="00321528">
              <w:t>fritt från</w:t>
            </w:r>
            <w:r w:rsidRPr="00D146DB">
              <w:t xml:space="preserve"> keramiska plattor.</w:t>
            </w:r>
          </w:p>
        </w:tc>
        <w:tc>
          <w:tcPr>
            <w:tcW w:w="742" w:type="dxa"/>
          </w:tcPr>
          <w:p w14:paraId="28B47049" w14:textId="77777777" w:rsidR="004D377C" w:rsidRPr="00AD5D0F" w:rsidRDefault="004D377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D446647" w14:textId="77777777" w:rsidR="004D377C" w:rsidRPr="00D146DB" w:rsidRDefault="004D377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22" w:name="Kryss598"/>
        <w:tc>
          <w:tcPr>
            <w:tcW w:w="1320" w:type="dxa"/>
            <w:vMerge w:val="restart"/>
          </w:tcPr>
          <w:p w14:paraId="34148FC1" w14:textId="77777777" w:rsidR="004D377C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2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23" w:name="Kryss599"/>
          <w:p w14:paraId="13DBB06A" w14:textId="77777777" w:rsidR="004D377C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5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3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24" w:name="Kryss600"/>
          <w:p w14:paraId="6E0B890E" w14:textId="77777777" w:rsidR="004D377C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4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1723E3D6" w14:textId="77777777" w:rsidTr="00065CBE">
        <w:trPr>
          <w:trHeight w:val="304"/>
        </w:trPr>
        <w:tc>
          <w:tcPr>
            <w:tcW w:w="709" w:type="dxa"/>
            <w:vMerge/>
          </w:tcPr>
          <w:p w14:paraId="4B16C153" w14:textId="77777777" w:rsidR="004D377C" w:rsidRPr="00D146DB" w:rsidRDefault="004D377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30371B5" w14:textId="77777777" w:rsidR="004D377C" w:rsidRPr="00D146DB" w:rsidRDefault="004D377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62DFD73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D6116AB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0AF7B8E" w14:textId="77777777" w:rsidR="004D377C" w:rsidRPr="00D146DB" w:rsidRDefault="004D377C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6E835EC" w14:textId="77777777" w:rsidR="00122B34" w:rsidRPr="00D601E8" w:rsidRDefault="00122B34" w:rsidP="00122B34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413D3" w:rsidRPr="00D146DB" w14:paraId="3A61556C" w14:textId="77777777" w:rsidTr="00D413D3">
        <w:tc>
          <w:tcPr>
            <w:tcW w:w="1080" w:type="dxa"/>
          </w:tcPr>
          <w:bookmarkStart w:id="825" w:name="Kryss1102"/>
          <w:p w14:paraId="25698CE2" w14:textId="77777777" w:rsidR="00D413D3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5"/>
            <w:r w:rsidR="00D413D3">
              <w:rPr>
                <w:rFonts w:ascii="Arial" w:hAnsi="Arial"/>
                <w:sz w:val="20"/>
              </w:rPr>
              <w:t xml:space="preserve"> 12</w:t>
            </w:r>
            <w:r w:rsidR="00D413D3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5D4E6E07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Ytskikt i tak eller på väggar består av keramiska plattor.</w:t>
            </w:r>
          </w:p>
        </w:tc>
        <w:tc>
          <w:tcPr>
            <w:tcW w:w="1334" w:type="dxa"/>
          </w:tcPr>
          <w:p w14:paraId="24DFD7AA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22B34" w:rsidRPr="00D146DB" w14:paraId="186DA876" w14:textId="77777777" w:rsidTr="0002008D">
        <w:trPr>
          <w:trHeight w:val="80"/>
        </w:trPr>
        <w:tc>
          <w:tcPr>
            <w:tcW w:w="1080" w:type="dxa"/>
          </w:tcPr>
          <w:p w14:paraId="4316E0B5" w14:textId="77777777" w:rsidR="00122B34" w:rsidRPr="00D146DB" w:rsidRDefault="00122B34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FB75CBD" w14:textId="77777777" w:rsidR="00122B34" w:rsidRPr="00D146DB" w:rsidRDefault="00122B34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13D3" w:rsidRPr="00D146DB" w14:paraId="5AE8AE72" w14:textId="77777777" w:rsidTr="00D413D3">
        <w:tc>
          <w:tcPr>
            <w:tcW w:w="1080" w:type="dxa"/>
          </w:tcPr>
          <w:p w14:paraId="41E47CA0" w14:textId="77777777" w:rsidR="00D413D3" w:rsidRPr="00D146DB" w:rsidRDefault="00D413D3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58DE415" w14:textId="77777777" w:rsidR="00D413D3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Keramiska plattor skall tas bort.</w:t>
            </w:r>
          </w:p>
          <w:p w14:paraId="5F73F14A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 typlösning T12-101.</w:t>
            </w:r>
          </w:p>
        </w:tc>
        <w:tc>
          <w:tcPr>
            <w:tcW w:w="1334" w:type="dxa"/>
          </w:tcPr>
          <w:p w14:paraId="7DFC80DE" w14:textId="77777777" w:rsidR="00D413D3" w:rsidRPr="00D146DB" w:rsidRDefault="00D413D3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B79378A" w14:textId="77777777" w:rsidR="00D93676" w:rsidRDefault="00D93676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p w14:paraId="645460BA" w14:textId="77777777" w:rsidR="00D413D3" w:rsidRPr="00D93676" w:rsidRDefault="00D93676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8"/>
          <w:szCs w:val="8"/>
        </w:rPr>
      </w:pPr>
      <w:r>
        <w:rPr>
          <w:rFonts w:ascii="Arial" w:hAnsi="Arial"/>
          <w:position w:val="-2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076E016B" w14:textId="77777777" w:rsidTr="00065CBE">
        <w:trPr>
          <w:trHeight w:val="270"/>
        </w:trPr>
        <w:tc>
          <w:tcPr>
            <w:tcW w:w="709" w:type="dxa"/>
            <w:vMerge w:val="restart"/>
          </w:tcPr>
          <w:p w14:paraId="140FB73C" w14:textId="77777777" w:rsidR="004D377C" w:rsidRPr="004D377C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12c</w:t>
            </w:r>
          </w:p>
        </w:tc>
        <w:tc>
          <w:tcPr>
            <w:tcW w:w="4658" w:type="dxa"/>
            <w:vMerge w:val="restart"/>
          </w:tcPr>
          <w:p w14:paraId="39F52F58" w14:textId="77777777" w:rsidR="004D377C" w:rsidRPr="00D146DB" w:rsidRDefault="004D377C" w:rsidP="00065CBE">
            <w:pPr>
              <w:pStyle w:val="Kontrollpunkt"/>
            </w:pPr>
            <w:r w:rsidRPr="00065CBE">
              <w:t xml:space="preserve">Stegjärn eller stege finns </w:t>
            </w:r>
            <w:r w:rsidR="00807928" w:rsidRPr="00065CBE">
              <w:t xml:space="preserve">i </w:t>
            </w:r>
            <w:r w:rsidRPr="00065CBE">
              <w:t>såväl skydds</w:t>
            </w:r>
            <w:r w:rsidR="00807928" w:rsidRPr="00065CBE">
              <w:softHyphen/>
            </w:r>
            <w:r w:rsidRPr="00065CBE">
              <w:t>rum som i invändigt stigschakt (</w:t>
            </w:r>
            <w:r w:rsidRPr="00065CBE">
              <w:sym w:font="Symbol" w:char="F0B3"/>
            </w:r>
            <w:r w:rsidRPr="00065CBE">
              <w:t xml:space="preserve"> </w:t>
            </w:r>
            <w:smartTag w:uri="urn:schemas-microsoft-com:office:smarttags" w:element="metricconverter">
              <w:smartTagPr>
                <w:attr w:name="ProductID" w:val="1,2 m"/>
              </w:smartTagPr>
              <w:r w:rsidRPr="00065CBE">
                <w:t>1,2 m</w:t>
              </w:r>
            </w:smartTag>
            <w:r w:rsidRPr="00065CBE">
              <w:t>)</w:t>
            </w:r>
            <w:r w:rsidRPr="00D146DB">
              <w:t>.</w:t>
            </w:r>
          </w:p>
        </w:tc>
        <w:tc>
          <w:tcPr>
            <w:tcW w:w="742" w:type="dxa"/>
          </w:tcPr>
          <w:p w14:paraId="0E2625CD" w14:textId="77777777" w:rsidR="004D377C" w:rsidRPr="00AD5D0F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884F35A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26" w:name="Kryss601"/>
        <w:tc>
          <w:tcPr>
            <w:tcW w:w="1320" w:type="dxa"/>
            <w:vMerge w:val="restart"/>
          </w:tcPr>
          <w:p w14:paraId="4F78A148" w14:textId="77777777" w:rsidR="004D377C" w:rsidRPr="00D146DB" w:rsidRDefault="00432303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6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27" w:name="Kryss602"/>
          <w:p w14:paraId="61D01BF9" w14:textId="77777777" w:rsidR="004D377C" w:rsidRPr="00D146DB" w:rsidRDefault="00432303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7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28" w:name="Kryss603"/>
          <w:p w14:paraId="07CE10FA" w14:textId="77777777" w:rsidR="004D377C" w:rsidRPr="00D146DB" w:rsidRDefault="00432303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8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07234829" w14:textId="77777777" w:rsidTr="00065CBE">
        <w:trPr>
          <w:trHeight w:val="262"/>
        </w:trPr>
        <w:tc>
          <w:tcPr>
            <w:tcW w:w="709" w:type="dxa"/>
            <w:vMerge/>
          </w:tcPr>
          <w:p w14:paraId="22391AFF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3CD7A2A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CD44258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60226CC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B9751A0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F9408FC" w14:textId="77777777" w:rsidR="00D45F8D" w:rsidRPr="00EA6036" w:rsidRDefault="00D45F8D" w:rsidP="00D45F8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5035FE95" w14:textId="77777777" w:rsidTr="00520D6B">
        <w:tc>
          <w:tcPr>
            <w:tcW w:w="1080" w:type="dxa"/>
          </w:tcPr>
          <w:bookmarkStart w:id="829" w:name="Kryss1103"/>
          <w:p w14:paraId="1D299F50" w14:textId="77777777" w:rsidR="00520D6B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29"/>
            <w:r w:rsidR="00520D6B">
              <w:rPr>
                <w:rFonts w:ascii="Arial" w:hAnsi="Arial"/>
                <w:sz w:val="20"/>
              </w:rPr>
              <w:t xml:space="preserve"> 12c</w:t>
            </w:r>
            <w:r w:rsidR="00520D6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0D18BF7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Stegjärn eller stege är defekt eller saknas i skyddsrum.</w:t>
            </w:r>
          </w:p>
        </w:tc>
        <w:tc>
          <w:tcPr>
            <w:tcW w:w="1334" w:type="dxa"/>
          </w:tcPr>
          <w:p w14:paraId="61F35CA5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45F8D" w:rsidRPr="00D146DB" w14:paraId="14227744" w14:textId="77777777" w:rsidTr="000256C3">
        <w:trPr>
          <w:trHeight w:val="80"/>
        </w:trPr>
        <w:tc>
          <w:tcPr>
            <w:tcW w:w="1080" w:type="dxa"/>
          </w:tcPr>
          <w:p w14:paraId="42746F66" w14:textId="77777777" w:rsidR="00D45F8D" w:rsidRPr="00D146DB" w:rsidRDefault="00D45F8D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7E26AA9" w14:textId="77777777" w:rsidR="00D45F8D" w:rsidRPr="00D146DB" w:rsidRDefault="00D45F8D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30732" w:rsidRPr="00D146DB" w14:paraId="063631BB" w14:textId="77777777" w:rsidTr="00E30732">
        <w:trPr>
          <w:trHeight w:val="510"/>
        </w:trPr>
        <w:tc>
          <w:tcPr>
            <w:tcW w:w="1080" w:type="dxa"/>
          </w:tcPr>
          <w:p w14:paraId="09462314" w14:textId="77777777" w:rsidR="00E30732" w:rsidRPr="00D146DB" w:rsidRDefault="00E30732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2BC72A8" w14:textId="77777777" w:rsidR="00E30732" w:rsidRPr="00D146DB" w:rsidRDefault="00E30732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Stegjärn </w:t>
            </w:r>
            <w:r>
              <w:rPr>
                <w:rFonts w:ascii="Arial" w:hAnsi="Arial"/>
                <w:sz w:val="20"/>
              </w:rPr>
              <w:t>eller</w:t>
            </w:r>
            <w:r w:rsidR="00C164A9">
              <w:rPr>
                <w:rFonts w:ascii="Arial" w:hAnsi="Arial"/>
                <w:sz w:val="20"/>
              </w:rPr>
              <w:t xml:space="preserve"> stege enligt typlösning </w:t>
            </w:r>
            <w:r w:rsidR="00C164A9" w:rsidRPr="005C0838">
              <w:rPr>
                <w:rFonts w:ascii="Arial" w:hAnsi="Arial"/>
                <w:sz w:val="20"/>
              </w:rPr>
              <w:t>T12-103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skall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804E" w14:textId="77777777" w:rsidR="00E30732" w:rsidRDefault="00E30732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5352120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E8B0472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81E7BC4" w14:textId="77777777" w:rsidR="00995950" w:rsidRPr="00AE353E" w:rsidRDefault="00995950" w:rsidP="00D45F8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15BFB2E6" w14:textId="77777777" w:rsidTr="00520D6B">
        <w:tc>
          <w:tcPr>
            <w:tcW w:w="1080" w:type="dxa"/>
          </w:tcPr>
          <w:bookmarkStart w:id="830" w:name="Kryss1104"/>
          <w:p w14:paraId="747F0E2E" w14:textId="77777777" w:rsidR="00520D6B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0"/>
            <w:r w:rsidR="00520D6B">
              <w:rPr>
                <w:rFonts w:ascii="Arial" w:hAnsi="Arial"/>
                <w:sz w:val="20"/>
              </w:rPr>
              <w:t xml:space="preserve"> 12c</w:t>
            </w:r>
            <w:r w:rsidR="00520D6B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494FDDD7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Stegjärn eller stege är defekt eller saknas i stigschakt.</w:t>
            </w:r>
          </w:p>
        </w:tc>
        <w:tc>
          <w:tcPr>
            <w:tcW w:w="1334" w:type="dxa"/>
          </w:tcPr>
          <w:p w14:paraId="17FE66F0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45F8D" w:rsidRPr="00D146DB" w14:paraId="395A874F" w14:textId="77777777" w:rsidTr="000256C3">
        <w:trPr>
          <w:trHeight w:val="80"/>
        </w:trPr>
        <w:tc>
          <w:tcPr>
            <w:tcW w:w="1080" w:type="dxa"/>
          </w:tcPr>
          <w:p w14:paraId="763ECD62" w14:textId="77777777" w:rsidR="00D45F8D" w:rsidRPr="00D146DB" w:rsidRDefault="00D45F8D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25A32C4" w14:textId="77777777" w:rsidR="00D45F8D" w:rsidRPr="00D146DB" w:rsidRDefault="00D45F8D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30732" w:rsidRPr="00D146DB" w14:paraId="2214CEF3" w14:textId="77777777" w:rsidTr="00E30732">
        <w:trPr>
          <w:trHeight w:val="510"/>
        </w:trPr>
        <w:tc>
          <w:tcPr>
            <w:tcW w:w="1080" w:type="dxa"/>
          </w:tcPr>
          <w:p w14:paraId="6105B013" w14:textId="77777777" w:rsidR="00E30732" w:rsidRPr="00D146DB" w:rsidRDefault="00E30732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240A298" w14:textId="77777777" w:rsidR="00E30732" w:rsidRPr="00D146DB" w:rsidRDefault="00E30732" w:rsidP="006777C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Stegjärn </w:t>
            </w:r>
            <w:r>
              <w:rPr>
                <w:rFonts w:ascii="Arial" w:hAnsi="Arial"/>
                <w:sz w:val="20"/>
              </w:rPr>
              <w:t>eller</w:t>
            </w:r>
            <w:r w:rsidR="003E13CB">
              <w:rPr>
                <w:rFonts w:ascii="Arial" w:hAnsi="Arial"/>
                <w:sz w:val="20"/>
              </w:rPr>
              <w:t xml:space="preserve"> stege enligt typlösning </w:t>
            </w:r>
            <w:r w:rsidR="003E13CB" w:rsidRPr="005C0838">
              <w:rPr>
                <w:rFonts w:ascii="Arial" w:hAnsi="Arial"/>
                <w:sz w:val="20"/>
              </w:rPr>
              <w:t>T12-103</w:t>
            </w:r>
            <w:r w:rsidRPr="00D146DB">
              <w:rPr>
                <w:rFonts w:ascii="Arial" w:hAnsi="Arial"/>
                <w:sz w:val="20"/>
              </w:rPr>
              <w:t xml:space="preserve"> skall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64F3" w14:textId="77777777" w:rsidR="00E30732" w:rsidRDefault="00E30732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47EFC646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49638FB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3540AFC" w14:textId="77777777" w:rsidR="00E30732" w:rsidRPr="00EA6036" w:rsidRDefault="00E30732" w:rsidP="00D45F8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09192E22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1A361CB2" w14:textId="77777777" w:rsidR="004D377C" w:rsidRPr="004D377C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12d</w:t>
            </w:r>
          </w:p>
        </w:tc>
        <w:tc>
          <w:tcPr>
            <w:tcW w:w="4658" w:type="dxa"/>
            <w:vMerge w:val="restart"/>
          </w:tcPr>
          <w:p w14:paraId="28F7A684" w14:textId="77777777" w:rsidR="004D377C" w:rsidRPr="00065CBE" w:rsidRDefault="004D377C" w:rsidP="00065CBE">
            <w:pPr>
              <w:pStyle w:val="Kontrollpunkt"/>
            </w:pPr>
            <w:r w:rsidRPr="00065CBE">
              <w:t>Infästning av stegjärn eller stege är riktigt utförd.</w:t>
            </w:r>
          </w:p>
        </w:tc>
        <w:tc>
          <w:tcPr>
            <w:tcW w:w="742" w:type="dxa"/>
          </w:tcPr>
          <w:p w14:paraId="3FBBE53A" w14:textId="77777777" w:rsidR="004D377C" w:rsidRPr="00AD5D0F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655C2A8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31" w:name="Kryss604"/>
        <w:tc>
          <w:tcPr>
            <w:tcW w:w="1320" w:type="dxa"/>
            <w:vMerge w:val="restart"/>
          </w:tcPr>
          <w:p w14:paraId="43195FAD" w14:textId="77777777" w:rsidR="004D377C" w:rsidRPr="00D146DB" w:rsidRDefault="00432303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1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32" w:name="Kryss605"/>
          <w:p w14:paraId="3F7855FA" w14:textId="77777777" w:rsidR="004D377C" w:rsidRPr="00D146DB" w:rsidRDefault="00432303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2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33" w:name="Kryss606"/>
          <w:p w14:paraId="06872167" w14:textId="77777777" w:rsidR="004D377C" w:rsidRPr="00D146DB" w:rsidRDefault="00432303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3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6090D2F4" w14:textId="77777777" w:rsidTr="00065CBE">
        <w:trPr>
          <w:trHeight w:val="304"/>
        </w:trPr>
        <w:tc>
          <w:tcPr>
            <w:tcW w:w="709" w:type="dxa"/>
            <w:vMerge/>
          </w:tcPr>
          <w:p w14:paraId="260B8D4B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4383FE7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CF8499A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C2C53C3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B96503B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EF9CD95" w14:textId="77777777" w:rsidR="00D45F8D" w:rsidRPr="00EA6036" w:rsidRDefault="00D45F8D" w:rsidP="00D45F8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7327F8CD" w14:textId="77777777" w:rsidTr="00520D6B">
        <w:tc>
          <w:tcPr>
            <w:tcW w:w="1080" w:type="dxa"/>
          </w:tcPr>
          <w:bookmarkStart w:id="834" w:name="Kryss1105"/>
          <w:p w14:paraId="40509908" w14:textId="77777777" w:rsidR="00520D6B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4"/>
            <w:r w:rsidR="00520D6B">
              <w:rPr>
                <w:rFonts w:ascii="Arial" w:hAnsi="Arial"/>
                <w:sz w:val="20"/>
              </w:rPr>
              <w:t xml:space="preserve"> 12d</w:t>
            </w:r>
            <w:r w:rsidR="00520D6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F0BA1D1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Bristfällig infästning av stegjärn eller stege.</w:t>
            </w:r>
          </w:p>
        </w:tc>
        <w:tc>
          <w:tcPr>
            <w:tcW w:w="1334" w:type="dxa"/>
          </w:tcPr>
          <w:p w14:paraId="2C4BCDEE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45F8D" w:rsidRPr="00D146DB" w14:paraId="707349AD" w14:textId="77777777" w:rsidTr="000256C3">
        <w:trPr>
          <w:trHeight w:val="80"/>
        </w:trPr>
        <w:tc>
          <w:tcPr>
            <w:tcW w:w="1080" w:type="dxa"/>
          </w:tcPr>
          <w:p w14:paraId="5F80CC67" w14:textId="77777777" w:rsidR="00D45F8D" w:rsidRPr="00D146DB" w:rsidRDefault="00D45F8D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B2E760A" w14:textId="77777777" w:rsidR="00D45F8D" w:rsidRPr="00D146DB" w:rsidRDefault="00D45F8D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0D6B" w:rsidRPr="00D146DB" w14:paraId="0CE1C073" w14:textId="77777777" w:rsidTr="00520D6B">
        <w:tc>
          <w:tcPr>
            <w:tcW w:w="1080" w:type="dxa"/>
          </w:tcPr>
          <w:p w14:paraId="11DE6F5B" w14:textId="77777777" w:rsidR="00520D6B" w:rsidRPr="00D146DB" w:rsidRDefault="00520D6B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D62B321" w14:textId="77777777" w:rsidR="00520D6B" w:rsidRPr="00D146DB" w:rsidRDefault="00520D6B" w:rsidP="006777C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Infäs</w:t>
            </w:r>
            <w:r>
              <w:rPr>
                <w:rFonts w:ascii="Arial" w:hAnsi="Arial"/>
                <w:sz w:val="20"/>
              </w:rPr>
              <w:t>tning skall kompletteras enligt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 w:rsidR="003E13CB" w:rsidRPr="005C0838">
              <w:rPr>
                <w:rFonts w:ascii="Arial" w:hAnsi="Arial"/>
                <w:sz w:val="20"/>
              </w:rPr>
              <w:t>T12-104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E7EADE3" w14:textId="77777777" w:rsidR="00520D6B" w:rsidRPr="00D146DB" w:rsidRDefault="00520D6B" w:rsidP="006777C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BA0AD4E" w14:textId="77777777" w:rsidR="00972927" w:rsidRDefault="00972927" w:rsidP="00D45F8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6BF8BD0C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6E2565A5" w14:textId="77777777" w:rsidR="004D377C" w:rsidRPr="004D377C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12e</w:t>
            </w:r>
          </w:p>
        </w:tc>
        <w:tc>
          <w:tcPr>
            <w:tcW w:w="4658" w:type="dxa"/>
            <w:vMerge w:val="restart"/>
          </w:tcPr>
          <w:p w14:paraId="2BB962C1" w14:textId="77777777" w:rsidR="004D377C" w:rsidRPr="00065CBE" w:rsidRDefault="004D377C" w:rsidP="00065CBE">
            <w:pPr>
              <w:pStyle w:val="Kontrollpunkt"/>
            </w:pPr>
            <w:r w:rsidRPr="00065CBE">
              <w:t>S</w:t>
            </w:r>
            <w:r w:rsidR="00995950" w:rsidRPr="00065CBE">
              <w:t>tålytor på s</w:t>
            </w:r>
            <w:r w:rsidRPr="00065CBE">
              <w:t xml:space="preserve">tegjärn eller stege </w:t>
            </w:r>
            <w:r w:rsidR="00995950" w:rsidRPr="00065CBE">
              <w:t xml:space="preserve">samt stålbalksförstärkning </w:t>
            </w:r>
            <w:r w:rsidRPr="00065CBE">
              <w:t>är fria från rost.</w:t>
            </w:r>
          </w:p>
        </w:tc>
        <w:tc>
          <w:tcPr>
            <w:tcW w:w="742" w:type="dxa"/>
          </w:tcPr>
          <w:p w14:paraId="020E4AAD" w14:textId="77777777" w:rsidR="004D377C" w:rsidRPr="00AD5D0F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9538A0A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35" w:name="Kryss607"/>
        <w:tc>
          <w:tcPr>
            <w:tcW w:w="1320" w:type="dxa"/>
            <w:vMerge w:val="restart"/>
          </w:tcPr>
          <w:p w14:paraId="14E38E82" w14:textId="77777777" w:rsidR="004D377C" w:rsidRPr="00D146DB" w:rsidRDefault="00432303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5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36" w:name="Kryss608"/>
          <w:p w14:paraId="78DED8C8" w14:textId="77777777" w:rsidR="004D377C" w:rsidRPr="00D146DB" w:rsidRDefault="00432303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6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37" w:name="Kryss609"/>
          <w:p w14:paraId="182F5C68" w14:textId="77777777" w:rsidR="004D377C" w:rsidRPr="00D146DB" w:rsidRDefault="00432303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7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1B5C1A7F" w14:textId="77777777" w:rsidTr="00065CBE">
        <w:trPr>
          <w:trHeight w:val="304"/>
        </w:trPr>
        <w:tc>
          <w:tcPr>
            <w:tcW w:w="709" w:type="dxa"/>
            <w:vMerge/>
          </w:tcPr>
          <w:p w14:paraId="40796933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CC59C7A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410AAB9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E7229BC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CB809C8" w14:textId="77777777" w:rsidR="004D377C" w:rsidRPr="00D146DB" w:rsidRDefault="004D377C" w:rsidP="000256C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7712FA3" w14:textId="77777777" w:rsidR="00D45F8D" w:rsidRPr="00EA6036" w:rsidRDefault="00D45F8D" w:rsidP="00D45F8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5A2B6DD6" w14:textId="77777777" w:rsidTr="00520D6B">
        <w:tc>
          <w:tcPr>
            <w:tcW w:w="1080" w:type="dxa"/>
          </w:tcPr>
          <w:bookmarkStart w:id="838" w:name="Kryss1106"/>
          <w:p w14:paraId="0C3D4E38" w14:textId="77777777" w:rsidR="00520D6B" w:rsidRPr="00D146DB" w:rsidRDefault="00382FD4" w:rsidP="000256C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8"/>
            <w:r w:rsidR="00520D6B">
              <w:rPr>
                <w:rFonts w:ascii="Arial" w:hAnsi="Arial"/>
                <w:sz w:val="20"/>
              </w:rPr>
              <w:t xml:space="preserve"> 12e</w:t>
            </w:r>
            <w:r w:rsidR="00520D6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6EE7131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Stegjärn eller stege är rostiga.</w:t>
            </w:r>
          </w:p>
        </w:tc>
        <w:tc>
          <w:tcPr>
            <w:tcW w:w="1334" w:type="dxa"/>
          </w:tcPr>
          <w:p w14:paraId="24793D25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45F8D" w:rsidRPr="00D146DB" w14:paraId="31739B36" w14:textId="77777777" w:rsidTr="000256C3">
        <w:trPr>
          <w:trHeight w:val="80"/>
        </w:trPr>
        <w:tc>
          <w:tcPr>
            <w:tcW w:w="1080" w:type="dxa"/>
          </w:tcPr>
          <w:p w14:paraId="4F2189D3" w14:textId="77777777" w:rsidR="00D45F8D" w:rsidRPr="00D146DB" w:rsidRDefault="00D45F8D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4B150BF" w14:textId="77777777" w:rsidR="00D45F8D" w:rsidRPr="00D146DB" w:rsidRDefault="00D45F8D" w:rsidP="000256C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0D6B" w:rsidRPr="00D146DB" w14:paraId="66E7959B" w14:textId="77777777" w:rsidTr="00520D6B">
        <w:tc>
          <w:tcPr>
            <w:tcW w:w="1080" w:type="dxa"/>
          </w:tcPr>
          <w:p w14:paraId="3B1628B4" w14:textId="77777777" w:rsidR="00520D6B" w:rsidRPr="00D146DB" w:rsidRDefault="00520D6B" w:rsidP="000256C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C24632C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Stegjärn eller stege skall rostskyddsbehandlas enligt typlösning </w:t>
            </w:r>
            <w:r w:rsidR="003E13CB" w:rsidRPr="005C0838">
              <w:rPr>
                <w:rFonts w:ascii="Arial" w:hAnsi="Arial"/>
                <w:sz w:val="20"/>
              </w:rPr>
              <w:t>T12-105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AFD6A65" w14:textId="77777777" w:rsidR="00520D6B" w:rsidRPr="00D146DB" w:rsidRDefault="00520D6B" w:rsidP="000256C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D635152" w14:textId="77777777" w:rsidR="00E30732" w:rsidRDefault="00E30732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95950" w:rsidRPr="00D146DB" w14:paraId="4CB14F77" w14:textId="77777777" w:rsidTr="006F289A">
        <w:tc>
          <w:tcPr>
            <w:tcW w:w="1080" w:type="dxa"/>
          </w:tcPr>
          <w:bookmarkStart w:id="839" w:name="Kryss1107"/>
          <w:p w14:paraId="463393DA" w14:textId="77777777" w:rsidR="00995950" w:rsidRPr="00D146DB" w:rsidRDefault="00382FD4" w:rsidP="006F289A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39"/>
            <w:r w:rsidR="00995950">
              <w:rPr>
                <w:rFonts w:ascii="Arial" w:hAnsi="Arial"/>
                <w:sz w:val="20"/>
              </w:rPr>
              <w:t xml:space="preserve"> 12e</w:t>
            </w:r>
            <w:r w:rsidR="00995950" w:rsidRPr="00D146DB">
              <w:rPr>
                <w:rFonts w:ascii="Arial" w:hAnsi="Arial"/>
                <w:sz w:val="20"/>
              </w:rPr>
              <w:t>-</w:t>
            </w:r>
            <w:r w:rsidR="00995950">
              <w:rPr>
                <w:rFonts w:ascii="Arial" w:hAnsi="Arial"/>
                <w:sz w:val="20"/>
              </w:rPr>
              <w:t>2</w:t>
            </w:r>
          </w:p>
        </w:tc>
        <w:tc>
          <w:tcPr>
            <w:tcW w:w="5026" w:type="dxa"/>
          </w:tcPr>
          <w:p w14:paraId="43BBDC99" w14:textId="77777777" w:rsidR="00995950" w:rsidRPr="00D146DB" w:rsidRDefault="00995950" w:rsidP="006F289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Stålbalksförstärkning har rostangrepp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90AC196" w14:textId="77777777" w:rsidR="00995950" w:rsidRPr="00D146DB" w:rsidRDefault="00995950" w:rsidP="006F289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95950" w:rsidRPr="00D146DB" w14:paraId="08803E9D" w14:textId="77777777" w:rsidTr="006F289A">
        <w:trPr>
          <w:trHeight w:val="80"/>
        </w:trPr>
        <w:tc>
          <w:tcPr>
            <w:tcW w:w="1080" w:type="dxa"/>
          </w:tcPr>
          <w:p w14:paraId="49425601" w14:textId="77777777" w:rsidR="00995950" w:rsidRPr="00D146DB" w:rsidRDefault="00995950" w:rsidP="006F289A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0EA5309" w14:textId="77777777" w:rsidR="00995950" w:rsidRPr="00D146DB" w:rsidRDefault="00995950" w:rsidP="006F289A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95950" w:rsidRPr="00D146DB" w14:paraId="264A6336" w14:textId="77777777" w:rsidTr="006F289A">
        <w:tc>
          <w:tcPr>
            <w:tcW w:w="1080" w:type="dxa"/>
          </w:tcPr>
          <w:p w14:paraId="3AEEC54F" w14:textId="77777777" w:rsidR="00995950" w:rsidRPr="00D146DB" w:rsidRDefault="00995950" w:rsidP="006F289A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5142AFB" w14:textId="77777777" w:rsidR="00995950" w:rsidRPr="00D146DB" w:rsidRDefault="00995950" w:rsidP="00ED5A3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St</w:t>
            </w:r>
            <w:r>
              <w:rPr>
                <w:rFonts w:ascii="Arial" w:hAnsi="Arial"/>
                <w:sz w:val="20"/>
              </w:rPr>
              <w:t xml:space="preserve">ålbalksförstärkning skall </w:t>
            </w:r>
            <w:r w:rsidRPr="00260FD5">
              <w:rPr>
                <w:rFonts w:ascii="Arial" w:hAnsi="Arial"/>
                <w:sz w:val="20"/>
              </w:rPr>
              <w:t>rostskyddsbeh</w:t>
            </w:r>
            <w:r w:rsidR="003E13CB" w:rsidRPr="00260FD5">
              <w:rPr>
                <w:rFonts w:ascii="Arial" w:hAnsi="Arial"/>
                <w:sz w:val="20"/>
              </w:rPr>
              <w:t>andlas</w:t>
            </w:r>
            <w:r w:rsidR="003E13CB">
              <w:rPr>
                <w:rFonts w:ascii="Arial" w:hAnsi="Arial"/>
                <w:sz w:val="20"/>
              </w:rPr>
              <w:t xml:space="preserve"> enligt typlösning </w:t>
            </w:r>
            <w:r w:rsidR="003E13CB" w:rsidRPr="005C0838">
              <w:rPr>
                <w:rFonts w:ascii="Arial" w:hAnsi="Arial"/>
                <w:sz w:val="20"/>
              </w:rPr>
              <w:t>T12-105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1C1E3BC" w14:textId="77777777" w:rsidR="00995950" w:rsidRPr="00D146DB" w:rsidRDefault="00995950" w:rsidP="006F289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ECCE623" w14:textId="77777777" w:rsidR="00995950" w:rsidRDefault="00995950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p w14:paraId="65A5862F" w14:textId="77777777" w:rsidR="00321528" w:rsidRDefault="00321528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1ACB14C8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1A199F21" w14:textId="77777777" w:rsidR="00B707AD" w:rsidRPr="00D146DB" w:rsidRDefault="006777C8" w:rsidP="00AF102D">
            <w:pPr>
              <w:pStyle w:val="Rubrikchecklista"/>
              <w:rPr>
                <w:szCs w:val="28"/>
              </w:rPr>
            </w:pPr>
            <w:bookmarkStart w:id="840" w:name="_Toc290375374"/>
            <w:r>
              <w:t>13</w:t>
            </w:r>
            <w:r w:rsidR="00B707AD" w:rsidRPr="00D146DB">
              <w:t>. Ventilationsaggregat</w:t>
            </w:r>
            <w:bookmarkEnd w:id="840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63FA7799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BE8FB38" w14:textId="77777777" w:rsidR="001B44B2" w:rsidRDefault="001B44B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0BD6D433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33FA86E2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2D15698A" w14:textId="77777777" w:rsidR="004D377C" w:rsidRPr="00065CBE" w:rsidRDefault="004D377C" w:rsidP="00065CBE">
            <w:pPr>
              <w:pStyle w:val="Kontrollpunkt"/>
            </w:pPr>
            <w:r w:rsidRPr="00065CBE">
              <w:t>Tillräckligt antal ventilationsaggregat finns.</w:t>
            </w:r>
          </w:p>
        </w:tc>
        <w:tc>
          <w:tcPr>
            <w:tcW w:w="742" w:type="dxa"/>
          </w:tcPr>
          <w:p w14:paraId="297E9A04" w14:textId="77777777" w:rsidR="004D377C" w:rsidRPr="00AD5D0F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8E75ED8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41" w:name="Kryss610"/>
        <w:tc>
          <w:tcPr>
            <w:tcW w:w="1320" w:type="dxa"/>
            <w:vMerge w:val="restart"/>
          </w:tcPr>
          <w:p w14:paraId="5F2E8B0A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41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42" w:name="Kryss611"/>
          <w:p w14:paraId="1798E12B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42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43" w:name="Kryss612"/>
          <w:p w14:paraId="5F02DCA0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43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2EFA2112" w14:textId="77777777" w:rsidTr="00065CBE">
        <w:trPr>
          <w:trHeight w:val="304"/>
        </w:trPr>
        <w:tc>
          <w:tcPr>
            <w:tcW w:w="709" w:type="dxa"/>
            <w:vMerge/>
          </w:tcPr>
          <w:p w14:paraId="4B97557C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7B74F4A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E698A2C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1E68DFA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4E1A16A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CD386E8" w14:textId="77777777" w:rsidR="004E0090" w:rsidRPr="009C66B7" w:rsidRDefault="004E009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0F31BAB8" w14:textId="77777777" w:rsidTr="00520D6B">
        <w:tc>
          <w:tcPr>
            <w:tcW w:w="1080" w:type="dxa"/>
          </w:tcPr>
          <w:bookmarkStart w:id="844" w:name="Kryss1108"/>
          <w:p w14:paraId="69EB442D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44"/>
            <w:r w:rsidR="00520D6B">
              <w:rPr>
                <w:rFonts w:ascii="Arial" w:hAnsi="Arial"/>
                <w:sz w:val="20"/>
              </w:rPr>
              <w:t xml:space="preserve"> 13</w:t>
            </w:r>
            <w:r w:rsidR="00520D6B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01A360A5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Antalet ventilationsaggregat är otillräckligt.</w:t>
            </w:r>
          </w:p>
        </w:tc>
        <w:tc>
          <w:tcPr>
            <w:tcW w:w="1334" w:type="dxa"/>
          </w:tcPr>
          <w:p w14:paraId="73BF5BCD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5185CA10" w14:textId="77777777" w:rsidTr="00D146DB">
        <w:trPr>
          <w:trHeight w:val="80"/>
        </w:trPr>
        <w:tc>
          <w:tcPr>
            <w:tcW w:w="1080" w:type="dxa"/>
          </w:tcPr>
          <w:p w14:paraId="01D4CB70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B8D29B4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6D90" w:rsidRPr="00D146DB" w14:paraId="4225D70C" w14:textId="77777777" w:rsidTr="00526D90">
        <w:trPr>
          <w:trHeight w:val="511"/>
        </w:trPr>
        <w:tc>
          <w:tcPr>
            <w:tcW w:w="1080" w:type="dxa"/>
            <w:vMerge w:val="restart"/>
          </w:tcPr>
          <w:p w14:paraId="14A5B955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34C3AC79" w14:textId="77777777" w:rsidR="00526D90" w:rsidRPr="00D146DB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Nytt </w:t>
            </w:r>
            <w:r w:rsidRPr="00D146DB">
              <w:rPr>
                <w:rFonts w:ascii="Arial" w:hAnsi="Arial"/>
                <w:sz w:val="20"/>
              </w:rPr>
              <w:t xml:space="preserve">ventilationsaggregat med komplett anslutning skall anskaffas och provmonteras  enligt typlösning </w:t>
            </w:r>
            <w:r>
              <w:rPr>
                <w:rFonts w:ascii="Arial" w:hAnsi="Arial"/>
                <w:sz w:val="20"/>
              </w:rPr>
              <w:t>T13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7972" w14:textId="77777777" w:rsidR="00526D90" w:rsidRDefault="00526D90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468BDBF0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E8151A3" w14:textId="77777777" w:rsidR="00FC2DE6" w:rsidRPr="00D146DB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26D90" w:rsidRPr="00D146DB" w14:paraId="434F71DB" w14:textId="77777777" w:rsidTr="00526D90">
        <w:trPr>
          <w:trHeight w:val="150"/>
        </w:trPr>
        <w:tc>
          <w:tcPr>
            <w:tcW w:w="1080" w:type="dxa"/>
            <w:vMerge/>
          </w:tcPr>
          <w:p w14:paraId="40B7B283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62482C8C" w14:textId="77777777" w:rsidR="00526D90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05E1D25A" w14:textId="77777777" w:rsidR="00526D90" w:rsidRDefault="00526D90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</w:p>
        </w:tc>
      </w:tr>
    </w:tbl>
    <w:p w14:paraId="59CFAA03" w14:textId="77777777" w:rsidR="00CB7F0E" w:rsidRPr="009C66B7" w:rsidRDefault="00CB7F0E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5D105355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0EBA0B8F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125A37F5" w14:textId="77777777" w:rsidR="004D377C" w:rsidRPr="00065CBE" w:rsidRDefault="004D377C" w:rsidP="00065CBE">
            <w:pPr>
              <w:pStyle w:val="Kontrollpunkt"/>
            </w:pPr>
            <w:r w:rsidRPr="00065CBE">
              <w:t>Ventilationsaggregat är av godkänd typ.</w:t>
            </w:r>
          </w:p>
        </w:tc>
        <w:tc>
          <w:tcPr>
            <w:tcW w:w="742" w:type="dxa"/>
          </w:tcPr>
          <w:p w14:paraId="2A215EAA" w14:textId="77777777" w:rsidR="004D377C" w:rsidRPr="00AD5D0F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D395D1F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45" w:name="Kryss613"/>
        <w:tc>
          <w:tcPr>
            <w:tcW w:w="1320" w:type="dxa"/>
            <w:vMerge w:val="restart"/>
          </w:tcPr>
          <w:p w14:paraId="7CB66565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45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46" w:name="Kryss614"/>
          <w:p w14:paraId="7C5CCC8C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46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47" w:name="Kryss615"/>
          <w:p w14:paraId="0F20169E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47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4F66B456" w14:textId="77777777" w:rsidTr="00065CBE">
        <w:trPr>
          <w:trHeight w:val="304"/>
        </w:trPr>
        <w:tc>
          <w:tcPr>
            <w:tcW w:w="709" w:type="dxa"/>
            <w:vMerge/>
          </w:tcPr>
          <w:p w14:paraId="5659DCF6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07EB796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855D6C0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01C54C0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9EC0AC9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2211E03" w14:textId="77777777" w:rsidR="004E0090" w:rsidRPr="009C66B7" w:rsidRDefault="004E009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770D45B6" w14:textId="77777777" w:rsidTr="00520D6B">
        <w:tc>
          <w:tcPr>
            <w:tcW w:w="1080" w:type="dxa"/>
          </w:tcPr>
          <w:bookmarkStart w:id="848" w:name="Kryss1109"/>
          <w:p w14:paraId="3B89199B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48"/>
            <w:r w:rsidR="00520D6B">
              <w:rPr>
                <w:rFonts w:ascii="Arial" w:hAnsi="Arial"/>
                <w:sz w:val="20"/>
              </w:rPr>
              <w:t xml:space="preserve"> 13</w:t>
            </w:r>
            <w:r w:rsidR="00520D6B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15A811D9" w14:textId="77777777" w:rsidR="00520D6B" w:rsidRPr="00D146DB" w:rsidRDefault="00520D6B" w:rsidP="00CB7F0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Ventilationsaggregat </w:t>
            </w:r>
            <w:r>
              <w:rPr>
                <w:rFonts w:ascii="Arial" w:hAnsi="Arial"/>
                <w:sz w:val="20"/>
              </w:rPr>
              <w:t>är</w:t>
            </w:r>
            <w:r w:rsidRPr="00D146DB">
              <w:rPr>
                <w:rFonts w:ascii="Arial" w:hAnsi="Arial"/>
                <w:sz w:val="20"/>
              </w:rPr>
              <w:t xml:space="preserve"> inte </w:t>
            </w:r>
            <w:r>
              <w:rPr>
                <w:rFonts w:ascii="Arial" w:hAnsi="Arial"/>
                <w:sz w:val="20"/>
              </w:rPr>
              <w:t xml:space="preserve">av </w:t>
            </w:r>
            <w:r w:rsidRPr="00D146DB">
              <w:rPr>
                <w:rFonts w:ascii="Arial" w:hAnsi="Arial"/>
                <w:sz w:val="20"/>
              </w:rPr>
              <w:t>godkänd</w:t>
            </w:r>
            <w:r>
              <w:rPr>
                <w:rFonts w:ascii="Arial" w:hAnsi="Arial"/>
                <w:sz w:val="20"/>
              </w:rPr>
              <w:t xml:space="preserve"> typ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BC170B2" w14:textId="77777777" w:rsidR="00520D6B" w:rsidRPr="00D146DB" w:rsidRDefault="00520D6B" w:rsidP="00CB7F0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6E6A60EE" w14:textId="77777777" w:rsidTr="00D146DB">
        <w:trPr>
          <w:trHeight w:val="80"/>
        </w:trPr>
        <w:tc>
          <w:tcPr>
            <w:tcW w:w="1080" w:type="dxa"/>
          </w:tcPr>
          <w:p w14:paraId="53384A6E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18C4CC8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0228A" w:rsidRPr="00D146DB" w14:paraId="495FFA7E" w14:textId="77777777" w:rsidTr="00F0228A">
        <w:trPr>
          <w:trHeight w:val="510"/>
        </w:trPr>
        <w:tc>
          <w:tcPr>
            <w:tcW w:w="1080" w:type="dxa"/>
          </w:tcPr>
          <w:p w14:paraId="02158738" w14:textId="77777777" w:rsidR="00F0228A" w:rsidRPr="00D146DB" w:rsidRDefault="00F0228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EF13375" w14:textId="77777777" w:rsidR="00F0228A" w:rsidRPr="00D146DB" w:rsidRDefault="00F0228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Nytt </w:t>
            </w:r>
            <w:r w:rsidRPr="00D146DB">
              <w:rPr>
                <w:rFonts w:ascii="Arial" w:hAnsi="Arial"/>
                <w:sz w:val="20"/>
              </w:rPr>
              <w:t xml:space="preserve">ventilationsaggregat skall anskaffas. </w:t>
            </w:r>
            <w:r w:rsidR="00DF6C2E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T13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C740" w14:textId="77777777" w:rsidR="00F0228A" w:rsidRDefault="00F0228A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4D9BD87D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ECCFF03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2199CE7" w14:textId="77777777" w:rsidR="00D93676" w:rsidRDefault="00D93676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2BA4F753" w14:textId="77777777" w:rsidR="00F0228A" w:rsidRPr="00D93676" w:rsidRDefault="00D93676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169C55A6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72B107D7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13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0C86A80A" w14:textId="77777777" w:rsidR="004D377C" w:rsidRPr="00065CBE" w:rsidRDefault="004D377C" w:rsidP="00065CBE">
            <w:pPr>
              <w:pStyle w:val="Kontrollpunkt"/>
            </w:pPr>
            <w:r w:rsidRPr="00065CBE">
              <w:t>Drifts- och skötselinstruktion finns.</w:t>
            </w:r>
          </w:p>
        </w:tc>
        <w:tc>
          <w:tcPr>
            <w:tcW w:w="742" w:type="dxa"/>
          </w:tcPr>
          <w:p w14:paraId="24E92E86" w14:textId="77777777" w:rsidR="004D377C" w:rsidRPr="00AD5D0F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0AA8893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49" w:name="Kryss616"/>
        <w:tc>
          <w:tcPr>
            <w:tcW w:w="1320" w:type="dxa"/>
            <w:vMerge w:val="restart"/>
          </w:tcPr>
          <w:p w14:paraId="4946243A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49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50" w:name="Kryss617"/>
          <w:p w14:paraId="22E8A116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0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51" w:name="Kryss618"/>
          <w:p w14:paraId="51787E91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1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60F25518" w14:textId="77777777" w:rsidTr="00065CBE">
        <w:trPr>
          <w:trHeight w:val="304"/>
        </w:trPr>
        <w:tc>
          <w:tcPr>
            <w:tcW w:w="709" w:type="dxa"/>
            <w:vMerge/>
          </w:tcPr>
          <w:p w14:paraId="068E7409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2062FA0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25DC2FF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20EA17B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655B44A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BB76E3B" w14:textId="77777777" w:rsidR="004E0090" w:rsidRPr="009C66B7" w:rsidRDefault="004E009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0CA98ECF" w14:textId="77777777" w:rsidTr="00520D6B">
        <w:tc>
          <w:tcPr>
            <w:tcW w:w="1080" w:type="dxa"/>
          </w:tcPr>
          <w:bookmarkStart w:id="852" w:name="Kryss1110"/>
          <w:p w14:paraId="570CB894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2"/>
            <w:r w:rsidR="00520D6B">
              <w:rPr>
                <w:rFonts w:ascii="Arial" w:hAnsi="Arial"/>
                <w:sz w:val="20"/>
              </w:rPr>
              <w:t xml:space="preserve"> 13</w:t>
            </w:r>
            <w:r w:rsidR="00520D6B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1E11FC3B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Drift</w:t>
            </w:r>
            <w:r>
              <w:rPr>
                <w:rFonts w:ascii="Arial" w:hAnsi="Arial"/>
                <w:sz w:val="20"/>
              </w:rPr>
              <w:t>s</w:t>
            </w:r>
            <w:r w:rsidRPr="00D146DB">
              <w:rPr>
                <w:rFonts w:ascii="Arial" w:hAnsi="Arial"/>
                <w:sz w:val="20"/>
              </w:rPr>
              <w:t>- och skötselinstruktion saknas.</w:t>
            </w:r>
          </w:p>
        </w:tc>
        <w:tc>
          <w:tcPr>
            <w:tcW w:w="1334" w:type="dxa"/>
          </w:tcPr>
          <w:p w14:paraId="33061D94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330FA1C3" w14:textId="77777777" w:rsidTr="00D146DB">
        <w:trPr>
          <w:trHeight w:val="80"/>
        </w:trPr>
        <w:tc>
          <w:tcPr>
            <w:tcW w:w="1080" w:type="dxa"/>
          </w:tcPr>
          <w:p w14:paraId="5FD85F15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AC49833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0D6B" w:rsidRPr="00D146DB" w14:paraId="4E8668C8" w14:textId="77777777" w:rsidTr="00520D6B">
        <w:tc>
          <w:tcPr>
            <w:tcW w:w="1080" w:type="dxa"/>
          </w:tcPr>
          <w:p w14:paraId="79BD8962" w14:textId="77777777" w:rsidR="00520D6B" w:rsidRPr="00D146DB" w:rsidRDefault="00520D6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74C62BE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drift</w:t>
            </w:r>
            <w:r>
              <w:rPr>
                <w:rFonts w:ascii="Arial" w:hAnsi="Arial"/>
                <w:sz w:val="20"/>
              </w:rPr>
              <w:t>s</w:t>
            </w:r>
            <w:r w:rsidRPr="00D146DB">
              <w:rPr>
                <w:rFonts w:ascii="Arial" w:hAnsi="Arial"/>
                <w:sz w:val="20"/>
              </w:rPr>
              <w:t>- och skötselinstruktion s</w:t>
            </w:r>
            <w:r>
              <w:rPr>
                <w:rFonts w:ascii="Arial" w:hAnsi="Arial"/>
                <w:sz w:val="20"/>
              </w:rPr>
              <w:t>kall anskaffas. Se typlösning T13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487513D3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56EA669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13074E5F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50F2D73F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</w:t>
            </w:r>
            <w:r w:rsidRPr="00D146DB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0F386235" w14:textId="77777777" w:rsidR="004D377C" w:rsidRPr="00065CBE" w:rsidRDefault="004D377C" w:rsidP="00065CBE">
            <w:pPr>
              <w:pStyle w:val="Kontrollpunkt"/>
            </w:pPr>
            <w:r w:rsidRPr="00065CBE">
              <w:t>Ventilationsaggregat är ihopmonterat.</w:t>
            </w:r>
          </w:p>
        </w:tc>
        <w:tc>
          <w:tcPr>
            <w:tcW w:w="742" w:type="dxa"/>
          </w:tcPr>
          <w:p w14:paraId="011C4853" w14:textId="77777777" w:rsidR="004D377C" w:rsidRPr="00AD5D0F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50F4D0D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53" w:name="Kryss619"/>
        <w:tc>
          <w:tcPr>
            <w:tcW w:w="1320" w:type="dxa"/>
            <w:vMerge w:val="restart"/>
          </w:tcPr>
          <w:p w14:paraId="270BCEB5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3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54" w:name="Kryss620"/>
          <w:p w14:paraId="0B05B2B6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4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55" w:name="Kryss621"/>
          <w:p w14:paraId="74A5ADBE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5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3A48134D" w14:textId="77777777" w:rsidTr="00065CBE">
        <w:trPr>
          <w:trHeight w:val="304"/>
        </w:trPr>
        <w:tc>
          <w:tcPr>
            <w:tcW w:w="709" w:type="dxa"/>
            <w:vMerge/>
          </w:tcPr>
          <w:p w14:paraId="1A564371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A6610FA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8A6393D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EE9AB9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BB28292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A1938FA" w14:textId="77777777" w:rsidR="004E0090" w:rsidRPr="009C66B7" w:rsidRDefault="004E009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148BD8B1" w14:textId="77777777" w:rsidTr="00520D6B">
        <w:tc>
          <w:tcPr>
            <w:tcW w:w="1080" w:type="dxa"/>
          </w:tcPr>
          <w:bookmarkStart w:id="856" w:name="Kryss1111"/>
          <w:p w14:paraId="34ABBE04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6"/>
            <w:r w:rsidR="00520D6B">
              <w:rPr>
                <w:rFonts w:ascii="Arial" w:hAnsi="Arial"/>
                <w:sz w:val="20"/>
              </w:rPr>
              <w:t xml:space="preserve"> 13</w:t>
            </w:r>
            <w:r w:rsidR="00520D6B" w:rsidRPr="00D146DB">
              <w:rPr>
                <w:rFonts w:ascii="Arial" w:hAnsi="Arial"/>
                <w:sz w:val="20"/>
              </w:rPr>
              <w:t>d-1</w:t>
            </w:r>
          </w:p>
        </w:tc>
        <w:tc>
          <w:tcPr>
            <w:tcW w:w="5026" w:type="dxa"/>
          </w:tcPr>
          <w:p w14:paraId="3BA56836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Ventilationsaggregat är ej </w:t>
            </w:r>
            <w:r>
              <w:rPr>
                <w:rFonts w:ascii="Arial" w:hAnsi="Arial"/>
                <w:sz w:val="20"/>
              </w:rPr>
              <w:t>i</w:t>
            </w:r>
            <w:r w:rsidRPr="00D146DB">
              <w:rPr>
                <w:rFonts w:ascii="Arial" w:hAnsi="Arial"/>
                <w:sz w:val="20"/>
              </w:rPr>
              <w:t>hopmonterat.</w:t>
            </w:r>
          </w:p>
        </w:tc>
        <w:tc>
          <w:tcPr>
            <w:tcW w:w="1334" w:type="dxa"/>
          </w:tcPr>
          <w:p w14:paraId="539BA167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1B86BCC6" w14:textId="77777777" w:rsidTr="00D146DB">
        <w:trPr>
          <w:trHeight w:val="80"/>
        </w:trPr>
        <w:tc>
          <w:tcPr>
            <w:tcW w:w="1080" w:type="dxa"/>
          </w:tcPr>
          <w:p w14:paraId="5404C3D5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5D9B1CC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0228A" w:rsidRPr="00D146DB" w14:paraId="11A1CFEE" w14:textId="77777777" w:rsidTr="00F0228A">
        <w:trPr>
          <w:trHeight w:val="510"/>
        </w:trPr>
        <w:tc>
          <w:tcPr>
            <w:tcW w:w="1080" w:type="dxa"/>
          </w:tcPr>
          <w:p w14:paraId="1B04AD5B" w14:textId="77777777" w:rsidR="00F0228A" w:rsidRPr="00D146DB" w:rsidRDefault="00F0228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D7B4318" w14:textId="77777777" w:rsidR="00F0228A" w:rsidRPr="00D146DB" w:rsidRDefault="00F0228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V</w:t>
            </w:r>
            <w:r w:rsidRPr="00D146DB">
              <w:rPr>
                <w:rFonts w:ascii="Arial" w:hAnsi="Arial"/>
                <w:sz w:val="20"/>
              </w:rPr>
              <w:t xml:space="preserve">entilationsaggregat skall monteras ihop och provas. Se typlösning </w:t>
            </w:r>
            <w:r>
              <w:rPr>
                <w:rFonts w:ascii="Arial" w:hAnsi="Arial"/>
                <w:sz w:val="20"/>
              </w:rPr>
              <w:t>T13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AAB1" w14:textId="77777777" w:rsidR="00F0228A" w:rsidRDefault="00F0228A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7FA5F9E6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D70F633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7B2A94B" w14:textId="77777777" w:rsidR="00F0228A" w:rsidRPr="009C66B7" w:rsidRDefault="00F0228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61CEAD78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6C154ED3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</w:t>
            </w:r>
            <w:r w:rsidRPr="00D146DB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087DF7C8" w14:textId="77777777" w:rsidR="004D377C" w:rsidRPr="00065CBE" w:rsidRDefault="004D377C" w:rsidP="00065CBE">
            <w:pPr>
              <w:pStyle w:val="Kontrollpunkt"/>
            </w:pPr>
            <w:r w:rsidRPr="00065CBE">
              <w:t>Vev för manuell drift av ventilations</w:t>
            </w:r>
            <w:r w:rsidR="00807928" w:rsidRPr="00065CBE">
              <w:softHyphen/>
            </w:r>
            <w:r w:rsidRPr="00065CBE">
              <w:t>aggregat finns och fungerar.</w:t>
            </w:r>
          </w:p>
        </w:tc>
        <w:tc>
          <w:tcPr>
            <w:tcW w:w="742" w:type="dxa"/>
          </w:tcPr>
          <w:p w14:paraId="63976256" w14:textId="77777777" w:rsidR="004D377C" w:rsidRPr="00AD5D0F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1A45D4D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57" w:name="Kryss622"/>
        <w:tc>
          <w:tcPr>
            <w:tcW w:w="1320" w:type="dxa"/>
            <w:vMerge w:val="restart"/>
          </w:tcPr>
          <w:p w14:paraId="599C2791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7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58" w:name="Kryss623"/>
          <w:p w14:paraId="56A6C249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8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59" w:name="Kryss624"/>
          <w:p w14:paraId="567857D7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59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231836DA" w14:textId="77777777" w:rsidTr="00065CBE">
        <w:trPr>
          <w:trHeight w:val="304"/>
        </w:trPr>
        <w:tc>
          <w:tcPr>
            <w:tcW w:w="709" w:type="dxa"/>
            <w:vMerge/>
          </w:tcPr>
          <w:p w14:paraId="50E1B0AE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D43E61D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0DFDDBF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74AC1EE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9FE7D43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2FD15EB" w14:textId="77777777" w:rsidR="004E0090" w:rsidRPr="009C66B7" w:rsidRDefault="004E009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7E0C984E" w14:textId="77777777" w:rsidTr="00520D6B">
        <w:tc>
          <w:tcPr>
            <w:tcW w:w="1080" w:type="dxa"/>
          </w:tcPr>
          <w:bookmarkStart w:id="860" w:name="Kryss1112"/>
          <w:p w14:paraId="723ED892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0"/>
            <w:r w:rsidR="00520D6B">
              <w:rPr>
                <w:rFonts w:ascii="Arial" w:hAnsi="Arial"/>
                <w:sz w:val="20"/>
              </w:rPr>
              <w:t xml:space="preserve"> 13</w:t>
            </w:r>
            <w:r w:rsidR="00520D6B" w:rsidRPr="00D146DB">
              <w:rPr>
                <w:rFonts w:ascii="Arial" w:hAnsi="Arial"/>
                <w:sz w:val="20"/>
              </w:rPr>
              <w:t>e-1</w:t>
            </w:r>
          </w:p>
        </w:tc>
        <w:tc>
          <w:tcPr>
            <w:tcW w:w="5026" w:type="dxa"/>
          </w:tcPr>
          <w:p w14:paraId="70075126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Vev för manuell drift saknas.</w:t>
            </w:r>
          </w:p>
        </w:tc>
        <w:tc>
          <w:tcPr>
            <w:tcW w:w="1334" w:type="dxa"/>
          </w:tcPr>
          <w:p w14:paraId="63C0FF3C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5EA5C8D2" w14:textId="77777777" w:rsidTr="00D146DB">
        <w:trPr>
          <w:trHeight w:val="80"/>
        </w:trPr>
        <w:tc>
          <w:tcPr>
            <w:tcW w:w="1080" w:type="dxa"/>
          </w:tcPr>
          <w:p w14:paraId="443BDDAC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7B3FAB5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0228A" w:rsidRPr="00D146DB" w14:paraId="29AE0E44" w14:textId="77777777" w:rsidTr="00F0228A">
        <w:trPr>
          <w:trHeight w:val="510"/>
        </w:trPr>
        <w:tc>
          <w:tcPr>
            <w:tcW w:w="1080" w:type="dxa"/>
          </w:tcPr>
          <w:p w14:paraId="1915FCAE" w14:textId="77777777" w:rsidR="00F0228A" w:rsidRPr="00D146DB" w:rsidRDefault="00F0228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B8B5142" w14:textId="77777777" w:rsidR="00F0228A" w:rsidRPr="00D146DB" w:rsidRDefault="00F0228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vev s</w:t>
            </w:r>
            <w:r>
              <w:rPr>
                <w:rFonts w:ascii="Arial" w:hAnsi="Arial"/>
                <w:sz w:val="20"/>
              </w:rPr>
              <w:t>kall anskaffas.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T13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5E11" w14:textId="77777777" w:rsidR="00F0228A" w:rsidRDefault="00F0228A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245A8D37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0E8450E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5661AED" w14:textId="77777777" w:rsidR="00F0228A" w:rsidRDefault="00F0228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1D8DB482" w14:textId="77777777" w:rsidTr="00520D6B">
        <w:tc>
          <w:tcPr>
            <w:tcW w:w="1080" w:type="dxa"/>
          </w:tcPr>
          <w:bookmarkStart w:id="861" w:name="Kryss1113"/>
          <w:p w14:paraId="0923AFDF" w14:textId="77777777" w:rsidR="00520D6B" w:rsidRPr="00D146DB" w:rsidRDefault="00382FD4" w:rsidP="00521655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1"/>
            <w:r w:rsidR="00520D6B">
              <w:rPr>
                <w:rFonts w:ascii="Arial" w:hAnsi="Arial"/>
                <w:sz w:val="20"/>
              </w:rPr>
              <w:t xml:space="preserve"> 13e</w:t>
            </w:r>
            <w:r w:rsidR="00520D6B" w:rsidRPr="00D146DB">
              <w:rPr>
                <w:rFonts w:ascii="Arial" w:hAnsi="Arial"/>
                <w:sz w:val="20"/>
              </w:rPr>
              <w:t>-</w:t>
            </w:r>
            <w:r w:rsidR="00520D6B">
              <w:rPr>
                <w:rFonts w:ascii="Arial" w:hAnsi="Arial"/>
                <w:sz w:val="20"/>
              </w:rPr>
              <w:t>2</w:t>
            </w:r>
          </w:p>
        </w:tc>
        <w:tc>
          <w:tcPr>
            <w:tcW w:w="5026" w:type="dxa"/>
          </w:tcPr>
          <w:p w14:paraId="391EB336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Stoppskruv på vevaxel saknas.</w:t>
            </w:r>
          </w:p>
        </w:tc>
        <w:tc>
          <w:tcPr>
            <w:tcW w:w="1334" w:type="dxa"/>
          </w:tcPr>
          <w:p w14:paraId="69CDF71B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2A441494" w14:textId="77777777" w:rsidTr="00D146DB">
        <w:trPr>
          <w:trHeight w:val="80"/>
        </w:trPr>
        <w:tc>
          <w:tcPr>
            <w:tcW w:w="1080" w:type="dxa"/>
          </w:tcPr>
          <w:p w14:paraId="60528FB4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A5FDA3C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0228A" w:rsidRPr="00D146DB" w14:paraId="2BD0FFB7" w14:textId="77777777" w:rsidTr="00F0228A">
        <w:trPr>
          <w:trHeight w:val="510"/>
        </w:trPr>
        <w:tc>
          <w:tcPr>
            <w:tcW w:w="1080" w:type="dxa"/>
          </w:tcPr>
          <w:p w14:paraId="10D63102" w14:textId="77777777" w:rsidR="00F0228A" w:rsidRPr="00D146DB" w:rsidRDefault="00F0228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422D8E5" w14:textId="77777777" w:rsidR="00F0228A" w:rsidRPr="00D146DB" w:rsidRDefault="00F0228A" w:rsidP="0052165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V</w:t>
            </w:r>
            <w:r w:rsidRPr="00D146DB">
              <w:rPr>
                <w:rFonts w:ascii="Arial" w:hAnsi="Arial"/>
                <w:sz w:val="20"/>
              </w:rPr>
              <w:t>evaxel skall kompletteras med stoppskruv</w:t>
            </w:r>
            <w:r>
              <w:rPr>
                <w:rFonts w:ascii="Arial" w:hAnsi="Arial"/>
                <w:sz w:val="20"/>
              </w:rPr>
              <w:t xml:space="preserve"> så </w:t>
            </w:r>
            <w:r w:rsidR="00321528">
              <w:rPr>
                <w:rFonts w:ascii="Arial" w:hAnsi="Arial"/>
                <w:sz w:val="20"/>
              </w:rPr>
              <w:t xml:space="preserve">att </w:t>
            </w:r>
            <w:r>
              <w:rPr>
                <w:rFonts w:ascii="Arial" w:hAnsi="Arial"/>
                <w:sz w:val="20"/>
              </w:rPr>
              <w:t>vev fungerar</w:t>
            </w:r>
            <w:r w:rsidRPr="00D146DB">
              <w:rPr>
                <w:rFonts w:ascii="Arial" w:hAnsi="Arial"/>
                <w:sz w:val="20"/>
              </w:rPr>
              <w:t xml:space="preserve">. Se typlösning </w:t>
            </w:r>
            <w:r>
              <w:rPr>
                <w:rFonts w:ascii="Arial" w:hAnsi="Arial"/>
                <w:sz w:val="20"/>
              </w:rPr>
              <w:t>T13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8163" w14:textId="77777777" w:rsidR="00F0228A" w:rsidRDefault="00F0228A" w:rsidP="0070710D">
            <w:pPr>
              <w:pStyle w:val="1515"/>
              <w:ind w:left="0" w:right="-10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Mängd:</w:t>
            </w:r>
          </w:p>
          <w:p w14:paraId="175B95A6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F88BD40" w14:textId="77777777" w:rsidR="00FC2DE6" w:rsidRPr="00D146DB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BEEE38E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4D377C" w:rsidRPr="00D146DB" w14:paraId="3F2EEACE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669C6A6B" w14:textId="77777777" w:rsidR="004D377C" w:rsidRPr="004D377C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13f"/>
              </w:smartTagPr>
              <w:r>
                <w:rPr>
                  <w:rFonts w:ascii="Arial" w:hAnsi="Arial"/>
                  <w:sz w:val="22"/>
                  <w:szCs w:val="22"/>
                </w:rPr>
                <w:t>13f</w:t>
              </w:r>
            </w:smartTag>
          </w:p>
        </w:tc>
        <w:tc>
          <w:tcPr>
            <w:tcW w:w="4658" w:type="dxa"/>
            <w:vMerge w:val="restart"/>
          </w:tcPr>
          <w:p w14:paraId="19AB6EAE" w14:textId="77777777" w:rsidR="004D377C" w:rsidRPr="00065CBE" w:rsidRDefault="004D377C" w:rsidP="00065CBE">
            <w:pPr>
              <w:pStyle w:val="Kontrollpunkt"/>
            </w:pPr>
            <w:r w:rsidRPr="00065CBE">
              <w:t>Befintlig motor fungerar och går åt rätt håll.</w:t>
            </w:r>
          </w:p>
        </w:tc>
        <w:tc>
          <w:tcPr>
            <w:tcW w:w="742" w:type="dxa"/>
          </w:tcPr>
          <w:p w14:paraId="60C1BA96" w14:textId="77777777" w:rsidR="004D377C" w:rsidRPr="00AD5D0F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320013C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62" w:name="Kryss625"/>
        <w:tc>
          <w:tcPr>
            <w:tcW w:w="1320" w:type="dxa"/>
            <w:vMerge w:val="restart"/>
          </w:tcPr>
          <w:p w14:paraId="7DDC0E1F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2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63" w:name="Kryss626"/>
          <w:p w14:paraId="7E16A55C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3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64" w:name="Kryss627"/>
          <w:p w14:paraId="45D2B322" w14:textId="77777777" w:rsidR="004D377C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4"/>
            <w:r w:rsidR="004D377C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4D377C" w:rsidRPr="00D146DB" w14:paraId="34C8F052" w14:textId="77777777" w:rsidTr="00065CBE">
        <w:trPr>
          <w:trHeight w:val="304"/>
        </w:trPr>
        <w:tc>
          <w:tcPr>
            <w:tcW w:w="709" w:type="dxa"/>
            <w:vMerge/>
          </w:tcPr>
          <w:p w14:paraId="05F2B74F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B6EF657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AED3A9F" w14:textId="77777777" w:rsidR="004D377C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9EEEFDA" w14:textId="77777777" w:rsidR="004D377C" w:rsidRPr="00D146DB" w:rsidRDefault="004D377C" w:rsidP="004D37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E747568" w14:textId="77777777" w:rsidR="004D377C" w:rsidRPr="00D146DB" w:rsidRDefault="004D377C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BB855F4" w14:textId="77777777" w:rsidR="004E0090" w:rsidRPr="009C66B7" w:rsidRDefault="004E009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15907095" w14:textId="77777777" w:rsidTr="00520D6B">
        <w:tc>
          <w:tcPr>
            <w:tcW w:w="1080" w:type="dxa"/>
          </w:tcPr>
          <w:bookmarkStart w:id="865" w:name="Kryss1114"/>
          <w:p w14:paraId="09C63528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5"/>
            <w:r w:rsidR="00520D6B">
              <w:rPr>
                <w:rFonts w:ascii="Arial" w:hAnsi="Arial"/>
                <w:sz w:val="20"/>
              </w:rPr>
              <w:t xml:space="preserve"> 13f</w:t>
            </w:r>
            <w:r w:rsidR="00520D6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3F1E5E6" w14:textId="77777777" w:rsidR="00520D6B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Motor</w:t>
            </w:r>
            <w:r w:rsidR="00520D6B" w:rsidRPr="00D146DB">
              <w:rPr>
                <w:rFonts w:ascii="Arial" w:hAnsi="Arial"/>
                <w:sz w:val="20"/>
              </w:rPr>
              <w:t xml:space="preserve"> fungerar inte.</w:t>
            </w:r>
          </w:p>
        </w:tc>
        <w:tc>
          <w:tcPr>
            <w:tcW w:w="1334" w:type="dxa"/>
          </w:tcPr>
          <w:p w14:paraId="420D5C08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3243A93B" w14:textId="77777777" w:rsidTr="00D146DB">
        <w:trPr>
          <w:trHeight w:val="80"/>
        </w:trPr>
        <w:tc>
          <w:tcPr>
            <w:tcW w:w="1080" w:type="dxa"/>
          </w:tcPr>
          <w:p w14:paraId="613BB727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AEE47C2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85B63" w:rsidRPr="00D146DB" w14:paraId="7F39A21D" w14:textId="77777777" w:rsidTr="00A57682">
        <w:trPr>
          <w:trHeight w:val="510"/>
        </w:trPr>
        <w:tc>
          <w:tcPr>
            <w:tcW w:w="1080" w:type="dxa"/>
          </w:tcPr>
          <w:p w14:paraId="68C00869" w14:textId="77777777" w:rsidR="00E85B63" w:rsidRPr="00D146DB" w:rsidRDefault="00E85B6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A0F8507" w14:textId="77777777" w:rsidR="00E85B63" w:rsidRPr="00D146DB" w:rsidRDefault="00E85B6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</w:t>
            </w:r>
            <w:r>
              <w:rPr>
                <w:rFonts w:ascii="Arial" w:hAnsi="Arial"/>
                <w:sz w:val="20"/>
              </w:rPr>
              <w:t>tgärd: M</w:t>
            </w:r>
            <w:r w:rsidRPr="00D146DB">
              <w:rPr>
                <w:rFonts w:ascii="Arial" w:hAnsi="Arial"/>
                <w:sz w:val="20"/>
              </w:rPr>
              <w:t>otor s</w:t>
            </w:r>
            <w:r w:rsidR="00F0228A">
              <w:rPr>
                <w:rFonts w:ascii="Arial" w:hAnsi="Arial"/>
                <w:sz w:val="20"/>
              </w:rPr>
              <w:t>kall repareras.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T13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3210" w14:textId="77777777" w:rsidR="00DA2E50" w:rsidRDefault="00E85B63" w:rsidP="00DA2E50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 w:rsidR="00DA2E50">
              <w:rPr>
                <w:rFonts w:ascii="Arial" w:hAnsi="Arial"/>
                <w:sz w:val="16"/>
                <w:szCs w:val="16"/>
              </w:rPr>
              <w:t>:</w:t>
            </w:r>
          </w:p>
          <w:p w14:paraId="34E06575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FA10496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10D3881" w14:textId="77777777" w:rsidR="00E85B63" w:rsidRPr="00E85B63" w:rsidRDefault="00E85B63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18058D7D" w14:textId="77777777" w:rsidTr="00520D6B">
        <w:tc>
          <w:tcPr>
            <w:tcW w:w="1080" w:type="dxa"/>
          </w:tcPr>
          <w:bookmarkStart w:id="866" w:name="Kryss1115"/>
          <w:p w14:paraId="533DA460" w14:textId="77777777" w:rsidR="00520D6B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6"/>
            <w:r w:rsidR="00520D6B">
              <w:rPr>
                <w:rFonts w:ascii="Arial" w:hAnsi="Arial"/>
                <w:sz w:val="20"/>
              </w:rPr>
              <w:t xml:space="preserve"> 13f-2</w:t>
            </w:r>
          </w:p>
        </w:tc>
        <w:tc>
          <w:tcPr>
            <w:tcW w:w="5026" w:type="dxa"/>
          </w:tcPr>
          <w:p w14:paraId="7ED7C5D9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Motor går åt fel håll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6CE00E8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21655" w:rsidRPr="00D146DB" w14:paraId="1D30FD32" w14:textId="77777777" w:rsidTr="0002008D">
        <w:trPr>
          <w:trHeight w:val="80"/>
        </w:trPr>
        <w:tc>
          <w:tcPr>
            <w:tcW w:w="1080" w:type="dxa"/>
          </w:tcPr>
          <w:p w14:paraId="2811B9A5" w14:textId="77777777" w:rsidR="00521655" w:rsidRPr="00D146DB" w:rsidRDefault="00521655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B0BC27C" w14:textId="77777777" w:rsidR="00521655" w:rsidRPr="00D146DB" w:rsidRDefault="00521655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02681A" w:rsidRPr="00D146DB" w14:paraId="6FB8A058" w14:textId="77777777" w:rsidTr="00602876">
        <w:trPr>
          <w:trHeight w:val="510"/>
        </w:trPr>
        <w:tc>
          <w:tcPr>
            <w:tcW w:w="1080" w:type="dxa"/>
          </w:tcPr>
          <w:p w14:paraId="7B6E1B16" w14:textId="77777777" w:rsidR="0002681A" w:rsidRPr="00D146DB" w:rsidRDefault="0002681A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A121679" w14:textId="77777777" w:rsidR="0002681A" w:rsidRPr="00D146DB" w:rsidRDefault="0002681A" w:rsidP="0052165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</w:t>
            </w:r>
            <w:r>
              <w:rPr>
                <w:rFonts w:ascii="Arial" w:hAnsi="Arial"/>
                <w:sz w:val="20"/>
              </w:rPr>
              <w:t xml:space="preserve">tgärd: Elektrisk anslutning ändras i vägguttag så </w:t>
            </w:r>
            <w:r w:rsidR="00321528">
              <w:rPr>
                <w:rFonts w:ascii="Arial" w:hAnsi="Arial"/>
                <w:sz w:val="20"/>
              </w:rPr>
              <w:t xml:space="preserve">att </w:t>
            </w:r>
            <w:r>
              <w:rPr>
                <w:rFonts w:ascii="Arial" w:hAnsi="Arial"/>
                <w:sz w:val="20"/>
              </w:rPr>
              <w:t>motor går åt rätt håll. Se typlösning T13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06FC" w14:textId="77777777" w:rsidR="00DA2E50" w:rsidRDefault="0002681A" w:rsidP="00521655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 w:rsidR="00DA2E50">
              <w:rPr>
                <w:rFonts w:ascii="Arial" w:hAnsi="Arial"/>
                <w:sz w:val="16"/>
                <w:szCs w:val="16"/>
              </w:rPr>
              <w:t>:</w:t>
            </w:r>
          </w:p>
          <w:p w14:paraId="7D19C20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03516CD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8EC4310" w14:textId="77777777" w:rsidR="00A57682" w:rsidRPr="009C66B7" w:rsidRDefault="00A5768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E31D8" w:rsidRPr="00D146DB" w14:paraId="0A19397B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3AD5704A" w14:textId="77777777" w:rsidR="008E31D8" w:rsidRPr="008E31D8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13g</w:t>
            </w:r>
          </w:p>
        </w:tc>
        <w:tc>
          <w:tcPr>
            <w:tcW w:w="4658" w:type="dxa"/>
            <w:vMerge w:val="restart"/>
          </w:tcPr>
          <w:p w14:paraId="2941988E" w14:textId="77777777" w:rsidR="008E31D8" w:rsidRPr="00065CBE" w:rsidRDefault="008E31D8" w:rsidP="00065CBE">
            <w:pPr>
              <w:pStyle w:val="Kontrollpunkt"/>
            </w:pPr>
            <w:r w:rsidRPr="00065CBE">
              <w:t xml:space="preserve">Ventilationsaggregat </w:t>
            </w:r>
            <w:r w:rsidR="00321528" w:rsidRPr="00065CBE">
              <w:t>kan vevas utan större motstånd</w:t>
            </w:r>
            <w:r w:rsidRPr="00065CBE">
              <w:t>.</w:t>
            </w:r>
          </w:p>
        </w:tc>
        <w:tc>
          <w:tcPr>
            <w:tcW w:w="742" w:type="dxa"/>
          </w:tcPr>
          <w:p w14:paraId="548658F9" w14:textId="77777777" w:rsidR="008E31D8" w:rsidRPr="00AD5D0F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1103D0C" w14:textId="77777777" w:rsidR="008E31D8" w:rsidRPr="00D146DB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67" w:name="Kryss628"/>
        <w:tc>
          <w:tcPr>
            <w:tcW w:w="1320" w:type="dxa"/>
            <w:vMerge w:val="restart"/>
          </w:tcPr>
          <w:p w14:paraId="2702C11D" w14:textId="77777777" w:rsidR="008E31D8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7"/>
            <w:r w:rsidR="008E31D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68" w:name="Kryss629"/>
          <w:p w14:paraId="2FB74184" w14:textId="77777777" w:rsidR="008E31D8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8"/>
            <w:r w:rsidR="008E31D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69" w:name="Kryss630"/>
          <w:p w14:paraId="24591F79" w14:textId="77777777" w:rsidR="008E31D8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69"/>
            <w:r w:rsidR="008E31D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E31D8" w:rsidRPr="00D146DB" w14:paraId="388A9F34" w14:textId="77777777" w:rsidTr="00065CBE">
        <w:trPr>
          <w:trHeight w:val="304"/>
        </w:trPr>
        <w:tc>
          <w:tcPr>
            <w:tcW w:w="709" w:type="dxa"/>
            <w:vMerge/>
          </w:tcPr>
          <w:p w14:paraId="04BED2F8" w14:textId="77777777" w:rsidR="008E31D8" w:rsidRPr="00D146DB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7B018CF" w14:textId="77777777" w:rsidR="008E31D8" w:rsidRPr="00D146DB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9B49731" w14:textId="77777777" w:rsidR="008E31D8" w:rsidRDefault="008E31D8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018EC0D" w14:textId="77777777" w:rsidR="008E31D8" w:rsidRPr="00D146DB" w:rsidRDefault="008E31D8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7245982" w14:textId="77777777" w:rsidR="008E31D8" w:rsidRPr="00D146DB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90A529A" w14:textId="77777777" w:rsidR="004E0090" w:rsidRPr="009C66B7" w:rsidRDefault="004E009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7141FD4E" w14:textId="77777777" w:rsidTr="00520D6B">
        <w:tc>
          <w:tcPr>
            <w:tcW w:w="1080" w:type="dxa"/>
          </w:tcPr>
          <w:bookmarkStart w:id="870" w:name="Kryss1116"/>
          <w:p w14:paraId="5C0FA713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0"/>
            <w:r w:rsidR="00520D6B">
              <w:rPr>
                <w:rFonts w:ascii="Arial" w:hAnsi="Arial"/>
                <w:sz w:val="20"/>
              </w:rPr>
              <w:t xml:space="preserve"> 13g</w:t>
            </w:r>
            <w:r w:rsidR="00520D6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F896888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Ventilationsaggregat går trögt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57C0113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5F08E86E" w14:textId="77777777" w:rsidTr="00D146DB">
        <w:trPr>
          <w:trHeight w:val="80"/>
        </w:trPr>
        <w:tc>
          <w:tcPr>
            <w:tcW w:w="1080" w:type="dxa"/>
          </w:tcPr>
          <w:p w14:paraId="0B9F9D83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56A6DF4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E31D8" w:rsidRPr="00D146DB" w14:paraId="092C5780" w14:textId="77777777" w:rsidTr="008E31D8">
        <w:trPr>
          <w:trHeight w:val="510"/>
        </w:trPr>
        <w:tc>
          <w:tcPr>
            <w:tcW w:w="1080" w:type="dxa"/>
          </w:tcPr>
          <w:p w14:paraId="73C9A60A" w14:textId="77777777" w:rsidR="008E31D8" w:rsidRPr="00D146DB" w:rsidRDefault="008E31D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9F3C4EC" w14:textId="77777777" w:rsidR="008E31D8" w:rsidRPr="00D146DB" w:rsidRDefault="008E31D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Olja ska</w:t>
            </w:r>
            <w:r>
              <w:rPr>
                <w:rFonts w:ascii="Arial" w:hAnsi="Arial"/>
                <w:sz w:val="20"/>
              </w:rPr>
              <w:t>ll påfyllas enligt typlösning T13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4BCE" w14:textId="77777777" w:rsidR="008E31D8" w:rsidRDefault="008E31D8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326EEE9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7A828A6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5259242" w14:textId="77777777" w:rsidR="00D93676" w:rsidRDefault="00D93676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0D68AFC4" w14:textId="77777777" w:rsidR="008E31D8" w:rsidRPr="00D93676" w:rsidRDefault="00D93676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E31D8" w:rsidRPr="00D146DB" w14:paraId="7FB5A1C2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042BB81D" w14:textId="77777777" w:rsidR="008E31D8" w:rsidRPr="008E31D8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13h</w:t>
            </w:r>
          </w:p>
        </w:tc>
        <w:tc>
          <w:tcPr>
            <w:tcW w:w="4658" w:type="dxa"/>
            <w:vMerge w:val="restart"/>
          </w:tcPr>
          <w:p w14:paraId="1C42F612" w14:textId="77777777" w:rsidR="008E31D8" w:rsidRPr="00D146DB" w:rsidRDefault="008E31D8" w:rsidP="000214CB">
            <w:pPr>
              <w:pStyle w:val="Kontrollpunkt"/>
            </w:pPr>
            <w:r w:rsidRPr="00D146DB">
              <w:t>Infästning av ventilationsaggregat är godtagbar.</w:t>
            </w:r>
          </w:p>
        </w:tc>
        <w:tc>
          <w:tcPr>
            <w:tcW w:w="742" w:type="dxa"/>
          </w:tcPr>
          <w:p w14:paraId="4FE6D998" w14:textId="77777777" w:rsidR="008E31D8" w:rsidRPr="00AD5D0F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63679E1" w14:textId="77777777" w:rsidR="008E31D8" w:rsidRPr="00D146DB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71" w:name="Kryss631"/>
        <w:tc>
          <w:tcPr>
            <w:tcW w:w="1320" w:type="dxa"/>
            <w:vMerge w:val="restart"/>
          </w:tcPr>
          <w:p w14:paraId="52EE8886" w14:textId="77777777" w:rsidR="008E31D8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1"/>
            <w:r w:rsidR="008E31D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72" w:name="Kryss632"/>
          <w:p w14:paraId="23F86A14" w14:textId="77777777" w:rsidR="008E31D8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2"/>
            <w:r w:rsidR="008E31D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73" w:name="Kryss633"/>
          <w:p w14:paraId="0C0A3C3D" w14:textId="77777777" w:rsidR="008E31D8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3"/>
            <w:r w:rsidR="008E31D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E31D8" w:rsidRPr="00D146DB" w14:paraId="2619D6E0" w14:textId="77777777" w:rsidTr="00065CBE">
        <w:trPr>
          <w:trHeight w:val="304"/>
        </w:trPr>
        <w:tc>
          <w:tcPr>
            <w:tcW w:w="709" w:type="dxa"/>
            <w:vMerge/>
          </w:tcPr>
          <w:p w14:paraId="760B991E" w14:textId="77777777" w:rsidR="008E31D8" w:rsidRPr="00D146DB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5FE07AA" w14:textId="77777777" w:rsidR="008E31D8" w:rsidRPr="00D146DB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D78D0A8" w14:textId="77777777" w:rsidR="008E31D8" w:rsidRDefault="008E31D8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EE9BD4F" w14:textId="77777777" w:rsidR="008E31D8" w:rsidRPr="00D146DB" w:rsidRDefault="008E31D8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8105856" w14:textId="77777777" w:rsidR="008E31D8" w:rsidRPr="00D146DB" w:rsidRDefault="008E31D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8551E20" w14:textId="77777777" w:rsidR="004E0090" w:rsidRPr="009C66B7" w:rsidRDefault="004E009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06D392FE" w14:textId="77777777" w:rsidTr="00520D6B">
        <w:tc>
          <w:tcPr>
            <w:tcW w:w="1080" w:type="dxa"/>
          </w:tcPr>
          <w:bookmarkStart w:id="874" w:name="Kryss1117"/>
          <w:p w14:paraId="047187CC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4"/>
            <w:r w:rsidR="00520D6B">
              <w:rPr>
                <w:rFonts w:ascii="Arial" w:hAnsi="Arial"/>
                <w:sz w:val="20"/>
              </w:rPr>
              <w:t xml:space="preserve"> 13h</w:t>
            </w:r>
            <w:r w:rsidR="00520D6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2734C3E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Infästning av ventilationsaggregat är otillräcklig.</w:t>
            </w:r>
          </w:p>
        </w:tc>
        <w:tc>
          <w:tcPr>
            <w:tcW w:w="1334" w:type="dxa"/>
          </w:tcPr>
          <w:p w14:paraId="6C40A3AA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045AF958" w14:textId="77777777" w:rsidTr="00D146DB">
        <w:trPr>
          <w:trHeight w:val="80"/>
        </w:trPr>
        <w:tc>
          <w:tcPr>
            <w:tcW w:w="1080" w:type="dxa"/>
          </w:tcPr>
          <w:p w14:paraId="7DBAD2D7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33787A2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6D90" w:rsidRPr="00D146DB" w14:paraId="372FDA0F" w14:textId="77777777" w:rsidTr="00526D90">
        <w:trPr>
          <w:trHeight w:val="495"/>
        </w:trPr>
        <w:tc>
          <w:tcPr>
            <w:tcW w:w="1080" w:type="dxa"/>
            <w:vMerge w:val="restart"/>
          </w:tcPr>
          <w:p w14:paraId="311C4DE2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25E4A851" w14:textId="77777777" w:rsidR="00526D90" w:rsidRPr="00D146DB" w:rsidRDefault="00526D90" w:rsidP="00321528">
            <w:pPr>
              <w:pStyle w:val="1515"/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Väggfästen enligt typlösning T13</w:t>
            </w:r>
            <w:r w:rsidRPr="00D146DB">
              <w:rPr>
                <w:rFonts w:ascii="Arial" w:hAnsi="Arial"/>
                <w:sz w:val="20"/>
              </w:rPr>
              <w:t>-102 anskaffas och provmonteras. Väggfästen inklusive infästningsskruvar förvaras i gemensam förpackning och placeras i skyddsrumsförrådet. 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F21F" w14:textId="77777777" w:rsidR="00526D90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E6A646C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29B343D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26D90" w:rsidRPr="00D146DB" w14:paraId="73C0A3BB" w14:textId="77777777" w:rsidTr="00526D90">
        <w:trPr>
          <w:trHeight w:val="577"/>
        </w:trPr>
        <w:tc>
          <w:tcPr>
            <w:tcW w:w="1080" w:type="dxa"/>
            <w:vMerge/>
          </w:tcPr>
          <w:p w14:paraId="41CD3961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791F2676" w14:textId="77777777" w:rsidR="00526D90" w:rsidRDefault="00526D90" w:rsidP="00321528">
            <w:pPr>
              <w:pStyle w:val="1515"/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3B13701C" w14:textId="77777777" w:rsidR="00526D90" w:rsidRPr="00CA7E69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40563AAA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94F1A" w:rsidRPr="00D146DB" w14:paraId="1BA2D220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47155DCE" w14:textId="77777777" w:rsidR="00894F1A" w:rsidRPr="00894F1A" w:rsidRDefault="00894F1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13i</w:t>
            </w:r>
          </w:p>
        </w:tc>
        <w:tc>
          <w:tcPr>
            <w:tcW w:w="4658" w:type="dxa"/>
            <w:vMerge w:val="restart"/>
          </w:tcPr>
          <w:p w14:paraId="19BC7DB5" w14:textId="77777777" w:rsidR="00894F1A" w:rsidRPr="00D146DB" w:rsidRDefault="00894F1A" w:rsidP="000214CB">
            <w:pPr>
              <w:pStyle w:val="Kontrollpunkt"/>
            </w:pPr>
            <w:r w:rsidRPr="00D146DB">
              <w:t>Anslutning mellan stötvågsventil och ventilationsaggregat är komplett.</w:t>
            </w:r>
          </w:p>
        </w:tc>
        <w:tc>
          <w:tcPr>
            <w:tcW w:w="742" w:type="dxa"/>
          </w:tcPr>
          <w:p w14:paraId="6F2F425F" w14:textId="77777777" w:rsidR="00894F1A" w:rsidRPr="00AD5D0F" w:rsidRDefault="00894F1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3122A81" w14:textId="77777777" w:rsidR="00894F1A" w:rsidRPr="00D146DB" w:rsidRDefault="00894F1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75" w:name="Kryss634"/>
        <w:tc>
          <w:tcPr>
            <w:tcW w:w="1320" w:type="dxa"/>
            <w:vMerge w:val="restart"/>
          </w:tcPr>
          <w:p w14:paraId="6AF5513B" w14:textId="77777777" w:rsidR="00894F1A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5"/>
            <w:r w:rsidR="00894F1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76" w:name="Kryss635"/>
          <w:p w14:paraId="603A3161" w14:textId="77777777" w:rsidR="00894F1A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6"/>
            <w:r w:rsidR="00894F1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77" w:name="Kryss636"/>
          <w:p w14:paraId="33854B34" w14:textId="77777777" w:rsidR="00894F1A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7"/>
            <w:r w:rsidR="00894F1A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94F1A" w:rsidRPr="00D146DB" w14:paraId="0FDDD137" w14:textId="77777777" w:rsidTr="00065CBE">
        <w:trPr>
          <w:trHeight w:val="304"/>
        </w:trPr>
        <w:tc>
          <w:tcPr>
            <w:tcW w:w="709" w:type="dxa"/>
            <w:vMerge/>
          </w:tcPr>
          <w:p w14:paraId="5063CCFF" w14:textId="77777777" w:rsidR="00894F1A" w:rsidRPr="00D146DB" w:rsidRDefault="00894F1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FBC3565" w14:textId="77777777" w:rsidR="00894F1A" w:rsidRPr="00D146DB" w:rsidRDefault="00894F1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259269B" w14:textId="77777777" w:rsidR="00894F1A" w:rsidRDefault="00894F1A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12AC3A8" w14:textId="77777777" w:rsidR="00894F1A" w:rsidRPr="00D146DB" w:rsidRDefault="00894F1A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0A0B21C" w14:textId="77777777" w:rsidR="00894F1A" w:rsidRPr="00D146DB" w:rsidRDefault="00894F1A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BAFDF48" w14:textId="77777777" w:rsidR="004E0090" w:rsidRPr="009C66B7" w:rsidRDefault="004E009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77734046" w14:textId="77777777" w:rsidTr="00520D6B">
        <w:tc>
          <w:tcPr>
            <w:tcW w:w="1080" w:type="dxa"/>
          </w:tcPr>
          <w:bookmarkStart w:id="878" w:name="Kryss1118"/>
          <w:p w14:paraId="35159EC1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8"/>
            <w:r w:rsidR="00520D6B">
              <w:rPr>
                <w:rFonts w:ascii="Arial" w:hAnsi="Arial"/>
                <w:sz w:val="20"/>
              </w:rPr>
              <w:t xml:space="preserve"> 13i</w:t>
            </w:r>
            <w:r w:rsidR="00520D6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9782489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Slang </w:t>
            </w:r>
            <w:r>
              <w:rPr>
                <w:rFonts w:ascii="Arial" w:hAnsi="Arial"/>
                <w:sz w:val="20"/>
              </w:rPr>
              <w:t xml:space="preserve">till demonterbart ventilationsaggregat </w:t>
            </w:r>
            <w:r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311E6E1E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0632D608" w14:textId="77777777" w:rsidTr="00D146DB">
        <w:trPr>
          <w:trHeight w:val="80"/>
        </w:trPr>
        <w:tc>
          <w:tcPr>
            <w:tcW w:w="1080" w:type="dxa"/>
          </w:tcPr>
          <w:p w14:paraId="1B75B34B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D6C1373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6D90" w:rsidRPr="00D146DB" w14:paraId="3F658421" w14:textId="77777777" w:rsidTr="00526D90">
        <w:trPr>
          <w:trHeight w:val="578"/>
        </w:trPr>
        <w:tc>
          <w:tcPr>
            <w:tcW w:w="1080" w:type="dxa"/>
            <w:vMerge w:val="restart"/>
          </w:tcPr>
          <w:p w14:paraId="6749ADAC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 w:right="-154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1098853D" w14:textId="77777777" w:rsidR="00526D90" w:rsidRPr="00D146DB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</w:t>
            </w:r>
            <w:r>
              <w:rPr>
                <w:rFonts w:ascii="Arial" w:hAnsi="Arial"/>
                <w:sz w:val="20"/>
              </w:rPr>
              <w:t>gärd: Slang enligt typlösning T13</w:t>
            </w:r>
            <w:r w:rsidRPr="00D146DB">
              <w:rPr>
                <w:rFonts w:ascii="Arial" w:hAnsi="Arial"/>
                <w:sz w:val="20"/>
              </w:rPr>
              <w:t xml:space="preserve">-101 anskaffas och provmonteras. Slang inklusive slangklämmor förvaras i gemensam förpackning och placeras i </w:t>
            </w:r>
            <w:r w:rsidRPr="00260FD5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>. 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4243" w14:textId="77777777" w:rsidR="00526D90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0C6DAA9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7BF4276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26D90" w:rsidRPr="00D146DB" w14:paraId="60DAD37A" w14:textId="77777777" w:rsidTr="00526D90">
        <w:trPr>
          <w:trHeight w:val="577"/>
        </w:trPr>
        <w:tc>
          <w:tcPr>
            <w:tcW w:w="1080" w:type="dxa"/>
            <w:vMerge/>
          </w:tcPr>
          <w:p w14:paraId="348AC8F8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 w:right="-154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4B4CA9E9" w14:textId="77777777" w:rsidR="00526D90" w:rsidRPr="00D146DB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571F24FD" w14:textId="77777777" w:rsidR="00526D90" w:rsidRPr="00CA7E69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45EFD9CB" w14:textId="77777777" w:rsidR="00894F1A" w:rsidRPr="009C66B7" w:rsidRDefault="00894F1A" w:rsidP="00B6499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0421CC17" w14:textId="77777777" w:rsidTr="00520D6B">
        <w:tc>
          <w:tcPr>
            <w:tcW w:w="1080" w:type="dxa"/>
          </w:tcPr>
          <w:bookmarkStart w:id="879" w:name="Kryss1119"/>
          <w:p w14:paraId="1D831EDC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79"/>
            <w:r w:rsidR="00520D6B">
              <w:rPr>
                <w:rFonts w:ascii="Arial" w:hAnsi="Arial"/>
                <w:sz w:val="20"/>
              </w:rPr>
              <w:t xml:space="preserve"> 13i</w:t>
            </w:r>
            <w:r w:rsidR="00520D6B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4A4396CB" w14:textId="77777777" w:rsidR="00520D6B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Slangklämma</w:t>
            </w:r>
            <w:r w:rsidR="00520D6B" w:rsidRPr="00D146DB">
              <w:rPr>
                <w:rFonts w:ascii="Arial" w:hAnsi="Arial"/>
                <w:sz w:val="20"/>
              </w:rPr>
              <w:t xml:space="preserve"> </w:t>
            </w:r>
            <w:r w:rsidR="00520D6B">
              <w:rPr>
                <w:rFonts w:ascii="Arial" w:hAnsi="Arial"/>
                <w:sz w:val="20"/>
              </w:rPr>
              <w:t xml:space="preserve">till demonterbart </w:t>
            </w:r>
            <w:r w:rsidR="00520D6B" w:rsidRPr="00260FD5">
              <w:rPr>
                <w:rFonts w:ascii="Arial" w:hAnsi="Arial"/>
                <w:sz w:val="20"/>
              </w:rPr>
              <w:t>ventilationsaggregat</w:t>
            </w:r>
            <w:r w:rsidR="00520D6B">
              <w:rPr>
                <w:rFonts w:ascii="Arial" w:hAnsi="Arial"/>
                <w:sz w:val="20"/>
              </w:rPr>
              <w:t xml:space="preserve"> </w:t>
            </w:r>
            <w:r w:rsidR="00520D6B"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1DFCBE6B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E0090" w:rsidRPr="00D146DB" w14:paraId="52C749B2" w14:textId="77777777" w:rsidTr="00D146DB">
        <w:trPr>
          <w:trHeight w:val="80"/>
        </w:trPr>
        <w:tc>
          <w:tcPr>
            <w:tcW w:w="1080" w:type="dxa"/>
          </w:tcPr>
          <w:p w14:paraId="1F9F5132" w14:textId="77777777" w:rsidR="004E0090" w:rsidRPr="00D146DB" w:rsidRDefault="004E009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DFA9F8A" w14:textId="77777777" w:rsidR="004E0090" w:rsidRPr="00D146DB" w:rsidRDefault="004E009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6D90" w:rsidRPr="00D146DB" w14:paraId="4F7651D4" w14:textId="77777777" w:rsidTr="00526D90">
        <w:trPr>
          <w:trHeight w:val="496"/>
        </w:trPr>
        <w:tc>
          <w:tcPr>
            <w:tcW w:w="1080" w:type="dxa"/>
            <w:vMerge w:val="restart"/>
          </w:tcPr>
          <w:p w14:paraId="42632654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70C2373C" w14:textId="77777777" w:rsidR="00526D90" w:rsidRPr="00D146DB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</w:t>
            </w:r>
            <w:r>
              <w:rPr>
                <w:rFonts w:ascii="Arial" w:hAnsi="Arial"/>
                <w:sz w:val="20"/>
              </w:rPr>
              <w:t>langklämma enligt typlösning T13</w:t>
            </w:r>
            <w:r w:rsidRPr="00D146DB">
              <w:rPr>
                <w:rFonts w:ascii="Arial" w:hAnsi="Arial"/>
                <w:sz w:val="20"/>
              </w:rPr>
              <w:t>-101 anskaffas och provmonteras. Slang inklusive slangklämmor förvaras i gemensam förpackning och placeras i skyddsrumsförrådet. 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E704" w14:textId="77777777" w:rsidR="00526D90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72465C9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A61A7FC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26D90" w:rsidRPr="00D146DB" w14:paraId="600F3D04" w14:textId="77777777" w:rsidTr="00526D90">
        <w:trPr>
          <w:trHeight w:val="577"/>
        </w:trPr>
        <w:tc>
          <w:tcPr>
            <w:tcW w:w="1080" w:type="dxa"/>
            <w:vMerge/>
          </w:tcPr>
          <w:p w14:paraId="092DFF58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44A997D4" w14:textId="77777777" w:rsidR="00526D90" w:rsidRPr="00D146DB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39327715" w14:textId="77777777" w:rsidR="00526D90" w:rsidRPr="00CA7E69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43A49ADE" w14:textId="77777777" w:rsidR="00894F1A" w:rsidRDefault="00894F1A" w:rsidP="00B6499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4D8A18EB" w14:textId="77777777" w:rsidTr="00520D6B">
        <w:tc>
          <w:tcPr>
            <w:tcW w:w="1080" w:type="dxa"/>
          </w:tcPr>
          <w:bookmarkStart w:id="880" w:name="Kryss1120"/>
          <w:p w14:paraId="1CD61D61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0"/>
            <w:r w:rsidR="00520D6B">
              <w:rPr>
                <w:rFonts w:ascii="Arial" w:hAnsi="Arial"/>
                <w:sz w:val="20"/>
              </w:rPr>
              <w:t xml:space="preserve"> 13i-3</w:t>
            </w:r>
          </w:p>
        </w:tc>
        <w:tc>
          <w:tcPr>
            <w:tcW w:w="5026" w:type="dxa"/>
          </w:tcPr>
          <w:p w14:paraId="5D31C6D6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Skyddshätta med slangklämma på sugöppning till ventilationsaggregat saknas.</w:t>
            </w:r>
          </w:p>
        </w:tc>
        <w:tc>
          <w:tcPr>
            <w:tcW w:w="1334" w:type="dxa"/>
          </w:tcPr>
          <w:p w14:paraId="59A5ED36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26B0" w:rsidRPr="00D146DB" w14:paraId="49024F05" w14:textId="77777777" w:rsidTr="00D146DB">
        <w:trPr>
          <w:trHeight w:val="80"/>
        </w:trPr>
        <w:tc>
          <w:tcPr>
            <w:tcW w:w="1080" w:type="dxa"/>
          </w:tcPr>
          <w:p w14:paraId="45EAC337" w14:textId="77777777" w:rsidR="00CB26B0" w:rsidRPr="00D146DB" w:rsidRDefault="00CB26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A4FF8A2" w14:textId="77777777" w:rsidR="00CB26B0" w:rsidRPr="00D146DB" w:rsidRDefault="00CB26B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6D90" w:rsidRPr="00D146DB" w14:paraId="52C9C9A7" w14:textId="77777777" w:rsidTr="00526D90">
        <w:trPr>
          <w:trHeight w:val="524"/>
        </w:trPr>
        <w:tc>
          <w:tcPr>
            <w:tcW w:w="1080" w:type="dxa"/>
            <w:vMerge w:val="restart"/>
          </w:tcPr>
          <w:p w14:paraId="789E496E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6B740043" w14:textId="77777777" w:rsidR="00526D90" w:rsidRPr="00D146DB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Skydds</w:t>
            </w:r>
            <w:r w:rsidRPr="00D146DB">
              <w:rPr>
                <w:rFonts w:ascii="Arial" w:hAnsi="Arial"/>
                <w:sz w:val="20"/>
              </w:rPr>
              <w:t>hätta inklusive s</w:t>
            </w:r>
            <w:r>
              <w:rPr>
                <w:rFonts w:ascii="Arial" w:hAnsi="Arial"/>
                <w:sz w:val="20"/>
              </w:rPr>
              <w:t>langklämmor enligt typlösning T13</w:t>
            </w:r>
            <w:r w:rsidRPr="00D146DB">
              <w:rPr>
                <w:rFonts w:ascii="Arial" w:hAnsi="Arial"/>
                <w:sz w:val="20"/>
              </w:rPr>
              <w:t>-101 anskaffas och monteras på sugöppning till ventilationsaggregatet.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FB8E" w14:textId="77777777" w:rsidR="00526D90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DD1621B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4AD98C0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26D90" w:rsidRPr="00D146DB" w14:paraId="025E9759" w14:textId="77777777" w:rsidTr="00526D90">
        <w:trPr>
          <w:trHeight w:val="148"/>
        </w:trPr>
        <w:tc>
          <w:tcPr>
            <w:tcW w:w="1080" w:type="dxa"/>
            <w:vMerge/>
          </w:tcPr>
          <w:p w14:paraId="2249E596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07F95DC6" w14:textId="77777777" w:rsidR="00526D90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048F23D7" w14:textId="77777777" w:rsidR="00526D90" w:rsidRPr="00CA7E69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01E0D334" w14:textId="77777777" w:rsidR="00972927" w:rsidRDefault="00972927" w:rsidP="00B6499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B27AF" w:rsidRPr="00D146DB" w14:paraId="11D75723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29132944" w14:textId="77777777" w:rsidR="008B27AF" w:rsidRPr="0085105C" w:rsidRDefault="008B27AF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13j</w:t>
            </w:r>
          </w:p>
        </w:tc>
        <w:tc>
          <w:tcPr>
            <w:tcW w:w="4658" w:type="dxa"/>
            <w:vMerge w:val="restart"/>
          </w:tcPr>
          <w:p w14:paraId="5F22E918" w14:textId="77777777" w:rsidR="008B27AF" w:rsidRPr="00D146DB" w:rsidRDefault="008B27AF" w:rsidP="000214CB">
            <w:pPr>
              <w:pStyle w:val="Kontrollpunkt"/>
            </w:pPr>
            <w:r>
              <w:t>Luftmängdsmätare finns och fungerar</w:t>
            </w:r>
            <w:r w:rsidR="00321528">
              <w:t>.</w:t>
            </w:r>
          </w:p>
        </w:tc>
        <w:tc>
          <w:tcPr>
            <w:tcW w:w="742" w:type="dxa"/>
          </w:tcPr>
          <w:p w14:paraId="59551648" w14:textId="77777777" w:rsidR="008B27AF" w:rsidRPr="00AD5D0F" w:rsidRDefault="008B27AF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044BCD2" w14:textId="77777777" w:rsidR="008B27AF" w:rsidRPr="00D146DB" w:rsidRDefault="008B27AF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81" w:name="Kryss637"/>
        <w:tc>
          <w:tcPr>
            <w:tcW w:w="1320" w:type="dxa"/>
            <w:vMerge w:val="restart"/>
          </w:tcPr>
          <w:p w14:paraId="580C9702" w14:textId="77777777" w:rsidR="008B27AF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1"/>
            <w:r w:rsidR="008B27A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82" w:name="Kryss638"/>
          <w:p w14:paraId="760A15F1" w14:textId="77777777" w:rsidR="008B27AF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2"/>
            <w:r w:rsidR="008B27A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83" w:name="Kryss639"/>
          <w:p w14:paraId="7BF8C62B" w14:textId="77777777" w:rsidR="008B27AF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3"/>
            <w:r w:rsidR="008B27A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B27AF" w:rsidRPr="00D146DB" w14:paraId="459B6EBB" w14:textId="77777777" w:rsidTr="00065CBE">
        <w:trPr>
          <w:trHeight w:val="304"/>
        </w:trPr>
        <w:tc>
          <w:tcPr>
            <w:tcW w:w="709" w:type="dxa"/>
            <w:vMerge/>
          </w:tcPr>
          <w:p w14:paraId="0D368268" w14:textId="77777777" w:rsidR="008B27AF" w:rsidRPr="00D146DB" w:rsidRDefault="008B27AF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F357518" w14:textId="77777777" w:rsidR="008B27AF" w:rsidRPr="00D146DB" w:rsidRDefault="008B27AF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0DA0517" w14:textId="77777777" w:rsidR="008B27AF" w:rsidRDefault="008B27AF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7022870" w14:textId="77777777" w:rsidR="008B27AF" w:rsidRPr="00D146DB" w:rsidRDefault="008B27AF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8D6056F" w14:textId="77777777" w:rsidR="008B27AF" w:rsidRPr="00D146DB" w:rsidRDefault="008B27AF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6F3DC10" w14:textId="77777777" w:rsidR="0085105C" w:rsidRPr="00225994" w:rsidRDefault="0085105C" w:rsidP="00B6499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0D7BFE20" w14:textId="77777777" w:rsidTr="00520D6B">
        <w:tc>
          <w:tcPr>
            <w:tcW w:w="1080" w:type="dxa"/>
          </w:tcPr>
          <w:bookmarkStart w:id="884" w:name="Kryss1121"/>
          <w:p w14:paraId="044E53BE" w14:textId="77777777" w:rsidR="00520D6B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4"/>
            <w:r w:rsidR="00520D6B">
              <w:rPr>
                <w:rFonts w:ascii="Arial" w:hAnsi="Arial"/>
                <w:sz w:val="20"/>
              </w:rPr>
              <w:t xml:space="preserve"> 13j-1</w:t>
            </w:r>
          </w:p>
        </w:tc>
        <w:tc>
          <w:tcPr>
            <w:tcW w:w="5026" w:type="dxa"/>
          </w:tcPr>
          <w:p w14:paraId="4BEF524D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Luftmängdsmätare saknas eller är defekt.</w:t>
            </w:r>
          </w:p>
        </w:tc>
        <w:tc>
          <w:tcPr>
            <w:tcW w:w="1334" w:type="dxa"/>
          </w:tcPr>
          <w:p w14:paraId="3735293E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5F2613" w:rsidRPr="00D146DB" w14:paraId="25DA1401" w14:textId="77777777" w:rsidTr="0002008D">
        <w:trPr>
          <w:trHeight w:val="80"/>
        </w:trPr>
        <w:tc>
          <w:tcPr>
            <w:tcW w:w="1080" w:type="dxa"/>
          </w:tcPr>
          <w:p w14:paraId="68D0D9DB" w14:textId="77777777" w:rsidR="005F2613" w:rsidRPr="00D146DB" w:rsidRDefault="005F2613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F42844C" w14:textId="77777777" w:rsidR="005F2613" w:rsidRPr="00D146DB" w:rsidRDefault="005F2613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6D90" w:rsidRPr="00D146DB" w14:paraId="7679B9A9" w14:textId="77777777" w:rsidTr="00526D90">
        <w:trPr>
          <w:trHeight w:val="570"/>
        </w:trPr>
        <w:tc>
          <w:tcPr>
            <w:tcW w:w="1080" w:type="dxa"/>
            <w:vMerge w:val="restart"/>
          </w:tcPr>
          <w:p w14:paraId="3A3E2D46" w14:textId="77777777" w:rsidR="00526D90" w:rsidRPr="00D146DB" w:rsidRDefault="00526D90" w:rsidP="0002008D">
            <w:pPr>
              <w:pStyle w:val="1515"/>
              <w:tabs>
                <w:tab w:val="left" w:pos="1680"/>
              </w:tabs>
              <w:ind w:left="0" w:right="-75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7E5BB822" w14:textId="77777777" w:rsidR="00526D90" w:rsidRPr="00D146DB" w:rsidRDefault="00526D90" w:rsidP="00ED5A3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luftm</w:t>
            </w:r>
            <w:r>
              <w:rPr>
                <w:rFonts w:ascii="Arial" w:hAnsi="Arial"/>
                <w:sz w:val="20"/>
              </w:rPr>
              <w:t>ängdsmätare enligt typlösning T13</w:t>
            </w:r>
            <w:r w:rsidRPr="00D146DB">
              <w:rPr>
                <w:rFonts w:ascii="Arial" w:hAnsi="Arial"/>
                <w:sz w:val="20"/>
              </w:rPr>
              <w:t xml:space="preserve">-101 anskaffas och provmonteras. </w:t>
            </w:r>
            <w:r w:rsidRPr="00260FD5">
              <w:rPr>
                <w:rFonts w:ascii="Arial" w:hAnsi="Arial"/>
                <w:sz w:val="20"/>
              </w:rPr>
              <w:t>Luftmängdsmätare</w:t>
            </w:r>
            <w:r w:rsidRPr="00D146DB">
              <w:rPr>
                <w:rFonts w:ascii="Arial" w:hAnsi="Arial"/>
                <w:sz w:val="20"/>
              </w:rPr>
              <w:t xml:space="preserve"> förvaras i förpackning och placeras i </w:t>
            </w:r>
            <w:r w:rsidRPr="00260FD5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>. 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EB29" w14:textId="77777777" w:rsidR="00526D90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45152A5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EDC5A1C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26D90" w:rsidRPr="00D146DB" w14:paraId="5E9AD8BE" w14:textId="77777777" w:rsidTr="00526D90">
        <w:trPr>
          <w:trHeight w:val="577"/>
        </w:trPr>
        <w:tc>
          <w:tcPr>
            <w:tcW w:w="1080" w:type="dxa"/>
            <w:vMerge/>
          </w:tcPr>
          <w:p w14:paraId="36D49243" w14:textId="77777777" w:rsidR="00526D90" w:rsidRPr="00D146DB" w:rsidRDefault="00526D90" w:rsidP="0002008D">
            <w:pPr>
              <w:pStyle w:val="1515"/>
              <w:tabs>
                <w:tab w:val="left" w:pos="1680"/>
              </w:tabs>
              <w:ind w:left="0" w:right="-75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13FBF693" w14:textId="77777777" w:rsidR="00526D90" w:rsidRPr="00D146DB" w:rsidRDefault="00526D90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442F1DE6" w14:textId="77777777" w:rsidR="00526D90" w:rsidRPr="00CA7E69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7579E935" w14:textId="77777777" w:rsidR="00520D6B" w:rsidRPr="009C66B7" w:rsidRDefault="00520D6B" w:rsidP="00B6499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B27AF" w:rsidRPr="00D146DB" w14:paraId="62AF1DB0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60F47D94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</w:t>
            </w:r>
            <w:r w:rsidRPr="00D146DB">
              <w:rPr>
                <w:rFonts w:ascii="Arial" w:hAnsi="Arial"/>
                <w:sz w:val="22"/>
                <w:szCs w:val="22"/>
              </w:rPr>
              <w:t>k</w:t>
            </w:r>
          </w:p>
        </w:tc>
        <w:tc>
          <w:tcPr>
            <w:tcW w:w="4658" w:type="dxa"/>
            <w:vMerge w:val="restart"/>
          </w:tcPr>
          <w:p w14:paraId="1E828330" w14:textId="77777777" w:rsidR="008B27AF" w:rsidRPr="00D146DB" w:rsidRDefault="008B27AF" w:rsidP="000214CB">
            <w:pPr>
              <w:pStyle w:val="Kontrollpunkt"/>
            </w:pPr>
            <w:r w:rsidRPr="00D146DB">
              <w:t>Utrymme finns för montage av skyddsfilter.</w:t>
            </w:r>
          </w:p>
        </w:tc>
        <w:tc>
          <w:tcPr>
            <w:tcW w:w="742" w:type="dxa"/>
          </w:tcPr>
          <w:p w14:paraId="0FEF9BE9" w14:textId="77777777" w:rsidR="008B27AF" w:rsidRPr="00AD5D0F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63CFA74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885" w:name="Kryss640"/>
        <w:tc>
          <w:tcPr>
            <w:tcW w:w="1320" w:type="dxa"/>
            <w:vMerge w:val="restart"/>
          </w:tcPr>
          <w:p w14:paraId="1C6138EB" w14:textId="77777777" w:rsidR="008B27AF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5"/>
            <w:r w:rsidR="008B27A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86" w:name="Kryss641"/>
          <w:p w14:paraId="58D13DC0" w14:textId="77777777" w:rsidR="008B27AF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6"/>
            <w:r w:rsidR="008B27A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87" w:name="Kryss642"/>
          <w:p w14:paraId="6E3AD94C" w14:textId="77777777" w:rsidR="008B27AF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7"/>
            <w:r w:rsidR="008B27A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B27AF" w:rsidRPr="00D146DB" w14:paraId="2E3CDF4B" w14:textId="77777777" w:rsidTr="00065CBE">
        <w:trPr>
          <w:trHeight w:val="304"/>
        </w:trPr>
        <w:tc>
          <w:tcPr>
            <w:tcW w:w="709" w:type="dxa"/>
            <w:vMerge/>
          </w:tcPr>
          <w:p w14:paraId="7312C41F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1FADBA3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FC8D826" w14:textId="77777777" w:rsidR="008B27AF" w:rsidRDefault="008B27AF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192523" w14:textId="77777777" w:rsidR="008B27AF" w:rsidRPr="00D146DB" w:rsidRDefault="008B27AF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AB288F4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04F1463" w14:textId="77777777" w:rsidR="00CB26B0" w:rsidRPr="009C66B7" w:rsidRDefault="00CB26B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66F45865" w14:textId="77777777" w:rsidTr="00520D6B">
        <w:tc>
          <w:tcPr>
            <w:tcW w:w="1080" w:type="dxa"/>
          </w:tcPr>
          <w:bookmarkStart w:id="888" w:name="Kryss1122"/>
          <w:p w14:paraId="24CE197F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8"/>
            <w:r w:rsidR="00520D6B" w:rsidRPr="00D146DB">
              <w:rPr>
                <w:rFonts w:ascii="Arial" w:hAnsi="Arial"/>
                <w:sz w:val="20"/>
              </w:rPr>
              <w:t xml:space="preserve"> 1</w:t>
            </w:r>
            <w:r w:rsidR="00007F8D">
              <w:rPr>
                <w:rFonts w:ascii="Arial" w:hAnsi="Arial"/>
                <w:sz w:val="20"/>
              </w:rPr>
              <w:t>3</w:t>
            </w:r>
            <w:r w:rsidR="00520D6B" w:rsidRPr="00D146DB">
              <w:rPr>
                <w:rFonts w:ascii="Arial" w:hAnsi="Arial"/>
                <w:sz w:val="20"/>
              </w:rPr>
              <w:t>k-1</w:t>
            </w:r>
          </w:p>
        </w:tc>
        <w:tc>
          <w:tcPr>
            <w:tcW w:w="5026" w:type="dxa"/>
          </w:tcPr>
          <w:p w14:paraId="11B4D69C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Utrymme saknas för montage av skyddsfilter.</w:t>
            </w:r>
          </w:p>
        </w:tc>
        <w:tc>
          <w:tcPr>
            <w:tcW w:w="1334" w:type="dxa"/>
          </w:tcPr>
          <w:p w14:paraId="6199DE5C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26B0" w:rsidRPr="00D146DB" w14:paraId="529F4ADE" w14:textId="77777777" w:rsidTr="00D146DB">
        <w:trPr>
          <w:trHeight w:val="80"/>
        </w:trPr>
        <w:tc>
          <w:tcPr>
            <w:tcW w:w="1080" w:type="dxa"/>
          </w:tcPr>
          <w:p w14:paraId="46F006E3" w14:textId="77777777" w:rsidR="00CB26B0" w:rsidRPr="00D146DB" w:rsidRDefault="00CB26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1451766" w14:textId="77777777" w:rsidR="00CB26B0" w:rsidRPr="00D146DB" w:rsidRDefault="00CB26B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0D6B" w:rsidRPr="00D146DB" w14:paraId="2D8998A5" w14:textId="77777777" w:rsidTr="00520D6B">
        <w:tc>
          <w:tcPr>
            <w:tcW w:w="1080" w:type="dxa"/>
          </w:tcPr>
          <w:p w14:paraId="440803EF" w14:textId="77777777" w:rsidR="00520D6B" w:rsidRPr="00D146DB" w:rsidRDefault="00520D6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28BD29A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Erforderligt utrymme för skyddsfilter skall anordnas mellan ventilationsaggregat och </w:t>
            </w:r>
            <w:r w:rsidRPr="00260FD5">
              <w:rPr>
                <w:rFonts w:ascii="Arial" w:hAnsi="Arial"/>
                <w:sz w:val="20"/>
              </w:rPr>
              <w:t>avstängningsventil</w:t>
            </w:r>
            <w:r w:rsidRPr="00D146DB">
              <w:rPr>
                <w:rFonts w:ascii="Arial" w:hAnsi="Arial"/>
                <w:sz w:val="20"/>
              </w:rPr>
              <w:t>,</w:t>
            </w:r>
            <w:r>
              <w:rPr>
                <w:rFonts w:ascii="Arial" w:hAnsi="Arial"/>
                <w:sz w:val="20"/>
              </w:rPr>
              <w:t xml:space="preserve"> samt mot vägg.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T13</w:t>
            </w:r>
            <w:r>
              <w:rPr>
                <w:rFonts w:ascii="Arial" w:hAnsi="Arial"/>
                <w:sz w:val="20"/>
              </w:rPr>
              <w:noBreakHyphen/>
              <w:t>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91B0B34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2B1B8C0" w14:textId="77777777" w:rsidR="0084043A" w:rsidRPr="00D93676" w:rsidRDefault="00D93676" w:rsidP="0084043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position w:val="-2"/>
          <w:sz w:val="8"/>
          <w:szCs w:val="8"/>
        </w:rPr>
      </w:pPr>
      <w:r>
        <w:rPr>
          <w:rFonts w:ascii="Arial" w:hAnsi="Arial"/>
          <w:position w:val="-2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B27AF" w:rsidRPr="00D146DB" w14:paraId="1828AC8F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47096A2D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13</w:t>
            </w:r>
            <w:r w:rsidRPr="00D146DB">
              <w:rPr>
                <w:rFonts w:ascii="Arial" w:hAnsi="Arial"/>
                <w:sz w:val="22"/>
                <w:szCs w:val="22"/>
              </w:rPr>
              <w:t>l</w:t>
            </w:r>
          </w:p>
        </w:tc>
        <w:tc>
          <w:tcPr>
            <w:tcW w:w="4658" w:type="dxa"/>
            <w:vMerge w:val="restart"/>
          </w:tcPr>
          <w:p w14:paraId="4F3B24AD" w14:textId="77777777" w:rsidR="008B27AF" w:rsidRPr="00D146DB" w:rsidRDefault="008B27AF" w:rsidP="000214CB">
            <w:pPr>
              <w:pStyle w:val="Kontrollpunkt"/>
            </w:pPr>
            <w:r w:rsidRPr="00D146DB">
              <w:t>Anslutning mellan ventilationsaggregat och tilluftskanal är komplett.</w:t>
            </w:r>
          </w:p>
        </w:tc>
        <w:tc>
          <w:tcPr>
            <w:tcW w:w="742" w:type="dxa"/>
          </w:tcPr>
          <w:p w14:paraId="2AFAE301" w14:textId="77777777" w:rsidR="008B27AF" w:rsidRPr="00AD5D0F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5E37540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89" w:name="Kryss643"/>
        <w:tc>
          <w:tcPr>
            <w:tcW w:w="1320" w:type="dxa"/>
            <w:vMerge w:val="restart"/>
          </w:tcPr>
          <w:p w14:paraId="32161AED" w14:textId="77777777" w:rsidR="008B27AF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89"/>
            <w:r w:rsidR="008B27A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90" w:name="Kryss644"/>
          <w:p w14:paraId="1513C78C" w14:textId="77777777" w:rsidR="008B27AF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0"/>
            <w:r w:rsidR="008B27A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91" w:name="Kryss645"/>
          <w:p w14:paraId="32DB0A58" w14:textId="77777777" w:rsidR="008B27AF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1"/>
            <w:r w:rsidR="008B27A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B27AF" w:rsidRPr="00D146DB" w14:paraId="1C0AD136" w14:textId="77777777" w:rsidTr="00065CBE">
        <w:trPr>
          <w:trHeight w:val="304"/>
        </w:trPr>
        <w:tc>
          <w:tcPr>
            <w:tcW w:w="709" w:type="dxa"/>
            <w:vMerge/>
          </w:tcPr>
          <w:p w14:paraId="6B70B493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DCC684E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5CA70C0" w14:textId="77777777" w:rsidR="008B27AF" w:rsidRDefault="008B27AF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2542541" w14:textId="77777777" w:rsidR="008B27AF" w:rsidRPr="00D146DB" w:rsidRDefault="008B27AF" w:rsidP="0070710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1260E99" w14:textId="77777777" w:rsidR="008B27AF" w:rsidRPr="00D146DB" w:rsidRDefault="008B27A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608BEFC" w14:textId="77777777" w:rsidR="00CB26B0" w:rsidRPr="009C66B7" w:rsidRDefault="00CB26B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2054881D" w14:textId="77777777" w:rsidTr="00520D6B">
        <w:tc>
          <w:tcPr>
            <w:tcW w:w="1080" w:type="dxa"/>
          </w:tcPr>
          <w:bookmarkStart w:id="892" w:name="Kryss1123"/>
          <w:p w14:paraId="7893B67D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2"/>
            <w:r w:rsidR="00520D6B">
              <w:rPr>
                <w:rFonts w:ascii="Arial" w:hAnsi="Arial"/>
                <w:sz w:val="20"/>
              </w:rPr>
              <w:t xml:space="preserve"> 13</w:t>
            </w:r>
            <w:r w:rsidR="00520D6B" w:rsidRPr="00D146DB">
              <w:rPr>
                <w:rFonts w:ascii="Arial" w:hAnsi="Arial"/>
                <w:sz w:val="20"/>
              </w:rPr>
              <w:t>l-1</w:t>
            </w:r>
          </w:p>
        </w:tc>
        <w:tc>
          <w:tcPr>
            <w:tcW w:w="5026" w:type="dxa"/>
          </w:tcPr>
          <w:p w14:paraId="55CCDDA8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Plåtkanal mellan fläktaggregat och tilluftskanal saknas.</w:t>
            </w:r>
          </w:p>
        </w:tc>
        <w:tc>
          <w:tcPr>
            <w:tcW w:w="1334" w:type="dxa"/>
          </w:tcPr>
          <w:p w14:paraId="2F6066CD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26B0" w:rsidRPr="00D146DB" w14:paraId="4DB9ABAB" w14:textId="77777777" w:rsidTr="00D146DB">
        <w:trPr>
          <w:trHeight w:val="80"/>
        </w:trPr>
        <w:tc>
          <w:tcPr>
            <w:tcW w:w="1080" w:type="dxa"/>
          </w:tcPr>
          <w:p w14:paraId="65F67881" w14:textId="77777777" w:rsidR="00CB26B0" w:rsidRPr="00D146DB" w:rsidRDefault="00CB26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B79E101" w14:textId="77777777" w:rsidR="00CB26B0" w:rsidRPr="00D146DB" w:rsidRDefault="00CB26B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B27AF" w:rsidRPr="00D146DB" w14:paraId="67BD1E2E" w14:textId="77777777" w:rsidTr="008B27AF">
        <w:trPr>
          <w:trHeight w:val="510"/>
        </w:trPr>
        <w:tc>
          <w:tcPr>
            <w:tcW w:w="1080" w:type="dxa"/>
          </w:tcPr>
          <w:p w14:paraId="66FBA3D3" w14:textId="77777777" w:rsidR="008B27AF" w:rsidRPr="00D146DB" w:rsidRDefault="008B27AF" w:rsidP="00D146DB">
            <w:pPr>
              <w:pStyle w:val="1515"/>
              <w:tabs>
                <w:tab w:val="left" w:pos="1680"/>
              </w:tabs>
              <w:ind w:left="0" w:right="-12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EC8B449" w14:textId="77777777" w:rsidR="008B27AF" w:rsidRPr="00D146DB" w:rsidRDefault="008B27AF" w:rsidP="001F047C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P</w:t>
            </w:r>
            <w:r w:rsidRPr="00D146DB">
              <w:rPr>
                <w:rFonts w:ascii="Arial" w:hAnsi="Arial"/>
                <w:sz w:val="20"/>
              </w:rPr>
              <w:t>låtkanal anskaffas oc</w:t>
            </w:r>
            <w:r>
              <w:rPr>
                <w:rFonts w:ascii="Arial" w:hAnsi="Arial"/>
                <w:sz w:val="20"/>
              </w:rPr>
              <w:t xml:space="preserve">h provmonteras.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Se typlösning T13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3E2B" w14:textId="77777777" w:rsidR="008B27AF" w:rsidRDefault="008B27AF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192D5CE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9212609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D3BAEAA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ind w:left="3402" w:hanging="255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4C2BF3A0" w14:textId="77777777" w:rsidTr="00520D6B">
        <w:tc>
          <w:tcPr>
            <w:tcW w:w="1080" w:type="dxa"/>
          </w:tcPr>
          <w:bookmarkStart w:id="893" w:name="Kryss1124"/>
          <w:p w14:paraId="55A8956F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3"/>
            <w:r w:rsidR="00520D6B">
              <w:rPr>
                <w:rFonts w:ascii="Arial" w:hAnsi="Arial"/>
                <w:sz w:val="20"/>
              </w:rPr>
              <w:t xml:space="preserve"> 13</w:t>
            </w:r>
            <w:r w:rsidR="00520D6B" w:rsidRPr="00D146DB">
              <w:rPr>
                <w:rFonts w:ascii="Arial" w:hAnsi="Arial"/>
                <w:sz w:val="20"/>
              </w:rPr>
              <w:t>l-2</w:t>
            </w:r>
          </w:p>
        </w:tc>
        <w:tc>
          <w:tcPr>
            <w:tcW w:w="5026" w:type="dxa"/>
          </w:tcPr>
          <w:p w14:paraId="3F79AFD2" w14:textId="77777777" w:rsidR="00520D6B" w:rsidRPr="00D146DB" w:rsidRDefault="00520D6B" w:rsidP="00ED5A3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Slang inklusive </w:t>
            </w:r>
            <w:r w:rsidR="00ED5A33" w:rsidRPr="00260FD5">
              <w:rPr>
                <w:rFonts w:ascii="Arial" w:hAnsi="Arial"/>
                <w:sz w:val="20"/>
              </w:rPr>
              <w:t>två</w:t>
            </w:r>
            <w:r w:rsidRPr="00D146DB">
              <w:rPr>
                <w:rFonts w:ascii="Arial" w:hAnsi="Arial"/>
                <w:sz w:val="20"/>
              </w:rPr>
              <w:t xml:space="preserve"> slangklämmor saknas.</w:t>
            </w:r>
          </w:p>
        </w:tc>
        <w:tc>
          <w:tcPr>
            <w:tcW w:w="1334" w:type="dxa"/>
          </w:tcPr>
          <w:p w14:paraId="3A5AE5BA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B26B0" w:rsidRPr="00D146DB" w14:paraId="58606097" w14:textId="77777777" w:rsidTr="00D146DB">
        <w:trPr>
          <w:trHeight w:val="80"/>
        </w:trPr>
        <w:tc>
          <w:tcPr>
            <w:tcW w:w="1080" w:type="dxa"/>
          </w:tcPr>
          <w:p w14:paraId="4D2E1FE9" w14:textId="77777777" w:rsidR="00CB26B0" w:rsidRPr="00D146DB" w:rsidRDefault="00CB26B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D8AFEDD" w14:textId="77777777" w:rsidR="00CB26B0" w:rsidRPr="00D146DB" w:rsidRDefault="00CB26B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6D90" w:rsidRPr="00D146DB" w14:paraId="3802A354" w14:textId="77777777" w:rsidTr="00526D90">
        <w:trPr>
          <w:trHeight w:val="578"/>
        </w:trPr>
        <w:tc>
          <w:tcPr>
            <w:tcW w:w="1080" w:type="dxa"/>
            <w:vMerge w:val="restart"/>
          </w:tcPr>
          <w:p w14:paraId="046667E3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67AC1993" w14:textId="77777777" w:rsidR="00526D90" w:rsidRPr="00D146DB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slang inklusive slangklämmor anskaffas och provmonterar. Se typlösning </w:t>
            </w:r>
            <w:r>
              <w:rPr>
                <w:rFonts w:ascii="Arial" w:hAnsi="Arial"/>
                <w:sz w:val="20"/>
              </w:rPr>
              <w:t>T13</w:t>
            </w:r>
            <w:r w:rsidRPr="00D146DB">
              <w:rPr>
                <w:rFonts w:ascii="Arial" w:hAnsi="Arial"/>
                <w:sz w:val="20"/>
              </w:rPr>
              <w:t>-101. Slang inklusive slangklämmor förvaras i gemensam förpackning och placeras i skyddsrumsförrådet. 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DF963" w14:textId="77777777" w:rsidR="00526D90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03534C4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43608F6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26D90" w:rsidRPr="00D146DB" w14:paraId="4E34E143" w14:textId="77777777" w:rsidTr="00526D90">
        <w:trPr>
          <w:trHeight w:val="577"/>
        </w:trPr>
        <w:tc>
          <w:tcPr>
            <w:tcW w:w="1080" w:type="dxa"/>
            <w:vMerge/>
          </w:tcPr>
          <w:p w14:paraId="58409ED0" w14:textId="77777777" w:rsidR="00526D90" w:rsidRPr="00D146DB" w:rsidRDefault="00526D90" w:rsidP="00D146D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42196E79" w14:textId="77777777" w:rsidR="00526D90" w:rsidRDefault="00526D9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64AFFAC9" w14:textId="77777777" w:rsidR="00526D90" w:rsidRPr="00CA7E69" w:rsidRDefault="00526D90" w:rsidP="0070710D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5DB2A4EC" w14:textId="77777777" w:rsidR="008B27AF" w:rsidRDefault="008B27AF" w:rsidP="006769D2">
      <w:pPr>
        <w:pStyle w:val="1515"/>
        <w:tabs>
          <w:tab w:val="left" w:pos="1701"/>
          <w:tab w:val="left" w:pos="2552"/>
          <w:tab w:val="left" w:pos="3402"/>
        </w:tabs>
        <w:ind w:left="3402" w:hanging="255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D473E1" w:rsidRPr="00D146DB" w14:paraId="7DC582FB" w14:textId="77777777" w:rsidTr="00065CBE">
        <w:trPr>
          <w:trHeight w:val="320"/>
        </w:trPr>
        <w:tc>
          <w:tcPr>
            <w:tcW w:w="709" w:type="dxa"/>
            <w:vMerge w:val="restart"/>
          </w:tcPr>
          <w:p w14:paraId="296DECEB" w14:textId="77777777" w:rsidR="00D473E1" w:rsidRPr="00D146DB" w:rsidRDefault="00D473E1" w:rsidP="00D47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13m</w:t>
            </w:r>
          </w:p>
        </w:tc>
        <w:tc>
          <w:tcPr>
            <w:tcW w:w="4658" w:type="dxa"/>
            <w:vMerge w:val="restart"/>
          </w:tcPr>
          <w:p w14:paraId="7926BE85" w14:textId="77777777" w:rsidR="00D473E1" w:rsidRPr="00D146DB" w:rsidRDefault="00D473E1" w:rsidP="000214CB">
            <w:pPr>
              <w:pStyle w:val="Kontrollpunkt"/>
            </w:pPr>
            <w:r>
              <w:t>Varje</w:t>
            </w:r>
            <w:r w:rsidRPr="00D146DB">
              <w:t xml:space="preserve"> ventilationsaggregat </w:t>
            </w:r>
            <w:r w:rsidR="00807928">
              <w:t>har</w:t>
            </w:r>
            <w:r>
              <w:t xml:space="preserve"> skyddsfilter typ FAG </w:t>
            </w:r>
            <w:r w:rsidR="00807928">
              <w:t>med</w:t>
            </w:r>
            <w:r>
              <w:t xml:space="preserve"> godkännandemärkning</w:t>
            </w:r>
            <w:r w:rsidRPr="00D146DB">
              <w:t>.</w:t>
            </w:r>
          </w:p>
        </w:tc>
        <w:tc>
          <w:tcPr>
            <w:tcW w:w="742" w:type="dxa"/>
          </w:tcPr>
          <w:p w14:paraId="5E67FBA3" w14:textId="77777777" w:rsidR="00D473E1" w:rsidRPr="00AD5D0F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62D77DA" w14:textId="77777777" w:rsidR="00D473E1" w:rsidRPr="00D146DB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894" w:name="Kryss646"/>
        <w:tc>
          <w:tcPr>
            <w:tcW w:w="1320" w:type="dxa"/>
            <w:vMerge w:val="restart"/>
          </w:tcPr>
          <w:p w14:paraId="295BC5A8" w14:textId="77777777" w:rsidR="00D473E1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4"/>
            <w:r w:rsidR="00D473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895" w:name="Kryss647"/>
          <w:p w14:paraId="40BA813E" w14:textId="77777777" w:rsidR="00D473E1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5"/>
            <w:r w:rsidR="00D473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896" w:name="Kryss648"/>
          <w:p w14:paraId="4DFCFEBD" w14:textId="77777777" w:rsidR="00D473E1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6"/>
            <w:r w:rsidR="00D473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D473E1" w:rsidRPr="00D146DB" w14:paraId="30BA0777" w14:textId="77777777" w:rsidTr="00065CBE">
        <w:trPr>
          <w:trHeight w:val="170"/>
        </w:trPr>
        <w:tc>
          <w:tcPr>
            <w:tcW w:w="709" w:type="dxa"/>
            <w:vMerge/>
          </w:tcPr>
          <w:p w14:paraId="1D3ECDB9" w14:textId="77777777" w:rsidR="00D473E1" w:rsidRPr="00D146DB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D66F379" w14:textId="77777777" w:rsidR="00D473E1" w:rsidRPr="00D146DB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1972473" w14:textId="77777777" w:rsidR="00D473E1" w:rsidRDefault="00D473E1" w:rsidP="00D47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E5E3228" w14:textId="77777777" w:rsidR="00D473E1" w:rsidRPr="00D146DB" w:rsidRDefault="00D473E1" w:rsidP="00D47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EB71553" w14:textId="77777777" w:rsidR="00D473E1" w:rsidRPr="00D146DB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BBD32CD" w14:textId="77777777" w:rsidR="00164683" w:rsidRPr="00D601E8" w:rsidRDefault="00164683" w:rsidP="001646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1EC2C47E" w14:textId="77777777" w:rsidTr="00520D6B">
        <w:tc>
          <w:tcPr>
            <w:tcW w:w="1080" w:type="dxa"/>
          </w:tcPr>
          <w:bookmarkStart w:id="897" w:name="Kryss1125"/>
          <w:p w14:paraId="5452C2C1" w14:textId="77777777" w:rsidR="00520D6B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7"/>
            <w:r w:rsidR="00520D6B">
              <w:rPr>
                <w:rFonts w:ascii="Arial" w:hAnsi="Arial"/>
                <w:sz w:val="20"/>
              </w:rPr>
              <w:t xml:space="preserve"> 13m</w:t>
            </w:r>
            <w:r w:rsidR="00520D6B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6064FB1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Filter saknas.</w:t>
            </w:r>
          </w:p>
        </w:tc>
        <w:tc>
          <w:tcPr>
            <w:tcW w:w="1334" w:type="dxa"/>
          </w:tcPr>
          <w:p w14:paraId="3B2BEA28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4683" w:rsidRPr="00D146DB" w14:paraId="57D73C3F" w14:textId="77777777" w:rsidTr="0002008D">
        <w:trPr>
          <w:trHeight w:val="80"/>
        </w:trPr>
        <w:tc>
          <w:tcPr>
            <w:tcW w:w="1080" w:type="dxa"/>
          </w:tcPr>
          <w:p w14:paraId="30F8E5F3" w14:textId="77777777" w:rsidR="00164683" w:rsidRPr="00D146DB" w:rsidRDefault="00164683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79A5C64" w14:textId="77777777" w:rsidR="00164683" w:rsidRPr="00D146DB" w:rsidRDefault="00164683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73E1" w:rsidRPr="00D146DB" w14:paraId="5523C2A6" w14:textId="77777777" w:rsidTr="00D473E1">
        <w:trPr>
          <w:trHeight w:val="510"/>
        </w:trPr>
        <w:tc>
          <w:tcPr>
            <w:tcW w:w="1080" w:type="dxa"/>
          </w:tcPr>
          <w:p w14:paraId="772F2782" w14:textId="77777777" w:rsidR="00D473E1" w:rsidRPr="00D146DB" w:rsidRDefault="00D473E1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70B9245" w14:textId="77777777" w:rsidR="00D473E1" w:rsidRPr="00D146DB" w:rsidRDefault="00D473E1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Nytt</w:t>
            </w:r>
            <w:r w:rsidRPr="00D146DB">
              <w:rPr>
                <w:rFonts w:ascii="Arial" w:hAnsi="Arial"/>
                <w:sz w:val="20"/>
              </w:rPr>
              <w:t xml:space="preserve"> skyddsfilter skall anskaffas. Se typlösning </w:t>
            </w:r>
            <w:r>
              <w:rPr>
                <w:rFonts w:ascii="Arial" w:hAnsi="Arial"/>
                <w:sz w:val="20"/>
              </w:rPr>
              <w:t>T13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5E92" w14:textId="77777777" w:rsidR="00D473E1" w:rsidRDefault="00D473E1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9F3EA65" w14:textId="77777777" w:rsidR="00FC2DE6" w:rsidRPr="002A120F" w:rsidRDefault="00FC2DE6" w:rsidP="00FC2DE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D73F8FD" w14:textId="77777777" w:rsidR="00FC2DE6" w:rsidRPr="00DA2E50" w:rsidRDefault="00FC2DE6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7EF31BF" w14:textId="77777777" w:rsidR="00164683" w:rsidRPr="00D601E8" w:rsidRDefault="00164683" w:rsidP="001646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639DD818" w14:textId="77777777" w:rsidTr="00520D6B">
        <w:tc>
          <w:tcPr>
            <w:tcW w:w="1080" w:type="dxa"/>
          </w:tcPr>
          <w:bookmarkStart w:id="898" w:name="Kryss1126"/>
          <w:p w14:paraId="0E544541" w14:textId="77777777" w:rsidR="00520D6B" w:rsidRPr="00D146DB" w:rsidRDefault="00382FD4" w:rsidP="00D473E1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8"/>
            <w:r w:rsidR="00520D6B">
              <w:rPr>
                <w:rFonts w:ascii="Arial" w:hAnsi="Arial"/>
                <w:sz w:val="20"/>
              </w:rPr>
              <w:t xml:space="preserve"> 13m-2</w:t>
            </w:r>
          </w:p>
        </w:tc>
        <w:tc>
          <w:tcPr>
            <w:tcW w:w="5026" w:type="dxa"/>
          </w:tcPr>
          <w:p w14:paraId="51F1926C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Skyddsfilter </w:t>
            </w:r>
            <w:r>
              <w:rPr>
                <w:rFonts w:ascii="Arial" w:hAnsi="Arial"/>
                <w:sz w:val="20"/>
              </w:rPr>
              <w:t xml:space="preserve">av typ FAG </w:t>
            </w:r>
            <w:r w:rsidRPr="00D146DB">
              <w:rPr>
                <w:rFonts w:ascii="Arial" w:hAnsi="Arial"/>
                <w:sz w:val="20"/>
              </w:rPr>
              <w:t xml:space="preserve">har inte </w:t>
            </w:r>
            <w:r w:rsidRPr="00260FD5">
              <w:rPr>
                <w:rFonts w:ascii="Arial" w:hAnsi="Arial"/>
                <w:sz w:val="20"/>
              </w:rPr>
              <w:t>godkännandemärkning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B8B21D6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4683" w:rsidRPr="00D146DB" w14:paraId="7F3141E6" w14:textId="77777777" w:rsidTr="0002008D">
        <w:trPr>
          <w:trHeight w:val="80"/>
        </w:trPr>
        <w:tc>
          <w:tcPr>
            <w:tcW w:w="1080" w:type="dxa"/>
          </w:tcPr>
          <w:p w14:paraId="39780A41" w14:textId="77777777" w:rsidR="00164683" w:rsidRPr="00D146DB" w:rsidRDefault="00164683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D2E2AEA" w14:textId="77777777" w:rsidR="00164683" w:rsidRPr="00D146DB" w:rsidRDefault="00164683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73E1" w:rsidRPr="00D146DB" w14:paraId="65385C14" w14:textId="77777777" w:rsidTr="00D473E1">
        <w:trPr>
          <w:trHeight w:val="510"/>
        </w:trPr>
        <w:tc>
          <w:tcPr>
            <w:tcW w:w="1080" w:type="dxa"/>
          </w:tcPr>
          <w:p w14:paraId="1FBA0E2A" w14:textId="77777777" w:rsidR="00D473E1" w:rsidRPr="00D146DB" w:rsidRDefault="00D473E1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FBE339B" w14:textId="77777777" w:rsidR="00D473E1" w:rsidRPr="00D146DB" w:rsidRDefault="00D473E1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skyddsfilter skall anskaffas. Se typlösning </w:t>
            </w:r>
            <w:r>
              <w:rPr>
                <w:rFonts w:ascii="Arial" w:hAnsi="Arial"/>
                <w:sz w:val="20"/>
              </w:rPr>
              <w:t>T13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8CAF" w14:textId="77777777" w:rsidR="00D473E1" w:rsidRDefault="00D473E1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4F80B6F" w14:textId="77777777" w:rsidR="000C3EF4" w:rsidRPr="002A120F" w:rsidRDefault="000C3EF4" w:rsidP="000C3EF4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ADB96E3" w14:textId="77777777" w:rsidR="000C3EF4" w:rsidRPr="00DA2E50" w:rsidRDefault="000C3EF4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E314E65" w14:textId="77777777" w:rsidR="00164683" w:rsidRPr="00D601E8" w:rsidRDefault="00164683" w:rsidP="001646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2823E87F" w14:textId="77777777" w:rsidTr="00520D6B">
        <w:tc>
          <w:tcPr>
            <w:tcW w:w="1080" w:type="dxa"/>
          </w:tcPr>
          <w:bookmarkStart w:id="899" w:name="Kryss1127"/>
          <w:p w14:paraId="04995E73" w14:textId="77777777" w:rsidR="00520D6B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899"/>
            <w:r w:rsidR="00520D6B">
              <w:rPr>
                <w:rFonts w:ascii="Arial" w:hAnsi="Arial"/>
                <w:sz w:val="20"/>
              </w:rPr>
              <w:t xml:space="preserve"> 13m</w:t>
            </w:r>
            <w:r w:rsidR="00520D6B" w:rsidRPr="00D146DB">
              <w:rPr>
                <w:rFonts w:ascii="Arial" w:hAnsi="Arial"/>
                <w:sz w:val="20"/>
              </w:rPr>
              <w:t>-</w:t>
            </w:r>
            <w:r w:rsidR="00520D6B">
              <w:rPr>
                <w:rFonts w:ascii="Arial" w:hAnsi="Arial"/>
                <w:sz w:val="20"/>
              </w:rPr>
              <w:t>3</w:t>
            </w:r>
          </w:p>
        </w:tc>
        <w:tc>
          <w:tcPr>
            <w:tcW w:w="5026" w:type="dxa"/>
          </w:tcPr>
          <w:p w14:paraId="0AC90885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Skyddsfilter är av typ gas- och dimfilter.</w:t>
            </w:r>
          </w:p>
        </w:tc>
        <w:tc>
          <w:tcPr>
            <w:tcW w:w="1334" w:type="dxa"/>
          </w:tcPr>
          <w:p w14:paraId="5D588645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4683" w:rsidRPr="00D146DB" w14:paraId="6465F015" w14:textId="77777777" w:rsidTr="0002008D">
        <w:trPr>
          <w:trHeight w:val="80"/>
        </w:trPr>
        <w:tc>
          <w:tcPr>
            <w:tcW w:w="1080" w:type="dxa"/>
          </w:tcPr>
          <w:p w14:paraId="049B2B67" w14:textId="77777777" w:rsidR="00164683" w:rsidRPr="00D146DB" w:rsidRDefault="00164683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FDCCB09" w14:textId="77777777" w:rsidR="00164683" w:rsidRPr="00D146DB" w:rsidRDefault="00164683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73E1" w:rsidRPr="00D146DB" w14:paraId="5A237292" w14:textId="77777777" w:rsidTr="00D473E1">
        <w:trPr>
          <w:trHeight w:val="510"/>
        </w:trPr>
        <w:tc>
          <w:tcPr>
            <w:tcW w:w="1080" w:type="dxa"/>
          </w:tcPr>
          <w:p w14:paraId="35B85156" w14:textId="77777777" w:rsidR="00D473E1" w:rsidRPr="00D146DB" w:rsidRDefault="00D473E1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B1525CF" w14:textId="77777777" w:rsidR="00D473E1" w:rsidRPr="00D146DB" w:rsidRDefault="00D473E1" w:rsidP="005B17E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skyddsfilter enligt </w:t>
            </w:r>
            <w:r w:rsidRPr="00394B27">
              <w:rPr>
                <w:rFonts w:ascii="Arial" w:hAnsi="Arial"/>
                <w:sz w:val="20"/>
              </w:rPr>
              <w:t>typlösning T13</w:t>
            </w:r>
            <w:r w:rsidRPr="00394B27">
              <w:rPr>
                <w:rFonts w:ascii="Arial" w:hAnsi="Arial"/>
                <w:sz w:val="20"/>
              </w:rPr>
              <w:noBreakHyphen/>
              <w:t>10</w:t>
            </w:r>
            <w:r w:rsidR="005B17E6" w:rsidRPr="00394B27">
              <w:rPr>
                <w:rFonts w:ascii="Arial" w:hAnsi="Arial"/>
                <w:sz w:val="20"/>
              </w:rPr>
              <w:t>3</w:t>
            </w:r>
            <w:r w:rsidRPr="00394B27">
              <w:rPr>
                <w:rFonts w:ascii="Arial" w:hAnsi="Arial"/>
                <w:sz w:val="20"/>
              </w:rPr>
              <w:t xml:space="preserve"> skall</w:t>
            </w:r>
            <w:r w:rsidRPr="00D146DB">
              <w:rPr>
                <w:rFonts w:ascii="Arial" w:hAnsi="Arial"/>
                <w:sz w:val="20"/>
              </w:rPr>
              <w:t xml:space="preserve"> anskaffas.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60AB" w14:textId="77777777" w:rsidR="00D473E1" w:rsidRDefault="00D473E1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A8184AB" w14:textId="77777777" w:rsidR="000C3EF4" w:rsidRPr="002A120F" w:rsidRDefault="000C3EF4" w:rsidP="000C3EF4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5CB7A66" w14:textId="77777777" w:rsidR="000C3EF4" w:rsidRPr="00DA2E50" w:rsidRDefault="000C3EF4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CEF2AE0" w14:textId="77777777" w:rsidR="00164683" w:rsidRPr="00D601E8" w:rsidRDefault="00164683" w:rsidP="001646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2E4B3EE9" w14:textId="77777777" w:rsidTr="00520D6B">
        <w:tc>
          <w:tcPr>
            <w:tcW w:w="1080" w:type="dxa"/>
          </w:tcPr>
          <w:bookmarkStart w:id="900" w:name="Kryss1128"/>
          <w:p w14:paraId="1E4C9311" w14:textId="77777777" w:rsidR="00520D6B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0"/>
            <w:r w:rsidR="00520D6B">
              <w:rPr>
                <w:rFonts w:ascii="Arial" w:hAnsi="Arial"/>
                <w:sz w:val="20"/>
              </w:rPr>
              <w:t xml:space="preserve"> 13m-4</w:t>
            </w:r>
          </w:p>
        </w:tc>
        <w:tc>
          <w:tcPr>
            <w:tcW w:w="5026" w:type="dxa"/>
          </w:tcPr>
          <w:p w14:paraId="7AB2B5C9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Skyddsfilter är av typ sandfilter.</w:t>
            </w:r>
          </w:p>
        </w:tc>
        <w:tc>
          <w:tcPr>
            <w:tcW w:w="1334" w:type="dxa"/>
          </w:tcPr>
          <w:p w14:paraId="34F4CC38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4683" w:rsidRPr="00D146DB" w14:paraId="7455ACB5" w14:textId="77777777" w:rsidTr="0002008D">
        <w:trPr>
          <w:trHeight w:val="80"/>
        </w:trPr>
        <w:tc>
          <w:tcPr>
            <w:tcW w:w="1080" w:type="dxa"/>
          </w:tcPr>
          <w:p w14:paraId="17B93DD3" w14:textId="77777777" w:rsidR="00164683" w:rsidRPr="00D146DB" w:rsidRDefault="00164683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8857E93" w14:textId="77777777" w:rsidR="00164683" w:rsidRPr="00D146DB" w:rsidRDefault="00164683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73E1" w:rsidRPr="00D146DB" w14:paraId="0AD45FF3" w14:textId="77777777" w:rsidTr="00D473E1">
        <w:trPr>
          <w:trHeight w:val="510"/>
        </w:trPr>
        <w:tc>
          <w:tcPr>
            <w:tcW w:w="1080" w:type="dxa"/>
          </w:tcPr>
          <w:p w14:paraId="15CF9DC2" w14:textId="77777777" w:rsidR="00D473E1" w:rsidRPr="00D146DB" w:rsidRDefault="00D473E1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8E3D4A5" w14:textId="77777777" w:rsidR="00D473E1" w:rsidRPr="00394B27" w:rsidRDefault="00D473E1" w:rsidP="005B17E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394B27">
              <w:rPr>
                <w:rFonts w:ascii="Arial" w:hAnsi="Arial"/>
                <w:sz w:val="20"/>
              </w:rPr>
              <w:t>Åtgärd: Sandfilter skall ersättas med nytt filter enligt typlösning T13</w:t>
            </w:r>
            <w:r w:rsidRPr="00394B27">
              <w:rPr>
                <w:rFonts w:ascii="Arial" w:hAnsi="Arial"/>
                <w:sz w:val="20"/>
              </w:rPr>
              <w:noBreakHyphen/>
              <w:t>10</w:t>
            </w:r>
            <w:r w:rsidR="005B17E6" w:rsidRPr="00394B27">
              <w:rPr>
                <w:rFonts w:ascii="Arial" w:hAnsi="Arial"/>
                <w:sz w:val="20"/>
              </w:rPr>
              <w:t>4</w:t>
            </w:r>
            <w:r w:rsidRPr="00394B27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AE7C" w14:textId="77777777" w:rsidR="00D473E1" w:rsidRDefault="00D473E1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394B27">
              <w:rPr>
                <w:rFonts w:ascii="Arial" w:hAnsi="Arial"/>
                <w:sz w:val="16"/>
                <w:szCs w:val="16"/>
              </w:rPr>
              <w:t>Mängd:</w:t>
            </w:r>
          </w:p>
          <w:p w14:paraId="396F9E25" w14:textId="77777777" w:rsidR="000C3EF4" w:rsidRPr="002A120F" w:rsidRDefault="000C3EF4" w:rsidP="000C3EF4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A12B5C8" w14:textId="77777777" w:rsidR="000C3EF4" w:rsidRPr="00DA2E50" w:rsidRDefault="000C3EF4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07199CA" w14:textId="77777777" w:rsidR="00164683" w:rsidRPr="00057EC9" w:rsidRDefault="00164683" w:rsidP="001646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D473E1" w:rsidRPr="00D146DB" w14:paraId="7BC6845D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712589CF" w14:textId="77777777" w:rsidR="00D473E1" w:rsidRPr="00D473E1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13n</w:t>
            </w:r>
          </w:p>
        </w:tc>
        <w:tc>
          <w:tcPr>
            <w:tcW w:w="4658" w:type="dxa"/>
            <w:vMerge w:val="restart"/>
          </w:tcPr>
          <w:p w14:paraId="4824C994" w14:textId="77777777" w:rsidR="00D473E1" w:rsidRPr="00D146DB" w:rsidRDefault="00D473E1" w:rsidP="000214CB">
            <w:pPr>
              <w:pStyle w:val="Kontrollpunkt"/>
            </w:pPr>
            <w:r w:rsidRPr="00D146DB">
              <w:t xml:space="preserve">Skyddsfilter </w:t>
            </w:r>
            <w:r>
              <w:t xml:space="preserve">av typ FAG </w:t>
            </w:r>
            <w:r w:rsidRPr="00D146DB">
              <w:t xml:space="preserve">är </w:t>
            </w:r>
            <w:r>
              <w:t xml:space="preserve">oskadat och </w:t>
            </w:r>
            <w:r w:rsidRPr="00D146DB">
              <w:t>rätt förvarat.</w:t>
            </w:r>
          </w:p>
        </w:tc>
        <w:tc>
          <w:tcPr>
            <w:tcW w:w="742" w:type="dxa"/>
          </w:tcPr>
          <w:p w14:paraId="46560483" w14:textId="77777777" w:rsidR="00D473E1" w:rsidRPr="00AD5D0F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CF7F5F2" w14:textId="77777777" w:rsidR="00D473E1" w:rsidRPr="00D146DB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01" w:name="Kryss649"/>
        <w:tc>
          <w:tcPr>
            <w:tcW w:w="1320" w:type="dxa"/>
            <w:vMerge w:val="restart"/>
          </w:tcPr>
          <w:p w14:paraId="7FA33561" w14:textId="77777777" w:rsidR="00D473E1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1"/>
            <w:r w:rsidR="00D473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02" w:name="Kryss650"/>
          <w:p w14:paraId="3343BCCE" w14:textId="77777777" w:rsidR="00D473E1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2"/>
            <w:r w:rsidR="00D473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03" w:name="Kryss651"/>
          <w:p w14:paraId="48AEFA56" w14:textId="77777777" w:rsidR="00D473E1" w:rsidRPr="00D146DB" w:rsidRDefault="00432303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3"/>
            <w:r w:rsidR="00D473E1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D473E1" w:rsidRPr="00D146DB" w14:paraId="6E6D7272" w14:textId="77777777" w:rsidTr="00065CBE">
        <w:trPr>
          <w:trHeight w:val="304"/>
        </w:trPr>
        <w:tc>
          <w:tcPr>
            <w:tcW w:w="709" w:type="dxa"/>
            <w:vMerge/>
          </w:tcPr>
          <w:p w14:paraId="09D0DCCC" w14:textId="77777777" w:rsidR="00D473E1" w:rsidRPr="00D146DB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CB33F13" w14:textId="77777777" w:rsidR="00D473E1" w:rsidRPr="00D146DB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38781E2" w14:textId="77777777" w:rsidR="00D473E1" w:rsidRDefault="00D473E1" w:rsidP="00D47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08EADF8" w14:textId="77777777" w:rsidR="00D473E1" w:rsidRPr="00D146DB" w:rsidRDefault="00D473E1" w:rsidP="00D47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CB4C81A" w14:textId="77777777" w:rsidR="00D473E1" w:rsidRPr="00D146DB" w:rsidRDefault="00D473E1" w:rsidP="0002008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7CC79EB" w14:textId="77777777" w:rsidR="00164683" w:rsidRDefault="00164683" w:rsidP="001646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42"/>
        <w:gridCol w:w="1192"/>
      </w:tblGrid>
      <w:tr w:rsidR="00520D6B" w:rsidRPr="00D146DB" w14:paraId="4236BAB0" w14:textId="77777777" w:rsidTr="00520D6B">
        <w:tc>
          <w:tcPr>
            <w:tcW w:w="1080" w:type="dxa"/>
          </w:tcPr>
          <w:bookmarkStart w:id="904" w:name="Kryss1129"/>
          <w:p w14:paraId="7A6E2BF9" w14:textId="77777777" w:rsidR="00520D6B" w:rsidRPr="00D473E1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4"/>
            <w:r w:rsidR="00520D6B" w:rsidRPr="00D146DB">
              <w:rPr>
                <w:rFonts w:ascii="Arial" w:hAnsi="Arial"/>
                <w:sz w:val="20"/>
              </w:rPr>
              <w:t xml:space="preserve"> </w:t>
            </w:r>
            <w:r w:rsidR="00520D6B">
              <w:rPr>
                <w:rFonts w:ascii="Arial" w:hAnsi="Arial"/>
                <w:sz w:val="20"/>
              </w:rPr>
              <w:t>13n-1</w:t>
            </w:r>
          </w:p>
        </w:tc>
        <w:tc>
          <w:tcPr>
            <w:tcW w:w="5168" w:type="dxa"/>
            <w:gridSpan w:val="2"/>
          </w:tcPr>
          <w:p w14:paraId="6F99D62E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Skyddsfilter är skadat.</w:t>
            </w:r>
          </w:p>
        </w:tc>
        <w:tc>
          <w:tcPr>
            <w:tcW w:w="1192" w:type="dxa"/>
          </w:tcPr>
          <w:p w14:paraId="7BBAA41C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4683" w:rsidRPr="00D146DB" w14:paraId="591FA5BC" w14:textId="77777777" w:rsidTr="0002008D">
        <w:trPr>
          <w:trHeight w:val="80"/>
        </w:trPr>
        <w:tc>
          <w:tcPr>
            <w:tcW w:w="1080" w:type="dxa"/>
          </w:tcPr>
          <w:p w14:paraId="48A4B6CC" w14:textId="77777777" w:rsidR="00164683" w:rsidRPr="00D146DB" w:rsidRDefault="00164683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3"/>
          </w:tcPr>
          <w:p w14:paraId="7205872C" w14:textId="77777777" w:rsidR="00164683" w:rsidRPr="00D146DB" w:rsidRDefault="00164683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73E1" w:rsidRPr="00D146DB" w14:paraId="3F508C4E" w14:textId="77777777" w:rsidTr="00D473E1">
        <w:trPr>
          <w:trHeight w:val="510"/>
        </w:trPr>
        <w:tc>
          <w:tcPr>
            <w:tcW w:w="1080" w:type="dxa"/>
          </w:tcPr>
          <w:p w14:paraId="2E25F5CA" w14:textId="77777777" w:rsidR="00D473E1" w:rsidRPr="00D146DB" w:rsidRDefault="00D473E1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1530DB8" w14:textId="77777777" w:rsidR="00D473E1" w:rsidRPr="00D146DB" w:rsidRDefault="00D473E1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skyddsfilter enligt typlösning </w:t>
            </w:r>
            <w:r>
              <w:rPr>
                <w:rFonts w:ascii="Arial" w:hAnsi="Arial"/>
                <w:sz w:val="20"/>
              </w:rPr>
              <w:t>T</w:t>
            </w:r>
            <w:r w:rsidR="00C9644A">
              <w:rPr>
                <w:rFonts w:ascii="Arial" w:hAnsi="Arial"/>
                <w:sz w:val="20"/>
              </w:rPr>
              <w:t>13</w:t>
            </w:r>
            <w:r w:rsidRPr="00D146DB">
              <w:rPr>
                <w:rFonts w:ascii="Arial" w:hAnsi="Arial"/>
                <w:sz w:val="20"/>
              </w:rPr>
              <w:noBreakHyphen/>
              <w:t>101 skall anskaffas.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FC52" w14:textId="77777777" w:rsidR="00D473E1" w:rsidRDefault="00D473E1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079C3A4" w14:textId="77777777" w:rsidR="000C3EF4" w:rsidRPr="002A120F" w:rsidRDefault="000C3EF4" w:rsidP="000C3EF4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A530E18" w14:textId="77777777" w:rsidR="000C3EF4" w:rsidRPr="00DA2E50" w:rsidRDefault="000C3EF4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0236C9F" w14:textId="77777777" w:rsidR="00164683" w:rsidRPr="00C9644A" w:rsidRDefault="00164683" w:rsidP="001646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597F2E2B" w14:textId="77777777" w:rsidTr="00520D6B">
        <w:tc>
          <w:tcPr>
            <w:tcW w:w="1080" w:type="dxa"/>
          </w:tcPr>
          <w:bookmarkStart w:id="905" w:name="Kryss1130"/>
          <w:p w14:paraId="3A0AD2E6" w14:textId="77777777" w:rsidR="00520D6B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5"/>
            <w:r w:rsidR="00520D6B">
              <w:rPr>
                <w:rFonts w:ascii="Arial" w:hAnsi="Arial"/>
                <w:sz w:val="20"/>
              </w:rPr>
              <w:t xml:space="preserve"> 13n-2</w:t>
            </w:r>
          </w:p>
        </w:tc>
        <w:tc>
          <w:tcPr>
            <w:tcW w:w="5026" w:type="dxa"/>
          </w:tcPr>
          <w:p w14:paraId="4C4991CD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Skyddsfilter är monterat till ventilationsaggregatet</w:t>
            </w:r>
            <w:r>
              <w:rPr>
                <w:rFonts w:ascii="Arial" w:hAnsi="Arial"/>
                <w:sz w:val="20"/>
              </w:rPr>
              <w:t xml:space="preserve"> och/eller saknar förpackning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D6B53EB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4683" w:rsidRPr="00D146DB" w14:paraId="1C238990" w14:textId="77777777" w:rsidTr="0002008D">
        <w:trPr>
          <w:trHeight w:val="80"/>
        </w:trPr>
        <w:tc>
          <w:tcPr>
            <w:tcW w:w="1080" w:type="dxa"/>
          </w:tcPr>
          <w:p w14:paraId="7F1B129D" w14:textId="77777777" w:rsidR="00164683" w:rsidRPr="00D146DB" w:rsidRDefault="00164683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CA61FEC" w14:textId="77777777" w:rsidR="00164683" w:rsidRPr="00D146DB" w:rsidRDefault="00164683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6D90" w:rsidRPr="00D146DB" w14:paraId="39768FA5" w14:textId="77777777" w:rsidTr="00526D90">
        <w:trPr>
          <w:trHeight w:val="438"/>
        </w:trPr>
        <w:tc>
          <w:tcPr>
            <w:tcW w:w="1080" w:type="dxa"/>
            <w:vMerge w:val="restart"/>
          </w:tcPr>
          <w:p w14:paraId="1A611136" w14:textId="77777777" w:rsidR="00526D90" w:rsidRPr="00D146DB" w:rsidRDefault="00526D90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18DE0B6D" w14:textId="77777777" w:rsidR="00526D90" w:rsidRPr="00260FD5" w:rsidRDefault="00526D90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260FD5">
              <w:rPr>
                <w:rFonts w:ascii="Arial" w:hAnsi="Arial"/>
                <w:sz w:val="20"/>
              </w:rPr>
              <w:t>Åtgärd: Skyddsfilter skall demonteras</w:t>
            </w:r>
            <w:r w:rsidR="00ED5A33" w:rsidRPr="00260FD5">
              <w:rPr>
                <w:rFonts w:ascii="Arial" w:hAnsi="Arial"/>
                <w:sz w:val="20"/>
              </w:rPr>
              <w:t>,</w:t>
            </w:r>
            <w:r w:rsidRPr="00260FD5">
              <w:rPr>
                <w:rFonts w:ascii="Arial" w:hAnsi="Arial"/>
                <w:sz w:val="20"/>
              </w:rPr>
              <w:t xml:space="preserve"> läggas i ny förpackning enligt typlösning T13-101 och placeras i skyddsrumsförrådet.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2107" w14:textId="77777777" w:rsidR="00526D90" w:rsidRDefault="00526D90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260FD5">
              <w:rPr>
                <w:rFonts w:ascii="Arial" w:hAnsi="Arial"/>
                <w:sz w:val="16"/>
                <w:szCs w:val="16"/>
              </w:rPr>
              <w:t>Mängd:</w:t>
            </w:r>
          </w:p>
          <w:p w14:paraId="7124C782" w14:textId="77777777" w:rsidR="000C3EF4" w:rsidRPr="002A120F" w:rsidRDefault="000C3EF4" w:rsidP="000C3EF4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B06A862" w14:textId="77777777" w:rsidR="000C3EF4" w:rsidRPr="00DA2E50" w:rsidRDefault="000C3EF4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26D90" w:rsidRPr="00D146DB" w14:paraId="1E315219" w14:textId="77777777" w:rsidTr="00526D90">
        <w:trPr>
          <w:trHeight w:val="50"/>
        </w:trPr>
        <w:tc>
          <w:tcPr>
            <w:tcW w:w="1080" w:type="dxa"/>
            <w:vMerge/>
          </w:tcPr>
          <w:p w14:paraId="147170D4" w14:textId="77777777" w:rsidR="00526D90" w:rsidRPr="00D146DB" w:rsidRDefault="00526D90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5F023E38" w14:textId="77777777" w:rsidR="00526D90" w:rsidRPr="00D146DB" w:rsidRDefault="00526D90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7419D5F0" w14:textId="77777777" w:rsidR="00526D90" w:rsidRPr="00CA7E69" w:rsidRDefault="00526D90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652750F0" w14:textId="77777777" w:rsidR="000E42BF" w:rsidRDefault="000E42BF" w:rsidP="001646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3058E872" w14:textId="77777777" w:rsidR="00164683" w:rsidRPr="00D601E8" w:rsidRDefault="000E42BF" w:rsidP="0016468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38011FF2" w14:textId="77777777" w:rsidTr="00520D6B">
        <w:tc>
          <w:tcPr>
            <w:tcW w:w="1080" w:type="dxa"/>
          </w:tcPr>
          <w:bookmarkStart w:id="906" w:name="Kryss1131"/>
          <w:p w14:paraId="5DDA2E69" w14:textId="77777777" w:rsidR="00520D6B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fldChar w:fldCharType="begin">
                <w:ffData>
                  <w:name w:val="Kryss11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6"/>
            <w:r w:rsidR="00520D6B">
              <w:rPr>
                <w:rFonts w:ascii="Arial" w:hAnsi="Arial"/>
                <w:sz w:val="20"/>
              </w:rPr>
              <w:t xml:space="preserve"> 13n-3</w:t>
            </w:r>
          </w:p>
        </w:tc>
        <w:tc>
          <w:tcPr>
            <w:tcW w:w="5026" w:type="dxa"/>
          </w:tcPr>
          <w:p w14:paraId="1633598C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Skyddsfilter förvaras felvänt.</w:t>
            </w:r>
          </w:p>
        </w:tc>
        <w:tc>
          <w:tcPr>
            <w:tcW w:w="1334" w:type="dxa"/>
          </w:tcPr>
          <w:p w14:paraId="4AFF1CCF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4683" w:rsidRPr="00D146DB" w14:paraId="683BAB5D" w14:textId="77777777" w:rsidTr="0002008D">
        <w:trPr>
          <w:trHeight w:val="80"/>
        </w:trPr>
        <w:tc>
          <w:tcPr>
            <w:tcW w:w="1080" w:type="dxa"/>
          </w:tcPr>
          <w:p w14:paraId="1E334C3A" w14:textId="77777777" w:rsidR="00164683" w:rsidRPr="00D146DB" w:rsidRDefault="00164683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1000139" w14:textId="77777777" w:rsidR="00164683" w:rsidRPr="00D146DB" w:rsidRDefault="00164683" w:rsidP="0002008D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6D90" w:rsidRPr="00D146DB" w14:paraId="34A88133" w14:textId="77777777" w:rsidTr="00526D90">
        <w:trPr>
          <w:trHeight w:val="470"/>
        </w:trPr>
        <w:tc>
          <w:tcPr>
            <w:tcW w:w="1080" w:type="dxa"/>
            <w:vMerge w:val="restart"/>
          </w:tcPr>
          <w:p w14:paraId="542A0FD0" w14:textId="77777777" w:rsidR="00526D90" w:rsidRPr="00D146DB" w:rsidRDefault="00526D90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6CAD7028" w14:textId="77777777" w:rsidR="00526D90" w:rsidRPr="00D146DB" w:rsidRDefault="00526D90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Skyddsfilter skall förvaras enligt filtrets anvisningar </w:t>
            </w:r>
            <w:r>
              <w:rPr>
                <w:rFonts w:ascii="Arial" w:hAnsi="Arial"/>
                <w:sz w:val="20"/>
              </w:rPr>
              <w:t xml:space="preserve">på förpackningen och/eller filter och placeras </w:t>
            </w:r>
            <w:r w:rsidRPr="00D146DB">
              <w:rPr>
                <w:rFonts w:ascii="Arial" w:hAnsi="Arial"/>
                <w:sz w:val="20"/>
              </w:rPr>
              <w:t xml:space="preserve">i skyddsrumsförrådet. Se typlösning </w:t>
            </w:r>
            <w:r>
              <w:rPr>
                <w:rFonts w:ascii="Arial" w:hAnsi="Arial"/>
                <w:sz w:val="20"/>
              </w:rPr>
              <w:t>T13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4A751" w14:textId="77777777" w:rsidR="00526D90" w:rsidRDefault="00526D90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183A0C6" w14:textId="77777777" w:rsidR="000C3EF4" w:rsidRPr="002A120F" w:rsidRDefault="000C3EF4" w:rsidP="000C3EF4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1BB974F" w14:textId="77777777" w:rsidR="000C3EF4" w:rsidRPr="00DA2E50" w:rsidRDefault="000C3EF4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526D90" w:rsidRPr="00D146DB" w14:paraId="019EA798" w14:textId="77777777" w:rsidTr="00526D90">
        <w:trPr>
          <w:trHeight w:val="136"/>
        </w:trPr>
        <w:tc>
          <w:tcPr>
            <w:tcW w:w="1080" w:type="dxa"/>
            <w:vMerge/>
          </w:tcPr>
          <w:p w14:paraId="3F7150A7" w14:textId="77777777" w:rsidR="00526D90" w:rsidRPr="00D146DB" w:rsidRDefault="00526D90" w:rsidP="0002008D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792FE950" w14:textId="77777777" w:rsidR="00526D90" w:rsidRPr="00D146DB" w:rsidRDefault="00526D90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3E168950" w14:textId="77777777" w:rsidR="00526D90" w:rsidRPr="00CA7E69" w:rsidRDefault="00526D90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3E902A6A" w14:textId="77777777" w:rsidR="00D93676" w:rsidRPr="000E42BF" w:rsidRDefault="00D93676" w:rsidP="0032152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 w:cs="Arial"/>
          <w:sz w:val="20"/>
        </w:rPr>
      </w:pPr>
    </w:p>
    <w:p w14:paraId="3BB80731" w14:textId="77777777" w:rsidR="00321528" w:rsidRPr="000E42BF" w:rsidRDefault="00321528" w:rsidP="0032152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 w:cs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7C17FC88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1DF8AA36" w14:textId="77777777" w:rsidR="00B707AD" w:rsidRPr="00D146DB" w:rsidRDefault="002C4327" w:rsidP="00AF102D">
            <w:pPr>
              <w:pStyle w:val="Rubrikchecklista"/>
              <w:rPr>
                <w:szCs w:val="28"/>
              </w:rPr>
            </w:pPr>
            <w:bookmarkStart w:id="907" w:name="_Toc290375375"/>
            <w:r>
              <w:t>14</w:t>
            </w:r>
            <w:r w:rsidR="00B707AD" w:rsidRPr="00D146DB">
              <w:t>. Tilluftskanal</w:t>
            </w:r>
            <w:bookmarkEnd w:id="907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67A69110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F3FF8EC" w14:textId="77777777" w:rsidR="00B707AD" w:rsidRPr="00BC295C" w:rsidRDefault="00B707AD">
      <w:pPr>
        <w:pStyle w:val="1515"/>
        <w:tabs>
          <w:tab w:val="left" w:pos="1701"/>
          <w:tab w:val="left" w:pos="2552"/>
          <w:tab w:val="left" w:pos="3402"/>
        </w:tabs>
        <w:ind w:left="3402" w:hanging="2551"/>
        <w:jc w:val="left"/>
        <w:rPr>
          <w:rFonts w:ascii="Arial" w:hAnsi="Arial" w:cs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C4327" w:rsidRPr="00D146DB" w14:paraId="19E1B8DB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143D57F8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14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10647D98" w14:textId="77777777" w:rsidR="002C4327" w:rsidRPr="00D146DB" w:rsidRDefault="002C4327" w:rsidP="000214CB">
            <w:pPr>
              <w:pStyle w:val="Kontrollpunkt"/>
            </w:pPr>
            <w:r w:rsidRPr="00D146DB">
              <w:t>Tilluftskanal för jämn fördelning av luft i skyddsrummet finns.</w:t>
            </w:r>
          </w:p>
        </w:tc>
        <w:tc>
          <w:tcPr>
            <w:tcW w:w="742" w:type="dxa"/>
          </w:tcPr>
          <w:p w14:paraId="7A32E20B" w14:textId="77777777" w:rsidR="002C4327" w:rsidRPr="00BC295C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D16B82F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08" w:name="Kryss652"/>
        <w:tc>
          <w:tcPr>
            <w:tcW w:w="1320" w:type="dxa"/>
            <w:vMerge w:val="restart"/>
          </w:tcPr>
          <w:p w14:paraId="3BA4A40A" w14:textId="77777777" w:rsidR="002C4327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8"/>
            <w:r w:rsidR="002C432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09" w:name="Kryss653"/>
          <w:p w14:paraId="3635D99E" w14:textId="77777777" w:rsidR="002C4327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09"/>
            <w:r w:rsidR="002C432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10" w:name="Kryss654"/>
          <w:p w14:paraId="4AEA4EE6" w14:textId="77777777" w:rsidR="002C4327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0"/>
            <w:r w:rsidR="002C432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C4327" w:rsidRPr="00D146DB" w14:paraId="7280BEFC" w14:textId="77777777" w:rsidTr="00065CBE">
        <w:trPr>
          <w:trHeight w:val="304"/>
        </w:trPr>
        <w:tc>
          <w:tcPr>
            <w:tcW w:w="709" w:type="dxa"/>
            <w:vMerge/>
          </w:tcPr>
          <w:p w14:paraId="037D613C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C07ECB2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71067D1" w14:textId="77777777" w:rsidR="002C4327" w:rsidRDefault="002C4327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B6BA035" w14:textId="77777777" w:rsidR="002C4327" w:rsidRPr="00D146DB" w:rsidRDefault="002C4327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AEDDE94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02BC6FA" w14:textId="77777777" w:rsidR="00157DF1" w:rsidRPr="00157DF1" w:rsidRDefault="00157DF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5B99C446" w14:textId="77777777" w:rsidTr="00520D6B">
        <w:tc>
          <w:tcPr>
            <w:tcW w:w="1080" w:type="dxa"/>
          </w:tcPr>
          <w:bookmarkStart w:id="911" w:name="Kryss1132"/>
          <w:p w14:paraId="3A7D415B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1"/>
            <w:r w:rsidR="00520D6B">
              <w:rPr>
                <w:rFonts w:ascii="Arial" w:hAnsi="Arial"/>
                <w:sz w:val="20"/>
              </w:rPr>
              <w:t xml:space="preserve"> 14</w:t>
            </w:r>
            <w:r w:rsidR="00520D6B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72412668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Tilluftskanal saknas.</w:t>
            </w:r>
          </w:p>
        </w:tc>
        <w:tc>
          <w:tcPr>
            <w:tcW w:w="1334" w:type="dxa"/>
          </w:tcPr>
          <w:p w14:paraId="486B68A1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30FBCC84" w14:textId="77777777" w:rsidTr="00D146DB">
        <w:trPr>
          <w:trHeight w:val="80"/>
        </w:trPr>
        <w:tc>
          <w:tcPr>
            <w:tcW w:w="1080" w:type="dxa"/>
          </w:tcPr>
          <w:p w14:paraId="350B9ED3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9D8E5FD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C4327" w:rsidRPr="00D146DB" w14:paraId="24889BCC" w14:textId="77777777" w:rsidTr="002C4327">
        <w:trPr>
          <w:trHeight w:val="510"/>
        </w:trPr>
        <w:tc>
          <w:tcPr>
            <w:tcW w:w="1080" w:type="dxa"/>
          </w:tcPr>
          <w:p w14:paraId="46E1A0DF" w14:textId="77777777" w:rsidR="002C4327" w:rsidRPr="00D146DB" w:rsidRDefault="002C432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8E55856" w14:textId="77777777" w:rsidR="002C4327" w:rsidRPr="00D146DB" w:rsidRDefault="002C4327" w:rsidP="0099409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tilluftskanal ska</w:t>
            </w:r>
            <w:r>
              <w:rPr>
                <w:rFonts w:ascii="Arial" w:hAnsi="Arial"/>
                <w:sz w:val="20"/>
              </w:rPr>
              <w:t>l</w:t>
            </w:r>
            <w:r w:rsidR="00972C3A">
              <w:rPr>
                <w:rFonts w:ascii="Arial" w:hAnsi="Arial"/>
                <w:sz w:val="20"/>
              </w:rPr>
              <w:t>l anordnas enligt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typlösning T14</w:t>
            </w:r>
            <w:r w:rsidR="00972C3A">
              <w:rPr>
                <w:rFonts w:ascii="Arial" w:hAnsi="Arial"/>
                <w:sz w:val="20"/>
              </w:rPr>
              <w:t>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C676" w14:textId="77777777" w:rsidR="002C4327" w:rsidRDefault="002C4327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E1C9A4D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A583225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7CD9962" w14:textId="77777777" w:rsidR="00F96B03" w:rsidRDefault="00F96B03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6BE8CEC6" w14:textId="77777777" w:rsidTr="00520D6B">
        <w:tc>
          <w:tcPr>
            <w:tcW w:w="1080" w:type="dxa"/>
          </w:tcPr>
          <w:bookmarkStart w:id="912" w:name="Kryss1133"/>
          <w:p w14:paraId="158207E4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2"/>
            <w:r w:rsidR="00520D6B">
              <w:rPr>
                <w:rFonts w:ascii="Arial" w:hAnsi="Arial"/>
                <w:sz w:val="20"/>
              </w:rPr>
              <w:t xml:space="preserve"> 14</w:t>
            </w:r>
            <w:r w:rsidR="00520D6B" w:rsidRPr="00D146DB">
              <w:rPr>
                <w:rFonts w:ascii="Arial" w:hAnsi="Arial"/>
                <w:sz w:val="20"/>
              </w:rPr>
              <w:t>a-2</w:t>
            </w:r>
          </w:p>
        </w:tc>
        <w:tc>
          <w:tcPr>
            <w:tcW w:w="5026" w:type="dxa"/>
          </w:tcPr>
          <w:p w14:paraId="38756DA7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För få tilluftsdon i tilluftskanal.</w:t>
            </w:r>
          </w:p>
        </w:tc>
        <w:tc>
          <w:tcPr>
            <w:tcW w:w="1334" w:type="dxa"/>
          </w:tcPr>
          <w:p w14:paraId="0BFC5F83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2398A288" w14:textId="77777777" w:rsidTr="00D146DB">
        <w:trPr>
          <w:trHeight w:val="80"/>
        </w:trPr>
        <w:tc>
          <w:tcPr>
            <w:tcW w:w="1080" w:type="dxa"/>
          </w:tcPr>
          <w:p w14:paraId="5D5165E2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6BE74EF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72C3A" w:rsidRPr="00D146DB" w14:paraId="753D3BDE" w14:textId="77777777" w:rsidTr="00972C3A">
        <w:trPr>
          <w:trHeight w:val="510"/>
        </w:trPr>
        <w:tc>
          <w:tcPr>
            <w:tcW w:w="1080" w:type="dxa"/>
          </w:tcPr>
          <w:p w14:paraId="31A00D9B" w14:textId="77777777" w:rsidR="00972C3A" w:rsidRPr="00D146DB" w:rsidRDefault="00972C3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436B0BF" w14:textId="77777777" w:rsidR="00972C3A" w:rsidRPr="00D146DB" w:rsidRDefault="00972C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ytt tilluftsdon ska</w:t>
            </w:r>
            <w:r>
              <w:rPr>
                <w:rFonts w:ascii="Arial" w:hAnsi="Arial"/>
                <w:sz w:val="20"/>
              </w:rPr>
              <w:t>ll anordnas enligt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 w:rsidR="00AC32E0">
              <w:rPr>
                <w:rFonts w:ascii="Arial" w:hAnsi="Arial"/>
                <w:sz w:val="20"/>
              </w:rPr>
              <w:t>typlösning T14</w:t>
            </w:r>
            <w:r>
              <w:rPr>
                <w:rFonts w:ascii="Arial" w:hAnsi="Arial"/>
                <w:sz w:val="20"/>
              </w:rPr>
              <w:t>-103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8D7E" w14:textId="77777777" w:rsidR="00972C3A" w:rsidRDefault="00972C3A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56BE927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7DC307F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92EBBA5" w14:textId="77777777" w:rsidR="00F96B03" w:rsidRDefault="00F96B03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36B5A841" w14:textId="77777777" w:rsidTr="00520D6B">
        <w:tc>
          <w:tcPr>
            <w:tcW w:w="1080" w:type="dxa"/>
          </w:tcPr>
          <w:bookmarkStart w:id="913" w:name="Kryss1134"/>
          <w:p w14:paraId="20E1767F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3"/>
            <w:r w:rsidR="00520D6B">
              <w:rPr>
                <w:rFonts w:ascii="Arial" w:hAnsi="Arial"/>
                <w:sz w:val="20"/>
              </w:rPr>
              <w:t xml:space="preserve"> 14</w:t>
            </w:r>
            <w:r w:rsidR="00520D6B" w:rsidRPr="00D146DB">
              <w:rPr>
                <w:rFonts w:ascii="Arial" w:hAnsi="Arial"/>
                <w:sz w:val="20"/>
              </w:rPr>
              <w:t>a-3</w:t>
            </w:r>
          </w:p>
        </w:tc>
        <w:tc>
          <w:tcPr>
            <w:tcW w:w="5026" w:type="dxa"/>
          </w:tcPr>
          <w:p w14:paraId="048B998B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För många tilluftsdon i tilluftskanal.</w:t>
            </w:r>
          </w:p>
        </w:tc>
        <w:tc>
          <w:tcPr>
            <w:tcW w:w="1334" w:type="dxa"/>
          </w:tcPr>
          <w:p w14:paraId="7A8E0DD5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14B83499" w14:textId="77777777" w:rsidTr="00D146DB">
        <w:trPr>
          <w:trHeight w:val="80"/>
        </w:trPr>
        <w:tc>
          <w:tcPr>
            <w:tcW w:w="1080" w:type="dxa"/>
          </w:tcPr>
          <w:p w14:paraId="72049376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49A0B81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72C3A" w:rsidRPr="00D146DB" w14:paraId="44371D50" w14:textId="77777777" w:rsidTr="00972C3A">
        <w:trPr>
          <w:trHeight w:val="510"/>
        </w:trPr>
        <w:tc>
          <w:tcPr>
            <w:tcW w:w="1080" w:type="dxa"/>
          </w:tcPr>
          <w:p w14:paraId="79C69829" w14:textId="77777777" w:rsidR="00972C3A" w:rsidRPr="00D146DB" w:rsidRDefault="00972C3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2C86124" w14:textId="77777777" w:rsidR="00972C3A" w:rsidRPr="00D146DB" w:rsidRDefault="00972C3A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Pr="00D146DB">
              <w:rPr>
                <w:rFonts w:ascii="Arial" w:hAnsi="Arial"/>
                <w:sz w:val="20"/>
              </w:rPr>
              <w:t>illu</w:t>
            </w:r>
            <w:r>
              <w:rPr>
                <w:rFonts w:ascii="Arial" w:hAnsi="Arial"/>
                <w:sz w:val="20"/>
              </w:rPr>
              <w:t>ftsdon skall sättas igen enligt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 w:rsidR="00AC32E0">
              <w:rPr>
                <w:rFonts w:ascii="Arial" w:hAnsi="Arial"/>
                <w:sz w:val="20"/>
              </w:rPr>
              <w:t>T14</w:t>
            </w:r>
            <w:r>
              <w:rPr>
                <w:rFonts w:ascii="Arial" w:hAnsi="Arial"/>
                <w:sz w:val="20"/>
              </w:rPr>
              <w:t>-104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92D8" w14:textId="77777777" w:rsidR="00972C3A" w:rsidRDefault="00972C3A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7655077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4CCE9EF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16C5557" w14:textId="77777777" w:rsidR="00F96B03" w:rsidRDefault="00F96B03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662DEC42" w14:textId="77777777" w:rsidTr="00520D6B">
        <w:tc>
          <w:tcPr>
            <w:tcW w:w="1080" w:type="dxa"/>
          </w:tcPr>
          <w:bookmarkStart w:id="914" w:name="Kryss1135"/>
          <w:p w14:paraId="0412A4D4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4"/>
            <w:r w:rsidR="00520D6B">
              <w:rPr>
                <w:rFonts w:ascii="Arial" w:hAnsi="Arial"/>
                <w:sz w:val="20"/>
              </w:rPr>
              <w:t xml:space="preserve"> 14</w:t>
            </w:r>
            <w:r w:rsidR="00520D6B" w:rsidRPr="00D146DB">
              <w:rPr>
                <w:rFonts w:ascii="Arial" w:hAnsi="Arial"/>
                <w:sz w:val="20"/>
              </w:rPr>
              <w:t>a-4</w:t>
            </w:r>
          </w:p>
        </w:tc>
        <w:tc>
          <w:tcPr>
            <w:tcW w:w="5026" w:type="dxa"/>
          </w:tcPr>
          <w:p w14:paraId="5A4A11A9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För kort tilluftskanal.</w:t>
            </w:r>
          </w:p>
        </w:tc>
        <w:tc>
          <w:tcPr>
            <w:tcW w:w="1334" w:type="dxa"/>
          </w:tcPr>
          <w:p w14:paraId="66946685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544A1632" w14:textId="77777777" w:rsidTr="00D146DB">
        <w:trPr>
          <w:trHeight w:val="80"/>
        </w:trPr>
        <w:tc>
          <w:tcPr>
            <w:tcW w:w="1080" w:type="dxa"/>
          </w:tcPr>
          <w:p w14:paraId="0ACD880E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9E94008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72C3A" w:rsidRPr="00D146DB" w14:paraId="55A84674" w14:textId="77777777" w:rsidTr="00972C3A">
        <w:trPr>
          <w:trHeight w:val="510"/>
        </w:trPr>
        <w:tc>
          <w:tcPr>
            <w:tcW w:w="1080" w:type="dxa"/>
          </w:tcPr>
          <w:p w14:paraId="39426B35" w14:textId="77777777" w:rsidR="00972C3A" w:rsidRPr="00D146DB" w:rsidRDefault="00972C3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417B170" w14:textId="77777777" w:rsidR="00972C3A" w:rsidRPr="00D146DB" w:rsidRDefault="00972C3A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Tillu</w:t>
            </w:r>
            <w:r>
              <w:rPr>
                <w:rFonts w:ascii="Arial" w:hAnsi="Arial"/>
                <w:sz w:val="20"/>
              </w:rPr>
              <w:t>ftskanal skall förlängas enligt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 w:rsidR="00AC32E0">
              <w:rPr>
                <w:rFonts w:ascii="Arial" w:hAnsi="Arial"/>
                <w:sz w:val="20"/>
              </w:rPr>
              <w:t>T14</w:t>
            </w:r>
            <w:r>
              <w:rPr>
                <w:rFonts w:ascii="Arial" w:hAnsi="Arial"/>
                <w:sz w:val="20"/>
              </w:rPr>
              <w:t>-105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DFB7" w14:textId="77777777" w:rsidR="00972C3A" w:rsidRDefault="00972C3A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BD95B00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C8501F1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3A3AA0E" w14:textId="77777777" w:rsidR="00157DF1" w:rsidRPr="00157DF1" w:rsidRDefault="00157DF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C4327" w:rsidRPr="00D146DB" w14:paraId="034AC31F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28BFB3BA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14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5D5EBBD6" w14:textId="77777777" w:rsidR="002C4327" w:rsidRPr="00D146DB" w:rsidRDefault="002C4327" w:rsidP="000214CB">
            <w:pPr>
              <w:pStyle w:val="Kontrollpunkt"/>
            </w:pPr>
            <w:r w:rsidRPr="00D146DB">
              <w:t>Tilluftskanals ände är försluten eller försedd med tilluftsdon.</w:t>
            </w:r>
          </w:p>
        </w:tc>
        <w:tc>
          <w:tcPr>
            <w:tcW w:w="742" w:type="dxa"/>
          </w:tcPr>
          <w:p w14:paraId="1658F5B5" w14:textId="77777777" w:rsidR="002C4327" w:rsidRPr="00BC295C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D6E8FB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15" w:name="Kryss655"/>
        <w:tc>
          <w:tcPr>
            <w:tcW w:w="1320" w:type="dxa"/>
            <w:vMerge w:val="restart"/>
          </w:tcPr>
          <w:p w14:paraId="68B4E948" w14:textId="77777777" w:rsidR="002C4327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5"/>
            <w:r w:rsidR="002C432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16" w:name="Kryss656"/>
          <w:p w14:paraId="7F6651FC" w14:textId="77777777" w:rsidR="002C4327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6"/>
            <w:r w:rsidR="002C432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17" w:name="Kryss657"/>
          <w:p w14:paraId="136420CB" w14:textId="77777777" w:rsidR="002C4327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7"/>
            <w:r w:rsidR="002C432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C4327" w:rsidRPr="00D146DB" w14:paraId="72D63B17" w14:textId="77777777" w:rsidTr="00065CBE">
        <w:trPr>
          <w:trHeight w:val="304"/>
        </w:trPr>
        <w:tc>
          <w:tcPr>
            <w:tcW w:w="709" w:type="dxa"/>
            <w:vMerge/>
          </w:tcPr>
          <w:p w14:paraId="662C38A7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98647F2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F82E143" w14:textId="77777777" w:rsidR="002C4327" w:rsidRDefault="002C4327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B0892B8" w14:textId="77777777" w:rsidR="002C4327" w:rsidRPr="00D146DB" w:rsidRDefault="002C4327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2F16C58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FA5DA5E" w14:textId="77777777" w:rsidR="00157DF1" w:rsidRPr="00157DF1" w:rsidRDefault="00157DF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1CDD8A3A" w14:textId="77777777" w:rsidTr="00520D6B">
        <w:tc>
          <w:tcPr>
            <w:tcW w:w="1080" w:type="dxa"/>
          </w:tcPr>
          <w:bookmarkStart w:id="918" w:name="Kryss1136"/>
          <w:p w14:paraId="38B7091D" w14:textId="77777777" w:rsidR="00520D6B" w:rsidRPr="00D146DB" w:rsidRDefault="00382FD4" w:rsidP="0002008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8"/>
            <w:r w:rsidR="00520D6B" w:rsidRPr="00D146DB">
              <w:rPr>
                <w:rFonts w:ascii="Arial" w:hAnsi="Arial"/>
                <w:sz w:val="20"/>
              </w:rPr>
              <w:t xml:space="preserve"> 1</w:t>
            </w:r>
            <w:r w:rsidR="00520D6B">
              <w:rPr>
                <w:rFonts w:ascii="Arial" w:hAnsi="Arial"/>
                <w:sz w:val="20"/>
              </w:rPr>
              <w:t>4</w:t>
            </w:r>
            <w:r w:rsidR="00520D6B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60E56384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Tilluftskanals ände är öppen.</w:t>
            </w:r>
          </w:p>
        </w:tc>
        <w:tc>
          <w:tcPr>
            <w:tcW w:w="1334" w:type="dxa"/>
          </w:tcPr>
          <w:p w14:paraId="5B27B1D1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26DAB6D3" w14:textId="77777777" w:rsidTr="00D146DB">
        <w:trPr>
          <w:trHeight w:val="80"/>
        </w:trPr>
        <w:tc>
          <w:tcPr>
            <w:tcW w:w="1080" w:type="dxa"/>
          </w:tcPr>
          <w:p w14:paraId="7A0C8ABD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E33734A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72C3A" w:rsidRPr="00D146DB" w14:paraId="46994775" w14:textId="77777777" w:rsidTr="00972C3A">
        <w:trPr>
          <w:trHeight w:val="510"/>
        </w:trPr>
        <w:tc>
          <w:tcPr>
            <w:tcW w:w="1080" w:type="dxa"/>
          </w:tcPr>
          <w:p w14:paraId="2FA4876F" w14:textId="77777777" w:rsidR="00972C3A" w:rsidRPr="00D146DB" w:rsidRDefault="00972C3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5EC6B70" w14:textId="77777777" w:rsidR="00972C3A" w:rsidRPr="00D146DB" w:rsidRDefault="00972C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Kanalens ände skall</w:t>
            </w:r>
            <w:r>
              <w:rPr>
                <w:rFonts w:ascii="Arial" w:hAnsi="Arial"/>
                <w:sz w:val="20"/>
              </w:rPr>
              <w:t xml:space="preserve"> </w:t>
            </w:r>
            <w:r w:rsidR="00AC32E0">
              <w:rPr>
                <w:rFonts w:ascii="Arial" w:hAnsi="Arial"/>
                <w:sz w:val="20"/>
              </w:rPr>
              <w:t>tillslutas enligt typlösning T14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97C7" w14:textId="77777777" w:rsidR="00972C3A" w:rsidRDefault="00972C3A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4E5A34E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8B6C465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1573B82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2C4327" w:rsidRPr="00D146DB" w14:paraId="28EFBA62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0A92A234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14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36654C4E" w14:textId="77777777" w:rsidR="002C4327" w:rsidRPr="00D146DB" w:rsidRDefault="002C4327" w:rsidP="006444B5">
            <w:pPr>
              <w:pStyle w:val="Kontrollpunkt"/>
            </w:pPr>
            <w:r w:rsidRPr="00D146DB">
              <w:t>Infästning av kanal är godtagbar.</w:t>
            </w:r>
          </w:p>
        </w:tc>
        <w:tc>
          <w:tcPr>
            <w:tcW w:w="742" w:type="dxa"/>
          </w:tcPr>
          <w:p w14:paraId="672D2024" w14:textId="77777777" w:rsidR="002C4327" w:rsidRPr="00BC295C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936F878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19" w:name="Kryss658"/>
        <w:tc>
          <w:tcPr>
            <w:tcW w:w="1320" w:type="dxa"/>
            <w:vMerge w:val="restart"/>
          </w:tcPr>
          <w:p w14:paraId="5CE6E2F1" w14:textId="77777777" w:rsidR="002C4327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19"/>
            <w:r w:rsidR="002C432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20" w:name="Kryss659"/>
          <w:p w14:paraId="209D1F1B" w14:textId="77777777" w:rsidR="002C4327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0"/>
            <w:r w:rsidR="002C432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21" w:name="Kryss660"/>
          <w:p w14:paraId="46BF0355" w14:textId="77777777" w:rsidR="002C4327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1"/>
            <w:r w:rsidR="002C4327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2C4327" w:rsidRPr="00D146DB" w14:paraId="77F1C335" w14:textId="77777777" w:rsidTr="00065CBE">
        <w:trPr>
          <w:trHeight w:val="304"/>
        </w:trPr>
        <w:tc>
          <w:tcPr>
            <w:tcW w:w="709" w:type="dxa"/>
            <w:vMerge/>
          </w:tcPr>
          <w:p w14:paraId="0FCE07AA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E08B1DD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E9C5276" w14:textId="77777777" w:rsidR="002C4327" w:rsidRDefault="002C4327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E14575A" w14:textId="77777777" w:rsidR="002C4327" w:rsidRPr="00D146DB" w:rsidRDefault="002C4327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D67F368" w14:textId="77777777" w:rsidR="002C4327" w:rsidRPr="00D146DB" w:rsidRDefault="002C4327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0DAADB6" w14:textId="77777777" w:rsidR="00157DF1" w:rsidRPr="00157DF1" w:rsidRDefault="00157DF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730552E3" w14:textId="77777777" w:rsidTr="00520D6B">
        <w:tc>
          <w:tcPr>
            <w:tcW w:w="1080" w:type="dxa"/>
          </w:tcPr>
          <w:bookmarkStart w:id="922" w:name="Kryss1137"/>
          <w:p w14:paraId="3046D07F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2"/>
            <w:r w:rsidR="00520D6B">
              <w:rPr>
                <w:rFonts w:ascii="Arial" w:hAnsi="Arial"/>
                <w:sz w:val="20"/>
              </w:rPr>
              <w:t xml:space="preserve"> 14</w:t>
            </w:r>
            <w:r w:rsidR="00520D6B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27B96683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Infästning av tilluftskanal är bristfällig.</w:t>
            </w:r>
          </w:p>
        </w:tc>
        <w:tc>
          <w:tcPr>
            <w:tcW w:w="1334" w:type="dxa"/>
          </w:tcPr>
          <w:p w14:paraId="0E9E8948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008EF4A4" w14:textId="77777777" w:rsidTr="00D146DB">
        <w:trPr>
          <w:trHeight w:val="80"/>
        </w:trPr>
        <w:tc>
          <w:tcPr>
            <w:tcW w:w="1080" w:type="dxa"/>
          </w:tcPr>
          <w:p w14:paraId="2E49D676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1B53A6B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72C3A" w:rsidRPr="00D146DB" w14:paraId="4A56B50E" w14:textId="77777777" w:rsidTr="00972C3A">
        <w:trPr>
          <w:trHeight w:val="510"/>
        </w:trPr>
        <w:tc>
          <w:tcPr>
            <w:tcW w:w="1080" w:type="dxa"/>
          </w:tcPr>
          <w:p w14:paraId="074BDBEC" w14:textId="77777777" w:rsidR="00972C3A" w:rsidRPr="00D146DB" w:rsidRDefault="00972C3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440A3E3" w14:textId="77777777" w:rsidR="00972C3A" w:rsidRPr="00D146DB" w:rsidRDefault="00972C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infästning skall anordnas enligt typlösnin</w:t>
            </w:r>
            <w:r w:rsidR="00AC32E0">
              <w:rPr>
                <w:rFonts w:ascii="Arial" w:hAnsi="Arial"/>
                <w:sz w:val="20"/>
              </w:rPr>
              <w:t>g T14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EE74" w14:textId="77777777" w:rsidR="00972C3A" w:rsidRDefault="00972C3A" w:rsidP="007C6199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657B611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DF064C5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B6CAB9B" w14:textId="77777777" w:rsidR="00321528" w:rsidRDefault="0032152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13004B21" w14:textId="77777777" w:rsidR="00321528" w:rsidRDefault="000E42B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5B20961E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0D4EE12C" w14:textId="77777777" w:rsidR="00B707AD" w:rsidRPr="00D146DB" w:rsidRDefault="00AC32E0" w:rsidP="00AF102D">
            <w:pPr>
              <w:pStyle w:val="Rubrikchecklista"/>
              <w:rPr>
                <w:szCs w:val="28"/>
              </w:rPr>
            </w:pPr>
            <w:bookmarkStart w:id="923" w:name="_Toc290375376"/>
            <w:r>
              <w:lastRenderedPageBreak/>
              <w:t>15</w:t>
            </w:r>
            <w:r w:rsidR="00B707AD" w:rsidRPr="00D146DB">
              <w:t>. Övertrycksmätare</w:t>
            </w:r>
            <w:bookmarkEnd w:id="923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26210098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C2BE102" w14:textId="77777777" w:rsidR="00157DF1" w:rsidRPr="00B43E2D" w:rsidRDefault="00157DF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612" w:rsidRPr="00D146DB" w14:paraId="27384398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0A63B09E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15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2D7B5B4A" w14:textId="77777777" w:rsidR="003D5612" w:rsidRPr="00D146DB" w:rsidRDefault="003D5612" w:rsidP="006444B5">
            <w:pPr>
              <w:pStyle w:val="Kontrollpunkt"/>
            </w:pPr>
            <w:r w:rsidRPr="00D146DB">
              <w:t>Övertrycksmätare finns, är oskadad samt är av godkänd typ.</w:t>
            </w:r>
          </w:p>
        </w:tc>
        <w:tc>
          <w:tcPr>
            <w:tcW w:w="742" w:type="dxa"/>
          </w:tcPr>
          <w:p w14:paraId="706A0111" w14:textId="77777777" w:rsidR="003D5612" w:rsidRPr="00BC295C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DB7EB8D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924" w:name="Kryss661"/>
        <w:tc>
          <w:tcPr>
            <w:tcW w:w="1320" w:type="dxa"/>
            <w:vMerge w:val="restart"/>
          </w:tcPr>
          <w:p w14:paraId="03D45C2A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4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25" w:name="Kryss662"/>
          <w:p w14:paraId="04E065DE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5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26" w:name="Kryss663"/>
          <w:p w14:paraId="2FB0A860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6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612" w:rsidRPr="00D146DB" w14:paraId="09022BE1" w14:textId="77777777" w:rsidTr="00065CBE">
        <w:trPr>
          <w:trHeight w:val="304"/>
        </w:trPr>
        <w:tc>
          <w:tcPr>
            <w:tcW w:w="709" w:type="dxa"/>
            <w:vMerge/>
          </w:tcPr>
          <w:p w14:paraId="3485D418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D266733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551D823" w14:textId="77777777" w:rsidR="003D5612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FDD6A90" w14:textId="77777777" w:rsidR="003D5612" w:rsidRPr="00D146DB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C4E0AD3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35A0785" w14:textId="77777777" w:rsidR="00157DF1" w:rsidRPr="00B43E2D" w:rsidRDefault="00157DF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62B47D51" w14:textId="77777777" w:rsidTr="00520D6B">
        <w:tc>
          <w:tcPr>
            <w:tcW w:w="1080" w:type="dxa"/>
          </w:tcPr>
          <w:bookmarkStart w:id="927" w:name="Kryss1138"/>
          <w:p w14:paraId="1FDF364F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7"/>
            <w:r w:rsidR="00520D6B">
              <w:rPr>
                <w:rFonts w:ascii="Arial" w:hAnsi="Arial"/>
                <w:sz w:val="20"/>
              </w:rPr>
              <w:t xml:space="preserve"> 15</w:t>
            </w:r>
            <w:r w:rsidR="00520D6B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513348FE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Övertrycksmätare saknas, är skadad eller </w:t>
            </w:r>
            <w:r>
              <w:rPr>
                <w:rFonts w:ascii="Arial" w:hAnsi="Arial"/>
                <w:sz w:val="20"/>
              </w:rPr>
              <w:t>ej avläsbar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7841F60" w14:textId="77777777" w:rsidR="00520D6B" w:rsidRPr="00D146DB" w:rsidRDefault="00520D6B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35C5ABB0" w14:textId="77777777" w:rsidTr="00D146DB">
        <w:trPr>
          <w:trHeight w:val="80"/>
        </w:trPr>
        <w:tc>
          <w:tcPr>
            <w:tcW w:w="1080" w:type="dxa"/>
          </w:tcPr>
          <w:p w14:paraId="4138654A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B92B20F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0D6B" w:rsidRPr="00D146DB" w14:paraId="6EB8429E" w14:textId="77777777" w:rsidTr="00520D6B">
        <w:tc>
          <w:tcPr>
            <w:tcW w:w="1080" w:type="dxa"/>
          </w:tcPr>
          <w:p w14:paraId="7B58484A" w14:textId="77777777" w:rsidR="00520D6B" w:rsidRPr="00D146DB" w:rsidRDefault="00520D6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4DA386C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</w:t>
            </w:r>
            <w:r w:rsidRPr="00D146DB">
              <w:rPr>
                <w:rFonts w:ascii="Arial" w:hAnsi="Arial"/>
                <w:sz w:val="20"/>
              </w:rPr>
              <w:t xml:space="preserve"> övertrycksmätare s</w:t>
            </w:r>
            <w:r>
              <w:rPr>
                <w:rFonts w:ascii="Arial" w:hAnsi="Arial"/>
                <w:sz w:val="20"/>
              </w:rPr>
              <w:t xml:space="preserve">kall anskaffas.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Se typlösning T15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42B32C53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DE098C4" w14:textId="77777777" w:rsidR="00D467B9" w:rsidRPr="00B43E2D" w:rsidRDefault="00D467B9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0B51D6A5" w14:textId="77777777" w:rsidTr="00520D6B">
        <w:tc>
          <w:tcPr>
            <w:tcW w:w="1080" w:type="dxa"/>
          </w:tcPr>
          <w:bookmarkStart w:id="928" w:name="Kryss1139"/>
          <w:p w14:paraId="1C516A4D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8"/>
            <w:r w:rsidR="00520D6B">
              <w:rPr>
                <w:rFonts w:ascii="Arial" w:hAnsi="Arial"/>
                <w:sz w:val="20"/>
              </w:rPr>
              <w:t xml:space="preserve"> 15</w:t>
            </w:r>
            <w:r w:rsidR="00520D6B" w:rsidRPr="00D146DB">
              <w:rPr>
                <w:rFonts w:ascii="Arial" w:hAnsi="Arial"/>
                <w:sz w:val="20"/>
              </w:rPr>
              <w:t>a-2</w:t>
            </w:r>
          </w:p>
        </w:tc>
        <w:tc>
          <w:tcPr>
            <w:tcW w:w="5026" w:type="dxa"/>
          </w:tcPr>
          <w:p w14:paraId="7A67D04E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Övertrycksmätare är inte av godkänd typ.</w:t>
            </w:r>
          </w:p>
        </w:tc>
        <w:tc>
          <w:tcPr>
            <w:tcW w:w="1334" w:type="dxa"/>
          </w:tcPr>
          <w:p w14:paraId="7BAF3359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469E2E83" w14:textId="77777777" w:rsidTr="00D146DB">
        <w:trPr>
          <w:trHeight w:val="80"/>
        </w:trPr>
        <w:tc>
          <w:tcPr>
            <w:tcW w:w="1080" w:type="dxa"/>
          </w:tcPr>
          <w:p w14:paraId="5DA42E6A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E95745E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0D6B" w:rsidRPr="00D146DB" w14:paraId="4B619E7A" w14:textId="77777777" w:rsidTr="00520D6B">
        <w:tc>
          <w:tcPr>
            <w:tcW w:w="1080" w:type="dxa"/>
          </w:tcPr>
          <w:p w14:paraId="3D6B34E0" w14:textId="77777777" w:rsidR="00520D6B" w:rsidRPr="00D146DB" w:rsidRDefault="00520D6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4D854AF" w14:textId="77777777" w:rsidR="00520D6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</w:t>
            </w:r>
            <w:r w:rsidRPr="00D146DB">
              <w:rPr>
                <w:rFonts w:ascii="Arial" w:hAnsi="Arial"/>
                <w:sz w:val="20"/>
              </w:rPr>
              <w:t xml:space="preserve"> övertrycksmätare s</w:t>
            </w:r>
            <w:r>
              <w:rPr>
                <w:rFonts w:ascii="Arial" w:hAnsi="Arial"/>
                <w:sz w:val="20"/>
              </w:rPr>
              <w:t>kall anskaffas.</w:t>
            </w:r>
          </w:p>
          <w:p w14:paraId="0A359937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 typlösning T15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45438C13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B098589" w14:textId="77777777" w:rsidR="00057EC9" w:rsidRDefault="00057EC9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612" w:rsidRPr="00D146DB" w14:paraId="4D8E5370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3754C318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15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49CD3FF7" w14:textId="77777777" w:rsidR="003D5612" w:rsidRPr="00D146DB" w:rsidRDefault="003D5612" w:rsidP="006444B5">
            <w:pPr>
              <w:pStyle w:val="Kontrollpunkt"/>
            </w:pPr>
            <w:r w:rsidRPr="00D146DB">
              <w:t>Mätrör, slang och vätska finns.</w:t>
            </w:r>
          </w:p>
        </w:tc>
        <w:tc>
          <w:tcPr>
            <w:tcW w:w="742" w:type="dxa"/>
          </w:tcPr>
          <w:p w14:paraId="621BD52C" w14:textId="77777777" w:rsidR="003D5612" w:rsidRPr="00BC295C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0CDEF25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929" w:name="Kryss664"/>
        <w:tc>
          <w:tcPr>
            <w:tcW w:w="1320" w:type="dxa"/>
            <w:vMerge w:val="restart"/>
          </w:tcPr>
          <w:p w14:paraId="575C4970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29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30" w:name="Kryss665"/>
          <w:p w14:paraId="0A7A3637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0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31" w:name="Kryss666"/>
          <w:p w14:paraId="0D7E9E5F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1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612" w:rsidRPr="00D146DB" w14:paraId="544678B3" w14:textId="77777777" w:rsidTr="00065CBE">
        <w:trPr>
          <w:trHeight w:val="304"/>
        </w:trPr>
        <w:tc>
          <w:tcPr>
            <w:tcW w:w="709" w:type="dxa"/>
            <w:vMerge/>
          </w:tcPr>
          <w:p w14:paraId="6823E0FA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37AC93C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886EAA5" w14:textId="77777777" w:rsidR="003D5612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AE4B2B4" w14:textId="77777777" w:rsidR="003D5612" w:rsidRPr="00D146DB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2A87969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E9156C7" w14:textId="77777777" w:rsidR="00157DF1" w:rsidRPr="00B43E2D" w:rsidRDefault="00157DF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520D6B" w:rsidRPr="00D146DB" w14:paraId="228BEB22" w14:textId="77777777" w:rsidTr="00520D6B">
        <w:tc>
          <w:tcPr>
            <w:tcW w:w="1080" w:type="dxa"/>
          </w:tcPr>
          <w:bookmarkStart w:id="932" w:name="Kryss1140"/>
          <w:p w14:paraId="18BACB6A" w14:textId="77777777" w:rsidR="00520D6B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2"/>
            <w:r w:rsidR="00520D6B">
              <w:rPr>
                <w:rFonts w:ascii="Arial" w:hAnsi="Arial"/>
                <w:sz w:val="20"/>
              </w:rPr>
              <w:t xml:space="preserve"> 15</w:t>
            </w:r>
            <w:r w:rsidR="00520D6B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511A610C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Mätrör av metall saknas.</w:t>
            </w:r>
          </w:p>
        </w:tc>
        <w:tc>
          <w:tcPr>
            <w:tcW w:w="1334" w:type="dxa"/>
          </w:tcPr>
          <w:p w14:paraId="7C09E465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6D4A9A2B" w14:textId="77777777" w:rsidTr="00D146DB">
        <w:trPr>
          <w:trHeight w:val="80"/>
        </w:trPr>
        <w:tc>
          <w:tcPr>
            <w:tcW w:w="1080" w:type="dxa"/>
          </w:tcPr>
          <w:p w14:paraId="6CC83551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7B24695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20D6B" w:rsidRPr="00D146DB" w14:paraId="57770F17" w14:textId="77777777" w:rsidTr="00520D6B">
        <w:tc>
          <w:tcPr>
            <w:tcW w:w="1080" w:type="dxa"/>
          </w:tcPr>
          <w:p w14:paraId="62094DDE" w14:textId="77777777" w:rsidR="00520D6B" w:rsidRPr="00D146DB" w:rsidRDefault="00520D6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9FD2D5F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Nytt mätrör s</w:t>
            </w:r>
            <w:r>
              <w:rPr>
                <w:rFonts w:ascii="Arial" w:hAnsi="Arial"/>
                <w:sz w:val="20"/>
              </w:rPr>
              <w:t>kall anskaffas.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T15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20C24252" w14:textId="77777777" w:rsidR="00520D6B" w:rsidRPr="00D146DB" w:rsidRDefault="00520D6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D8AD441" w14:textId="77777777" w:rsidR="00157DF1" w:rsidRPr="00B43E2D" w:rsidRDefault="00157DF1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7753EB34" w14:textId="77777777" w:rsidTr="00C440FF">
        <w:tc>
          <w:tcPr>
            <w:tcW w:w="1080" w:type="dxa"/>
          </w:tcPr>
          <w:bookmarkStart w:id="933" w:name="Kryss1141"/>
          <w:p w14:paraId="21FD6E7F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3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b-2</w:t>
            </w:r>
          </w:p>
        </w:tc>
        <w:tc>
          <w:tcPr>
            <w:tcW w:w="5026" w:type="dxa"/>
          </w:tcPr>
          <w:p w14:paraId="1284D069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Slang saknas.</w:t>
            </w:r>
          </w:p>
        </w:tc>
        <w:tc>
          <w:tcPr>
            <w:tcW w:w="1334" w:type="dxa"/>
          </w:tcPr>
          <w:p w14:paraId="0C3C108F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4689F9C5" w14:textId="77777777" w:rsidTr="00D146DB">
        <w:trPr>
          <w:trHeight w:val="80"/>
        </w:trPr>
        <w:tc>
          <w:tcPr>
            <w:tcW w:w="1080" w:type="dxa"/>
          </w:tcPr>
          <w:p w14:paraId="69731F00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0793F9C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113A19E9" w14:textId="77777777" w:rsidTr="00C440FF">
        <w:tc>
          <w:tcPr>
            <w:tcW w:w="1080" w:type="dxa"/>
          </w:tcPr>
          <w:p w14:paraId="363FD9F4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A992D59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slang s</w:t>
            </w:r>
            <w:r>
              <w:rPr>
                <w:rFonts w:ascii="Arial" w:hAnsi="Arial"/>
                <w:sz w:val="20"/>
              </w:rPr>
              <w:t>kall anskaffas.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T15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716D82A6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D00C001" w14:textId="77777777" w:rsidR="00157DF1" w:rsidRPr="00B43E2D" w:rsidRDefault="00157DF1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21F58B42" w14:textId="77777777" w:rsidTr="00C440FF">
        <w:tc>
          <w:tcPr>
            <w:tcW w:w="1080" w:type="dxa"/>
          </w:tcPr>
          <w:bookmarkStart w:id="934" w:name="Kryss1142"/>
          <w:p w14:paraId="20D2E7B1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4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b-3</w:t>
            </w:r>
          </w:p>
        </w:tc>
        <w:tc>
          <w:tcPr>
            <w:tcW w:w="5026" w:type="dxa"/>
          </w:tcPr>
          <w:p w14:paraId="560F388E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Vätska saknas.</w:t>
            </w:r>
          </w:p>
        </w:tc>
        <w:tc>
          <w:tcPr>
            <w:tcW w:w="1334" w:type="dxa"/>
          </w:tcPr>
          <w:p w14:paraId="20F995D3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581A2489" w14:textId="77777777" w:rsidTr="00D146DB">
        <w:trPr>
          <w:trHeight w:val="80"/>
        </w:trPr>
        <w:tc>
          <w:tcPr>
            <w:tcW w:w="1080" w:type="dxa"/>
          </w:tcPr>
          <w:p w14:paraId="63EC2104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4BB7F93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2B6FAF80" w14:textId="77777777" w:rsidTr="00C440FF">
        <w:tc>
          <w:tcPr>
            <w:tcW w:w="1080" w:type="dxa"/>
          </w:tcPr>
          <w:p w14:paraId="7DF8789A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037AE2C" w14:textId="77777777" w:rsidR="00C440FF" w:rsidRPr="00D146DB" w:rsidRDefault="00C440FF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vätska skall anskaf</w:t>
            </w:r>
            <w:r>
              <w:rPr>
                <w:rFonts w:ascii="Arial" w:hAnsi="Arial"/>
                <w:sz w:val="20"/>
              </w:rPr>
              <w:t>fas.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T15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33219C23" w14:textId="77777777" w:rsidR="00C440FF" w:rsidRPr="00D146DB" w:rsidRDefault="00C440FF" w:rsidP="0002008D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6AC9198" w14:textId="77777777" w:rsidR="00C440FF" w:rsidRPr="00B43E2D" w:rsidRDefault="00C440FF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612" w:rsidRPr="00D146DB" w14:paraId="62087C9F" w14:textId="77777777" w:rsidTr="00065CBE">
        <w:trPr>
          <w:trHeight w:val="416"/>
        </w:trPr>
        <w:tc>
          <w:tcPr>
            <w:tcW w:w="709" w:type="dxa"/>
            <w:vMerge w:val="restart"/>
          </w:tcPr>
          <w:p w14:paraId="555A7B17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15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0B30F966" w14:textId="77777777" w:rsidR="003D5612" w:rsidRPr="00D146DB" w:rsidRDefault="003D5612" w:rsidP="006444B5">
            <w:pPr>
              <w:pStyle w:val="Kontrollpunkt"/>
            </w:pPr>
            <w:r w:rsidRPr="00D146DB">
              <w:t xml:space="preserve">Övertrycksmätare, mätrör </w:t>
            </w:r>
            <w:r w:rsidR="00807928">
              <w:t>med</w:t>
            </w:r>
            <w:r w:rsidRPr="00D146DB">
              <w:t xml:space="preserve"> tätning, slang och vätska är förvarade i förrådet.</w:t>
            </w:r>
          </w:p>
        </w:tc>
        <w:tc>
          <w:tcPr>
            <w:tcW w:w="742" w:type="dxa"/>
          </w:tcPr>
          <w:p w14:paraId="70DC81F0" w14:textId="77777777" w:rsidR="003D5612" w:rsidRPr="00BC295C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671C3C1" w14:textId="77777777" w:rsidR="003D5612" w:rsidRPr="00D146DB" w:rsidRDefault="00FC3FB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  <w:r w:rsidR="003D5612" w:rsidRPr="00D146DB">
              <w:rPr>
                <w:rFonts w:ascii="Arial" w:hAnsi="Arial"/>
                <w:sz w:val="22"/>
                <w:szCs w:val="22"/>
              </w:rPr>
              <w:t>|2|3</w:t>
            </w:r>
          </w:p>
        </w:tc>
        <w:bookmarkStart w:id="935" w:name="Kryss667"/>
        <w:tc>
          <w:tcPr>
            <w:tcW w:w="1320" w:type="dxa"/>
            <w:vMerge w:val="restart"/>
          </w:tcPr>
          <w:p w14:paraId="656FAEC9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5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36" w:name="Kryss668"/>
          <w:p w14:paraId="08912F89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6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37" w:name="Kryss669"/>
          <w:p w14:paraId="44D95E6E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7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612" w:rsidRPr="00D146DB" w14:paraId="1AA2F10B" w14:textId="77777777" w:rsidTr="00065CBE">
        <w:trPr>
          <w:trHeight w:val="144"/>
        </w:trPr>
        <w:tc>
          <w:tcPr>
            <w:tcW w:w="709" w:type="dxa"/>
            <w:vMerge/>
          </w:tcPr>
          <w:p w14:paraId="7AA1D7B8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DDDA6A1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B4E40D6" w14:textId="77777777" w:rsidR="003D5612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41A1D1E" w14:textId="77777777" w:rsidR="003D5612" w:rsidRPr="00D146DB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8DBFDC3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805E63E" w14:textId="77777777" w:rsidR="00157DF1" w:rsidRPr="00B43E2D" w:rsidRDefault="00157DF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3AE40A6B" w14:textId="77777777" w:rsidTr="00C440FF">
        <w:tc>
          <w:tcPr>
            <w:tcW w:w="1080" w:type="dxa"/>
          </w:tcPr>
          <w:bookmarkStart w:id="938" w:name="Kryss1143"/>
          <w:p w14:paraId="155EE205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8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74119947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Övertrycksmätare är inte förvarad i </w:t>
            </w:r>
            <w:r w:rsidRPr="00260FD5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2323339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0FDB48E1" w14:textId="77777777" w:rsidTr="00D146DB">
        <w:trPr>
          <w:trHeight w:val="80"/>
        </w:trPr>
        <w:tc>
          <w:tcPr>
            <w:tcW w:w="1080" w:type="dxa"/>
          </w:tcPr>
          <w:p w14:paraId="5970763F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A7544C0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038D004A" w14:textId="77777777" w:rsidTr="00C440FF">
        <w:tc>
          <w:tcPr>
            <w:tcW w:w="1080" w:type="dxa"/>
          </w:tcPr>
          <w:p w14:paraId="6A878C05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D138311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Övertrycksmätaren förvaras tillsammans med mätrör inklusive tätning, slang och vätska i gemensam förpackning och placeras i skyddsrumsförrådet. Förpackningen mär</w:t>
            </w:r>
            <w:r>
              <w:rPr>
                <w:rFonts w:ascii="Arial" w:hAnsi="Arial"/>
                <w:sz w:val="20"/>
              </w:rPr>
              <w:t xml:space="preserve">ks med innehåll (antal och typ) </w:t>
            </w:r>
            <w:r w:rsidRPr="00D146DB">
              <w:rPr>
                <w:rFonts w:ascii="Arial" w:hAnsi="Arial"/>
                <w:sz w:val="20"/>
              </w:rPr>
              <w:t>i skyd</w:t>
            </w:r>
            <w:r>
              <w:rPr>
                <w:rFonts w:ascii="Arial" w:hAnsi="Arial"/>
                <w:sz w:val="20"/>
              </w:rPr>
              <w:t>dsrumsförrådet. Se typlösning T15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2098088E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350BC0C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4E33D854" w14:textId="77777777" w:rsidTr="00C440FF">
        <w:tc>
          <w:tcPr>
            <w:tcW w:w="1080" w:type="dxa"/>
          </w:tcPr>
          <w:bookmarkStart w:id="939" w:name="Kryss1144"/>
          <w:p w14:paraId="5B4AF5CB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39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c-2</w:t>
            </w:r>
          </w:p>
        </w:tc>
        <w:tc>
          <w:tcPr>
            <w:tcW w:w="5026" w:type="dxa"/>
          </w:tcPr>
          <w:p w14:paraId="65C459FD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Mätrör inklusive tätning är inte förvarad i </w:t>
            </w:r>
            <w:r w:rsidRPr="00260FD5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8BD38AB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075126A5" w14:textId="77777777" w:rsidTr="00D146DB">
        <w:trPr>
          <w:trHeight w:val="80"/>
        </w:trPr>
        <w:tc>
          <w:tcPr>
            <w:tcW w:w="1080" w:type="dxa"/>
          </w:tcPr>
          <w:p w14:paraId="35FEF10C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0722DBB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3527ACF4" w14:textId="77777777" w:rsidTr="00C440FF">
        <w:tc>
          <w:tcPr>
            <w:tcW w:w="1080" w:type="dxa"/>
          </w:tcPr>
          <w:p w14:paraId="4F4434E6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6AE34CC" w14:textId="77777777" w:rsidR="00C440FF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Mätrör inklusive tätning förvaras tillsammans med övertrycksmätaren, slang och vätska i gemensam förpackning och placeras i skyddsrumsförrådet. Förpackningen märks med innehåll (antal</w:t>
            </w:r>
            <w:r>
              <w:rPr>
                <w:rFonts w:ascii="Arial" w:hAnsi="Arial"/>
                <w:sz w:val="20"/>
              </w:rPr>
              <w:t xml:space="preserve"> och typ).</w:t>
            </w:r>
          </w:p>
          <w:p w14:paraId="642C3665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 typlösning T15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0F2FBB0D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E22CE34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p w14:paraId="284D7842" w14:textId="77777777" w:rsidR="003D5612" w:rsidRPr="00B43E2D" w:rsidRDefault="000E42BF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161AFB31" w14:textId="77777777" w:rsidTr="00C440FF">
        <w:tc>
          <w:tcPr>
            <w:tcW w:w="1080" w:type="dxa"/>
          </w:tcPr>
          <w:bookmarkStart w:id="940" w:name="Kryss1145"/>
          <w:p w14:paraId="3F0B4DE0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fldChar w:fldCharType="begin">
                <w:ffData>
                  <w:name w:val="Kryss11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0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c-3</w:t>
            </w:r>
          </w:p>
        </w:tc>
        <w:tc>
          <w:tcPr>
            <w:tcW w:w="5026" w:type="dxa"/>
          </w:tcPr>
          <w:p w14:paraId="2FB7524F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Slang är inte förvarad i skyddsrumsförrådet.</w:t>
            </w:r>
          </w:p>
        </w:tc>
        <w:tc>
          <w:tcPr>
            <w:tcW w:w="1334" w:type="dxa"/>
          </w:tcPr>
          <w:p w14:paraId="26DD6290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57DF1" w:rsidRPr="00D146DB" w14:paraId="34A5A949" w14:textId="77777777" w:rsidTr="00D146DB">
        <w:trPr>
          <w:trHeight w:val="80"/>
        </w:trPr>
        <w:tc>
          <w:tcPr>
            <w:tcW w:w="1080" w:type="dxa"/>
          </w:tcPr>
          <w:p w14:paraId="24234837" w14:textId="77777777" w:rsidR="00157DF1" w:rsidRPr="00D146DB" w:rsidRDefault="00157DF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8962F68" w14:textId="77777777" w:rsidR="00157DF1" w:rsidRPr="00D146DB" w:rsidRDefault="00157DF1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1DE0561D" w14:textId="77777777" w:rsidTr="00C440FF">
        <w:tc>
          <w:tcPr>
            <w:tcW w:w="1080" w:type="dxa"/>
          </w:tcPr>
          <w:p w14:paraId="525C1CC7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2C8CE2B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Slang förvaras tillsammans med </w:t>
            </w:r>
            <w:r w:rsidRPr="00260FD5">
              <w:rPr>
                <w:rFonts w:ascii="Arial" w:hAnsi="Arial"/>
                <w:sz w:val="20"/>
              </w:rPr>
              <w:t>övertrycksmätaren</w:t>
            </w:r>
            <w:r w:rsidRPr="00D146DB">
              <w:rPr>
                <w:rFonts w:ascii="Arial" w:hAnsi="Arial"/>
                <w:sz w:val="20"/>
              </w:rPr>
              <w:t xml:space="preserve">, mätrör inklusive tätning och vätska i gemensam förpackning och placeras i </w:t>
            </w:r>
            <w:r w:rsidRPr="00260FD5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>. Förpackningen märks med innehåll (</w:t>
            </w:r>
            <w:r>
              <w:rPr>
                <w:rFonts w:ascii="Arial" w:hAnsi="Arial"/>
                <w:sz w:val="20"/>
              </w:rPr>
              <w:t>antal och typ). Se typlösning T15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5C9A1339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254594C" w14:textId="77777777" w:rsidR="00157DF1" w:rsidRPr="00B43E2D" w:rsidRDefault="00157DF1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02F78F6D" w14:textId="77777777" w:rsidTr="00C440FF">
        <w:tc>
          <w:tcPr>
            <w:tcW w:w="1080" w:type="dxa"/>
          </w:tcPr>
          <w:bookmarkStart w:id="941" w:name="Kryss1146"/>
          <w:p w14:paraId="38F28C61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1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c-4</w:t>
            </w:r>
          </w:p>
        </w:tc>
        <w:tc>
          <w:tcPr>
            <w:tcW w:w="5026" w:type="dxa"/>
          </w:tcPr>
          <w:p w14:paraId="4C0041ED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Vätska är inte förvarad i skyddsrumsförrådet.</w:t>
            </w:r>
          </w:p>
        </w:tc>
        <w:tc>
          <w:tcPr>
            <w:tcW w:w="1334" w:type="dxa"/>
          </w:tcPr>
          <w:p w14:paraId="40EDEF06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43E2D" w:rsidRPr="00D146DB" w14:paraId="1AAF0FF8" w14:textId="77777777" w:rsidTr="00D146DB">
        <w:trPr>
          <w:trHeight w:val="80"/>
        </w:trPr>
        <w:tc>
          <w:tcPr>
            <w:tcW w:w="1080" w:type="dxa"/>
          </w:tcPr>
          <w:p w14:paraId="6E45FEB2" w14:textId="77777777" w:rsidR="00B43E2D" w:rsidRPr="00D146DB" w:rsidRDefault="00B43E2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E48D20E" w14:textId="77777777" w:rsidR="00B43E2D" w:rsidRPr="00D146DB" w:rsidRDefault="00B43E2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2E0FA1CA" w14:textId="77777777" w:rsidTr="00C440FF">
        <w:tc>
          <w:tcPr>
            <w:tcW w:w="1080" w:type="dxa"/>
          </w:tcPr>
          <w:p w14:paraId="49046F5D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A312D8F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Vätska förvaras tillsammans med </w:t>
            </w:r>
            <w:r w:rsidRPr="00260FD5">
              <w:rPr>
                <w:rFonts w:ascii="Arial" w:hAnsi="Arial"/>
                <w:sz w:val="20"/>
              </w:rPr>
              <w:t>övertrycksmätaren</w:t>
            </w:r>
            <w:r w:rsidRPr="00D146DB">
              <w:rPr>
                <w:rFonts w:ascii="Arial" w:hAnsi="Arial"/>
                <w:sz w:val="20"/>
              </w:rPr>
              <w:t xml:space="preserve">, mätrör inklusive tätning och slang i gemensam förpackning och placeras i </w:t>
            </w:r>
            <w:r w:rsidRPr="00260FD5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>. Förpackningen märks med innehåll (</w:t>
            </w:r>
            <w:r>
              <w:rPr>
                <w:rFonts w:ascii="Arial" w:hAnsi="Arial"/>
                <w:sz w:val="20"/>
              </w:rPr>
              <w:t>antal och typ). Se typlösning T15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5BAD9A91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8BE988D" w14:textId="77777777" w:rsidR="00157DF1" w:rsidRPr="00B43E2D" w:rsidRDefault="00157DF1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4BA38F27" w14:textId="77777777" w:rsidTr="00C440FF">
        <w:tc>
          <w:tcPr>
            <w:tcW w:w="1080" w:type="dxa"/>
          </w:tcPr>
          <w:bookmarkStart w:id="942" w:name="Kryss1147"/>
          <w:p w14:paraId="32EF2EB8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2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c-5</w:t>
            </w:r>
          </w:p>
        </w:tc>
        <w:tc>
          <w:tcPr>
            <w:tcW w:w="5026" w:type="dxa"/>
          </w:tcPr>
          <w:p w14:paraId="1CE005FD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Tätbricka på genomföring finns ej.</w:t>
            </w:r>
          </w:p>
        </w:tc>
        <w:tc>
          <w:tcPr>
            <w:tcW w:w="1334" w:type="dxa"/>
          </w:tcPr>
          <w:p w14:paraId="595276C7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43E2D" w:rsidRPr="00D146DB" w14:paraId="63487BD9" w14:textId="77777777" w:rsidTr="00D146DB">
        <w:trPr>
          <w:trHeight w:val="80"/>
        </w:trPr>
        <w:tc>
          <w:tcPr>
            <w:tcW w:w="1080" w:type="dxa"/>
          </w:tcPr>
          <w:p w14:paraId="5CB7A35B" w14:textId="77777777" w:rsidR="00B43E2D" w:rsidRPr="00D146DB" w:rsidRDefault="00B43E2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C02D23F" w14:textId="77777777" w:rsidR="00B43E2D" w:rsidRPr="00D146DB" w:rsidRDefault="00B43E2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2E1821FD" w14:textId="77777777" w:rsidTr="00C440FF">
        <w:tc>
          <w:tcPr>
            <w:tcW w:w="1080" w:type="dxa"/>
          </w:tcPr>
          <w:p w14:paraId="6EC4202D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5135136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Tätbricka anskaffas och monteras på</w:t>
            </w:r>
            <w:r>
              <w:rPr>
                <w:rFonts w:ascii="Arial" w:hAnsi="Arial"/>
                <w:sz w:val="20"/>
              </w:rPr>
              <w:t xml:space="preserve"> genomföringen. Se typlösning T15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011F6FFE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EDCC206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612" w:rsidRPr="00D146DB" w14:paraId="44F56F89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260C40BA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15</w:t>
            </w:r>
            <w:r w:rsidRPr="00D146DB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3F1BE807" w14:textId="77777777" w:rsidR="003D5612" w:rsidRPr="00D146DB" w:rsidRDefault="003D5612" w:rsidP="006444B5">
            <w:pPr>
              <w:pStyle w:val="Kontrollpunkt"/>
            </w:pPr>
            <w:r w:rsidRPr="00D146DB">
              <w:t>Genomföring genom stommen finns för övertrycksmätare.</w:t>
            </w:r>
          </w:p>
        </w:tc>
        <w:tc>
          <w:tcPr>
            <w:tcW w:w="742" w:type="dxa"/>
          </w:tcPr>
          <w:p w14:paraId="2CA120D2" w14:textId="77777777" w:rsidR="003D5612" w:rsidRPr="00BC295C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C74EEAF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943" w:name="Kryss670"/>
        <w:tc>
          <w:tcPr>
            <w:tcW w:w="1320" w:type="dxa"/>
            <w:vMerge w:val="restart"/>
          </w:tcPr>
          <w:p w14:paraId="6CF5739B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3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44" w:name="Kryss671"/>
          <w:p w14:paraId="1F60FED1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4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45" w:name="Kryss672"/>
          <w:p w14:paraId="671C54FE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5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612" w:rsidRPr="00D146DB" w14:paraId="44DD9C03" w14:textId="77777777" w:rsidTr="00065CBE">
        <w:trPr>
          <w:trHeight w:val="304"/>
        </w:trPr>
        <w:tc>
          <w:tcPr>
            <w:tcW w:w="709" w:type="dxa"/>
            <w:vMerge/>
          </w:tcPr>
          <w:p w14:paraId="16C4BDC1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4B04692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98FFE05" w14:textId="77777777" w:rsidR="003D5612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410DB63" w14:textId="77777777" w:rsidR="003D5612" w:rsidRPr="00D146DB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5BD2914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4B6FE54" w14:textId="77777777" w:rsidR="00B43E2D" w:rsidRPr="00B43E2D" w:rsidRDefault="00B43E2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59DCBD71" w14:textId="77777777" w:rsidTr="00C440FF">
        <w:tc>
          <w:tcPr>
            <w:tcW w:w="1080" w:type="dxa"/>
          </w:tcPr>
          <w:bookmarkStart w:id="946" w:name="Kryss1148"/>
          <w:p w14:paraId="7B478AD1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6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d-1</w:t>
            </w:r>
          </w:p>
        </w:tc>
        <w:tc>
          <w:tcPr>
            <w:tcW w:w="5026" w:type="dxa"/>
          </w:tcPr>
          <w:p w14:paraId="02A57DDF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Genomföring för övertrycksmätare saknas.</w:t>
            </w:r>
          </w:p>
        </w:tc>
        <w:tc>
          <w:tcPr>
            <w:tcW w:w="1334" w:type="dxa"/>
          </w:tcPr>
          <w:p w14:paraId="21DA96ED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43E2D" w:rsidRPr="00D146DB" w14:paraId="2A3E8132" w14:textId="77777777" w:rsidTr="00D146DB">
        <w:trPr>
          <w:trHeight w:val="80"/>
        </w:trPr>
        <w:tc>
          <w:tcPr>
            <w:tcW w:w="1080" w:type="dxa"/>
          </w:tcPr>
          <w:p w14:paraId="045C8380" w14:textId="77777777" w:rsidR="00B43E2D" w:rsidRPr="00D146DB" w:rsidRDefault="00B43E2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C2D8B1B" w14:textId="77777777" w:rsidR="00B43E2D" w:rsidRPr="00D146DB" w:rsidRDefault="00B43E2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0CE3CBD0" w14:textId="77777777" w:rsidTr="00C440FF">
        <w:tc>
          <w:tcPr>
            <w:tcW w:w="1080" w:type="dxa"/>
          </w:tcPr>
          <w:p w14:paraId="3AEF34B4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5C5B98E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genomföring ska</w:t>
            </w:r>
            <w:r>
              <w:rPr>
                <w:rFonts w:ascii="Arial" w:hAnsi="Arial"/>
                <w:sz w:val="20"/>
              </w:rPr>
              <w:t>ll anordnas enligt typlösning T15-102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D6C401A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A0E9E0A" w14:textId="77777777" w:rsidR="00B43E2D" w:rsidRDefault="00B43E2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D5612" w:rsidRPr="00D146DB" w14:paraId="3FA152CF" w14:textId="77777777" w:rsidTr="00065CBE">
        <w:trPr>
          <w:trHeight w:val="416"/>
        </w:trPr>
        <w:tc>
          <w:tcPr>
            <w:tcW w:w="709" w:type="dxa"/>
            <w:vMerge w:val="restart"/>
          </w:tcPr>
          <w:p w14:paraId="3DD1B74E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15</w:t>
            </w:r>
            <w:r w:rsidRPr="00D146DB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317204BA" w14:textId="77777777" w:rsidR="003D5612" w:rsidRPr="00D146DB" w:rsidRDefault="003D5612" w:rsidP="006444B5">
            <w:pPr>
              <w:pStyle w:val="Kontrollpunkt"/>
            </w:pPr>
            <w:r w:rsidRPr="00D146DB">
              <w:t>Skyltar som anger läge för genomföring till övertrycksmätare finns på båda sidor vägg.</w:t>
            </w:r>
          </w:p>
        </w:tc>
        <w:tc>
          <w:tcPr>
            <w:tcW w:w="742" w:type="dxa"/>
          </w:tcPr>
          <w:p w14:paraId="7E2C21CB" w14:textId="77777777" w:rsidR="003D5612" w:rsidRPr="00BC295C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E195ADC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947" w:name="Kryss673"/>
        <w:tc>
          <w:tcPr>
            <w:tcW w:w="1320" w:type="dxa"/>
            <w:vMerge w:val="restart"/>
          </w:tcPr>
          <w:p w14:paraId="2DBF9C57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7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48" w:name="Kryss674"/>
          <w:p w14:paraId="2ADD772B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8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49" w:name="Kryss675"/>
          <w:p w14:paraId="0D3183FE" w14:textId="77777777" w:rsidR="003D5612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49"/>
            <w:r w:rsidR="003D561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D5612" w:rsidRPr="00D146DB" w14:paraId="2B7954A0" w14:textId="77777777" w:rsidTr="00065CBE">
        <w:trPr>
          <w:trHeight w:val="226"/>
        </w:trPr>
        <w:tc>
          <w:tcPr>
            <w:tcW w:w="709" w:type="dxa"/>
            <w:vMerge/>
          </w:tcPr>
          <w:p w14:paraId="2AF29722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79CB537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1E0CBDC" w14:textId="77777777" w:rsidR="003D5612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7F97855" w14:textId="77777777" w:rsidR="003D5612" w:rsidRPr="00D146DB" w:rsidRDefault="003D5612" w:rsidP="007C61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88A44AC" w14:textId="77777777" w:rsidR="003D5612" w:rsidRPr="00D146DB" w:rsidRDefault="003D561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8B0454E" w14:textId="77777777" w:rsidR="00B43E2D" w:rsidRPr="00B43E2D" w:rsidRDefault="00B43E2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3B9F058C" w14:textId="77777777" w:rsidTr="00C440FF">
        <w:tc>
          <w:tcPr>
            <w:tcW w:w="1080" w:type="dxa"/>
          </w:tcPr>
          <w:bookmarkStart w:id="950" w:name="Kryss1149"/>
          <w:p w14:paraId="4D5FB09B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50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e-1</w:t>
            </w:r>
          </w:p>
        </w:tc>
        <w:tc>
          <w:tcPr>
            <w:tcW w:w="5026" w:type="dxa"/>
          </w:tcPr>
          <w:p w14:paraId="6B06FA08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Skylt finns ej på insida vägg.</w:t>
            </w:r>
          </w:p>
        </w:tc>
        <w:tc>
          <w:tcPr>
            <w:tcW w:w="1334" w:type="dxa"/>
          </w:tcPr>
          <w:p w14:paraId="05B2E8F0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43E2D" w:rsidRPr="00D146DB" w14:paraId="6719BC04" w14:textId="77777777" w:rsidTr="00D146DB">
        <w:trPr>
          <w:trHeight w:val="80"/>
        </w:trPr>
        <w:tc>
          <w:tcPr>
            <w:tcW w:w="1080" w:type="dxa"/>
          </w:tcPr>
          <w:p w14:paraId="5EA494D7" w14:textId="77777777" w:rsidR="00B43E2D" w:rsidRPr="00D146DB" w:rsidRDefault="00B43E2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AEED2CC" w14:textId="77777777" w:rsidR="00B43E2D" w:rsidRPr="00D146DB" w:rsidRDefault="00B43E2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3D4AC3F9" w14:textId="77777777" w:rsidTr="00C440FF">
        <w:tc>
          <w:tcPr>
            <w:tcW w:w="1080" w:type="dxa"/>
          </w:tcPr>
          <w:p w14:paraId="614ED279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7ED50D0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Skylt anskaffas och monteras på </w:t>
            </w:r>
            <w:r>
              <w:rPr>
                <w:rFonts w:ascii="Arial" w:hAnsi="Arial"/>
                <w:sz w:val="20"/>
              </w:rPr>
              <w:t>insida vägg enligt typlösning T15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564201C5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84D0663" w14:textId="77777777" w:rsidR="00706C2D" w:rsidRPr="00B43E2D" w:rsidRDefault="00706C2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617DFA9E" w14:textId="77777777" w:rsidTr="00C440FF">
        <w:tc>
          <w:tcPr>
            <w:tcW w:w="1080" w:type="dxa"/>
          </w:tcPr>
          <w:bookmarkStart w:id="951" w:name="Kryss1150"/>
          <w:p w14:paraId="3DFB097D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51"/>
            <w:r w:rsidR="00C440FF">
              <w:rPr>
                <w:rFonts w:ascii="Arial" w:hAnsi="Arial"/>
                <w:sz w:val="20"/>
              </w:rPr>
              <w:t xml:space="preserve"> 15</w:t>
            </w:r>
            <w:r w:rsidR="00C440FF" w:rsidRPr="00D146DB">
              <w:rPr>
                <w:rFonts w:ascii="Arial" w:hAnsi="Arial"/>
                <w:sz w:val="20"/>
              </w:rPr>
              <w:t>e-2</w:t>
            </w:r>
          </w:p>
        </w:tc>
        <w:tc>
          <w:tcPr>
            <w:tcW w:w="5026" w:type="dxa"/>
          </w:tcPr>
          <w:p w14:paraId="62A7CE42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Skylt finns ej på utsida vägg.</w:t>
            </w:r>
          </w:p>
        </w:tc>
        <w:tc>
          <w:tcPr>
            <w:tcW w:w="1334" w:type="dxa"/>
          </w:tcPr>
          <w:p w14:paraId="5AA0AF9D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43E2D" w:rsidRPr="00D146DB" w14:paraId="4E9E3139" w14:textId="77777777" w:rsidTr="00D146DB">
        <w:trPr>
          <w:trHeight w:val="80"/>
        </w:trPr>
        <w:tc>
          <w:tcPr>
            <w:tcW w:w="1080" w:type="dxa"/>
          </w:tcPr>
          <w:p w14:paraId="39045E69" w14:textId="77777777" w:rsidR="00B43E2D" w:rsidRPr="00D146DB" w:rsidRDefault="00B43E2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7A6A1E8" w14:textId="77777777" w:rsidR="00B43E2D" w:rsidRPr="00D146DB" w:rsidRDefault="00B43E2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71A2BA43" w14:textId="77777777" w:rsidTr="00C440FF">
        <w:tc>
          <w:tcPr>
            <w:tcW w:w="1080" w:type="dxa"/>
          </w:tcPr>
          <w:p w14:paraId="25D33FEF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44880B4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Skylt anskaffas och monteras på </w:t>
            </w:r>
            <w:r>
              <w:rPr>
                <w:rFonts w:ascii="Arial" w:hAnsi="Arial"/>
                <w:sz w:val="20"/>
              </w:rPr>
              <w:t>utsida vägg enligt typlösning T15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5C7E3ACD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AD09CD8" w14:textId="77777777" w:rsidR="00C440FF" w:rsidRPr="00BC295C" w:rsidRDefault="00C440FF" w:rsidP="00BC295C">
      <w:pPr>
        <w:pStyle w:val="1515"/>
        <w:rPr>
          <w:rFonts w:ascii="Arial" w:hAnsi="Arial"/>
          <w:sz w:val="20"/>
        </w:rPr>
      </w:pPr>
    </w:p>
    <w:p w14:paraId="001DD1BB" w14:textId="77777777" w:rsidR="00C440FF" w:rsidRPr="00BC295C" w:rsidRDefault="00C440FF" w:rsidP="00BC295C">
      <w:pPr>
        <w:pStyle w:val="1515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B707AD" w:rsidRPr="00D146DB" w14:paraId="604FC539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13039C72" w14:textId="77777777" w:rsidR="00B707AD" w:rsidRPr="00D146DB" w:rsidRDefault="00E0427E" w:rsidP="00AF102D">
            <w:pPr>
              <w:pStyle w:val="Rubrikchecklista"/>
              <w:rPr>
                <w:szCs w:val="28"/>
              </w:rPr>
            </w:pPr>
            <w:bookmarkStart w:id="952" w:name="_Toc444069538"/>
            <w:bookmarkStart w:id="953" w:name="_Toc290375377"/>
            <w:r>
              <w:t>16</w:t>
            </w:r>
            <w:r w:rsidR="00B707AD" w:rsidRPr="00D146DB">
              <w:t xml:space="preserve">. </w:t>
            </w:r>
            <w:bookmarkEnd w:id="952"/>
            <w:r w:rsidR="00B707AD" w:rsidRPr="00D146DB">
              <w:t>Toalettutrymme</w:t>
            </w:r>
            <w:bookmarkEnd w:id="953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0C958D06" w14:textId="77777777" w:rsidR="00B707AD" w:rsidRPr="00D146DB" w:rsidRDefault="00B707A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F4E07E2" w14:textId="77777777" w:rsidR="00B43E2D" w:rsidRPr="00212707" w:rsidRDefault="00B43E2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0427E" w:rsidRPr="00D146DB" w14:paraId="07CD3FEE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1F9155E6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16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25992881" w14:textId="77777777" w:rsidR="00E0427E" w:rsidRPr="00D146DB" w:rsidRDefault="00E0427E" w:rsidP="006444B5">
            <w:pPr>
              <w:pStyle w:val="Kontrollpunkt"/>
            </w:pPr>
            <w:r w:rsidRPr="00D146DB">
              <w:t>Ett toalettutrymme finns för varje påbörjat 30-tal skyddsrumsplatser.</w:t>
            </w:r>
          </w:p>
        </w:tc>
        <w:tc>
          <w:tcPr>
            <w:tcW w:w="742" w:type="dxa"/>
          </w:tcPr>
          <w:p w14:paraId="7FB3AF6E" w14:textId="77777777" w:rsidR="00E0427E" w:rsidRPr="00BC295C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B5E159C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54" w:name="Kryss676"/>
        <w:tc>
          <w:tcPr>
            <w:tcW w:w="1320" w:type="dxa"/>
            <w:vMerge w:val="restart"/>
          </w:tcPr>
          <w:p w14:paraId="536FC4E2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54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55" w:name="Kryss677"/>
          <w:p w14:paraId="01E0E952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55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56" w:name="Kryss678"/>
          <w:p w14:paraId="2C63B2C0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56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0427E" w:rsidRPr="00D146DB" w14:paraId="174A5059" w14:textId="77777777" w:rsidTr="00065CBE">
        <w:trPr>
          <w:trHeight w:val="304"/>
        </w:trPr>
        <w:tc>
          <w:tcPr>
            <w:tcW w:w="709" w:type="dxa"/>
            <w:vMerge/>
          </w:tcPr>
          <w:p w14:paraId="681A3F36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1F7EBD5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F1F35D4" w14:textId="77777777" w:rsidR="00E0427E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60CB9F" w14:textId="77777777" w:rsidR="00E0427E" w:rsidRPr="00D146DB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B708926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8F91C22" w14:textId="77777777" w:rsidR="00C27637" w:rsidRPr="00212707" w:rsidRDefault="00C2763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13EEBE23" w14:textId="77777777" w:rsidTr="00C440FF">
        <w:tc>
          <w:tcPr>
            <w:tcW w:w="1080" w:type="dxa"/>
          </w:tcPr>
          <w:bookmarkStart w:id="957" w:name="Kryss1151"/>
          <w:p w14:paraId="27B907DD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57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006F7604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Toalettutrymme saknas.</w:t>
            </w:r>
          </w:p>
        </w:tc>
        <w:tc>
          <w:tcPr>
            <w:tcW w:w="1334" w:type="dxa"/>
          </w:tcPr>
          <w:p w14:paraId="4F0F2AEE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27637" w:rsidRPr="00D146DB" w14:paraId="52D16646" w14:textId="77777777" w:rsidTr="00D146DB">
        <w:trPr>
          <w:trHeight w:val="80"/>
        </w:trPr>
        <w:tc>
          <w:tcPr>
            <w:tcW w:w="1080" w:type="dxa"/>
          </w:tcPr>
          <w:p w14:paraId="49010334" w14:textId="77777777" w:rsidR="00C27637" w:rsidRPr="00D146DB" w:rsidRDefault="00C276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6E4CE76" w14:textId="77777777" w:rsidR="00C27637" w:rsidRPr="00D146DB" w:rsidRDefault="00C2763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0427E" w:rsidRPr="00D146DB" w14:paraId="3606067D" w14:textId="77777777" w:rsidTr="00E0427E">
        <w:trPr>
          <w:trHeight w:val="510"/>
        </w:trPr>
        <w:tc>
          <w:tcPr>
            <w:tcW w:w="1080" w:type="dxa"/>
          </w:tcPr>
          <w:p w14:paraId="464D6A5D" w14:textId="77777777" w:rsidR="00E0427E" w:rsidRPr="00D146DB" w:rsidRDefault="00E0427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2F650F2" w14:textId="77777777" w:rsidR="00E0427E" w:rsidRDefault="00E0427E" w:rsidP="009877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G</w:t>
            </w:r>
            <w:r w:rsidRPr="00D146DB">
              <w:rPr>
                <w:rFonts w:ascii="Arial" w:hAnsi="Arial"/>
                <w:sz w:val="20"/>
              </w:rPr>
              <w:t xml:space="preserve">odkänt toalettutrymme </w:t>
            </w:r>
            <w:r>
              <w:rPr>
                <w:rFonts w:ascii="Arial" w:hAnsi="Arial"/>
                <w:sz w:val="20"/>
              </w:rPr>
              <w:t>skall anordnas.</w:t>
            </w:r>
          </w:p>
          <w:p w14:paraId="5E8C219D" w14:textId="77777777" w:rsidR="00E0427E" w:rsidRPr="00D146DB" w:rsidRDefault="00E0427E" w:rsidP="009877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 typlösning T16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6BBC" w14:textId="77777777" w:rsidR="00E0427E" w:rsidRDefault="00E0427E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F1BF41F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E712785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033B5D7" w14:textId="77777777" w:rsidR="000E42BF" w:rsidRDefault="000E42BF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p w14:paraId="7AD3B711" w14:textId="77777777" w:rsidR="00972927" w:rsidRPr="00057EC9" w:rsidRDefault="000E42BF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  <w:r>
        <w:rPr>
          <w:rFonts w:ascii="Arial" w:hAnsi="Arial"/>
          <w:position w:val="-2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0427E" w:rsidRPr="00D146DB" w14:paraId="1A8C3224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27230FB2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16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071DF7B5" w14:textId="77777777" w:rsidR="00E0427E" w:rsidRPr="00D146DB" w:rsidRDefault="00E0427E" w:rsidP="006444B5">
            <w:pPr>
              <w:pStyle w:val="Kontrollpunkt"/>
            </w:pPr>
            <w:r w:rsidRPr="00D146DB">
              <w:t>Toalettutrymmen är kompletta.</w:t>
            </w:r>
          </w:p>
        </w:tc>
        <w:tc>
          <w:tcPr>
            <w:tcW w:w="742" w:type="dxa"/>
          </w:tcPr>
          <w:p w14:paraId="23B49EA4" w14:textId="77777777" w:rsidR="00E0427E" w:rsidRPr="00BC295C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336C2C8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58" w:name="Kryss679"/>
        <w:tc>
          <w:tcPr>
            <w:tcW w:w="1320" w:type="dxa"/>
            <w:vMerge w:val="restart"/>
          </w:tcPr>
          <w:p w14:paraId="46DB5E41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58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59" w:name="Kryss680"/>
          <w:p w14:paraId="68BBB728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59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60" w:name="Kryss681"/>
          <w:p w14:paraId="046E67AE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0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0427E" w:rsidRPr="00D146DB" w14:paraId="1ECF635D" w14:textId="77777777" w:rsidTr="00065CBE">
        <w:trPr>
          <w:trHeight w:val="304"/>
        </w:trPr>
        <w:tc>
          <w:tcPr>
            <w:tcW w:w="709" w:type="dxa"/>
            <w:vMerge/>
          </w:tcPr>
          <w:p w14:paraId="0F6C3DD6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68CFB68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9959542" w14:textId="77777777" w:rsidR="00E0427E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A8BBB99" w14:textId="77777777" w:rsidR="00E0427E" w:rsidRPr="00D146DB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DA8C662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5239E63" w14:textId="77777777" w:rsidR="00C27637" w:rsidRPr="00212707" w:rsidRDefault="00C2763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53E479B1" w14:textId="77777777" w:rsidTr="00C440FF">
        <w:tc>
          <w:tcPr>
            <w:tcW w:w="1080" w:type="dxa"/>
          </w:tcPr>
          <w:bookmarkStart w:id="961" w:name="Kryss1152"/>
          <w:p w14:paraId="127FE6E7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1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4FC9E277" w14:textId="77777777" w:rsidR="00C440FF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Skärmvägg</w:t>
            </w:r>
            <w:r w:rsidR="00C440FF" w:rsidRPr="00D146DB">
              <w:rPr>
                <w:rFonts w:ascii="Arial" w:hAnsi="Arial"/>
                <w:sz w:val="20"/>
              </w:rPr>
              <w:t xml:space="preserve"> och dörr till toalettutrymme saknas.</w:t>
            </w:r>
          </w:p>
        </w:tc>
        <w:tc>
          <w:tcPr>
            <w:tcW w:w="1334" w:type="dxa"/>
          </w:tcPr>
          <w:p w14:paraId="0F01D210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27637" w:rsidRPr="00D146DB" w14:paraId="0F54A8AD" w14:textId="77777777" w:rsidTr="00D146DB">
        <w:trPr>
          <w:trHeight w:val="80"/>
        </w:trPr>
        <w:tc>
          <w:tcPr>
            <w:tcW w:w="1080" w:type="dxa"/>
          </w:tcPr>
          <w:p w14:paraId="7F1D58E2" w14:textId="77777777" w:rsidR="00C27637" w:rsidRPr="00D146DB" w:rsidRDefault="00C2763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3E7D149" w14:textId="77777777" w:rsidR="00C27637" w:rsidRPr="00D146DB" w:rsidRDefault="00C2763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3B71" w:rsidRPr="00D146DB" w14:paraId="56FC91F5" w14:textId="77777777" w:rsidTr="00D43B71">
        <w:trPr>
          <w:trHeight w:val="539"/>
        </w:trPr>
        <w:tc>
          <w:tcPr>
            <w:tcW w:w="1080" w:type="dxa"/>
            <w:vMerge w:val="restart"/>
          </w:tcPr>
          <w:p w14:paraId="3DD7AF71" w14:textId="77777777" w:rsidR="00D43B71" w:rsidRPr="00D146DB" w:rsidRDefault="00D43B7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16725D8B" w14:textId="77777777" w:rsidR="00D43B71" w:rsidRPr="00D146DB" w:rsidRDefault="00D43B7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ytt toalettutrymme skall anskaffas bestående av skärmväggar med dörr eller väggkonsoler med plastväv. I senare fallet skall infästning i vägg göras enligt tillverkarens anvisningar. Lägges i förrådet efter</w:t>
            </w:r>
            <w:r>
              <w:rPr>
                <w:rFonts w:ascii="Arial" w:hAnsi="Arial"/>
                <w:sz w:val="20"/>
              </w:rPr>
              <w:t xml:space="preserve"> provmontering. Se typlösning T16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48A8" w14:textId="77777777" w:rsidR="00D43B71" w:rsidRDefault="00D43B71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09F207B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3AE0B83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D43B71" w:rsidRPr="00D146DB" w14:paraId="2FBEAE5E" w14:textId="77777777" w:rsidTr="00D43B71">
        <w:trPr>
          <w:trHeight w:val="577"/>
        </w:trPr>
        <w:tc>
          <w:tcPr>
            <w:tcW w:w="1080" w:type="dxa"/>
            <w:vMerge/>
          </w:tcPr>
          <w:p w14:paraId="32783707" w14:textId="77777777" w:rsidR="00D43B71" w:rsidRPr="00D146DB" w:rsidRDefault="00D43B7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48E3C4E9" w14:textId="77777777" w:rsidR="00D43B71" w:rsidRDefault="00D43B7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6505EF6A" w14:textId="77777777" w:rsidR="00D43B71" w:rsidRPr="00CA7E69" w:rsidRDefault="00D43B71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41342577" w14:textId="77777777" w:rsidR="00D774FE" w:rsidRDefault="00D774FE" w:rsidP="00CA0333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1EEA39AB" w14:textId="77777777" w:rsidTr="00C440FF">
        <w:tc>
          <w:tcPr>
            <w:tcW w:w="1080" w:type="dxa"/>
          </w:tcPr>
          <w:bookmarkStart w:id="962" w:name="Kryss1153"/>
          <w:p w14:paraId="088E0D7E" w14:textId="77777777" w:rsidR="00C440FF" w:rsidRPr="00D146DB" w:rsidRDefault="00382FD4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2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b-2</w:t>
            </w:r>
          </w:p>
        </w:tc>
        <w:tc>
          <w:tcPr>
            <w:tcW w:w="5026" w:type="dxa"/>
          </w:tcPr>
          <w:p w14:paraId="4CA84449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</w:t>
            </w:r>
            <w:r w:rsidR="004D6EDB">
              <w:rPr>
                <w:rFonts w:ascii="Arial" w:hAnsi="Arial"/>
                <w:sz w:val="20"/>
              </w:rPr>
              <w:t>l: Plastväv till toalettutrymme</w:t>
            </w:r>
            <w:r w:rsidRPr="00D146DB">
              <w:rPr>
                <w:rFonts w:ascii="Arial" w:hAnsi="Arial"/>
                <w:sz w:val="20"/>
              </w:rPr>
              <w:t xml:space="preserve"> saknas.</w:t>
            </w:r>
          </w:p>
        </w:tc>
        <w:tc>
          <w:tcPr>
            <w:tcW w:w="1334" w:type="dxa"/>
          </w:tcPr>
          <w:p w14:paraId="6E50701F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4102A3B3" w14:textId="77777777" w:rsidTr="00D146DB">
        <w:trPr>
          <w:trHeight w:val="80"/>
        </w:trPr>
        <w:tc>
          <w:tcPr>
            <w:tcW w:w="1080" w:type="dxa"/>
          </w:tcPr>
          <w:p w14:paraId="1AB317E3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3A80CDF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0427E" w:rsidRPr="00D146DB" w14:paraId="12AC170F" w14:textId="77777777" w:rsidTr="00E0427E">
        <w:trPr>
          <w:trHeight w:val="510"/>
        </w:trPr>
        <w:tc>
          <w:tcPr>
            <w:tcW w:w="1080" w:type="dxa"/>
          </w:tcPr>
          <w:p w14:paraId="1D4ED7F5" w14:textId="77777777" w:rsidR="00E0427E" w:rsidRPr="00D146DB" w:rsidRDefault="00E0427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4BF81E1" w14:textId="77777777" w:rsidR="00E0427E" w:rsidRPr="00D146DB" w:rsidRDefault="00E0427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plastväv s</w:t>
            </w:r>
            <w:r>
              <w:rPr>
                <w:rFonts w:ascii="Arial" w:hAnsi="Arial"/>
                <w:sz w:val="20"/>
              </w:rPr>
              <w:t>kall anskaffas.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 typlösning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T16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978F" w14:textId="77777777" w:rsidR="00E0427E" w:rsidRDefault="00E0427E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6514ED9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84AA515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EFD5AA9" w14:textId="77777777" w:rsidR="00D774FE" w:rsidRDefault="00D774FE" w:rsidP="00CA0333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7A6A4D10" w14:textId="77777777" w:rsidTr="00C440FF">
        <w:tc>
          <w:tcPr>
            <w:tcW w:w="1080" w:type="dxa"/>
          </w:tcPr>
          <w:bookmarkStart w:id="963" w:name="Kryss1154"/>
          <w:p w14:paraId="088BF8CA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3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b-3</w:t>
            </w:r>
          </w:p>
        </w:tc>
        <w:tc>
          <w:tcPr>
            <w:tcW w:w="5026" w:type="dxa"/>
          </w:tcPr>
          <w:p w14:paraId="7CD4065D" w14:textId="77777777" w:rsidR="00C440FF" w:rsidRPr="00D146DB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Konsol</w:t>
            </w:r>
            <w:r w:rsidR="004D6EDB">
              <w:rPr>
                <w:rFonts w:ascii="Arial" w:hAnsi="Arial"/>
                <w:sz w:val="20"/>
              </w:rPr>
              <w:t xml:space="preserve"> till toalettutrymme</w:t>
            </w:r>
            <w:r w:rsidR="00C440FF" w:rsidRPr="00D146DB">
              <w:rPr>
                <w:rFonts w:ascii="Arial" w:hAnsi="Arial"/>
                <w:sz w:val="20"/>
              </w:rPr>
              <w:t xml:space="preserve"> av plastväv saknas.</w:t>
            </w:r>
          </w:p>
        </w:tc>
        <w:tc>
          <w:tcPr>
            <w:tcW w:w="1334" w:type="dxa"/>
          </w:tcPr>
          <w:p w14:paraId="6D052BB2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588E73F1" w14:textId="77777777" w:rsidTr="00D146DB">
        <w:trPr>
          <w:trHeight w:val="80"/>
        </w:trPr>
        <w:tc>
          <w:tcPr>
            <w:tcW w:w="1080" w:type="dxa"/>
          </w:tcPr>
          <w:p w14:paraId="5B1B5353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2588260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0427E" w:rsidRPr="00D146DB" w14:paraId="49448A67" w14:textId="77777777" w:rsidTr="00E0427E">
        <w:trPr>
          <w:trHeight w:val="510"/>
        </w:trPr>
        <w:tc>
          <w:tcPr>
            <w:tcW w:w="1080" w:type="dxa"/>
          </w:tcPr>
          <w:p w14:paraId="6C02C0EF" w14:textId="77777777" w:rsidR="00E0427E" w:rsidRPr="00D146DB" w:rsidRDefault="00E0427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0B08F9A" w14:textId="77777777" w:rsidR="00E0427E" w:rsidRPr="00D146DB" w:rsidRDefault="00E0427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konsol skall anska</w:t>
            </w:r>
            <w:r>
              <w:rPr>
                <w:rFonts w:ascii="Arial" w:hAnsi="Arial"/>
                <w:sz w:val="20"/>
              </w:rPr>
              <w:t>ffas.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 typlösning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T16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EDAC" w14:textId="77777777" w:rsidR="00E0427E" w:rsidRDefault="00E0427E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387BA73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90894E3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57E6543" w14:textId="77777777" w:rsidR="00D774FE" w:rsidRDefault="00D774FE" w:rsidP="00CA0333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00AE2011" w14:textId="77777777" w:rsidTr="00C440FF">
        <w:tc>
          <w:tcPr>
            <w:tcW w:w="1080" w:type="dxa"/>
          </w:tcPr>
          <w:bookmarkStart w:id="964" w:name="Kryss1155"/>
          <w:p w14:paraId="3CFF9EFF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4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b-4</w:t>
            </w:r>
          </w:p>
        </w:tc>
        <w:tc>
          <w:tcPr>
            <w:tcW w:w="5026" w:type="dxa"/>
          </w:tcPr>
          <w:p w14:paraId="35836671" w14:textId="77777777" w:rsidR="00C440FF" w:rsidRPr="00D146DB" w:rsidRDefault="000D307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Infästning</w:t>
            </w:r>
            <w:r w:rsidR="004D6EDB">
              <w:rPr>
                <w:rFonts w:ascii="Arial" w:hAnsi="Arial"/>
                <w:sz w:val="20"/>
              </w:rPr>
              <w:t xml:space="preserve"> till toalettutrymme</w:t>
            </w:r>
            <w:r w:rsidR="00C440FF" w:rsidRPr="00D146DB">
              <w:rPr>
                <w:rFonts w:ascii="Arial" w:hAnsi="Arial"/>
                <w:sz w:val="20"/>
              </w:rPr>
              <w:t xml:space="preserve"> av plastväv saknas.</w:t>
            </w:r>
          </w:p>
        </w:tc>
        <w:tc>
          <w:tcPr>
            <w:tcW w:w="1334" w:type="dxa"/>
          </w:tcPr>
          <w:p w14:paraId="0CFDD3AC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6E825978" w14:textId="77777777" w:rsidTr="00D146DB">
        <w:trPr>
          <w:trHeight w:val="80"/>
        </w:trPr>
        <w:tc>
          <w:tcPr>
            <w:tcW w:w="1080" w:type="dxa"/>
          </w:tcPr>
          <w:p w14:paraId="3310D098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71F1556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0427E" w:rsidRPr="00D146DB" w14:paraId="785D61D9" w14:textId="77777777" w:rsidTr="00E0427E">
        <w:trPr>
          <w:trHeight w:val="510"/>
        </w:trPr>
        <w:tc>
          <w:tcPr>
            <w:tcW w:w="1080" w:type="dxa"/>
          </w:tcPr>
          <w:p w14:paraId="19AF5542" w14:textId="77777777" w:rsidR="00E0427E" w:rsidRPr="00D146DB" w:rsidRDefault="00E0427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6667C32" w14:textId="77777777" w:rsidR="00E0427E" w:rsidRPr="00D146DB" w:rsidRDefault="00E0427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infästning skall anordnas enligt </w:t>
            </w:r>
            <w:r w:rsidRPr="00260FD5">
              <w:rPr>
                <w:rFonts w:ascii="Arial" w:hAnsi="Arial"/>
                <w:sz w:val="20"/>
              </w:rPr>
              <w:t>monteringsanvisningen</w:t>
            </w:r>
            <w:r>
              <w:rPr>
                <w:rFonts w:ascii="Arial" w:hAnsi="Arial"/>
                <w:sz w:val="20"/>
              </w:rPr>
              <w:t>. Se typlösning T16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8558" w14:textId="77777777" w:rsidR="00E0427E" w:rsidRDefault="00E0427E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F83727D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0CBE002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17FB9B8" w14:textId="77777777" w:rsidR="00057EC9" w:rsidRDefault="00057EC9" w:rsidP="00CA0333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2E95F517" w14:textId="77777777" w:rsidTr="00C440FF">
        <w:tc>
          <w:tcPr>
            <w:tcW w:w="1080" w:type="dxa"/>
          </w:tcPr>
          <w:bookmarkStart w:id="965" w:name="Kryss1156"/>
          <w:p w14:paraId="0C04934D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5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b-5</w:t>
            </w:r>
          </w:p>
        </w:tc>
        <w:tc>
          <w:tcPr>
            <w:tcW w:w="5026" w:type="dxa"/>
          </w:tcPr>
          <w:p w14:paraId="2693A114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Monterin</w:t>
            </w:r>
            <w:r w:rsidR="004D6EDB">
              <w:rPr>
                <w:rFonts w:ascii="Arial" w:hAnsi="Arial"/>
                <w:sz w:val="20"/>
              </w:rPr>
              <w:t>gsanvisning till toalettutrymme</w:t>
            </w:r>
            <w:r w:rsidRPr="00D146DB">
              <w:rPr>
                <w:rFonts w:ascii="Arial" w:hAnsi="Arial"/>
                <w:sz w:val="20"/>
              </w:rPr>
              <w:t xml:space="preserve"> av plastväv saknas.</w:t>
            </w:r>
          </w:p>
        </w:tc>
        <w:tc>
          <w:tcPr>
            <w:tcW w:w="1334" w:type="dxa"/>
          </w:tcPr>
          <w:p w14:paraId="08974746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3FFFE4AE" w14:textId="77777777" w:rsidTr="00D146DB">
        <w:trPr>
          <w:trHeight w:val="80"/>
        </w:trPr>
        <w:tc>
          <w:tcPr>
            <w:tcW w:w="1080" w:type="dxa"/>
          </w:tcPr>
          <w:p w14:paraId="49E830B9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BA1F9FA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0427E" w:rsidRPr="00D146DB" w14:paraId="4F4B69E2" w14:textId="77777777" w:rsidTr="00E0427E">
        <w:trPr>
          <w:trHeight w:val="510"/>
        </w:trPr>
        <w:tc>
          <w:tcPr>
            <w:tcW w:w="1080" w:type="dxa"/>
          </w:tcPr>
          <w:p w14:paraId="56F4C099" w14:textId="77777777" w:rsidR="00E0427E" w:rsidRPr="00D146DB" w:rsidRDefault="00E0427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68DA22D" w14:textId="77777777" w:rsidR="00E0427E" w:rsidRDefault="00E0427E" w:rsidP="009877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monteringsanvisning s</w:t>
            </w:r>
            <w:r>
              <w:rPr>
                <w:rFonts w:ascii="Arial" w:hAnsi="Arial"/>
                <w:sz w:val="20"/>
              </w:rPr>
              <w:t>kall anskaffas.</w:t>
            </w:r>
          </w:p>
          <w:p w14:paraId="02933DBE" w14:textId="77777777" w:rsidR="00E0427E" w:rsidRPr="00D146DB" w:rsidRDefault="00E0427E" w:rsidP="009877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 typlösning T16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47A3" w14:textId="77777777" w:rsidR="00E0427E" w:rsidRDefault="00E0427E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02D1919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D28BF9A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B29F585" w14:textId="77777777" w:rsidR="00E0427E" w:rsidRPr="00212707" w:rsidRDefault="00E0427E" w:rsidP="00A06A7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0427E" w:rsidRPr="00D146DB" w14:paraId="0B997DAF" w14:textId="77777777" w:rsidTr="00065CBE">
        <w:trPr>
          <w:trHeight w:val="304"/>
        </w:trPr>
        <w:tc>
          <w:tcPr>
            <w:tcW w:w="709" w:type="dxa"/>
            <w:vMerge w:val="restart"/>
          </w:tcPr>
          <w:p w14:paraId="33BCB0CE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16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68D79F3B" w14:textId="77777777" w:rsidR="00E0427E" w:rsidRPr="00D146DB" w:rsidRDefault="00E0427E" w:rsidP="006444B5">
            <w:pPr>
              <w:pStyle w:val="Kontrollpunkt"/>
            </w:pPr>
            <w:r w:rsidRPr="00D146DB">
              <w:t>Toalettkärl är kompletta.</w:t>
            </w:r>
          </w:p>
        </w:tc>
        <w:tc>
          <w:tcPr>
            <w:tcW w:w="742" w:type="dxa"/>
          </w:tcPr>
          <w:p w14:paraId="330496D1" w14:textId="77777777" w:rsidR="00E0427E" w:rsidRPr="00BC295C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21A977B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66" w:name="Kryss682"/>
        <w:tc>
          <w:tcPr>
            <w:tcW w:w="1320" w:type="dxa"/>
            <w:vMerge w:val="restart"/>
          </w:tcPr>
          <w:p w14:paraId="6132356E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6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67" w:name="Kryss683"/>
          <w:p w14:paraId="5E389E71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7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68" w:name="Kryss684"/>
          <w:p w14:paraId="3D233AF4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8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0427E" w:rsidRPr="00D146DB" w14:paraId="642722BA" w14:textId="77777777" w:rsidTr="00065CBE">
        <w:trPr>
          <w:trHeight w:val="304"/>
        </w:trPr>
        <w:tc>
          <w:tcPr>
            <w:tcW w:w="709" w:type="dxa"/>
            <w:vMerge/>
          </w:tcPr>
          <w:p w14:paraId="1A774A4A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D69B6B2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B92C540" w14:textId="77777777" w:rsidR="00E0427E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8A5E206" w14:textId="77777777" w:rsidR="00E0427E" w:rsidRPr="00D146DB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EDCB561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C6C2744" w14:textId="77777777" w:rsidR="00212707" w:rsidRPr="00212707" w:rsidRDefault="0021270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568416F2" w14:textId="77777777" w:rsidTr="00C440FF">
        <w:tc>
          <w:tcPr>
            <w:tcW w:w="1080" w:type="dxa"/>
          </w:tcPr>
          <w:bookmarkStart w:id="969" w:name="Kryss1157"/>
          <w:p w14:paraId="6C2B328B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69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503EEC57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Fel: Toalettkärl saknas eller </w:t>
            </w:r>
            <w:r w:rsidRPr="00D146DB">
              <w:rPr>
                <w:rFonts w:ascii="Arial" w:hAnsi="Arial"/>
                <w:sz w:val="20"/>
              </w:rPr>
              <w:t>är defekta.</w:t>
            </w:r>
          </w:p>
        </w:tc>
        <w:tc>
          <w:tcPr>
            <w:tcW w:w="1334" w:type="dxa"/>
          </w:tcPr>
          <w:p w14:paraId="18FDAA89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3EC6DB61" w14:textId="77777777" w:rsidTr="00D146DB">
        <w:trPr>
          <w:trHeight w:val="80"/>
        </w:trPr>
        <w:tc>
          <w:tcPr>
            <w:tcW w:w="1080" w:type="dxa"/>
          </w:tcPr>
          <w:p w14:paraId="24711F34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2C6C6D7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E0427E" w:rsidRPr="00D146DB" w14:paraId="31AEABC8" w14:textId="77777777" w:rsidTr="00E0427E">
        <w:trPr>
          <w:trHeight w:val="510"/>
        </w:trPr>
        <w:tc>
          <w:tcPr>
            <w:tcW w:w="1080" w:type="dxa"/>
          </w:tcPr>
          <w:p w14:paraId="6DDAF7B2" w14:textId="77777777" w:rsidR="00E0427E" w:rsidRPr="00D146DB" w:rsidRDefault="00E0427E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45D513E" w14:textId="77777777" w:rsidR="00E0427E" w:rsidRPr="00D146DB" w:rsidRDefault="00E0427E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</w:t>
            </w:r>
            <w:r>
              <w:rPr>
                <w:rFonts w:ascii="Arial" w:hAnsi="Arial"/>
                <w:sz w:val="20"/>
              </w:rPr>
              <w:t>tgärd: N</w:t>
            </w:r>
            <w:r w:rsidRPr="00D146DB">
              <w:rPr>
                <w:rFonts w:ascii="Arial" w:hAnsi="Arial"/>
                <w:sz w:val="20"/>
              </w:rPr>
              <w:t>ya godkända plastkärl med lock s</w:t>
            </w:r>
            <w:r>
              <w:rPr>
                <w:rFonts w:ascii="Arial" w:hAnsi="Arial"/>
                <w:sz w:val="20"/>
              </w:rPr>
              <w:t>kall anskaffas. Se typlösning T16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26875" w14:textId="77777777" w:rsidR="00E0427E" w:rsidRDefault="00E0427E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66DF511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35F7F97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500EF1A" w14:textId="77777777" w:rsidR="00BA0760" w:rsidRDefault="00BA0760" w:rsidP="00BA0760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2A88A493" w14:textId="77777777" w:rsidTr="00C440FF">
        <w:tc>
          <w:tcPr>
            <w:tcW w:w="1080" w:type="dxa"/>
          </w:tcPr>
          <w:bookmarkStart w:id="970" w:name="Kryss1158"/>
          <w:p w14:paraId="5FE16AF2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0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c-2</w:t>
            </w:r>
          </w:p>
        </w:tc>
        <w:tc>
          <w:tcPr>
            <w:tcW w:w="5026" w:type="dxa"/>
          </w:tcPr>
          <w:p w14:paraId="65D0B016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Plastsäckar till toalettkärl av papp saknas.</w:t>
            </w:r>
          </w:p>
        </w:tc>
        <w:tc>
          <w:tcPr>
            <w:tcW w:w="1334" w:type="dxa"/>
          </w:tcPr>
          <w:p w14:paraId="12002498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1214904A" w14:textId="77777777" w:rsidTr="00D146DB">
        <w:trPr>
          <w:trHeight w:val="80"/>
        </w:trPr>
        <w:tc>
          <w:tcPr>
            <w:tcW w:w="1080" w:type="dxa"/>
          </w:tcPr>
          <w:p w14:paraId="571E6E92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584C8B5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B7285B" w:rsidRPr="00D146DB" w14:paraId="3760EC7C" w14:textId="77777777" w:rsidTr="00B7285B">
        <w:trPr>
          <w:trHeight w:val="510"/>
        </w:trPr>
        <w:tc>
          <w:tcPr>
            <w:tcW w:w="1080" w:type="dxa"/>
          </w:tcPr>
          <w:p w14:paraId="39F013C4" w14:textId="77777777" w:rsidR="00B7285B" w:rsidRPr="00D146DB" w:rsidRDefault="00B7285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A331879" w14:textId="77777777" w:rsidR="00B7285B" w:rsidRPr="00D146DB" w:rsidRDefault="00B7285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ya godkända plastkärl med lock s</w:t>
            </w:r>
            <w:r>
              <w:rPr>
                <w:rFonts w:ascii="Arial" w:hAnsi="Arial"/>
                <w:sz w:val="20"/>
              </w:rPr>
              <w:t>kall anskaffas. Se typlösning T16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C4BB" w14:textId="77777777" w:rsidR="00B7285B" w:rsidRDefault="00B7285B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40E0D8D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A2ACF56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C5D2D83" w14:textId="77777777" w:rsidR="00BA0760" w:rsidRDefault="00BA0760" w:rsidP="00BA0760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428318F0" w14:textId="77777777" w:rsidTr="00C440FF">
        <w:tc>
          <w:tcPr>
            <w:tcW w:w="1080" w:type="dxa"/>
          </w:tcPr>
          <w:bookmarkStart w:id="971" w:name="Kryss1159"/>
          <w:p w14:paraId="3DA7B39C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1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c-3</w:t>
            </w:r>
          </w:p>
        </w:tc>
        <w:tc>
          <w:tcPr>
            <w:tcW w:w="5026" w:type="dxa"/>
          </w:tcPr>
          <w:p w14:paraId="65A24A47" w14:textId="77777777" w:rsidR="00C440FF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Sittring</w:t>
            </w:r>
            <w:r w:rsidR="00C440FF" w:rsidRPr="00D146DB">
              <w:rPr>
                <w:rFonts w:ascii="Arial" w:hAnsi="Arial"/>
                <w:sz w:val="20"/>
              </w:rPr>
              <w:t xml:space="preserve"> till toalettkärl saknas.</w:t>
            </w:r>
          </w:p>
        </w:tc>
        <w:tc>
          <w:tcPr>
            <w:tcW w:w="1334" w:type="dxa"/>
          </w:tcPr>
          <w:p w14:paraId="1E086122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7D756355" w14:textId="77777777" w:rsidTr="00D146DB">
        <w:trPr>
          <w:trHeight w:val="80"/>
        </w:trPr>
        <w:tc>
          <w:tcPr>
            <w:tcW w:w="1080" w:type="dxa"/>
          </w:tcPr>
          <w:p w14:paraId="3A6082E2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389EDD2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B7285B" w:rsidRPr="00D146DB" w14:paraId="544DED25" w14:textId="77777777" w:rsidTr="00B7285B">
        <w:trPr>
          <w:trHeight w:val="510"/>
        </w:trPr>
        <w:tc>
          <w:tcPr>
            <w:tcW w:w="1080" w:type="dxa"/>
          </w:tcPr>
          <w:p w14:paraId="1B70B01D" w14:textId="77777777" w:rsidR="00B7285B" w:rsidRPr="00D146DB" w:rsidRDefault="00B7285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D21024E" w14:textId="77777777" w:rsidR="00B7285B" w:rsidRPr="00D146DB" w:rsidRDefault="00B7285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sittring s</w:t>
            </w:r>
            <w:r>
              <w:rPr>
                <w:rFonts w:ascii="Arial" w:hAnsi="Arial"/>
                <w:sz w:val="20"/>
              </w:rPr>
              <w:t>kall anskaffas.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 typlösning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T16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45E7" w14:textId="77777777" w:rsidR="00B7285B" w:rsidRDefault="00B7285B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320610D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C37D0B2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C8F82EB" w14:textId="77777777" w:rsidR="00BA0760" w:rsidRDefault="00BA0760" w:rsidP="00BA0760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532CCF5C" w14:textId="77777777" w:rsidTr="00C440FF">
        <w:tc>
          <w:tcPr>
            <w:tcW w:w="1080" w:type="dxa"/>
          </w:tcPr>
          <w:bookmarkStart w:id="972" w:name="Kryss1160"/>
          <w:p w14:paraId="389E3DCC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2"/>
            <w:r w:rsidR="00C440FF">
              <w:rPr>
                <w:rFonts w:ascii="Arial" w:hAnsi="Arial"/>
                <w:sz w:val="20"/>
              </w:rPr>
              <w:t xml:space="preserve"> 16c-4</w:t>
            </w:r>
          </w:p>
        </w:tc>
        <w:tc>
          <w:tcPr>
            <w:tcW w:w="5026" w:type="dxa"/>
          </w:tcPr>
          <w:p w14:paraId="29B59F71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Lock till toalettkärl av plast saknas.</w:t>
            </w:r>
          </w:p>
        </w:tc>
        <w:tc>
          <w:tcPr>
            <w:tcW w:w="1334" w:type="dxa"/>
          </w:tcPr>
          <w:p w14:paraId="37B26DD8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5BEFE4F2" w14:textId="77777777" w:rsidTr="00D146DB">
        <w:trPr>
          <w:trHeight w:val="80"/>
        </w:trPr>
        <w:tc>
          <w:tcPr>
            <w:tcW w:w="1080" w:type="dxa"/>
          </w:tcPr>
          <w:p w14:paraId="791BD8BB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C5675BF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B7285B" w:rsidRPr="00D146DB" w14:paraId="4EAE6C0B" w14:textId="77777777" w:rsidTr="00B7285B">
        <w:trPr>
          <w:trHeight w:val="510"/>
        </w:trPr>
        <w:tc>
          <w:tcPr>
            <w:tcW w:w="1080" w:type="dxa"/>
          </w:tcPr>
          <w:p w14:paraId="1D2EF979" w14:textId="77777777" w:rsidR="00B7285B" w:rsidRPr="00D146DB" w:rsidRDefault="00B7285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E255D77" w14:textId="77777777" w:rsidR="00B7285B" w:rsidRPr="00D146DB" w:rsidRDefault="00B7285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ytt lock s</w:t>
            </w:r>
            <w:r w:rsidR="00C440FF">
              <w:rPr>
                <w:rFonts w:ascii="Arial" w:hAnsi="Arial"/>
                <w:sz w:val="20"/>
              </w:rPr>
              <w:t>kall anskaffas.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 typlösning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T16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7525" w14:textId="77777777" w:rsidR="00B7285B" w:rsidRDefault="00B7285B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6BE0141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242FB46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473C401" w14:textId="77777777" w:rsidR="000E42BF" w:rsidRDefault="000E42BF" w:rsidP="00A06A7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38332451" w14:textId="77777777" w:rsidR="00972927" w:rsidRDefault="000E42BF" w:rsidP="00A06A7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0427E" w:rsidRPr="00D146DB" w14:paraId="3F702BFD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1D051BFB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16</w:t>
            </w:r>
            <w:r w:rsidRPr="00D146DB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680F3CE1" w14:textId="77777777" w:rsidR="00E0427E" w:rsidRPr="00D146DB" w:rsidRDefault="00E0427E" w:rsidP="006444B5">
            <w:pPr>
              <w:pStyle w:val="Kontrollpunkt"/>
            </w:pPr>
            <w:r w:rsidRPr="00D146DB">
              <w:t>Frånluftskanal eller direkt anslutning finns mellan toalettavdelning och luftsluss.</w:t>
            </w:r>
          </w:p>
        </w:tc>
        <w:tc>
          <w:tcPr>
            <w:tcW w:w="742" w:type="dxa"/>
          </w:tcPr>
          <w:p w14:paraId="2B9F75A1" w14:textId="77777777" w:rsidR="00E0427E" w:rsidRPr="00BC295C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F707EED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973" w:name="Kryss685"/>
        <w:tc>
          <w:tcPr>
            <w:tcW w:w="1320" w:type="dxa"/>
            <w:vMerge w:val="restart"/>
          </w:tcPr>
          <w:p w14:paraId="39C210FB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3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74" w:name="Kryss686"/>
          <w:p w14:paraId="65124094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4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75" w:name="Kryss687"/>
          <w:p w14:paraId="08444DFA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5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0427E" w:rsidRPr="00D146DB" w14:paraId="26574C96" w14:textId="77777777" w:rsidTr="00D540F9">
        <w:trPr>
          <w:trHeight w:val="304"/>
        </w:trPr>
        <w:tc>
          <w:tcPr>
            <w:tcW w:w="709" w:type="dxa"/>
            <w:vMerge/>
          </w:tcPr>
          <w:p w14:paraId="4D545D47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88B5ADD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529A39B" w14:textId="77777777" w:rsidR="00E0427E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9764A8D" w14:textId="77777777" w:rsidR="00E0427E" w:rsidRPr="00D146DB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A16C384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E21E1B7" w14:textId="77777777" w:rsidR="00212707" w:rsidRPr="00212707" w:rsidRDefault="0021270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50A0F3E6" w14:textId="77777777" w:rsidTr="00C440FF">
        <w:tc>
          <w:tcPr>
            <w:tcW w:w="1080" w:type="dxa"/>
          </w:tcPr>
          <w:bookmarkStart w:id="976" w:name="Kryss1161"/>
          <w:p w14:paraId="74DD37C4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6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d-1</w:t>
            </w:r>
          </w:p>
        </w:tc>
        <w:tc>
          <w:tcPr>
            <w:tcW w:w="5026" w:type="dxa"/>
          </w:tcPr>
          <w:p w14:paraId="65B15801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Frånluftskanal eller direkt anslutning mellan toalettavdelning och luftsluss saknas.</w:t>
            </w:r>
          </w:p>
        </w:tc>
        <w:tc>
          <w:tcPr>
            <w:tcW w:w="1334" w:type="dxa"/>
          </w:tcPr>
          <w:p w14:paraId="5F8A1DAA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157981A7" w14:textId="77777777" w:rsidTr="00D146DB">
        <w:trPr>
          <w:trHeight w:val="80"/>
        </w:trPr>
        <w:tc>
          <w:tcPr>
            <w:tcW w:w="1080" w:type="dxa"/>
          </w:tcPr>
          <w:p w14:paraId="49B9A309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1B059FF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1C129FFD" w14:textId="77777777" w:rsidTr="00C440FF">
        <w:tc>
          <w:tcPr>
            <w:tcW w:w="1080" w:type="dxa"/>
          </w:tcPr>
          <w:p w14:paraId="716F9A70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184B26C" w14:textId="77777777" w:rsidR="00C440FF" w:rsidRPr="00D146DB" w:rsidRDefault="00C440FF" w:rsidP="004A015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frå</w:t>
            </w:r>
            <w:r>
              <w:rPr>
                <w:rFonts w:ascii="Arial" w:hAnsi="Arial"/>
                <w:sz w:val="20"/>
              </w:rPr>
              <w:t>nluftskanal enligt typlösning T16</w:t>
            </w:r>
            <w:r w:rsidRPr="00D146DB">
              <w:rPr>
                <w:rFonts w:ascii="Arial" w:hAnsi="Arial"/>
                <w:sz w:val="20"/>
              </w:rPr>
              <w:t xml:space="preserve">-102 skall anskaffas och provmonteras. Frånluftskanalen märks med text ”Frånluftskanal”. Frånluftskanal </w:t>
            </w:r>
            <w:r w:rsidRPr="00260FD5">
              <w:rPr>
                <w:rFonts w:ascii="Arial" w:hAnsi="Arial"/>
                <w:sz w:val="20"/>
              </w:rPr>
              <w:t>inklusive</w:t>
            </w:r>
            <w:r w:rsidRPr="00D146DB">
              <w:rPr>
                <w:rFonts w:ascii="Arial" w:hAnsi="Arial"/>
                <w:sz w:val="20"/>
              </w:rPr>
              <w:t xml:space="preserve"> infästningsanordningar förvaras i gemensam </w:t>
            </w:r>
            <w:r w:rsidRPr="00260FD5">
              <w:rPr>
                <w:rFonts w:ascii="Arial" w:hAnsi="Arial"/>
                <w:sz w:val="20"/>
              </w:rPr>
              <w:t>förpackning</w:t>
            </w:r>
            <w:r w:rsidRPr="00D146DB">
              <w:rPr>
                <w:rFonts w:ascii="Arial" w:hAnsi="Arial"/>
                <w:sz w:val="20"/>
              </w:rPr>
              <w:t xml:space="preserve"> i skyddsrumsförrådet. Förpackningen märks med innehåll (</w:t>
            </w:r>
            <w:r>
              <w:rPr>
                <w:rFonts w:ascii="Arial" w:hAnsi="Arial"/>
                <w:sz w:val="20"/>
              </w:rPr>
              <w:t>antal och typ).</w:t>
            </w:r>
          </w:p>
        </w:tc>
        <w:tc>
          <w:tcPr>
            <w:tcW w:w="1334" w:type="dxa"/>
          </w:tcPr>
          <w:p w14:paraId="3ABDBD44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1906EED" w14:textId="77777777" w:rsidR="00212707" w:rsidRPr="00212707" w:rsidRDefault="00212707" w:rsidP="00A06A7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0427E" w:rsidRPr="00D146DB" w14:paraId="09625273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6CFC2E8C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16</w:t>
            </w:r>
            <w:r w:rsidRPr="00D146DB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21929065" w14:textId="77777777" w:rsidR="00E0427E" w:rsidRPr="00D146DB" w:rsidRDefault="00E0427E" w:rsidP="006444B5">
            <w:pPr>
              <w:pStyle w:val="Kontrollpunkt"/>
            </w:pPr>
            <w:r w:rsidRPr="00D146DB">
              <w:t>Infästning av kanal är godtagbar.</w:t>
            </w:r>
          </w:p>
        </w:tc>
        <w:tc>
          <w:tcPr>
            <w:tcW w:w="742" w:type="dxa"/>
          </w:tcPr>
          <w:p w14:paraId="0EBA3CF3" w14:textId="77777777" w:rsidR="00E0427E" w:rsidRPr="00BC295C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9C0E9FB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977" w:name="Kryss688"/>
        <w:tc>
          <w:tcPr>
            <w:tcW w:w="1320" w:type="dxa"/>
            <w:vMerge w:val="restart"/>
          </w:tcPr>
          <w:p w14:paraId="18DD0266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7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78" w:name="Kryss689"/>
          <w:p w14:paraId="71B1D014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8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79" w:name="Kryss690"/>
          <w:p w14:paraId="4D8884FA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79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0427E" w:rsidRPr="00D146DB" w14:paraId="3CEC292C" w14:textId="77777777" w:rsidTr="00D540F9">
        <w:trPr>
          <w:trHeight w:val="304"/>
        </w:trPr>
        <w:tc>
          <w:tcPr>
            <w:tcW w:w="709" w:type="dxa"/>
            <w:vMerge/>
          </w:tcPr>
          <w:p w14:paraId="1C01C146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A605673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CE14036" w14:textId="77777777" w:rsidR="00E0427E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8692791" w14:textId="77777777" w:rsidR="00E0427E" w:rsidRPr="00D146DB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51FB83F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AF4401F" w14:textId="77777777" w:rsidR="00212707" w:rsidRPr="00212707" w:rsidRDefault="0021270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543F2D3A" w14:textId="77777777" w:rsidTr="00C440FF">
        <w:tc>
          <w:tcPr>
            <w:tcW w:w="1080" w:type="dxa"/>
          </w:tcPr>
          <w:bookmarkStart w:id="980" w:name="Kryss1162"/>
          <w:p w14:paraId="174CB583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0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e-1</w:t>
            </w:r>
          </w:p>
        </w:tc>
        <w:tc>
          <w:tcPr>
            <w:tcW w:w="5026" w:type="dxa"/>
          </w:tcPr>
          <w:p w14:paraId="74DC2AAB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Infästning av frånluftskanal är bristfällig.</w:t>
            </w:r>
          </w:p>
        </w:tc>
        <w:tc>
          <w:tcPr>
            <w:tcW w:w="1334" w:type="dxa"/>
          </w:tcPr>
          <w:p w14:paraId="3D5DD849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47050E37" w14:textId="77777777" w:rsidTr="00D146DB">
        <w:trPr>
          <w:trHeight w:val="80"/>
        </w:trPr>
        <w:tc>
          <w:tcPr>
            <w:tcW w:w="1080" w:type="dxa"/>
          </w:tcPr>
          <w:p w14:paraId="16B6F991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490EDF2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B7285B" w:rsidRPr="00D146DB" w14:paraId="7B3D2907" w14:textId="77777777" w:rsidTr="00B7285B">
        <w:trPr>
          <w:trHeight w:val="510"/>
        </w:trPr>
        <w:tc>
          <w:tcPr>
            <w:tcW w:w="1080" w:type="dxa"/>
          </w:tcPr>
          <w:p w14:paraId="27FF41C1" w14:textId="77777777" w:rsidR="00B7285B" w:rsidRPr="00D146DB" w:rsidRDefault="00B7285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68A4090" w14:textId="77777777" w:rsidR="00B7285B" w:rsidRPr="00D146DB" w:rsidRDefault="00B7285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Infästning av frånluftskanal skall k</w:t>
            </w:r>
            <w:r>
              <w:rPr>
                <w:rFonts w:ascii="Arial" w:hAnsi="Arial"/>
                <w:sz w:val="20"/>
              </w:rPr>
              <w:t>ompletteras enligt typlösning T16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97AD" w14:textId="77777777" w:rsidR="00B7285B" w:rsidRDefault="00B7285B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35686A4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977FD4D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45BD8FB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0427E" w:rsidRPr="00D146DB" w14:paraId="06DDD330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029FF8EB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16f"/>
              </w:smartTagPr>
              <w:r>
                <w:rPr>
                  <w:rFonts w:ascii="Arial" w:hAnsi="Arial"/>
                  <w:sz w:val="22"/>
                  <w:szCs w:val="22"/>
                </w:rPr>
                <w:t>16</w:t>
              </w:r>
              <w:r w:rsidRPr="00D146DB">
                <w:rPr>
                  <w:rFonts w:ascii="Arial" w:hAnsi="Arial"/>
                  <w:sz w:val="22"/>
                  <w:szCs w:val="22"/>
                </w:rPr>
                <w:t>f</w:t>
              </w:r>
            </w:smartTag>
          </w:p>
        </w:tc>
        <w:tc>
          <w:tcPr>
            <w:tcW w:w="4658" w:type="dxa"/>
            <w:vMerge w:val="restart"/>
          </w:tcPr>
          <w:p w14:paraId="4E1CF9DB" w14:textId="77777777" w:rsidR="00E0427E" w:rsidRPr="00D146DB" w:rsidRDefault="00321528" w:rsidP="006444B5">
            <w:pPr>
              <w:pStyle w:val="Kontrollpunkt"/>
            </w:pPr>
            <w:r>
              <w:t>Frånluftskanal</w:t>
            </w:r>
            <w:r w:rsidR="00E0427E">
              <w:t xml:space="preserve"> förvaras</w:t>
            </w:r>
            <w:r w:rsidR="00E0427E" w:rsidRPr="00D146DB">
              <w:t xml:space="preserve"> i skyddsrums</w:t>
            </w:r>
            <w:r w:rsidR="00E0427E">
              <w:t>-</w:t>
            </w:r>
            <w:r w:rsidR="00E0427E" w:rsidRPr="00D146DB">
              <w:t>förrådet.</w:t>
            </w:r>
          </w:p>
        </w:tc>
        <w:tc>
          <w:tcPr>
            <w:tcW w:w="742" w:type="dxa"/>
          </w:tcPr>
          <w:p w14:paraId="48AA2006" w14:textId="77777777" w:rsidR="00E0427E" w:rsidRPr="00BC295C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19B7260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981" w:name="Kryss691"/>
        <w:tc>
          <w:tcPr>
            <w:tcW w:w="1320" w:type="dxa"/>
            <w:vMerge w:val="restart"/>
          </w:tcPr>
          <w:p w14:paraId="037FB1CF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1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82" w:name="Kryss692"/>
          <w:p w14:paraId="54D4F903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2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83" w:name="Kryss693"/>
          <w:p w14:paraId="0961C561" w14:textId="77777777" w:rsidR="00E0427E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3"/>
            <w:r w:rsidR="00E0427E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0427E" w:rsidRPr="00D146DB" w14:paraId="49E50448" w14:textId="77777777" w:rsidTr="00D540F9">
        <w:trPr>
          <w:trHeight w:val="304"/>
        </w:trPr>
        <w:tc>
          <w:tcPr>
            <w:tcW w:w="709" w:type="dxa"/>
            <w:vMerge/>
          </w:tcPr>
          <w:p w14:paraId="06FB8DB7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B785E93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3D116FA" w14:textId="77777777" w:rsidR="00E0427E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76B4C1D" w14:textId="77777777" w:rsidR="00E0427E" w:rsidRPr="00D146DB" w:rsidRDefault="00E0427E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A53BF78" w14:textId="77777777" w:rsidR="00E0427E" w:rsidRPr="00D146DB" w:rsidRDefault="00E0427E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1E22601" w14:textId="77777777" w:rsidR="00212707" w:rsidRPr="00212707" w:rsidRDefault="0021270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3EB53AC6" w14:textId="77777777" w:rsidTr="00C440FF">
        <w:tc>
          <w:tcPr>
            <w:tcW w:w="1080" w:type="dxa"/>
          </w:tcPr>
          <w:bookmarkStart w:id="984" w:name="Kryss1163"/>
          <w:p w14:paraId="0BD8EB21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4"/>
            <w:r w:rsidR="00C440FF">
              <w:rPr>
                <w:rFonts w:ascii="Arial" w:hAnsi="Arial"/>
                <w:sz w:val="20"/>
              </w:rPr>
              <w:t xml:space="preserve"> 16</w:t>
            </w:r>
            <w:r w:rsidR="00C440FF" w:rsidRPr="00D146DB">
              <w:rPr>
                <w:rFonts w:ascii="Arial" w:hAnsi="Arial"/>
                <w:sz w:val="20"/>
              </w:rPr>
              <w:t>f-1</w:t>
            </w:r>
          </w:p>
        </w:tc>
        <w:tc>
          <w:tcPr>
            <w:tcW w:w="5026" w:type="dxa"/>
          </w:tcPr>
          <w:p w14:paraId="1BC100B8" w14:textId="77777777" w:rsidR="00C440FF" w:rsidRPr="00D146DB" w:rsidRDefault="0032152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Frånluftskanal</w:t>
            </w:r>
            <w:r w:rsidR="00C440FF">
              <w:rPr>
                <w:rFonts w:ascii="Arial" w:hAnsi="Arial"/>
                <w:sz w:val="20"/>
              </w:rPr>
              <w:t xml:space="preserve"> förvaras inte</w:t>
            </w:r>
            <w:r w:rsidR="00C440FF" w:rsidRPr="00D146DB">
              <w:rPr>
                <w:rFonts w:ascii="Arial" w:hAnsi="Arial"/>
                <w:sz w:val="20"/>
              </w:rPr>
              <w:t xml:space="preserve"> i skyddsrumsförrådet.</w:t>
            </w:r>
          </w:p>
        </w:tc>
        <w:tc>
          <w:tcPr>
            <w:tcW w:w="1334" w:type="dxa"/>
          </w:tcPr>
          <w:p w14:paraId="5645615E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2707" w:rsidRPr="00D146DB" w14:paraId="6A3D69D9" w14:textId="77777777" w:rsidTr="00D146DB">
        <w:trPr>
          <w:trHeight w:val="80"/>
        </w:trPr>
        <w:tc>
          <w:tcPr>
            <w:tcW w:w="1080" w:type="dxa"/>
          </w:tcPr>
          <w:p w14:paraId="499C9FC9" w14:textId="77777777" w:rsidR="00212707" w:rsidRPr="00D146DB" w:rsidRDefault="0021270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8AAC467" w14:textId="77777777" w:rsidR="00212707" w:rsidRPr="00D146DB" w:rsidRDefault="0021270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5E733B02" w14:textId="77777777" w:rsidTr="00C440FF">
        <w:tc>
          <w:tcPr>
            <w:tcW w:w="1080" w:type="dxa"/>
          </w:tcPr>
          <w:p w14:paraId="5112A025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2967E03" w14:textId="77777777" w:rsidR="00C440FF" w:rsidRPr="00D146DB" w:rsidRDefault="00000E84" w:rsidP="00BA076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Frånluftskanal</w:t>
            </w:r>
            <w:r w:rsidR="00C440FF" w:rsidRPr="00D146DB">
              <w:rPr>
                <w:rFonts w:ascii="Arial" w:hAnsi="Arial"/>
                <w:sz w:val="20"/>
              </w:rPr>
              <w:t xml:space="preserve"> </w:t>
            </w:r>
            <w:r w:rsidR="00C440FF">
              <w:rPr>
                <w:rFonts w:ascii="Arial" w:hAnsi="Arial"/>
                <w:sz w:val="20"/>
              </w:rPr>
              <w:t>placeras i skyddsrumsförrådet</w:t>
            </w:r>
            <w:r w:rsidR="00C440FF" w:rsidRPr="00D146DB">
              <w:rPr>
                <w:rFonts w:ascii="Arial" w:hAnsi="Arial"/>
                <w:sz w:val="20"/>
              </w:rPr>
              <w:t xml:space="preserve">. Frånluftskanal inklusive infästningsanordningar förvaras i gemensam förpackning i </w:t>
            </w:r>
            <w:r w:rsidR="00C440FF" w:rsidRPr="00260FD5">
              <w:rPr>
                <w:rFonts w:ascii="Arial" w:hAnsi="Arial"/>
                <w:sz w:val="20"/>
              </w:rPr>
              <w:t>skyddsrumsförrådet</w:t>
            </w:r>
            <w:r w:rsidR="00C440FF" w:rsidRPr="00D146DB">
              <w:rPr>
                <w:rFonts w:ascii="Arial" w:hAnsi="Arial"/>
                <w:sz w:val="20"/>
              </w:rPr>
              <w:t>. Förpackningen märks med innehåll (</w:t>
            </w:r>
            <w:r w:rsidR="00C440FF">
              <w:rPr>
                <w:rFonts w:ascii="Arial" w:hAnsi="Arial"/>
                <w:sz w:val="20"/>
              </w:rPr>
              <w:t>antal och typ). Se typlösning T16</w:t>
            </w:r>
            <w:r w:rsidR="00C440FF"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726D195F" w14:textId="77777777" w:rsidR="00C440FF" w:rsidRPr="00D146DB" w:rsidRDefault="00C440FF" w:rsidP="00BA076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5ABB258" w14:textId="77777777" w:rsidR="00D93676" w:rsidRPr="000E42BF" w:rsidRDefault="00D9367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26E57BB0" w14:textId="77777777" w:rsidR="00C440FF" w:rsidRPr="000E42BF" w:rsidRDefault="00C440F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16012D" w:rsidRPr="00D146DB" w14:paraId="4E79CEC5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4CC6DEBC" w14:textId="77777777" w:rsidR="0016012D" w:rsidRPr="00D146DB" w:rsidRDefault="003E68CA" w:rsidP="00AF102D">
            <w:pPr>
              <w:pStyle w:val="Rubrikchecklista"/>
              <w:rPr>
                <w:szCs w:val="28"/>
              </w:rPr>
            </w:pPr>
            <w:bookmarkStart w:id="985" w:name="_Toc290375378"/>
            <w:r>
              <w:t>17</w:t>
            </w:r>
            <w:r w:rsidR="0016012D" w:rsidRPr="00D146DB">
              <w:t>. Rörledningar</w:t>
            </w:r>
            <w:bookmarkEnd w:id="985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045BBD4C" w14:textId="77777777" w:rsidR="0016012D" w:rsidRPr="00D146DB" w:rsidRDefault="0016012D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1FE4451" w14:textId="77777777" w:rsidR="0016012D" w:rsidRPr="003A5246" w:rsidRDefault="0016012D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FC3FB4" w:rsidRPr="00D146DB" w14:paraId="6A62EA0C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028FAEB9" w14:textId="77777777" w:rsidR="00FC3FB4" w:rsidRPr="00D146DB" w:rsidRDefault="00FC3FB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17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5D2E93C5" w14:textId="77777777" w:rsidR="00FC3FB4" w:rsidRPr="00D146DB" w:rsidRDefault="00321528" w:rsidP="006444B5">
            <w:pPr>
              <w:pStyle w:val="Kontrollpunkt"/>
            </w:pPr>
            <w:r>
              <w:t>Skyddsrummet saknar l</w:t>
            </w:r>
            <w:r w:rsidR="00FC3FB4" w:rsidRPr="00D146DB">
              <w:t>edning för hetvatten eller gas</w:t>
            </w:r>
            <w:r>
              <w:t>.</w:t>
            </w:r>
          </w:p>
        </w:tc>
        <w:tc>
          <w:tcPr>
            <w:tcW w:w="742" w:type="dxa"/>
          </w:tcPr>
          <w:p w14:paraId="5EE7DEFC" w14:textId="77777777" w:rsidR="00FC3FB4" w:rsidRPr="00BC295C" w:rsidRDefault="00FC3FB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062420B" w14:textId="77777777" w:rsidR="00FC3FB4" w:rsidRPr="00D146DB" w:rsidRDefault="00FC3FB4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86" w:name="Kryss694"/>
        <w:tc>
          <w:tcPr>
            <w:tcW w:w="1320" w:type="dxa"/>
            <w:vMerge w:val="restart"/>
          </w:tcPr>
          <w:p w14:paraId="548C40F7" w14:textId="77777777" w:rsidR="00FC3FB4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6"/>
            <w:r w:rsidR="00FC3FB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87" w:name="Kryss695"/>
          <w:p w14:paraId="23A51A93" w14:textId="77777777" w:rsidR="00FC3FB4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7"/>
            <w:r w:rsidR="00FC3FB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88" w:name="Kryss696"/>
          <w:p w14:paraId="0FF94F46" w14:textId="77777777" w:rsidR="00FC3FB4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8"/>
            <w:r w:rsidR="00FC3FB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E5DC6" w:rsidRPr="00D146DB" w14:paraId="20276684" w14:textId="77777777" w:rsidTr="00D540F9">
        <w:trPr>
          <w:trHeight w:val="304"/>
        </w:trPr>
        <w:tc>
          <w:tcPr>
            <w:tcW w:w="709" w:type="dxa"/>
            <w:vMerge/>
          </w:tcPr>
          <w:p w14:paraId="6FB9C259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461B111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2D29FD5" w14:textId="77777777" w:rsidR="00AE5DC6" w:rsidRDefault="00AE5DC6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54A933C" w14:textId="77777777" w:rsidR="00AE5DC6" w:rsidRPr="00D146DB" w:rsidRDefault="00AE5DC6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8FF2B27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2948649" w14:textId="77777777" w:rsidR="0016012D" w:rsidRPr="003A5246" w:rsidRDefault="0016012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3D406E01" w14:textId="77777777" w:rsidTr="00C440FF">
        <w:tc>
          <w:tcPr>
            <w:tcW w:w="1080" w:type="dxa"/>
          </w:tcPr>
          <w:bookmarkStart w:id="989" w:name="Kryss1164"/>
          <w:p w14:paraId="36F05811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89"/>
            <w:r w:rsidR="00C440FF">
              <w:rPr>
                <w:rFonts w:ascii="Arial" w:hAnsi="Arial"/>
                <w:sz w:val="20"/>
              </w:rPr>
              <w:t xml:space="preserve"> 17</w:t>
            </w:r>
            <w:r w:rsidR="00C440FF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3D6F4AD5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Ledning för hetvatten eller gas passerar genom skyddsrummet.</w:t>
            </w:r>
          </w:p>
        </w:tc>
        <w:tc>
          <w:tcPr>
            <w:tcW w:w="1334" w:type="dxa"/>
          </w:tcPr>
          <w:p w14:paraId="7196B23B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012D" w:rsidRPr="00D146DB" w14:paraId="793C708C" w14:textId="77777777" w:rsidTr="00D146DB">
        <w:trPr>
          <w:trHeight w:val="80"/>
        </w:trPr>
        <w:tc>
          <w:tcPr>
            <w:tcW w:w="1080" w:type="dxa"/>
          </w:tcPr>
          <w:p w14:paraId="6BC8FDD8" w14:textId="77777777" w:rsidR="0016012D" w:rsidRPr="00D146DB" w:rsidRDefault="0016012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8BF2D60" w14:textId="77777777" w:rsidR="0016012D" w:rsidRPr="00D146DB" w:rsidRDefault="0016012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3A52B6DC" w14:textId="77777777" w:rsidTr="00C440FF">
        <w:tc>
          <w:tcPr>
            <w:tcW w:w="1080" w:type="dxa"/>
          </w:tcPr>
          <w:p w14:paraId="1EB69F4D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F0A0AF0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Ledning skall flyttas ut utanfö</w:t>
            </w:r>
            <w:r>
              <w:rPr>
                <w:rFonts w:ascii="Arial" w:hAnsi="Arial"/>
                <w:sz w:val="20"/>
              </w:rPr>
              <w:t>r skyddsrummet. Se typlösning T17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1F527B59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23DF23D" w14:textId="77777777" w:rsidR="0016012D" w:rsidRPr="003A5246" w:rsidRDefault="0016012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E5DC6" w:rsidRPr="00D146DB" w14:paraId="4422A518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6D82B93E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17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4B096A5F" w14:textId="77777777" w:rsidR="00AE5DC6" w:rsidRPr="00D146DB" w:rsidRDefault="00321528" w:rsidP="006444B5">
            <w:pPr>
              <w:pStyle w:val="Kontrollpunkt"/>
            </w:pPr>
            <w:r>
              <w:t>U</w:t>
            </w:r>
            <w:r w:rsidRPr="00D146DB">
              <w:t xml:space="preserve">trymme som gränsar till skyddsrummet </w:t>
            </w:r>
            <w:r>
              <w:t>saknar l</w:t>
            </w:r>
            <w:r w:rsidR="00AE5DC6" w:rsidRPr="00D146DB">
              <w:t>edning för hetvatten eller gas.</w:t>
            </w:r>
          </w:p>
        </w:tc>
        <w:tc>
          <w:tcPr>
            <w:tcW w:w="742" w:type="dxa"/>
          </w:tcPr>
          <w:p w14:paraId="43429940" w14:textId="77777777" w:rsidR="00AE5DC6" w:rsidRPr="00BC295C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CFE04D0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90" w:name="Kryss697"/>
        <w:tc>
          <w:tcPr>
            <w:tcW w:w="1320" w:type="dxa"/>
            <w:vMerge w:val="restart"/>
          </w:tcPr>
          <w:p w14:paraId="680B9439" w14:textId="77777777" w:rsidR="00AE5DC6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0"/>
            <w:r w:rsidR="00AE5DC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91" w:name="Kryss698"/>
          <w:p w14:paraId="1F4247DE" w14:textId="77777777" w:rsidR="00AE5DC6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1"/>
            <w:r w:rsidR="00AE5DC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92" w:name="Kryss699"/>
          <w:p w14:paraId="4CCBDE79" w14:textId="77777777" w:rsidR="00AE5DC6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6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2"/>
            <w:r w:rsidR="00AE5DC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E5DC6" w:rsidRPr="00D146DB" w14:paraId="56762477" w14:textId="77777777" w:rsidTr="00D540F9">
        <w:trPr>
          <w:trHeight w:val="304"/>
        </w:trPr>
        <w:tc>
          <w:tcPr>
            <w:tcW w:w="709" w:type="dxa"/>
            <w:vMerge/>
          </w:tcPr>
          <w:p w14:paraId="00245B18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DC7653D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5838D82" w14:textId="77777777" w:rsidR="00AE5DC6" w:rsidRDefault="00AE5DC6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2D88CDA" w14:textId="77777777" w:rsidR="00AE5DC6" w:rsidRPr="00D146DB" w:rsidRDefault="00AE5DC6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8A03DF8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D61CD1D" w14:textId="77777777" w:rsidR="0016012D" w:rsidRPr="003A5246" w:rsidRDefault="0016012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761469B5" w14:textId="77777777" w:rsidTr="00C440FF">
        <w:tc>
          <w:tcPr>
            <w:tcW w:w="1080" w:type="dxa"/>
          </w:tcPr>
          <w:bookmarkStart w:id="993" w:name="Kryss1165"/>
          <w:p w14:paraId="7C0689E1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3"/>
            <w:r w:rsidR="00C440FF">
              <w:rPr>
                <w:rFonts w:ascii="Arial" w:hAnsi="Arial"/>
                <w:sz w:val="20"/>
              </w:rPr>
              <w:t xml:space="preserve"> 17</w:t>
            </w:r>
            <w:r w:rsidR="00C440FF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21E46D5C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Ledning för hetvattenledning eller gas finns i utrymme som gränsar till skyddsrummet.</w:t>
            </w:r>
          </w:p>
        </w:tc>
        <w:tc>
          <w:tcPr>
            <w:tcW w:w="1334" w:type="dxa"/>
          </w:tcPr>
          <w:p w14:paraId="53441632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012D" w:rsidRPr="00D146DB" w14:paraId="59FFF6D1" w14:textId="77777777" w:rsidTr="00D146DB">
        <w:trPr>
          <w:trHeight w:val="80"/>
        </w:trPr>
        <w:tc>
          <w:tcPr>
            <w:tcW w:w="1080" w:type="dxa"/>
          </w:tcPr>
          <w:p w14:paraId="08283407" w14:textId="77777777" w:rsidR="0016012D" w:rsidRPr="00D146DB" w:rsidRDefault="0016012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96099FB" w14:textId="77777777" w:rsidR="0016012D" w:rsidRPr="00D146DB" w:rsidRDefault="0016012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5F26742B" w14:textId="77777777" w:rsidTr="00C440FF">
        <w:tc>
          <w:tcPr>
            <w:tcW w:w="1080" w:type="dxa"/>
          </w:tcPr>
          <w:p w14:paraId="4BAC9873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7615C87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Hetvattenledning eller gasledning skall förses med lättåtkomlig avstängningsventil och </w:t>
            </w:r>
            <w:r w:rsidRPr="00260FD5">
              <w:rPr>
                <w:rFonts w:ascii="Arial" w:hAnsi="Arial"/>
                <w:sz w:val="20"/>
              </w:rPr>
              <w:t>iordningställanderitningen</w:t>
            </w:r>
            <w:r w:rsidRPr="00D146DB">
              <w:rPr>
                <w:rFonts w:ascii="Arial" w:hAnsi="Arial"/>
                <w:sz w:val="20"/>
              </w:rPr>
              <w:t xml:space="preserve"> skal</w:t>
            </w:r>
            <w:r>
              <w:rPr>
                <w:rFonts w:ascii="Arial" w:hAnsi="Arial"/>
                <w:sz w:val="20"/>
              </w:rPr>
              <w:t>l kompletteras.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2D277E56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1438809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76C6A91E" w14:textId="77777777" w:rsidR="00972927" w:rsidRDefault="000E42B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E5DC6" w:rsidRPr="00D146DB" w14:paraId="4B7E8D62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3E52DAA9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17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0B9B5B7E" w14:textId="77777777" w:rsidR="00AE5DC6" w:rsidRPr="00D146DB" w:rsidRDefault="00AE5DC6" w:rsidP="006444B5">
            <w:pPr>
              <w:pStyle w:val="Kontrollpunkt"/>
            </w:pPr>
            <w:r>
              <w:t>Isolering av</w:t>
            </w:r>
            <w:r w:rsidRPr="00D146DB">
              <w:t xml:space="preserve"> ledning på båda sidor om stommen är avslutad innan genomföring.</w:t>
            </w:r>
          </w:p>
        </w:tc>
        <w:tc>
          <w:tcPr>
            <w:tcW w:w="742" w:type="dxa"/>
          </w:tcPr>
          <w:p w14:paraId="621198EF" w14:textId="77777777" w:rsidR="00AE5DC6" w:rsidRPr="00BC295C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824F073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94" w:name="Kryss700"/>
        <w:tc>
          <w:tcPr>
            <w:tcW w:w="1320" w:type="dxa"/>
            <w:vMerge w:val="restart"/>
          </w:tcPr>
          <w:p w14:paraId="1C294DA3" w14:textId="77777777" w:rsidR="00AE5DC6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4"/>
            <w:r w:rsidR="00AE5DC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95" w:name="Kryss701"/>
          <w:p w14:paraId="7794223B" w14:textId="77777777" w:rsidR="00AE5DC6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5"/>
            <w:r w:rsidR="00AE5DC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996" w:name="Kryss702"/>
          <w:p w14:paraId="08F21E3C" w14:textId="77777777" w:rsidR="00AE5DC6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6"/>
            <w:r w:rsidR="00AE5DC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E5DC6" w:rsidRPr="00D146DB" w14:paraId="4EC67990" w14:textId="77777777" w:rsidTr="00D540F9">
        <w:trPr>
          <w:trHeight w:val="304"/>
        </w:trPr>
        <w:tc>
          <w:tcPr>
            <w:tcW w:w="709" w:type="dxa"/>
            <w:vMerge/>
          </w:tcPr>
          <w:p w14:paraId="5102BB2C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0D36744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92D8533" w14:textId="77777777" w:rsidR="00AE5DC6" w:rsidRDefault="00AE5DC6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25BEC23" w14:textId="77777777" w:rsidR="00AE5DC6" w:rsidRPr="00D146DB" w:rsidRDefault="00AE5DC6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B7EE93B" w14:textId="77777777" w:rsidR="00AE5DC6" w:rsidRPr="00D146DB" w:rsidRDefault="00AE5DC6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F327057" w14:textId="77777777" w:rsidR="0016012D" w:rsidRPr="003A5246" w:rsidRDefault="0016012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1D50037C" w14:textId="77777777" w:rsidTr="00C440FF">
        <w:tc>
          <w:tcPr>
            <w:tcW w:w="1080" w:type="dxa"/>
          </w:tcPr>
          <w:bookmarkStart w:id="997" w:name="Kryss1166"/>
          <w:p w14:paraId="3D0C8A14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7"/>
            <w:r w:rsidR="00C440FF">
              <w:rPr>
                <w:rFonts w:ascii="Arial" w:hAnsi="Arial"/>
                <w:sz w:val="20"/>
              </w:rPr>
              <w:t xml:space="preserve"> 17</w:t>
            </w:r>
            <w:r w:rsidR="00C440FF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2519FE41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Isolering går fram till genomföring.</w:t>
            </w:r>
          </w:p>
        </w:tc>
        <w:tc>
          <w:tcPr>
            <w:tcW w:w="1334" w:type="dxa"/>
          </w:tcPr>
          <w:p w14:paraId="713BC70C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16012D" w:rsidRPr="00D146DB" w14:paraId="2138A4F7" w14:textId="77777777" w:rsidTr="00D146DB">
        <w:trPr>
          <w:trHeight w:val="80"/>
        </w:trPr>
        <w:tc>
          <w:tcPr>
            <w:tcW w:w="1080" w:type="dxa"/>
          </w:tcPr>
          <w:p w14:paraId="21A263B9" w14:textId="77777777" w:rsidR="0016012D" w:rsidRPr="00D146DB" w:rsidRDefault="0016012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DD8621B" w14:textId="77777777" w:rsidR="0016012D" w:rsidRPr="00D146DB" w:rsidRDefault="0016012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440FF" w:rsidRPr="00D146DB" w14:paraId="3ABF952F" w14:textId="77777777" w:rsidTr="00C440FF">
        <w:tc>
          <w:tcPr>
            <w:tcW w:w="1080" w:type="dxa"/>
          </w:tcPr>
          <w:p w14:paraId="151D54A6" w14:textId="77777777" w:rsidR="00C440FF" w:rsidRPr="00D146DB" w:rsidRDefault="00C440F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14531A2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Isolering skall tas bort inom </w:t>
            </w:r>
            <w:smartTag w:uri="urn:schemas-microsoft-com:office:smarttags" w:element="metricconverter">
              <w:smartTagPr>
                <w:attr w:name="ProductID" w:val="50 mm"/>
              </w:smartTagPr>
              <w:r w:rsidRPr="00D146DB">
                <w:rPr>
                  <w:rFonts w:ascii="Arial" w:hAnsi="Arial"/>
                  <w:sz w:val="20"/>
                </w:rPr>
                <w:t>50 mm</w:t>
              </w:r>
            </w:smartTag>
            <w:r w:rsidRPr="00D146DB">
              <w:rPr>
                <w:rFonts w:ascii="Arial" w:hAnsi="Arial"/>
                <w:sz w:val="20"/>
              </w:rPr>
              <w:t xml:space="preserve"> från genomföring på båda si</w:t>
            </w:r>
            <w:r>
              <w:rPr>
                <w:rFonts w:ascii="Arial" w:hAnsi="Arial"/>
                <w:sz w:val="20"/>
              </w:rPr>
              <w:t>dor om stommen.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768DD8B5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2CB089C" w14:textId="77777777" w:rsidR="0016012D" w:rsidRPr="003A5246" w:rsidRDefault="0016012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61570B" w:rsidRPr="00D146DB" w14:paraId="2E213D50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22162F07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17</w:t>
            </w:r>
            <w:r w:rsidRPr="00D146DB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4816D7AA" w14:textId="77777777" w:rsidR="0061570B" w:rsidRPr="00D146DB" w:rsidRDefault="0061570B" w:rsidP="006444B5">
            <w:pPr>
              <w:pStyle w:val="Kontrollpunkt"/>
            </w:pPr>
            <w:r w:rsidRPr="00D146DB">
              <w:t>Ledning genom skyddsrumsstommen har genomföring av godkänd typ.</w:t>
            </w:r>
          </w:p>
        </w:tc>
        <w:tc>
          <w:tcPr>
            <w:tcW w:w="742" w:type="dxa"/>
          </w:tcPr>
          <w:p w14:paraId="2F5C7079" w14:textId="77777777" w:rsidR="0061570B" w:rsidRPr="00BC295C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8539206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998" w:name="Kryss703"/>
        <w:tc>
          <w:tcPr>
            <w:tcW w:w="1320" w:type="dxa"/>
            <w:vMerge w:val="restart"/>
          </w:tcPr>
          <w:p w14:paraId="0915AF46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8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999" w:name="Kryss704"/>
          <w:p w14:paraId="1FF1C1A9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999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00" w:name="Kryss705"/>
          <w:p w14:paraId="189F30D6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0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61570B" w:rsidRPr="00D146DB" w14:paraId="5B27CB8B" w14:textId="77777777" w:rsidTr="00D540F9">
        <w:trPr>
          <w:trHeight w:val="304"/>
        </w:trPr>
        <w:tc>
          <w:tcPr>
            <w:tcW w:w="709" w:type="dxa"/>
            <w:vMerge/>
          </w:tcPr>
          <w:p w14:paraId="4C39E90C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4AE5A08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FC0DB99" w14:textId="77777777" w:rsidR="0061570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4B52544" w14:textId="77777777" w:rsidR="0061570B" w:rsidRPr="00D146D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46393BE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0B88670" w14:textId="77777777" w:rsidR="00F54587" w:rsidRPr="003A5246" w:rsidRDefault="00F5458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C440FF" w:rsidRPr="00D146DB" w14:paraId="1D1D0086" w14:textId="77777777" w:rsidTr="00C440FF">
        <w:tc>
          <w:tcPr>
            <w:tcW w:w="1080" w:type="dxa"/>
          </w:tcPr>
          <w:bookmarkStart w:id="1001" w:name="Kryss1167"/>
          <w:p w14:paraId="620A4297" w14:textId="77777777" w:rsidR="00C440FF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1"/>
            <w:r w:rsidR="00C440FF">
              <w:rPr>
                <w:rFonts w:ascii="Arial" w:hAnsi="Arial"/>
                <w:sz w:val="20"/>
              </w:rPr>
              <w:t xml:space="preserve"> 17</w:t>
            </w:r>
            <w:r w:rsidR="00C440FF" w:rsidRPr="00D146DB">
              <w:rPr>
                <w:rFonts w:ascii="Arial" w:hAnsi="Arial"/>
                <w:sz w:val="20"/>
              </w:rPr>
              <w:t>d-1</w:t>
            </w:r>
          </w:p>
        </w:tc>
        <w:tc>
          <w:tcPr>
            <w:tcW w:w="5026" w:type="dxa"/>
          </w:tcPr>
          <w:p w14:paraId="3EA974C5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Genomföring </w:t>
            </w:r>
            <w:r>
              <w:rPr>
                <w:rFonts w:ascii="Arial" w:hAnsi="Arial"/>
                <w:sz w:val="20"/>
              </w:rPr>
              <w:t xml:space="preserve">i tak </w:t>
            </w:r>
            <w:r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05F18236" w14:textId="77777777" w:rsidR="00C440FF" w:rsidRPr="00D146DB" w:rsidRDefault="00C440FF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54587" w:rsidRPr="00D146DB" w14:paraId="1D51F8B4" w14:textId="77777777" w:rsidTr="00D146DB">
        <w:trPr>
          <w:trHeight w:val="80"/>
        </w:trPr>
        <w:tc>
          <w:tcPr>
            <w:tcW w:w="1080" w:type="dxa"/>
          </w:tcPr>
          <w:p w14:paraId="7CA9E347" w14:textId="77777777" w:rsidR="00F54587" w:rsidRPr="00D146DB" w:rsidRDefault="00F5458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C810964" w14:textId="77777777" w:rsidR="00F54587" w:rsidRPr="00D146DB" w:rsidRDefault="00F5458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64789" w:rsidRPr="00D146DB" w14:paraId="688B127C" w14:textId="77777777" w:rsidTr="00F64789">
        <w:trPr>
          <w:trHeight w:val="510"/>
        </w:trPr>
        <w:tc>
          <w:tcPr>
            <w:tcW w:w="1080" w:type="dxa"/>
          </w:tcPr>
          <w:p w14:paraId="6CBECDC8" w14:textId="77777777" w:rsidR="00F64789" w:rsidRPr="00D146DB" w:rsidRDefault="00F64789" w:rsidP="00D146D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EE95AEE" w14:textId="77777777" w:rsidR="00F64789" w:rsidRPr="00D146DB" w:rsidRDefault="00F64789" w:rsidP="00F647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Ny </w:t>
            </w:r>
            <w:r w:rsidRPr="00D146DB">
              <w:rPr>
                <w:rFonts w:ascii="Arial" w:hAnsi="Arial"/>
                <w:sz w:val="20"/>
              </w:rPr>
              <w:t>rörgenomföring ska</w:t>
            </w:r>
            <w:r>
              <w:rPr>
                <w:rFonts w:ascii="Arial" w:hAnsi="Arial"/>
                <w:sz w:val="20"/>
              </w:rPr>
              <w:t>ll anordnas enligt typlösning T17-10</w:t>
            </w:r>
            <w:r w:rsidR="00403CA3">
              <w:rPr>
                <w:rFonts w:ascii="Arial" w:hAnsi="Arial"/>
                <w:sz w:val="20"/>
              </w:rPr>
              <w:t>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3E3F" w14:textId="77777777" w:rsidR="00F64789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32AAC03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715C09E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A511BE1" w14:textId="77777777" w:rsidR="00F64789" w:rsidRDefault="00F6478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3DDBB658" w14:textId="77777777" w:rsidTr="006109F9">
        <w:tc>
          <w:tcPr>
            <w:tcW w:w="1080" w:type="dxa"/>
          </w:tcPr>
          <w:bookmarkStart w:id="1002" w:name="Kryss1168"/>
          <w:p w14:paraId="54A751BE" w14:textId="77777777" w:rsidR="006109F9" w:rsidRPr="00D146DB" w:rsidRDefault="00267E79" w:rsidP="00EE14F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2"/>
            <w:r w:rsidR="006109F9">
              <w:rPr>
                <w:rFonts w:ascii="Arial" w:hAnsi="Arial"/>
                <w:sz w:val="20"/>
              </w:rPr>
              <w:t xml:space="preserve"> 17d-2</w:t>
            </w:r>
          </w:p>
        </w:tc>
        <w:tc>
          <w:tcPr>
            <w:tcW w:w="5026" w:type="dxa"/>
          </w:tcPr>
          <w:p w14:paraId="31F7B90C" w14:textId="77777777" w:rsidR="006109F9" w:rsidRPr="00D146DB" w:rsidRDefault="006109F9" w:rsidP="00F647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Genomföring </w:t>
            </w:r>
            <w:r>
              <w:rPr>
                <w:rFonts w:ascii="Arial" w:hAnsi="Arial"/>
                <w:sz w:val="20"/>
              </w:rPr>
              <w:t xml:space="preserve">i vägg </w:t>
            </w:r>
            <w:r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0782BEBB" w14:textId="77777777" w:rsidR="006109F9" w:rsidRPr="00D146DB" w:rsidRDefault="006109F9" w:rsidP="00F647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64789" w:rsidRPr="00D146DB" w14:paraId="597B181D" w14:textId="77777777" w:rsidTr="00EE14FB">
        <w:trPr>
          <w:trHeight w:val="80"/>
        </w:trPr>
        <w:tc>
          <w:tcPr>
            <w:tcW w:w="1080" w:type="dxa"/>
          </w:tcPr>
          <w:p w14:paraId="30EF2077" w14:textId="77777777" w:rsidR="00F64789" w:rsidRPr="00D146DB" w:rsidRDefault="00F64789" w:rsidP="00EE14F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0BD4E8B" w14:textId="77777777" w:rsidR="00F64789" w:rsidRPr="00D146DB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64789" w:rsidRPr="00D146DB" w14:paraId="12707D6C" w14:textId="77777777" w:rsidTr="00EE14FB">
        <w:trPr>
          <w:trHeight w:val="510"/>
        </w:trPr>
        <w:tc>
          <w:tcPr>
            <w:tcW w:w="1080" w:type="dxa"/>
          </w:tcPr>
          <w:p w14:paraId="625906C5" w14:textId="77777777" w:rsidR="00F64789" w:rsidRPr="00D146DB" w:rsidRDefault="00F64789" w:rsidP="00EE14F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C65A589" w14:textId="77777777" w:rsidR="00F64789" w:rsidRPr="00D146DB" w:rsidRDefault="00F64789" w:rsidP="00F647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Ny </w:t>
            </w:r>
            <w:r w:rsidRPr="00D146DB">
              <w:rPr>
                <w:rFonts w:ascii="Arial" w:hAnsi="Arial"/>
                <w:sz w:val="20"/>
              </w:rPr>
              <w:t>rörgenomföring ska</w:t>
            </w:r>
            <w:r>
              <w:rPr>
                <w:rFonts w:ascii="Arial" w:hAnsi="Arial"/>
                <w:sz w:val="20"/>
              </w:rPr>
              <w:t>ll anordnas enligt typlösning T17-10</w:t>
            </w:r>
            <w:r w:rsidR="00403CA3">
              <w:rPr>
                <w:rFonts w:ascii="Arial" w:hAnsi="Arial"/>
                <w:sz w:val="20"/>
              </w:rPr>
              <w:t>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36D0" w14:textId="77777777" w:rsidR="00F64789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81F8C53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D571FEB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088663D" w14:textId="77777777" w:rsidR="00057EC9" w:rsidRDefault="00057EC9" w:rsidP="00F6478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73F36504" w14:textId="77777777" w:rsidTr="006109F9">
        <w:tc>
          <w:tcPr>
            <w:tcW w:w="1080" w:type="dxa"/>
          </w:tcPr>
          <w:bookmarkStart w:id="1003" w:name="Kryss1169"/>
          <w:p w14:paraId="0BC6E903" w14:textId="77777777" w:rsidR="006109F9" w:rsidRPr="00D146DB" w:rsidRDefault="00267E79" w:rsidP="00EE14F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3"/>
            <w:r w:rsidR="006109F9">
              <w:rPr>
                <w:rFonts w:ascii="Arial" w:hAnsi="Arial"/>
                <w:sz w:val="20"/>
              </w:rPr>
              <w:t xml:space="preserve"> 17d-3</w:t>
            </w:r>
          </w:p>
        </w:tc>
        <w:tc>
          <w:tcPr>
            <w:tcW w:w="5026" w:type="dxa"/>
          </w:tcPr>
          <w:p w14:paraId="68E5CA11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Genomföring </w:t>
            </w:r>
            <w:r>
              <w:rPr>
                <w:rFonts w:ascii="Arial" w:hAnsi="Arial"/>
                <w:sz w:val="20"/>
              </w:rPr>
              <w:t xml:space="preserve">i golv </w:t>
            </w:r>
            <w:r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5285D96F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64789" w:rsidRPr="00D146DB" w14:paraId="78F68705" w14:textId="77777777" w:rsidTr="00EE14FB">
        <w:trPr>
          <w:trHeight w:val="80"/>
        </w:trPr>
        <w:tc>
          <w:tcPr>
            <w:tcW w:w="1080" w:type="dxa"/>
          </w:tcPr>
          <w:p w14:paraId="5B7747A8" w14:textId="77777777" w:rsidR="00F64789" w:rsidRPr="00D146DB" w:rsidRDefault="00F64789" w:rsidP="00EE14F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A04E5F4" w14:textId="77777777" w:rsidR="00F64789" w:rsidRPr="00D146DB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64789" w:rsidRPr="00D146DB" w14:paraId="6AA31475" w14:textId="77777777" w:rsidTr="00EE14FB">
        <w:trPr>
          <w:trHeight w:val="510"/>
        </w:trPr>
        <w:tc>
          <w:tcPr>
            <w:tcW w:w="1080" w:type="dxa"/>
          </w:tcPr>
          <w:p w14:paraId="24A6D2AA" w14:textId="77777777" w:rsidR="00F64789" w:rsidRPr="00D146DB" w:rsidRDefault="00F64789" w:rsidP="00EE14F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EEC8360" w14:textId="77777777" w:rsidR="00F64789" w:rsidRPr="00D146DB" w:rsidRDefault="00F64789" w:rsidP="00F647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Ny </w:t>
            </w:r>
            <w:r w:rsidRPr="00D146DB">
              <w:rPr>
                <w:rFonts w:ascii="Arial" w:hAnsi="Arial"/>
                <w:sz w:val="20"/>
              </w:rPr>
              <w:t>rörgenomföring ska</w:t>
            </w:r>
            <w:r>
              <w:rPr>
                <w:rFonts w:ascii="Arial" w:hAnsi="Arial"/>
                <w:sz w:val="20"/>
              </w:rPr>
              <w:t>ll anordnas enligt typlösning T17</w:t>
            </w:r>
            <w:r w:rsidRPr="00D146DB">
              <w:rPr>
                <w:rFonts w:ascii="Arial" w:hAnsi="Arial"/>
                <w:sz w:val="20"/>
              </w:rPr>
              <w:t>-10</w:t>
            </w:r>
            <w:r w:rsidR="00403CA3">
              <w:rPr>
                <w:rFonts w:ascii="Arial" w:hAnsi="Arial"/>
                <w:sz w:val="20"/>
              </w:rPr>
              <w:t>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B585" w14:textId="77777777" w:rsidR="00F64789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BD87946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AB1309F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D54BE66" w14:textId="77777777" w:rsidR="00F64789" w:rsidRPr="003A5246" w:rsidRDefault="00F6478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180B91FE" w14:textId="77777777" w:rsidTr="006109F9">
        <w:tc>
          <w:tcPr>
            <w:tcW w:w="1080" w:type="dxa"/>
          </w:tcPr>
          <w:bookmarkStart w:id="1004" w:name="Kryss1170"/>
          <w:p w14:paraId="07190621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4"/>
            <w:r w:rsidR="006109F9">
              <w:rPr>
                <w:rFonts w:ascii="Arial" w:hAnsi="Arial"/>
                <w:sz w:val="20"/>
              </w:rPr>
              <w:t xml:space="preserve"> 17d-4</w:t>
            </w:r>
          </w:p>
        </w:tc>
        <w:tc>
          <w:tcPr>
            <w:tcW w:w="5026" w:type="dxa"/>
          </w:tcPr>
          <w:p w14:paraId="660CE6DE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Genomföring är inte tät.</w:t>
            </w:r>
          </w:p>
        </w:tc>
        <w:tc>
          <w:tcPr>
            <w:tcW w:w="1334" w:type="dxa"/>
          </w:tcPr>
          <w:p w14:paraId="1801CC69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54587" w:rsidRPr="00D146DB" w14:paraId="73DECEF0" w14:textId="77777777" w:rsidTr="00D146DB">
        <w:trPr>
          <w:trHeight w:val="80"/>
        </w:trPr>
        <w:tc>
          <w:tcPr>
            <w:tcW w:w="1080" w:type="dxa"/>
          </w:tcPr>
          <w:p w14:paraId="0EEC7972" w14:textId="77777777" w:rsidR="00F54587" w:rsidRPr="00D146DB" w:rsidRDefault="00F5458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0FBB86C" w14:textId="77777777" w:rsidR="00F54587" w:rsidRPr="00D146DB" w:rsidRDefault="00F5458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64789" w:rsidRPr="00D146DB" w14:paraId="4CB7E4BA" w14:textId="77777777" w:rsidTr="00F64789">
        <w:trPr>
          <w:trHeight w:val="510"/>
        </w:trPr>
        <w:tc>
          <w:tcPr>
            <w:tcW w:w="1080" w:type="dxa"/>
          </w:tcPr>
          <w:p w14:paraId="45B5C6DF" w14:textId="77777777" w:rsidR="00F64789" w:rsidRPr="00D146DB" w:rsidRDefault="00F64789" w:rsidP="00D146DB">
            <w:pPr>
              <w:pStyle w:val="1515"/>
              <w:tabs>
                <w:tab w:val="left" w:pos="1680"/>
              </w:tabs>
              <w:ind w:left="0" w:right="-12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99B3240" w14:textId="77777777" w:rsidR="00F64789" w:rsidRPr="00D146DB" w:rsidRDefault="00F6478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G</w:t>
            </w:r>
            <w:r w:rsidRPr="00D146DB">
              <w:rPr>
                <w:rFonts w:ascii="Arial" w:hAnsi="Arial"/>
                <w:sz w:val="20"/>
              </w:rPr>
              <w:t>enomföring skall tätas med fogmassa</w:t>
            </w:r>
            <w:r>
              <w:rPr>
                <w:rFonts w:ascii="Arial" w:hAnsi="Arial"/>
                <w:sz w:val="20"/>
              </w:rPr>
              <w:t xml:space="preserve"> på båda sidor. Se typlösning T17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A7E8" w14:textId="77777777" w:rsidR="00F64789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5AD1CEA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D3B083D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5CE81DF" w14:textId="77777777" w:rsidR="00F64789" w:rsidRPr="003A5246" w:rsidRDefault="00F6478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75B97198" w14:textId="77777777" w:rsidTr="006109F9">
        <w:tc>
          <w:tcPr>
            <w:tcW w:w="1080" w:type="dxa"/>
          </w:tcPr>
          <w:bookmarkStart w:id="1005" w:name="Kryss1171"/>
          <w:p w14:paraId="1E591ABC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5"/>
            <w:r w:rsidR="006109F9">
              <w:rPr>
                <w:rFonts w:ascii="Arial" w:hAnsi="Arial"/>
                <w:sz w:val="20"/>
              </w:rPr>
              <w:t xml:space="preserve"> 17d-5</w:t>
            </w:r>
          </w:p>
        </w:tc>
        <w:tc>
          <w:tcPr>
            <w:tcW w:w="5026" w:type="dxa"/>
          </w:tcPr>
          <w:p w14:paraId="5B636627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Svetsning eller lödning mellan ledning och genomföring saknas.</w:t>
            </w:r>
          </w:p>
        </w:tc>
        <w:tc>
          <w:tcPr>
            <w:tcW w:w="1334" w:type="dxa"/>
          </w:tcPr>
          <w:p w14:paraId="0F52C76E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54587" w:rsidRPr="00D146DB" w14:paraId="2F9727DD" w14:textId="77777777" w:rsidTr="00D146DB">
        <w:trPr>
          <w:trHeight w:val="80"/>
        </w:trPr>
        <w:tc>
          <w:tcPr>
            <w:tcW w:w="1080" w:type="dxa"/>
          </w:tcPr>
          <w:p w14:paraId="6647BB9E" w14:textId="77777777" w:rsidR="00F54587" w:rsidRPr="00D146DB" w:rsidRDefault="00F5458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8F58FB6" w14:textId="77777777" w:rsidR="00F54587" w:rsidRPr="00D146DB" w:rsidRDefault="00F5458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64789" w:rsidRPr="00D146DB" w14:paraId="49E71D02" w14:textId="77777777" w:rsidTr="00F64789">
        <w:trPr>
          <w:trHeight w:val="510"/>
        </w:trPr>
        <w:tc>
          <w:tcPr>
            <w:tcW w:w="1080" w:type="dxa"/>
          </w:tcPr>
          <w:p w14:paraId="54E10E98" w14:textId="77777777" w:rsidR="00F64789" w:rsidRPr="00D146DB" w:rsidRDefault="00F64789" w:rsidP="00D146DB">
            <w:pPr>
              <w:pStyle w:val="1515"/>
              <w:tabs>
                <w:tab w:val="left" w:pos="1680"/>
              </w:tabs>
              <w:ind w:left="0" w:right="-142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8F9B7BB" w14:textId="77777777" w:rsidR="00F64789" w:rsidRPr="00D146DB" w:rsidRDefault="00F64789" w:rsidP="00BA076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</w:t>
            </w:r>
            <w:r>
              <w:rPr>
                <w:rFonts w:ascii="Arial" w:hAnsi="Arial"/>
                <w:sz w:val="20"/>
              </w:rPr>
              <w:t>: G</w:t>
            </w:r>
            <w:r w:rsidRPr="00D146DB">
              <w:rPr>
                <w:rFonts w:ascii="Arial" w:hAnsi="Arial"/>
                <w:sz w:val="20"/>
              </w:rPr>
              <w:t>enomföring skall tätas med fogmassa</w:t>
            </w:r>
            <w:r>
              <w:rPr>
                <w:rFonts w:ascii="Arial" w:hAnsi="Arial"/>
                <w:sz w:val="20"/>
              </w:rPr>
              <w:t xml:space="preserve"> på båda sidor. Se typlösning T17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6AF4" w14:textId="77777777" w:rsidR="00F64789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DB613AB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D1D58DE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2509FD5" w14:textId="77777777" w:rsidR="00D93676" w:rsidRDefault="00D93676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1D864F97" w14:textId="77777777" w:rsidTr="006109F9">
        <w:tc>
          <w:tcPr>
            <w:tcW w:w="1080" w:type="dxa"/>
          </w:tcPr>
          <w:bookmarkStart w:id="1006" w:name="Kryss1172"/>
          <w:p w14:paraId="2A107A82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6"/>
            <w:r w:rsidR="006109F9">
              <w:rPr>
                <w:rFonts w:ascii="Arial" w:hAnsi="Arial"/>
                <w:sz w:val="20"/>
              </w:rPr>
              <w:t xml:space="preserve"> 17d-6</w:t>
            </w:r>
          </w:p>
        </w:tc>
        <w:tc>
          <w:tcPr>
            <w:tcW w:w="5026" w:type="dxa"/>
          </w:tcPr>
          <w:p w14:paraId="553895AE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Tätningsdetaljer mellan ledning och genomföring </w:t>
            </w:r>
            <w:r>
              <w:rPr>
                <w:rFonts w:ascii="Arial" w:hAnsi="Arial"/>
                <w:sz w:val="20"/>
              </w:rPr>
              <w:t xml:space="preserve">i tak </w:t>
            </w:r>
            <w:r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76D326D9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54587" w:rsidRPr="00D146DB" w14:paraId="0DA6E358" w14:textId="77777777" w:rsidTr="00D146DB">
        <w:trPr>
          <w:trHeight w:val="80"/>
        </w:trPr>
        <w:tc>
          <w:tcPr>
            <w:tcW w:w="1080" w:type="dxa"/>
          </w:tcPr>
          <w:p w14:paraId="44A817F7" w14:textId="77777777" w:rsidR="00F54587" w:rsidRPr="00D146DB" w:rsidRDefault="00F5458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FAC3CD6" w14:textId="77777777" w:rsidR="00F54587" w:rsidRPr="00D146DB" w:rsidRDefault="00F5458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64789" w:rsidRPr="00D146DB" w14:paraId="2269A2E8" w14:textId="77777777" w:rsidTr="00F64789">
        <w:trPr>
          <w:trHeight w:val="510"/>
        </w:trPr>
        <w:tc>
          <w:tcPr>
            <w:tcW w:w="1080" w:type="dxa"/>
          </w:tcPr>
          <w:p w14:paraId="566C5559" w14:textId="77777777" w:rsidR="00F64789" w:rsidRPr="00D146DB" w:rsidRDefault="00F64789" w:rsidP="00D146D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51321E2" w14:textId="77777777" w:rsidR="00F64789" w:rsidRPr="00D146DB" w:rsidRDefault="00F64789" w:rsidP="00F647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Pr="00D146DB">
              <w:rPr>
                <w:rFonts w:ascii="Arial" w:hAnsi="Arial"/>
                <w:sz w:val="20"/>
              </w:rPr>
              <w:t>ätni</w:t>
            </w:r>
            <w:r>
              <w:rPr>
                <w:rFonts w:ascii="Arial" w:hAnsi="Arial"/>
                <w:sz w:val="20"/>
              </w:rPr>
              <w:t>ngsdetaljer enligt typlösning T17-10</w:t>
            </w:r>
            <w:r w:rsidR="00403CA3">
              <w:rPr>
                <w:rFonts w:ascii="Arial" w:hAnsi="Arial"/>
                <w:sz w:val="20"/>
              </w:rPr>
              <w:t>2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anskaffas och 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99D2" w14:textId="77777777" w:rsidR="00F64789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0A4C20A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BB4CEAD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99B72E0" w14:textId="77777777" w:rsidR="000D5298" w:rsidRDefault="000D529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70FDD51F" w14:textId="77777777" w:rsidTr="006109F9">
        <w:tc>
          <w:tcPr>
            <w:tcW w:w="1080" w:type="dxa"/>
          </w:tcPr>
          <w:bookmarkStart w:id="1007" w:name="Kryss1173"/>
          <w:p w14:paraId="6B92D7FC" w14:textId="77777777" w:rsidR="006109F9" w:rsidRPr="00D146DB" w:rsidRDefault="00267E79" w:rsidP="00EE14F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7"/>
            <w:r w:rsidR="006109F9">
              <w:rPr>
                <w:rFonts w:ascii="Arial" w:hAnsi="Arial"/>
                <w:sz w:val="20"/>
              </w:rPr>
              <w:t xml:space="preserve"> 17d-7</w:t>
            </w:r>
          </w:p>
        </w:tc>
        <w:tc>
          <w:tcPr>
            <w:tcW w:w="5026" w:type="dxa"/>
          </w:tcPr>
          <w:p w14:paraId="7B74CBDD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Tätningsdetaljer mellan ledning och genomföring </w:t>
            </w:r>
            <w:r>
              <w:rPr>
                <w:rFonts w:ascii="Arial" w:hAnsi="Arial"/>
                <w:sz w:val="20"/>
              </w:rPr>
              <w:t xml:space="preserve">i vägg </w:t>
            </w:r>
            <w:r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4ABDDE16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64789" w:rsidRPr="00D146DB" w14:paraId="67EC37A4" w14:textId="77777777" w:rsidTr="00EE14FB">
        <w:trPr>
          <w:trHeight w:val="80"/>
        </w:trPr>
        <w:tc>
          <w:tcPr>
            <w:tcW w:w="1080" w:type="dxa"/>
          </w:tcPr>
          <w:p w14:paraId="54E5EC03" w14:textId="77777777" w:rsidR="00F64789" w:rsidRPr="00D146DB" w:rsidRDefault="00F64789" w:rsidP="00EE14F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39C22B5" w14:textId="77777777" w:rsidR="00F64789" w:rsidRPr="00D146DB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64789" w:rsidRPr="00D146DB" w14:paraId="0E8EB87B" w14:textId="77777777" w:rsidTr="00EE14FB">
        <w:trPr>
          <w:trHeight w:val="510"/>
        </w:trPr>
        <w:tc>
          <w:tcPr>
            <w:tcW w:w="1080" w:type="dxa"/>
          </w:tcPr>
          <w:p w14:paraId="6C1F9020" w14:textId="77777777" w:rsidR="00F64789" w:rsidRPr="00D146DB" w:rsidRDefault="00F64789" w:rsidP="00EE14F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1E91E01" w14:textId="77777777" w:rsidR="00F64789" w:rsidRPr="00D146DB" w:rsidRDefault="00F64789" w:rsidP="00F647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Pr="00D146DB">
              <w:rPr>
                <w:rFonts w:ascii="Arial" w:hAnsi="Arial"/>
                <w:sz w:val="20"/>
              </w:rPr>
              <w:t>ätni</w:t>
            </w:r>
            <w:r>
              <w:rPr>
                <w:rFonts w:ascii="Arial" w:hAnsi="Arial"/>
                <w:sz w:val="20"/>
              </w:rPr>
              <w:t>ngsdetaljer enligt typlösning T17-10</w:t>
            </w:r>
            <w:r w:rsidR="00403CA3">
              <w:rPr>
                <w:rFonts w:ascii="Arial" w:hAnsi="Arial"/>
                <w:sz w:val="20"/>
              </w:rPr>
              <w:t>3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anskaffas och 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C1F0" w14:textId="77777777" w:rsidR="00F64789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48CE927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CD97CA0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447FC8F" w14:textId="77777777" w:rsidR="00F64789" w:rsidRPr="003A5246" w:rsidRDefault="00F64789" w:rsidP="00F6478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2A78F4FB" w14:textId="77777777" w:rsidTr="006109F9">
        <w:tc>
          <w:tcPr>
            <w:tcW w:w="1080" w:type="dxa"/>
          </w:tcPr>
          <w:bookmarkStart w:id="1008" w:name="Kryss1174"/>
          <w:p w14:paraId="28B0C46E" w14:textId="77777777" w:rsidR="006109F9" w:rsidRPr="00D146DB" w:rsidRDefault="00267E79" w:rsidP="00EE14F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8"/>
            <w:r w:rsidR="006109F9">
              <w:rPr>
                <w:rFonts w:ascii="Arial" w:hAnsi="Arial"/>
                <w:sz w:val="20"/>
              </w:rPr>
              <w:t xml:space="preserve"> 17d-8</w:t>
            </w:r>
          </w:p>
        </w:tc>
        <w:tc>
          <w:tcPr>
            <w:tcW w:w="5026" w:type="dxa"/>
          </w:tcPr>
          <w:p w14:paraId="206C7892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Tätningsdetaljer mellan ledning och genomföring </w:t>
            </w:r>
            <w:r>
              <w:rPr>
                <w:rFonts w:ascii="Arial" w:hAnsi="Arial"/>
                <w:sz w:val="20"/>
              </w:rPr>
              <w:t xml:space="preserve">i golv </w:t>
            </w:r>
            <w:r w:rsidRPr="00D146DB">
              <w:rPr>
                <w:rFonts w:ascii="Arial" w:hAnsi="Arial"/>
                <w:sz w:val="20"/>
              </w:rPr>
              <w:t>saknas.</w:t>
            </w:r>
          </w:p>
        </w:tc>
        <w:tc>
          <w:tcPr>
            <w:tcW w:w="1334" w:type="dxa"/>
          </w:tcPr>
          <w:p w14:paraId="7C5A2CE3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64789" w:rsidRPr="00D146DB" w14:paraId="2FC6615A" w14:textId="77777777" w:rsidTr="00EE14FB">
        <w:trPr>
          <w:trHeight w:val="80"/>
        </w:trPr>
        <w:tc>
          <w:tcPr>
            <w:tcW w:w="1080" w:type="dxa"/>
          </w:tcPr>
          <w:p w14:paraId="7D5B060A" w14:textId="77777777" w:rsidR="00F64789" w:rsidRPr="00D146DB" w:rsidRDefault="00F64789" w:rsidP="00EE14F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803AB11" w14:textId="77777777" w:rsidR="00F64789" w:rsidRPr="00D146DB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64789" w:rsidRPr="00D146DB" w14:paraId="12C7FC1E" w14:textId="77777777" w:rsidTr="00EE14FB">
        <w:trPr>
          <w:trHeight w:val="510"/>
        </w:trPr>
        <w:tc>
          <w:tcPr>
            <w:tcW w:w="1080" w:type="dxa"/>
          </w:tcPr>
          <w:p w14:paraId="689179AF" w14:textId="77777777" w:rsidR="00F64789" w:rsidRPr="00D146DB" w:rsidRDefault="00F64789" w:rsidP="00EE14FB">
            <w:pPr>
              <w:pStyle w:val="1515"/>
              <w:tabs>
                <w:tab w:val="left" w:pos="1680"/>
              </w:tabs>
              <w:ind w:left="0" w:right="-8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FF60D0F" w14:textId="77777777" w:rsidR="00F64789" w:rsidRPr="00D146DB" w:rsidRDefault="00F64789" w:rsidP="00F6478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</w:t>
            </w:r>
            <w:r w:rsidRPr="00D146DB">
              <w:rPr>
                <w:rFonts w:ascii="Arial" w:hAnsi="Arial"/>
                <w:sz w:val="20"/>
              </w:rPr>
              <w:t>ätni</w:t>
            </w:r>
            <w:r>
              <w:rPr>
                <w:rFonts w:ascii="Arial" w:hAnsi="Arial"/>
                <w:sz w:val="20"/>
              </w:rPr>
              <w:t>ngsdetaljer enligt typlösning T17</w:t>
            </w:r>
            <w:r w:rsidRPr="00D146DB">
              <w:rPr>
                <w:rFonts w:ascii="Arial" w:hAnsi="Arial"/>
                <w:sz w:val="20"/>
              </w:rPr>
              <w:t>-10</w:t>
            </w:r>
            <w:r w:rsidR="00403CA3">
              <w:rPr>
                <w:rFonts w:ascii="Arial" w:hAnsi="Arial"/>
                <w:sz w:val="20"/>
              </w:rPr>
              <w:t>4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anskaffas och monteras.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D42A" w14:textId="77777777" w:rsidR="00F64789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05B0F53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067A23E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D1FCB57" w14:textId="77777777" w:rsidR="00F64789" w:rsidRPr="003A5246" w:rsidRDefault="00F6478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2388E5E9" w14:textId="77777777" w:rsidTr="006109F9">
        <w:tc>
          <w:tcPr>
            <w:tcW w:w="1080" w:type="dxa"/>
          </w:tcPr>
          <w:bookmarkStart w:id="1009" w:name="Kryss1175"/>
          <w:p w14:paraId="67C8842C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09"/>
            <w:r w:rsidR="006109F9">
              <w:rPr>
                <w:rFonts w:ascii="Arial" w:hAnsi="Arial"/>
                <w:sz w:val="20"/>
              </w:rPr>
              <w:t xml:space="preserve"> 17d-9</w:t>
            </w:r>
          </w:p>
        </w:tc>
        <w:tc>
          <w:tcPr>
            <w:tcW w:w="5026" w:type="dxa"/>
          </w:tcPr>
          <w:p w14:paraId="12837556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Felaktigt material kring genomföring</w:t>
            </w:r>
            <w:r>
              <w:rPr>
                <w:rFonts w:ascii="Arial" w:hAnsi="Arial"/>
                <w:sz w:val="20"/>
              </w:rPr>
              <w:t xml:space="preserve"> i tak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839268D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54587" w:rsidRPr="00D146DB" w14:paraId="52E246FA" w14:textId="77777777" w:rsidTr="00D146DB">
        <w:trPr>
          <w:trHeight w:val="80"/>
        </w:trPr>
        <w:tc>
          <w:tcPr>
            <w:tcW w:w="1080" w:type="dxa"/>
          </w:tcPr>
          <w:p w14:paraId="55E8EAB1" w14:textId="77777777" w:rsidR="00F54587" w:rsidRPr="00D146DB" w:rsidRDefault="00F5458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3807A57" w14:textId="77777777" w:rsidR="00F54587" w:rsidRPr="00D146DB" w:rsidRDefault="00F5458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64789" w:rsidRPr="00D146DB" w14:paraId="2C888486" w14:textId="77777777" w:rsidTr="00F64789">
        <w:trPr>
          <w:trHeight w:val="510"/>
        </w:trPr>
        <w:tc>
          <w:tcPr>
            <w:tcW w:w="1080" w:type="dxa"/>
          </w:tcPr>
          <w:p w14:paraId="4DC9C9D3" w14:textId="77777777" w:rsidR="00F64789" w:rsidRPr="00D146DB" w:rsidRDefault="00F6478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15077CC" w14:textId="77777777" w:rsidR="00F64789" w:rsidRPr="00D146DB" w:rsidRDefault="00F64789" w:rsidP="0061570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Genomföring enligt typlösning T17-10</w:t>
            </w:r>
            <w:r w:rsidR="00403CA3">
              <w:rPr>
                <w:rFonts w:ascii="Arial" w:hAnsi="Arial"/>
                <w:sz w:val="20"/>
              </w:rPr>
              <w:t>2</w:t>
            </w:r>
            <w:r w:rsidR="0061570B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>utförs.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A647" w14:textId="77777777" w:rsidR="00F64789" w:rsidRDefault="00F64789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4C7AB1C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AFC4FA7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C50CDC4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1897B712" w14:textId="77777777" w:rsidTr="006109F9">
        <w:tc>
          <w:tcPr>
            <w:tcW w:w="1080" w:type="dxa"/>
          </w:tcPr>
          <w:bookmarkStart w:id="1010" w:name="Kryss1176"/>
          <w:p w14:paraId="12F29DD1" w14:textId="77777777" w:rsidR="006109F9" w:rsidRPr="00D146DB" w:rsidRDefault="00267E79" w:rsidP="00EE14F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fldChar w:fldCharType="begin">
                <w:ffData>
                  <w:name w:val="Kryss11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0"/>
            <w:r w:rsidR="006109F9">
              <w:rPr>
                <w:rFonts w:ascii="Arial" w:hAnsi="Arial"/>
                <w:sz w:val="20"/>
              </w:rPr>
              <w:t xml:space="preserve"> 17d-10</w:t>
            </w:r>
          </w:p>
        </w:tc>
        <w:tc>
          <w:tcPr>
            <w:tcW w:w="5026" w:type="dxa"/>
          </w:tcPr>
          <w:p w14:paraId="009D0497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Felaktigt material kring genomföring</w:t>
            </w:r>
            <w:r>
              <w:rPr>
                <w:rFonts w:ascii="Arial" w:hAnsi="Arial"/>
                <w:sz w:val="20"/>
              </w:rPr>
              <w:t xml:space="preserve"> i vägg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2C5C809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570B" w:rsidRPr="00D146DB" w14:paraId="493C2FD5" w14:textId="77777777" w:rsidTr="00EE14FB">
        <w:trPr>
          <w:trHeight w:val="80"/>
        </w:trPr>
        <w:tc>
          <w:tcPr>
            <w:tcW w:w="1080" w:type="dxa"/>
          </w:tcPr>
          <w:p w14:paraId="0F56FC8E" w14:textId="77777777" w:rsidR="0061570B" w:rsidRPr="00D146DB" w:rsidRDefault="0061570B" w:rsidP="00EE14F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723889A" w14:textId="77777777" w:rsidR="0061570B" w:rsidRPr="00D146DB" w:rsidRDefault="0061570B" w:rsidP="00EE14F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1570B" w:rsidRPr="00D146DB" w14:paraId="0DF91EF6" w14:textId="77777777" w:rsidTr="00EE14FB">
        <w:trPr>
          <w:trHeight w:val="510"/>
        </w:trPr>
        <w:tc>
          <w:tcPr>
            <w:tcW w:w="1080" w:type="dxa"/>
          </w:tcPr>
          <w:p w14:paraId="2503E332" w14:textId="77777777" w:rsidR="0061570B" w:rsidRPr="00D146DB" w:rsidRDefault="0061570B" w:rsidP="00EE14F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12FCB09" w14:textId="77777777" w:rsidR="0061570B" w:rsidRPr="00D146DB" w:rsidRDefault="0061570B" w:rsidP="0061570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Genomföring enligt typlösning T17-10</w:t>
            </w:r>
            <w:r w:rsidR="00403CA3">
              <w:rPr>
                <w:rFonts w:ascii="Arial" w:hAnsi="Arial"/>
                <w:sz w:val="20"/>
              </w:rPr>
              <w:t>3</w:t>
            </w:r>
            <w:r w:rsidRPr="00D146DB">
              <w:rPr>
                <w:rFonts w:ascii="Arial" w:hAnsi="Arial"/>
                <w:sz w:val="20"/>
              </w:rPr>
              <w:t xml:space="preserve"> utförs.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D1E4" w14:textId="77777777" w:rsidR="0061570B" w:rsidRDefault="0061570B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25CE574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0DB73DF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9257AE4" w14:textId="77777777" w:rsidR="0061570B" w:rsidRDefault="0061570B" w:rsidP="0061570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37A8AB1E" w14:textId="77777777" w:rsidTr="006109F9">
        <w:tc>
          <w:tcPr>
            <w:tcW w:w="1080" w:type="dxa"/>
          </w:tcPr>
          <w:bookmarkStart w:id="1011" w:name="Kryss1177"/>
          <w:p w14:paraId="1DE84729" w14:textId="77777777" w:rsidR="006109F9" w:rsidRPr="00D146DB" w:rsidRDefault="00267E79" w:rsidP="00EE14F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1"/>
            <w:r w:rsidR="006109F9">
              <w:rPr>
                <w:rFonts w:ascii="Arial" w:hAnsi="Arial"/>
                <w:sz w:val="20"/>
              </w:rPr>
              <w:t xml:space="preserve"> 17d-11</w:t>
            </w:r>
          </w:p>
        </w:tc>
        <w:tc>
          <w:tcPr>
            <w:tcW w:w="5026" w:type="dxa"/>
          </w:tcPr>
          <w:p w14:paraId="72FEAA90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Felaktigt material kring genomföring</w:t>
            </w:r>
            <w:r>
              <w:rPr>
                <w:rFonts w:ascii="Arial" w:hAnsi="Arial"/>
                <w:sz w:val="20"/>
              </w:rPr>
              <w:t xml:space="preserve"> i golv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EE238C5" w14:textId="77777777" w:rsidR="006109F9" w:rsidRPr="00D146DB" w:rsidRDefault="006109F9" w:rsidP="00EE14F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61570B" w:rsidRPr="00D146DB" w14:paraId="2996AF61" w14:textId="77777777" w:rsidTr="00EE14FB">
        <w:trPr>
          <w:trHeight w:val="80"/>
        </w:trPr>
        <w:tc>
          <w:tcPr>
            <w:tcW w:w="1080" w:type="dxa"/>
          </w:tcPr>
          <w:p w14:paraId="5CB977A9" w14:textId="77777777" w:rsidR="0061570B" w:rsidRPr="00D146DB" w:rsidRDefault="0061570B" w:rsidP="00EE14F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2307F76" w14:textId="77777777" w:rsidR="0061570B" w:rsidRPr="00D146DB" w:rsidRDefault="0061570B" w:rsidP="00EE14F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1570B" w:rsidRPr="00D146DB" w14:paraId="15551C05" w14:textId="77777777" w:rsidTr="00EE14FB">
        <w:trPr>
          <w:trHeight w:val="510"/>
        </w:trPr>
        <w:tc>
          <w:tcPr>
            <w:tcW w:w="1080" w:type="dxa"/>
          </w:tcPr>
          <w:p w14:paraId="14D2EA17" w14:textId="77777777" w:rsidR="0061570B" w:rsidRPr="00D146DB" w:rsidRDefault="0061570B" w:rsidP="00EE14F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A6B43A0" w14:textId="77777777" w:rsidR="0061570B" w:rsidRPr="00D146DB" w:rsidRDefault="0061570B" w:rsidP="0061570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Genomföring enligt typlösning T17</w:t>
            </w:r>
            <w:r w:rsidRPr="00D146DB">
              <w:rPr>
                <w:rFonts w:ascii="Arial" w:hAnsi="Arial"/>
                <w:sz w:val="20"/>
              </w:rPr>
              <w:t>-10</w:t>
            </w:r>
            <w:r w:rsidR="00403CA3">
              <w:rPr>
                <w:rFonts w:ascii="Arial" w:hAnsi="Arial"/>
                <w:sz w:val="20"/>
              </w:rPr>
              <w:t>4</w:t>
            </w:r>
            <w:r w:rsidRPr="00D146DB">
              <w:rPr>
                <w:rFonts w:ascii="Arial" w:hAnsi="Arial"/>
                <w:sz w:val="20"/>
              </w:rPr>
              <w:t xml:space="preserve"> utförs.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5813" w14:textId="77777777" w:rsidR="0061570B" w:rsidRDefault="0061570B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15589A0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98D85DD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D20B026" w14:textId="77777777" w:rsidR="000D5298" w:rsidRPr="003A5246" w:rsidRDefault="000D5298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61570B" w:rsidRPr="00D146DB" w14:paraId="04104377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6A1294D1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17</w:t>
            </w:r>
            <w:r w:rsidRPr="00D146DB">
              <w:rPr>
                <w:rFonts w:ascii="Arial" w:hAnsi="Arial"/>
                <w:sz w:val="20"/>
              </w:rPr>
              <w:t>e</w:t>
            </w:r>
          </w:p>
        </w:tc>
        <w:tc>
          <w:tcPr>
            <w:tcW w:w="4658" w:type="dxa"/>
            <w:vMerge w:val="restart"/>
          </w:tcPr>
          <w:p w14:paraId="65E40F3C" w14:textId="77777777" w:rsidR="0061570B" w:rsidRPr="00D146DB" w:rsidRDefault="0061570B" w:rsidP="006444B5">
            <w:pPr>
              <w:pStyle w:val="Kontrollpunkt"/>
            </w:pPr>
            <w:r w:rsidRPr="00D146DB">
              <w:t>Genomföring eller monterad ledning med fri ände är försluten.</w:t>
            </w:r>
          </w:p>
        </w:tc>
        <w:tc>
          <w:tcPr>
            <w:tcW w:w="742" w:type="dxa"/>
          </w:tcPr>
          <w:p w14:paraId="79294D8E" w14:textId="77777777" w:rsidR="0061570B" w:rsidRPr="00BC295C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0913BD8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012" w:name="Kryss706"/>
        <w:tc>
          <w:tcPr>
            <w:tcW w:w="1320" w:type="dxa"/>
            <w:vMerge w:val="restart"/>
          </w:tcPr>
          <w:p w14:paraId="1EB19FAB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2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13" w:name="Kryss707"/>
          <w:p w14:paraId="1F472091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3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14" w:name="Kryss708"/>
          <w:p w14:paraId="06B90C0F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4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61570B" w:rsidRPr="00D146DB" w14:paraId="1F4575C3" w14:textId="77777777" w:rsidTr="00D540F9">
        <w:trPr>
          <w:trHeight w:val="304"/>
        </w:trPr>
        <w:tc>
          <w:tcPr>
            <w:tcW w:w="709" w:type="dxa"/>
            <w:vMerge/>
          </w:tcPr>
          <w:p w14:paraId="7EF8DF8E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CA534B0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8E2FF34" w14:textId="77777777" w:rsidR="0061570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76561BC" w14:textId="77777777" w:rsidR="0061570B" w:rsidRPr="00D146D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76315BB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6C3709D" w14:textId="77777777" w:rsidR="00F54587" w:rsidRPr="003A5246" w:rsidRDefault="00F5458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15212911" w14:textId="77777777" w:rsidTr="006109F9">
        <w:tc>
          <w:tcPr>
            <w:tcW w:w="1080" w:type="dxa"/>
          </w:tcPr>
          <w:bookmarkStart w:id="1015" w:name="Kryss1178"/>
          <w:p w14:paraId="52C40868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5"/>
            <w:r w:rsidR="006109F9">
              <w:rPr>
                <w:rFonts w:ascii="Arial" w:hAnsi="Arial"/>
                <w:sz w:val="20"/>
              </w:rPr>
              <w:t xml:space="preserve"> 17</w:t>
            </w:r>
            <w:r w:rsidR="006109F9" w:rsidRPr="00D146DB">
              <w:rPr>
                <w:rFonts w:ascii="Arial" w:hAnsi="Arial"/>
                <w:sz w:val="20"/>
              </w:rPr>
              <w:t>e-1</w:t>
            </w:r>
          </w:p>
        </w:tc>
        <w:tc>
          <w:tcPr>
            <w:tcW w:w="5026" w:type="dxa"/>
          </w:tcPr>
          <w:p w14:paraId="458361A9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Genomföring eller monterad ledning med fri ände är inte försluten.</w:t>
            </w:r>
          </w:p>
        </w:tc>
        <w:tc>
          <w:tcPr>
            <w:tcW w:w="1334" w:type="dxa"/>
          </w:tcPr>
          <w:p w14:paraId="5C466F1A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54587" w:rsidRPr="00D146DB" w14:paraId="7EE5DCAA" w14:textId="77777777" w:rsidTr="00D146DB">
        <w:trPr>
          <w:trHeight w:val="80"/>
        </w:trPr>
        <w:tc>
          <w:tcPr>
            <w:tcW w:w="1080" w:type="dxa"/>
          </w:tcPr>
          <w:p w14:paraId="343124E1" w14:textId="77777777" w:rsidR="00F54587" w:rsidRPr="00D146DB" w:rsidRDefault="00F5458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C608BF3" w14:textId="77777777" w:rsidR="00F54587" w:rsidRPr="00D146DB" w:rsidRDefault="00F5458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1570B" w:rsidRPr="00D146DB" w14:paraId="7EA92215" w14:textId="77777777" w:rsidTr="0061570B">
        <w:trPr>
          <w:trHeight w:val="510"/>
        </w:trPr>
        <w:tc>
          <w:tcPr>
            <w:tcW w:w="1080" w:type="dxa"/>
          </w:tcPr>
          <w:p w14:paraId="534F5B78" w14:textId="77777777" w:rsidR="0061570B" w:rsidRPr="00D146DB" w:rsidRDefault="0061570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674F239" w14:textId="77777777" w:rsidR="0061570B" w:rsidRPr="00D146DB" w:rsidRDefault="0061570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G</w:t>
            </w:r>
            <w:r w:rsidRPr="00D146DB">
              <w:rPr>
                <w:rFonts w:ascii="Arial" w:hAnsi="Arial"/>
                <w:sz w:val="20"/>
              </w:rPr>
              <w:t>enomföring skal</w:t>
            </w:r>
            <w:r>
              <w:rPr>
                <w:rFonts w:ascii="Arial" w:hAnsi="Arial"/>
                <w:sz w:val="20"/>
              </w:rPr>
              <w:t>l förslutas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enligt typlösning T17-10</w:t>
            </w:r>
            <w:r w:rsidR="00403CA3">
              <w:rPr>
                <w:rFonts w:ascii="Arial" w:hAnsi="Arial"/>
                <w:sz w:val="20"/>
              </w:rPr>
              <w:t>5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3033" w14:textId="77777777" w:rsidR="0061570B" w:rsidRDefault="0061570B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0AEF6E9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3430F27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98D7471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61570B" w:rsidRPr="00D146DB" w14:paraId="11367E1A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02B8F3CA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17f"/>
              </w:smartTagPr>
              <w:r>
                <w:rPr>
                  <w:rFonts w:ascii="Arial" w:hAnsi="Arial"/>
                  <w:sz w:val="22"/>
                  <w:szCs w:val="22"/>
                </w:rPr>
                <w:t>17</w:t>
              </w:r>
              <w:r w:rsidRPr="00D146DB">
                <w:rPr>
                  <w:rFonts w:ascii="Arial" w:hAnsi="Arial"/>
                  <w:sz w:val="22"/>
                  <w:szCs w:val="22"/>
                </w:rPr>
                <w:t>f</w:t>
              </w:r>
            </w:smartTag>
          </w:p>
        </w:tc>
        <w:tc>
          <w:tcPr>
            <w:tcW w:w="4658" w:type="dxa"/>
            <w:vMerge w:val="restart"/>
          </w:tcPr>
          <w:p w14:paraId="0C6D2C9B" w14:textId="77777777" w:rsidR="0061570B" w:rsidRPr="00D146DB" w:rsidRDefault="0061570B" w:rsidP="006444B5">
            <w:pPr>
              <w:pStyle w:val="Kontrollpunkt"/>
            </w:pPr>
            <w:r w:rsidRPr="00D146DB">
              <w:t>Infästning av ledning är godtagbar.</w:t>
            </w:r>
          </w:p>
        </w:tc>
        <w:tc>
          <w:tcPr>
            <w:tcW w:w="742" w:type="dxa"/>
          </w:tcPr>
          <w:p w14:paraId="5354EDD5" w14:textId="77777777" w:rsidR="0061570B" w:rsidRPr="00BC295C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C34E5B3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16" w:name="Kryss709"/>
        <w:tc>
          <w:tcPr>
            <w:tcW w:w="1320" w:type="dxa"/>
            <w:vMerge w:val="restart"/>
          </w:tcPr>
          <w:p w14:paraId="145CF313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6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17" w:name="Kryss710"/>
          <w:p w14:paraId="4CE5DADF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7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18" w:name="Kryss711"/>
          <w:p w14:paraId="290A74FB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8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61570B" w:rsidRPr="00D146DB" w14:paraId="783DA069" w14:textId="77777777" w:rsidTr="00D540F9">
        <w:trPr>
          <w:trHeight w:val="304"/>
        </w:trPr>
        <w:tc>
          <w:tcPr>
            <w:tcW w:w="709" w:type="dxa"/>
            <w:vMerge/>
          </w:tcPr>
          <w:p w14:paraId="729078C5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B7608CA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A3C0486" w14:textId="77777777" w:rsidR="0061570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B866C0A" w14:textId="77777777" w:rsidR="0061570B" w:rsidRPr="00D146D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EEB6991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F3FD9F2" w14:textId="77777777" w:rsidR="00F54587" w:rsidRPr="003A5246" w:rsidRDefault="00F5458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5239B083" w14:textId="77777777" w:rsidTr="006109F9">
        <w:tc>
          <w:tcPr>
            <w:tcW w:w="1080" w:type="dxa"/>
          </w:tcPr>
          <w:bookmarkStart w:id="1019" w:name="Kryss1179"/>
          <w:p w14:paraId="7F991837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19"/>
            <w:r w:rsidR="006109F9">
              <w:rPr>
                <w:rFonts w:ascii="Arial" w:hAnsi="Arial"/>
                <w:sz w:val="20"/>
              </w:rPr>
              <w:t xml:space="preserve"> 17</w:t>
            </w:r>
            <w:r w:rsidR="006109F9" w:rsidRPr="00D146DB">
              <w:rPr>
                <w:rFonts w:ascii="Arial" w:hAnsi="Arial"/>
                <w:sz w:val="20"/>
              </w:rPr>
              <w:t>f-1</w:t>
            </w:r>
          </w:p>
        </w:tc>
        <w:tc>
          <w:tcPr>
            <w:tcW w:w="5026" w:type="dxa"/>
          </w:tcPr>
          <w:p w14:paraId="2F42E733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Infästning av ledning är bristfällig.</w:t>
            </w:r>
          </w:p>
        </w:tc>
        <w:tc>
          <w:tcPr>
            <w:tcW w:w="1334" w:type="dxa"/>
          </w:tcPr>
          <w:p w14:paraId="34AC54B0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F54587" w:rsidRPr="00D146DB" w14:paraId="04D2F49A" w14:textId="77777777" w:rsidTr="00D146DB">
        <w:trPr>
          <w:trHeight w:val="80"/>
        </w:trPr>
        <w:tc>
          <w:tcPr>
            <w:tcW w:w="1080" w:type="dxa"/>
          </w:tcPr>
          <w:p w14:paraId="0A3583DC" w14:textId="77777777" w:rsidR="00F54587" w:rsidRPr="00D146DB" w:rsidRDefault="00F54587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2104279" w14:textId="77777777" w:rsidR="00F54587" w:rsidRPr="00D146DB" w:rsidRDefault="00F54587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1570B" w:rsidRPr="00D146DB" w14:paraId="1DD2C6B3" w14:textId="77777777" w:rsidTr="0061570B">
        <w:trPr>
          <w:trHeight w:val="510"/>
        </w:trPr>
        <w:tc>
          <w:tcPr>
            <w:tcW w:w="1080" w:type="dxa"/>
          </w:tcPr>
          <w:p w14:paraId="2BFE66DA" w14:textId="77777777" w:rsidR="0061570B" w:rsidRPr="00D146DB" w:rsidRDefault="0061570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9BC87CB" w14:textId="77777777" w:rsidR="0061570B" w:rsidRPr="00D146DB" w:rsidRDefault="0061570B" w:rsidP="0052245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infästning ska</w:t>
            </w:r>
            <w:r>
              <w:rPr>
                <w:rFonts w:ascii="Arial" w:hAnsi="Arial"/>
                <w:sz w:val="20"/>
              </w:rPr>
              <w:t>ll anordnas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enligt typlösning T17-10</w:t>
            </w:r>
            <w:r w:rsidR="00403CA3">
              <w:rPr>
                <w:rFonts w:ascii="Arial" w:hAnsi="Arial"/>
                <w:sz w:val="20"/>
              </w:rPr>
              <w:t>6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6557" w14:textId="77777777" w:rsidR="0061570B" w:rsidRDefault="0061570B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6E69857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76F245D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A1D7C5F" w14:textId="77777777" w:rsidR="0061570B" w:rsidRPr="003A5246" w:rsidRDefault="0061570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61570B" w:rsidRPr="00D146DB" w14:paraId="72D6E210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18391CF5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17</w:t>
            </w:r>
            <w:r w:rsidRPr="00D146DB">
              <w:rPr>
                <w:rFonts w:ascii="Arial" w:hAnsi="Arial"/>
                <w:sz w:val="22"/>
                <w:szCs w:val="22"/>
              </w:rPr>
              <w:t>g</w:t>
            </w:r>
          </w:p>
        </w:tc>
        <w:tc>
          <w:tcPr>
            <w:tcW w:w="4658" w:type="dxa"/>
            <w:vMerge w:val="restart"/>
          </w:tcPr>
          <w:p w14:paraId="6218B1AD" w14:textId="77777777" w:rsidR="0061570B" w:rsidRPr="00D146DB" w:rsidRDefault="0061570B" w:rsidP="006444B5">
            <w:pPr>
              <w:pStyle w:val="Kontrollpunkt"/>
            </w:pPr>
            <w:r w:rsidRPr="00D146DB">
              <w:t>Ledni</w:t>
            </w:r>
            <w:r>
              <w:t>ng till skyddsrum har</w:t>
            </w:r>
            <w:r w:rsidRPr="00D146DB">
              <w:t xml:space="preserve"> avstängning</w:t>
            </w:r>
            <w:r>
              <w:t>s-ventil</w:t>
            </w:r>
            <w:r w:rsidRPr="00D146DB">
              <w:t xml:space="preserve"> vid begränsningsvägg.</w:t>
            </w:r>
          </w:p>
        </w:tc>
        <w:tc>
          <w:tcPr>
            <w:tcW w:w="742" w:type="dxa"/>
          </w:tcPr>
          <w:p w14:paraId="68652F68" w14:textId="77777777" w:rsidR="0061570B" w:rsidRPr="00BC295C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CD8A8C3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20" w:name="Kryss712"/>
        <w:tc>
          <w:tcPr>
            <w:tcW w:w="1320" w:type="dxa"/>
            <w:vMerge w:val="restart"/>
          </w:tcPr>
          <w:p w14:paraId="6ECEFD9B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0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21" w:name="Kryss713"/>
          <w:p w14:paraId="15E40910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1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22" w:name="Kryss714"/>
          <w:p w14:paraId="683C7810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2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61570B" w:rsidRPr="00D146DB" w14:paraId="6AADF464" w14:textId="77777777" w:rsidTr="00D540F9">
        <w:trPr>
          <w:trHeight w:val="304"/>
        </w:trPr>
        <w:tc>
          <w:tcPr>
            <w:tcW w:w="709" w:type="dxa"/>
            <w:vMerge/>
          </w:tcPr>
          <w:p w14:paraId="38AB815D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68EA8E0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9F155EB" w14:textId="77777777" w:rsidR="0061570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A79E938" w14:textId="77777777" w:rsidR="0061570B" w:rsidRPr="00D146D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1F4E2CF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E858E53" w14:textId="77777777" w:rsidR="003A5246" w:rsidRPr="003A5246" w:rsidRDefault="003A5246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1D444D" w:rsidRPr="00D146DB" w14:paraId="2956A711" w14:textId="77777777" w:rsidTr="001D444D">
        <w:tc>
          <w:tcPr>
            <w:tcW w:w="1080" w:type="dxa"/>
          </w:tcPr>
          <w:bookmarkStart w:id="1023" w:name="Kryss1180"/>
          <w:p w14:paraId="54B1D281" w14:textId="77777777" w:rsidR="001D444D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3"/>
            <w:r w:rsidR="001D444D" w:rsidRPr="00D146DB">
              <w:rPr>
                <w:rFonts w:ascii="Arial" w:hAnsi="Arial"/>
                <w:sz w:val="20"/>
              </w:rPr>
              <w:t xml:space="preserve"> </w:t>
            </w:r>
            <w:r w:rsidR="001D444D">
              <w:rPr>
                <w:rFonts w:ascii="Arial" w:hAnsi="Arial"/>
                <w:sz w:val="20"/>
              </w:rPr>
              <w:t>17</w:t>
            </w:r>
            <w:r w:rsidR="001D444D" w:rsidRPr="00D146DB">
              <w:rPr>
                <w:rFonts w:ascii="Arial" w:hAnsi="Arial"/>
                <w:sz w:val="20"/>
              </w:rPr>
              <w:t>g-1</w:t>
            </w:r>
          </w:p>
        </w:tc>
        <w:tc>
          <w:tcPr>
            <w:tcW w:w="5026" w:type="dxa"/>
          </w:tcPr>
          <w:p w14:paraId="44E57C39" w14:textId="77777777" w:rsidR="001D444D" w:rsidRPr="00D146DB" w:rsidRDefault="001D444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Avstängningsventil saknas vid begränsningsvägg.</w:t>
            </w:r>
          </w:p>
        </w:tc>
        <w:tc>
          <w:tcPr>
            <w:tcW w:w="1334" w:type="dxa"/>
          </w:tcPr>
          <w:p w14:paraId="32DB7CFC" w14:textId="77777777" w:rsidR="001D444D" w:rsidRPr="00D146DB" w:rsidRDefault="001D444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3A5246" w:rsidRPr="00D146DB" w14:paraId="338F2C66" w14:textId="77777777" w:rsidTr="00D146DB">
        <w:trPr>
          <w:trHeight w:val="80"/>
        </w:trPr>
        <w:tc>
          <w:tcPr>
            <w:tcW w:w="1080" w:type="dxa"/>
          </w:tcPr>
          <w:p w14:paraId="7C53F0A4" w14:textId="77777777" w:rsidR="003A5246" w:rsidRPr="00D146DB" w:rsidRDefault="003A5246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B43CFFF" w14:textId="77777777" w:rsidR="003A5246" w:rsidRPr="00D146DB" w:rsidRDefault="003A5246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1570B" w:rsidRPr="00D146DB" w14:paraId="4D0E8FBC" w14:textId="77777777" w:rsidTr="0061570B">
        <w:trPr>
          <w:trHeight w:val="510"/>
        </w:trPr>
        <w:tc>
          <w:tcPr>
            <w:tcW w:w="1080" w:type="dxa"/>
          </w:tcPr>
          <w:p w14:paraId="16A718D4" w14:textId="77777777" w:rsidR="0061570B" w:rsidRPr="00D146DB" w:rsidRDefault="0061570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3703357" w14:textId="77777777" w:rsidR="0061570B" w:rsidRPr="00D146DB" w:rsidRDefault="004D6EDB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</w:t>
            </w:r>
            <w:r w:rsidR="0061570B">
              <w:rPr>
                <w:rFonts w:ascii="Arial" w:hAnsi="Arial"/>
                <w:sz w:val="20"/>
              </w:rPr>
              <w:t>A</w:t>
            </w:r>
            <w:r w:rsidR="0061570B" w:rsidRPr="00D146DB">
              <w:rPr>
                <w:rFonts w:ascii="Arial" w:hAnsi="Arial"/>
                <w:sz w:val="20"/>
              </w:rPr>
              <w:t>vstängningsventil ska</w:t>
            </w:r>
            <w:r w:rsidR="0061570B">
              <w:rPr>
                <w:rFonts w:ascii="Arial" w:hAnsi="Arial"/>
                <w:sz w:val="20"/>
              </w:rPr>
              <w:t>ll anordnas enligt typlösning T17-10</w:t>
            </w:r>
            <w:r w:rsidR="00403CA3">
              <w:rPr>
                <w:rFonts w:ascii="Arial" w:hAnsi="Arial"/>
                <w:sz w:val="20"/>
              </w:rPr>
              <w:t>7</w:t>
            </w:r>
            <w:r w:rsidR="0061570B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5E88" w14:textId="77777777" w:rsidR="0061570B" w:rsidRDefault="0061570B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F2D5DA5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A6E85C5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2AD0FD7" w14:textId="77777777" w:rsidR="000D5298" w:rsidRPr="00BC295C" w:rsidRDefault="000D5298" w:rsidP="00BC295C">
      <w:pPr>
        <w:pStyle w:val="1515"/>
        <w:rPr>
          <w:rFonts w:ascii="Arial" w:hAnsi="Arial"/>
          <w:sz w:val="20"/>
        </w:rPr>
      </w:pPr>
    </w:p>
    <w:p w14:paraId="04457E34" w14:textId="77777777" w:rsidR="006109F9" w:rsidRPr="000E42BF" w:rsidRDefault="006109F9" w:rsidP="00BC295C">
      <w:pPr>
        <w:pStyle w:val="1515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3A5246" w:rsidRPr="00D146DB" w14:paraId="7E07B226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79075539" w14:textId="77777777" w:rsidR="003A5246" w:rsidRPr="00D146DB" w:rsidRDefault="008C2730" w:rsidP="00AF102D">
            <w:pPr>
              <w:pStyle w:val="Rubrikchecklista"/>
              <w:rPr>
                <w:szCs w:val="28"/>
              </w:rPr>
            </w:pPr>
            <w:bookmarkStart w:id="1024" w:name="_Toc290375379"/>
            <w:r>
              <w:t>18</w:t>
            </w:r>
            <w:r w:rsidR="003A5246" w:rsidRPr="00D146DB">
              <w:t>. Avloppsinstallationer</w:t>
            </w:r>
            <w:bookmarkEnd w:id="1024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295D5EB9" w14:textId="77777777" w:rsidR="003A5246" w:rsidRPr="00D146DB" w:rsidRDefault="003A5246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84A5EEF" w14:textId="77777777" w:rsidR="003A5246" w:rsidRPr="00BA3399" w:rsidRDefault="003A524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61570B" w:rsidRPr="00D146DB" w14:paraId="6968ADA4" w14:textId="77777777" w:rsidTr="00D540F9">
        <w:trPr>
          <w:trHeight w:val="336"/>
        </w:trPr>
        <w:tc>
          <w:tcPr>
            <w:tcW w:w="709" w:type="dxa"/>
            <w:vMerge w:val="restart"/>
          </w:tcPr>
          <w:p w14:paraId="2828A582" w14:textId="77777777" w:rsidR="0061570B" w:rsidRPr="00D146DB" w:rsidRDefault="008C27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18</w:t>
            </w:r>
            <w:r w:rsidR="0061570B"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3A6225EC" w14:textId="77777777" w:rsidR="0061570B" w:rsidRPr="00D146DB" w:rsidRDefault="0061570B" w:rsidP="006444B5">
            <w:pPr>
              <w:pStyle w:val="Kontrollpunkt"/>
            </w:pPr>
            <w:r w:rsidRPr="00D146DB">
              <w:t xml:space="preserve">Genomgående avloppsledning </w:t>
            </w:r>
            <w:r>
              <w:t>i skydds</w:t>
            </w:r>
            <w:r w:rsidR="00807928">
              <w:softHyphen/>
            </w:r>
            <w:r>
              <w:t>rummet är av gjutjärn eller rostfritt stål.</w:t>
            </w:r>
          </w:p>
        </w:tc>
        <w:tc>
          <w:tcPr>
            <w:tcW w:w="742" w:type="dxa"/>
          </w:tcPr>
          <w:p w14:paraId="6255A354" w14:textId="77777777" w:rsidR="0061570B" w:rsidRPr="00220C37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A67AA21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25" w:name="Kryss715"/>
        <w:tc>
          <w:tcPr>
            <w:tcW w:w="1320" w:type="dxa"/>
            <w:vMerge w:val="restart"/>
          </w:tcPr>
          <w:p w14:paraId="45F67AF2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5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26" w:name="Kryss716"/>
          <w:p w14:paraId="1BD77048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6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27" w:name="Kryss717"/>
          <w:p w14:paraId="32FB2FE2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7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61570B" w:rsidRPr="00D146DB" w14:paraId="210ECDCC" w14:textId="77777777" w:rsidTr="00D540F9">
        <w:trPr>
          <w:trHeight w:val="88"/>
        </w:trPr>
        <w:tc>
          <w:tcPr>
            <w:tcW w:w="709" w:type="dxa"/>
            <w:vMerge/>
          </w:tcPr>
          <w:p w14:paraId="6FDA63C9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83315D9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AD9FB2D" w14:textId="77777777" w:rsidR="0061570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785C2EB" w14:textId="77777777" w:rsidR="0061570B" w:rsidRPr="00D146D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193757B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FF9C3FB" w14:textId="77777777" w:rsidR="000D5AFB" w:rsidRPr="00BA3399" w:rsidRDefault="000D5AF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71E3D3B9" w14:textId="77777777" w:rsidTr="006109F9">
        <w:tc>
          <w:tcPr>
            <w:tcW w:w="1080" w:type="dxa"/>
          </w:tcPr>
          <w:bookmarkStart w:id="1028" w:name="Kryss1181"/>
          <w:p w14:paraId="3BE048DA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8"/>
            <w:r w:rsidR="006109F9">
              <w:rPr>
                <w:rFonts w:ascii="Arial" w:hAnsi="Arial"/>
                <w:sz w:val="20"/>
              </w:rPr>
              <w:t xml:space="preserve"> 18</w:t>
            </w:r>
            <w:r w:rsidR="006109F9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2657B6C7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Genomgående avloppslednin</w:t>
            </w:r>
            <w:r>
              <w:rPr>
                <w:rFonts w:ascii="Arial" w:hAnsi="Arial"/>
                <w:sz w:val="20"/>
              </w:rPr>
              <w:t>g</w:t>
            </w:r>
            <w:r w:rsidRPr="00D146DB">
              <w:rPr>
                <w:rFonts w:ascii="Arial" w:hAnsi="Arial"/>
                <w:sz w:val="20"/>
              </w:rPr>
              <w:t xml:space="preserve"> med ce</w:t>
            </w:r>
            <w:r w:rsidR="00FD5B6F">
              <w:rPr>
                <w:rFonts w:ascii="Arial" w:hAnsi="Arial"/>
                <w:sz w:val="20"/>
              </w:rPr>
              <w:t>ntrum mindre än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smartTag w:uri="urn:schemas-microsoft-com:office:smarttags" w:element="metricconverter">
              <w:smartTagPr>
                <w:attr w:name="ProductID" w:val="100 mm"/>
              </w:smartTagPr>
              <w:r w:rsidRPr="00D146DB">
                <w:rPr>
                  <w:rFonts w:ascii="Arial" w:hAnsi="Arial"/>
                  <w:sz w:val="20"/>
                </w:rPr>
                <w:t>100 mm</w:t>
              </w:r>
            </w:smartTag>
            <w:r w:rsidRPr="00D146DB">
              <w:rPr>
                <w:rFonts w:ascii="Arial" w:hAnsi="Arial"/>
                <w:sz w:val="20"/>
              </w:rPr>
              <w:t xml:space="preserve"> från vägg</w:t>
            </w:r>
            <w:r>
              <w:rPr>
                <w:rFonts w:ascii="Arial" w:hAnsi="Arial"/>
                <w:sz w:val="20"/>
              </w:rPr>
              <w:t xml:space="preserve"> är utförd av felaktigt material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E0BB322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D5AFB" w:rsidRPr="00D146DB" w14:paraId="68AB7BEA" w14:textId="77777777" w:rsidTr="00D146DB">
        <w:trPr>
          <w:trHeight w:val="80"/>
        </w:trPr>
        <w:tc>
          <w:tcPr>
            <w:tcW w:w="1080" w:type="dxa"/>
          </w:tcPr>
          <w:p w14:paraId="4C3E5F23" w14:textId="77777777" w:rsidR="000D5AFB" w:rsidRPr="00D146DB" w:rsidRDefault="000D5AF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FD4902B" w14:textId="77777777" w:rsidR="000D5AFB" w:rsidRPr="00D146DB" w:rsidRDefault="000D5AFB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C2730" w:rsidRPr="00D146DB" w14:paraId="361315D2" w14:textId="77777777" w:rsidTr="008C2730">
        <w:trPr>
          <w:trHeight w:val="510"/>
        </w:trPr>
        <w:tc>
          <w:tcPr>
            <w:tcW w:w="1080" w:type="dxa"/>
          </w:tcPr>
          <w:p w14:paraId="15BDA5FD" w14:textId="77777777" w:rsidR="008C2730" w:rsidRPr="00D146DB" w:rsidRDefault="008C273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795968E" w14:textId="77777777" w:rsidR="008C2730" w:rsidRPr="00D146DB" w:rsidRDefault="008C27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G</w:t>
            </w:r>
            <w:r w:rsidRPr="00D146DB">
              <w:rPr>
                <w:rFonts w:ascii="Arial" w:hAnsi="Arial"/>
                <w:sz w:val="20"/>
              </w:rPr>
              <w:t xml:space="preserve">enomgående avloppsledning </w:t>
            </w:r>
            <w:r>
              <w:rPr>
                <w:rFonts w:ascii="Arial" w:hAnsi="Arial"/>
                <w:sz w:val="20"/>
              </w:rPr>
              <w:t>kringgjutes enligt typlösning T18-102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8F8B" w14:textId="77777777" w:rsidR="008C2730" w:rsidRDefault="008C2730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33885AF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A6D81A2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538D755" w14:textId="77777777" w:rsidR="007D1B83" w:rsidRDefault="007D1B8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4F2CF5BE" w14:textId="77777777" w:rsidTr="006109F9">
        <w:tc>
          <w:tcPr>
            <w:tcW w:w="1080" w:type="dxa"/>
          </w:tcPr>
          <w:bookmarkStart w:id="1029" w:name="Kryss1182"/>
          <w:p w14:paraId="40A99AA4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29"/>
            <w:r w:rsidR="006109F9">
              <w:rPr>
                <w:rFonts w:ascii="Arial" w:hAnsi="Arial"/>
                <w:sz w:val="20"/>
              </w:rPr>
              <w:t xml:space="preserve"> 18a-2</w:t>
            </w:r>
          </w:p>
        </w:tc>
        <w:tc>
          <w:tcPr>
            <w:tcW w:w="5026" w:type="dxa"/>
          </w:tcPr>
          <w:p w14:paraId="459E5959" w14:textId="77777777" w:rsidR="006109F9" w:rsidRPr="00D146DB" w:rsidRDefault="006109F9" w:rsidP="007D1B8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Genomgående avloppsledning </w:t>
            </w:r>
            <w:r>
              <w:rPr>
                <w:rFonts w:ascii="Arial" w:hAnsi="Arial"/>
                <w:sz w:val="20"/>
              </w:rPr>
              <w:t xml:space="preserve">på avstånd </w:t>
            </w:r>
            <w:smartTag w:uri="urn:schemas-microsoft-com:office:smarttags" w:element="metricconverter">
              <w:smartTagPr>
                <w:attr w:name="ProductID" w:val="100 mm"/>
              </w:smartTagPr>
              <w:r>
                <w:rPr>
                  <w:rFonts w:ascii="Arial" w:hAnsi="Arial"/>
                  <w:sz w:val="20"/>
                </w:rPr>
                <w:t>100 mm</w:t>
              </w:r>
            </w:smartTag>
            <w:r>
              <w:rPr>
                <w:rFonts w:ascii="Arial" w:hAnsi="Arial"/>
                <w:sz w:val="20"/>
              </w:rPr>
              <w:t xml:space="preserve"> eller mer från vägg är utförd av felaktigt material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6D68804" w14:textId="77777777" w:rsidR="006109F9" w:rsidRPr="00D146DB" w:rsidRDefault="006109F9" w:rsidP="007D1B8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D5AFB" w:rsidRPr="00D146DB" w14:paraId="3C6BB3A4" w14:textId="77777777" w:rsidTr="00D146DB">
        <w:trPr>
          <w:trHeight w:val="80"/>
        </w:trPr>
        <w:tc>
          <w:tcPr>
            <w:tcW w:w="1080" w:type="dxa"/>
          </w:tcPr>
          <w:p w14:paraId="0ADC5045" w14:textId="77777777" w:rsidR="000D5AFB" w:rsidRPr="00D146DB" w:rsidRDefault="000D5AF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1001D2A" w14:textId="77777777" w:rsidR="000D5AFB" w:rsidRPr="00D146DB" w:rsidRDefault="000D5AFB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C2730" w:rsidRPr="00D146DB" w14:paraId="498728D7" w14:textId="77777777" w:rsidTr="008C2730">
        <w:trPr>
          <w:trHeight w:val="510"/>
        </w:trPr>
        <w:tc>
          <w:tcPr>
            <w:tcW w:w="1080" w:type="dxa"/>
          </w:tcPr>
          <w:p w14:paraId="0AD77D30" w14:textId="77777777" w:rsidR="008C2730" w:rsidRPr="00D146DB" w:rsidRDefault="008C273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7EA4F6A" w14:textId="77777777" w:rsidR="008C2730" w:rsidRDefault="008C27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S</w:t>
            </w:r>
            <w:r w:rsidRPr="00D146DB">
              <w:rPr>
                <w:rFonts w:ascii="Arial" w:hAnsi="Arial"/>
                <w:sz w:val="20"/>
              </w:rPr>
              <w:t>ammanhål</w:t>
            </w:r>
            <w:r>
              <w:rPr>
                <w:rFonts w:ascii="Arial" w:hAnsi="Arial"/>
                <w:sz w:val="20"/>
              </w:rPr>
              <w:t>let avloppssystem skall utbytas</w:t>
            </w:r>
          </w:p>
          <w:p w14:paraId="42F55918" w14:textId="77777777" w:rsidR="008C2730" w:rsidRPr="00D146DB" w:rsidRDefault="008C27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mot rostfria rörsystem</w:t>
            </w:r>
            <w:r>
              <w:rPr>
                <w:rFonts w:ascii="Arial" w:hAnsi="Arial"/>
                <w:sz w:val="20"/>
              </w:rPr>
              <w:t xml:space="preserve"> enligt typlösning T18-103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C16A" w14:textId="77777777" w:rsidR="008C2730" w:rsidRDefault="008C2730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C73D539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2C7E41F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136A70F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08B3CAF6" w14:textId="77777777" w:rsidR="00972927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61570B" w:rsidRPr="00D146DB" w14:paraId="3FD07AAD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747DF10B" w14:textId="77777777" w:rsidR="0061570B" w:rsidRPr="00D146DB" w:rsidRDefault="008C27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18</w:t>
            </w:r>
            <w:r w:rsidR="0061570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1E951D3F" w14:textId="77777777" w:rsidR="0061570B" w:rsidRPr="00D146DB" w:rsidRDefault="0061570B" w:rsidP="006444B5">
            <w:pPr>
              <w:pStyle w:val="Kontrollpunkt"/>
            </w:pPr>
            <w:r>
              <w:t>I</w:t>
            </w:r>
            <w:r w:rsidRPr="00D146DB">
              <w:t>ngjutningsr</w:t>
            </w:r>
            <w:r>
              <w:t>am för renslucka har skydds</w:t>
            </w:r>
            <w:r w:rsidR="00464F9B">
              <w:softHyphen/>
            </w:r>
            <w:r>
              <w:t>plåt</w:t>
            </w:r>
            <w:r w:rsidRPr="00D146DB">
              <w:t xml:space="preserve"> med tätningslist.</w:t>
            </w:r>
          </w:p>
        </w:tc>
        <w:tc>
          <w:tcPr>
            <w:tcW w:w="742" w:type="dxa"/>
          </w:tcPr>
          <w:p w14:paraId="598FC33E" w14:textId="77777777" w:rsidR="0061570B" w:rsidRPr="00220C37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B41F4B1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1030" w:name="Kryss718"/>
        <w:tc>
          <w:tcPr>
            <w:tcW w:w="1320" w:type="dxa"/>
            <w:vMerge w:val="restart"/>
          </w:tcPr>
          <w:p w14:paraId="2C551BF8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0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31" w:name="Kryss719"/>
          <w:p w14:paraId="581EC1B3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1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32" w:name="Kryss720"/>
          <w:p w14:paraId="2EF9CA3E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2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61570B" w:rsidRPr="00D146DB" w14:paraId="3E079F3C" w14:textId="77777777" w:rsidTr="00D540F9">
        <w:trPr>
          <w:trHeight w:val="304"/>
        </w:trPr>
        <w:tc>
          <w:tcPr>
            <w:tcW w:w="709" w:type="dxa"/>
            <w:vMerge/>
          </w:tcPr>
          <w:p w14:paraId="3BFF03A2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13B2DF3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65EA3CA" w14:textId="77777777" w:rsidR="0061570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7BE2E0F" w14:textId="77777777" w:rsidR="0061570B" w:rsidRPr="00D146D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5F9DFB2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5748608" w14:textId="77777777" w:rsidR="000D5AFB" w:rsidRPr="00BA3399" w:rsidRDefault="000D5AF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0DD6C84D" w14:textId="77777777" w:rsidTr="006109F9">
        <w:tc>
          <w:tcPr>
            <w:tcW w:w="1080" w:type="dxa"/>
          </w:tcPr>
          <w:bookmarkStart w:id="1033" w:name="Kryss1183"/>
          <w:p w14:paraId="2246B474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3"/>
            <w:r w:rsidR="006109F9">
              <w:rPr>
                <w:rFonts w:ascii="Arial" w:hAnsi="Arial"/>
                <w:sz w:val="20"/>
              </w:rPr>
              <w:t xml:space="preserve"> 18b</w:t>
            </w:r>
            <w:r w:rsidR="006109F9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D858DED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Ingjutningsram för ren</w:t>
            </w:r>
            <w:r w:rsidRPr="00D146DB">
              <w:rPr>
                <w:rFonts w:ascii="Arial" w:hAnsi="Arial"/>
                <w:sz w:val="20"/>
              </w:rPr>
              <w:t>slucka saknar skydds</w:t>
            </w:r>
            <w:r>
              <w:rPr>
                <w:rFonts w:ascii="Arial" w:hAnsi="Arial"/>
                <w:sz w:val="20"/>
              </w:rPr>
              <w:t>plåt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7A27106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D5AFB" w:rsidRPr="00D146DB" w14:paraId="52E267EC" w14:textId="77777777" w:rsidTr="00D146DB">
        <w:trPr>
          <w:trHeight w:val="80"/>
        </w:trPr>
        <w:tc>
          <w:tcPr>
            <w:tcW w:w="1080" w:type="dxa"/>
          </w:tcPr>
          <w:p w14:paraId="03CEF2A4" w14:textId="77777777" w:rsidR="000D5AFB" w:rsidRPr="00D146DB" w:rsidRDefault="000D5AF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53F27B0" w14:textId="77777777" w:rsidR="000D5AFB" w:rsidRPr="00D146DB" w:rsidRDefault="000D5AFB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C2730" w:rsidRPr="00D146DB" w14:paraId="569B162A" w14:textId="77777777" w:rsidTr="008C2730">
        <w:trPr>
          <w:trHeight w:val="510"/>
        </w:trPr>
        <w:tc>
          <w:tcPr>
            <w:tcW w:w="1080" w:type="dxa"/>
          </w:tcPr>
          <w:p w14:paraId="52B9B288" w14:textId="77777777" w:rsidR="008C2730" w:rsidRPr="00D146DB" w:rsidRDefault="008C273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902F787" w14:textId="77777777" w:rsidR="008C2730" w:rsidRPr="00D146DB" w:rsidRDefault="008C27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 skyddsplåt</w:t>
            </w:r>
            <w:r w:rsidRPr="00D146DB">
              <w:rPr>
                <w:rFonts w:ascii="Arial" w:hAnsi="Arial"/>
                <w:sz w:val="20"/>
              </w:rPr>
              <w:t xml:space="preserve"> inklusive tätningslist </w:t>
            </w:r>
            <w:r>
              <w:rPr>
                <w:rFonts w:ascii="Arial" w:hAnsi="Arial"/>
                <w:sz w:val="20"/>
              </w:rPr>
              <w:t>skall monteras. Se typlösning T18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D401" w14:textId="77777777" w:rsidR="008C2730" w:rsidRDefault="008C2730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C77FBAA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1FE5F4E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6AE3981" w14:textId="77777777" w:rsidR="008C2730" w:rsidRPr="00BA3399" w:rsidRDefault="008C273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3A199070" w14:textId="77777777" w:rsidTr="006109F9">
        <w:tc>
          <w:tcPr>
            <w:tcW w:w="1080" w:type="dxa"/>
          </w:tcPr>
          <w:bookmarkStart w:id="1034" w:name="Kryss1184"/>
          <w:p w14:paraId="34E0C116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4"/>
            <w:r w:rsidR="006109F9">
              <w:rPr>
                <w:rFonts w:ascii="Arial" w:hAnsi="Arial"/>
                <w:sz w:val="20"/>
              </w:rPr>
              <w:t xml:space="preserve"> 18b</w:t>
            </w:r>
            <w:r w:rsidR="006109F9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2D5C3DD0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Ingjutningsram för ren</w:t>
            </w:r>
            <w:r w:rsidRPr="00D146DB">
              <w:rPr>
                <w:rFonts w:ascii="Arial" w:hAnsi="Arial"/>
                <w:sz w:val="20"/>
              </w:rPr>
              <w:t>slucka sakn</w:t>
            </w:r>
            <w:r>
              <w:rPr>
                <w:rFonts w:ascii="Arial" w:hAnsi="Arial"/>
                <w:sz w:val="20"/>
              </w:rPr>
              <w:t>ar tätningslist till skyddsplåt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6BC1FB7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D5AFB" w:rsidRPr="00D146DB" w14:paraId="2BDCBD78" w14:textId="77777777" w:rsidTr="00D146DB">
        <w:trPr>
          <w:trHeight w:val="80"/>
        </w:trPr>
        <w:tc>
          <w:tcPr>
            <w:tcW w:w="1080" w:type="dxa"/>
          </w:tcPr>
          <w:p w14:paraId="01C6F42E" w14:textId="77777777" w:rsidR="000D5AFB" w:rsidRPr="00D146DB" w:rsidRDefault="000D5AF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89233DF" w14:textId="77777777" w:rsidR="000D5AFB" w:rsidRPr="00D146DB" w:rsidRDefault="000D5AFB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C2730" w:rsidRPr="00D146DB" w14:paraId="6B9E990B" w14:textId="77777777" w:rsidTr="008C2730">
        <w:trPr>
          <w:trHeight w:val="510"/>
        </w:trPr>
        <w:tc>
          <w:tcPr>
            <w:tcW w:w="1080" w:type="dxa"/>
          </w:tcPr>
          <w:p w14:paraId="4E5D6BB3" w14:textId="77777777" w:rsidR="008C2730" w:rsidRPr="00D146DB" w:rsidRDefault="008C273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0F99A53" w14:textId="77777777" w:rsidR="008C2730" w:rsidRPr="00D146DB" w:rsidRDefault="008C27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tätningslist </w:t>
            </w:r>
            <w:r>
              <w:rPr>
                <w:rFonts w:ascii="Arial" w:hAnsi="Arial"/>
                <w:sz w:val="20"/>
              </w:rPr>
              <w:t>skall monteras.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5C5D" w14:textId="77777777" w:rsidR="008C2730" w:rsidRDefault="008C2730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9BE1927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CD7BDF1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E623AAD" w14:textId="77777777" w:rsidR="008C2730" w:rsidRPr="00BA3399" w:rsidRDefault="008C273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61570B" w:rsidRPr="00D146DB" w14:paraId="29997628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5971C61A" w14:textId="77777777" w:rsidR="0061570B" w:rsidRPr="00D146DB" w:rsidRDefault="008C27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18</w:t>
            </w:r>
            <w:r w:rsidR="0061570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7CC9C9AE" w14:textId="77777777" w:rsidR="0061570B" w:rsidRPr="00D146DB" w:rsidRDefault="0061570B" w:rsidP="006444B5">
            <w:pPr>
              <w:pStyle w:val="Kontrollpunkt"/>
            </w:pPr>
            <w:r w:rsidRPr="00D146DB">
              <w:t>Ingjutet rensrör av annat material än rostfritt stå</w:t>
            </w:r>
            <w:r>
              <w:t>l eller gjutjärn har skyddsplåt</w:t>
            </w:r>
            <w:r w:rsidRPr="00D146DB">
              <w:t>.</w:t>
            </w:r>
          </w:p>
        </w:tc>
        <w:tc>
          <w:tcPr>
            <w:tcW w:w="742" w:type="dxa"/>
          </w:tcPr>
          <w:p w14:paraId="644B0A2D" w14:textId="77777777" w:rsidR="0061570B" w:rsidRPr="00220C37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DD244D4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035" w:name="Kryss721"/>
        <w:tc>
          <w:tcPr>
            <w:tcW w:w="1320" w:type="dxa"/>
            <w:vMerge w:val="restart"/>
          </w:tcPr>
          <w:p w14:paraId="76A742BE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5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36" w:name="Kryss722"/>
          <w:p w14:paraId="09B8690A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6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37" w:name="Kryss723"/>
          <w:p w14:paraId="02A25B69" w14:textId="77777777" w:rsidR="0061570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7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61570B" w:rsidRPr="00D146DB" w14:paraId="11581A8C" w14:textId="77777777" w:rsidTr="00D540F9">
        <w:trPr>
          <w:trHeight w:val="304"/>
        </w:trPr>
        <w:tc>
          <w:tcPr>
            <w:tcW w:w="709" w:type="dxa"/>
            <w:vMerge/>
          </w:tcPr>
          <w:p w14:paraId="7F569A0C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860B413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0E8FE2A" w14:textId="77777777" w:rsidR="0061570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56B731D" w14:textId="77777777" w:rsidR="0061570B" w:rsidRPr="00D146D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62C0210" w14:textId="77777777" w:rsidR="0061570B" w:rsidRPr="00D146DB" w:rsidRDefault="0061570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BFF34B6" w14:textId="77777777" w:rsidR="000D5AFB" w:rsidRPr="00BA3399" w:rsidRDefault="000D5AF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2ED1F70F" w14:textId="77777777" w:rsidTr="006109F9">
        <w:tc>
          <w:tcPr>
            <w:tcW w:w="1080" w:type="dxa"/>
          </w:tcPr>
          <w:bookmarkStart w:id="1038" w:name="Kryss1185"/>
          <w:p w14:paraId="089631BE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8"/>
            <w:r w:rsidR="006109F9">
              <w:rPr>
                <w:rFonts w:ascii="Arial" w:hAnsi="Arial"/>
                <w:sz w:val="20"/>
              </w:rPr>
              <w:t xml:space="preserve"> 18c</w:t>
            </w:r>
            <w:r w:rsidR="006109F9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4FEF0D0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Rensrör saknar skyddsplåt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369042C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D5AFB" w:rsidRPr="00D146DB" w14:paraId="034C9F5D" w14:textId="77777777" w:rsidTr="00D146DB">
        <w:trPr>
          <w:trHeight w:val="80"/>
        </w:trPr>
        <w:tc>
          <w:tcPr>
            <w:tcW w:w="1080" w:type="dxa"/>
          </w:tcPr>
          <w:p w14:paraId="47FFC394" w14:textId="77777777" w:rsidR="000D5AFB" w:rsidRPr="00D146DB" w:rsidRDefault="000D5AF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9FEE965" w14:textId="77777777" w:rsidR="000D5AFB" w:rsidRPr="00D146DB" w:rsidRDefault="000D5AFB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C2730" w:rsidRPr="00D146DB" w14:paraId="105FB84D" w14:textId="77777777" w:rsidTr="008C2730">
        <w:trPr>
          <w:trHeight w:val="510"/>
        </w:trPr>
        <w:tc>
          <w:tcPr>
            <w:tcW w:w="1080" w:type="dxa"/>
          </w:tcPr>
          <w:p w14:paraId="2D8A53D4" w14:textId="77777777" w:rsidR="008C2730" w:rsidRPr="00D146DB" w:rsidRDefault="008C273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EBEC9D4" w14:textId="77777777" w:rsidR="008C2730" w:rsidRPr="00D146DB" w:rsidRDefault="008C273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R</w:t>
            </w:r>
            <w:r w:rsidRPr="00D146DB">
              <w:rPr>
                <w:rFonts w:ascii="Arial" w:hAnsi="Arial"/>
                <w:sz w:val="20"/>
              </w:rPr>
              <w:t xml:space="preserve">ensrör skall förses med </w:t>
            </w:r>
            <w:r>
              <w:rPr>
                <w:rFonts w:ascii="Arial" w:hAnsi="Arial"/>
                <w:sz w:val="20"/>
              </w:rPr>
              <w:t>skyddsplåt enligt typlösning T18-104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A461" w14:textId="77777777" w:rsidR="008C2730" w:rsidRDefault="008C2730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F1BF954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F38C810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2E1513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61570B" w:rsidRPr="00D146DB" w14:paraId="7849CCC2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59EB4F18" w14:textId="77777777" w:rsidR="0061570B" w:rsidRPr="00D146DB" w:rsidRDefault="008C2730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18</w:t>
            </w:r>
            <w:r w:rsidR="0061570B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334639B7" w14:textId="77777777" w:rsidR="0061570B" w:rsidRPr="00D146DB" w:rsidRDefault="0061570B" w:rsidP="006444B5">
            <w:pPr>
              <w:pStyle w:val="Kontrollpunkt"/>
            </w:pPr>
            <w:r>
              <w:t>Skyddslock till rensrör är korrekt monterat</w:t>
            </w:r>
            <w:r w:rsidRPr="00D146DB">
              <w:t>.</w:t>
            </w:r>
          </w:p>
        </w:tc>
        <w:tc>
          <w:tcPr>
            <w:tcW w:w="742" w:type="dxa"/>
          </w:tcPr>
          <w:p w14:paraId="2820EDD6" w14:textId="77777777" w:rsidR="0061570B" w:rsidRPr="00220C37" w:rsidRDefault="0061570B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250E1BE" w14:textId="77777777" w:rsidR="0061570B" w:rsidRPr="00D146DB" w:rsidRDefault="0061570B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039" w:name="Kryss724"/>
        <w:tc>
          <w:tcPr>
            <w:tcW w:w="1320" w:type="dxa"/>
            <w:vMerge w:val="restart"/>
          </w:tcPr>
          <w:p w14:paraId="43F0F5F0" w14:textId="77777777" w:rsidR="0061570B" w:rsidRPr="00D146DB" w:rsidRDefault="00432303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39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40" w:name="Kryss725"/>
          <w:p w14:paraId="0E17CFB5" w14:textId="77777777" w:rsidR="0061570B" w:rsidRPr="00D146DB" w:rsidRDefault="00432303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0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41" w:name="Kryss726"/>
          <w:p w14:paraId="42880C39" w14:textId="77777777" w:rsidR="0061570B" w:rsidRPr="00D146DB" w:rsidRDefault="00432303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1"/>
            <w:r w:rsidR="0061570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61570B" w:rsidRPr="00D146DB" w14:paraId="550BC676" w14:textId="77777777" w:rsidTr="00D540F9">
        <w:trPr>
          <w:trHeight w:val="304"/>
        </w:trPr>
        <w:tc>
          <w:tcPr>
            <w:tcW w:w="709" w:type="dxa"/>
            <w:vMerge/>
          </w:tcPr>
          <w:p w14:paraId="42411774" w14:textId="77777777" w:rsidR="0061570B" w:rsidRPr="00D146DB" w:rsidRDefault="0061570B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62D830C" w14:textId="77777777" w:rsidR="0061570B" w:rsidRPr="00D146DB" w:rsidRDefault="0061570B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B094F42" w14:textId="77777777" w:rsidR="0061570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F326009" w14:textId="77777777" w:rsidR="0061570B" w:rsidRPr="00D146DB" w:rsidRDefault="0061570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A9AF090" w14:textId="77777777" w:rsidR="0061570B" w:rsidRPr="00D146DB" w:rsidRDefault="0061570B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FC98A43" w14:textId="77777777" w:rsidR="008D3522" w:rsidRPr="00BA3399" w:rsidRDefault="008D352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2DAC9EC7" w14:textId="77777777" w:rsidTr="006109F9">
        <w:tc>
          <w:tcPr>
            <w:tcW w:w="1080" w:type="dxa"/>
          </w:tcPr>
          <w:bookmarkStart w:id="1042" w:name="Kryss1186"/>
          <w:p w14:paraId="31CA0DAC" w14:textId="77777777" w:rsidR="006109F9" w:rsidRPr="00D146DB" w:rsidRDefault="00267E79" w:rsidP="006146B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2"/>
            <w:r w:rsidR="006109F9">
              <w:rPr>
                <w:rFonts w:ascii="Arial" w:hAnsi="Arial"/>
                <w:sz w:val="20"/>
              </w:rPr>
              <w:t xml:space="preserve"> 18d</w:t>
            </w:r>
            <w:r w:rsidR="006109F9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F7B5774" w14:textId="77777777" w:rsidR="006109F9" w:rsidRPr="00D146DB" w:rsidRDefault="006109F9" w:rsidP="006146B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Skyddslock till rensrör saknas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29D6BA0F" w14:textId="77777777" w:rsidR="006109F9" w:rsidRPr="00D146DB" w:rsidRDefault="006109F9" w:rsidP="006146B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D1B83" w:rsidRPr="00D146DB" w14:paraId="1F941230" w14:textId="77777777" w:rsidTr="006146B8">
        <w:trPr>
          <w:trHeight w:val="80"/>
        </w:trPr>
        <w:tc>
          <w:tcPr>
            <w:tcW w:w="1080" w:type="dxa"/>
          </w:tcPr>
          <w:p w14:paraId="5253FD27" w14:textId="77777777" w:rsidR="007D1B83" w:rsidRPr="00D146DB" w:rsidRDefault="007D1B83" w:rsidP="006146B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B23983B" w14:textId="77777777" w:rsidR="007D1B83" w:rsidRPr="00D146DB" w:rsidRDefault="007D1B83" w:rsidP="006146B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C2730" w:rsidRPr="00D146DB" w14:paraId="211A315D" w14:textId="77777777" w:rsidTr="008C2730">
        <w:trPr>
          <w:trHeight w:val="510"/>
        </w:trPr>
        <w:tc>
          <w:tcPr>
            <w:tcW w:w="1080" w:type="dxa"/>
          </w:tcPr>
          <w:p w14:paraId="0E8A6D91" w14:textId="77777777" w:rsidR="008C2730" w:rsidRPr="00D146DB" w:rsidRDefault="008C2730" w:rsidP="006146B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F9A1B01" w14:textId="77777777" w:rsidR="008C2730" w:rsidRPr="00D146DB" w:rsidRDefault="008C2730" w:rsidP="008D352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Skyddslock inklusive tätningslist skall monteras. Se typlösning T18-101.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F293" w14:textId="77777777" w:rsidR="008C2730" w:rsidRDefault="008C2730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D089298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CECBCF6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4E48A57" w14:textId="77777777" w:rsidR="000D5298" w:rsidRDefault="000D529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7C83AECE" w14:textId="77777777" w:rsidTr="006109F9">
        <w:tc>
          <w:tcPr>
            <w:tcW w:w="1080" w:type="dxa"/>
          </w:tcPr>
          <w:bookmarkStart w:id="1043" w:name="Kryss1187"/>
          <w:p w14:paraId="4E9BDF01" w14:textId="77777777" w:rsidR="006109F9" w:rsidRPr="00D146DB" w:rsidRDefault="00267E79" w:rsidP="006146B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3"/>
            <w:r w:rsidR="006109F9">
              <w:rPr>
                <w:rFonts w:ascii="Arial" w:hAnsi="Arial"/>
                <w:sz w:val="20"/>
              </w:rPr>
              <w:t xml:space="preserve"> 18d-2</w:t>
            </w:r>
          </w:p>
        </w:tc>
        <w:tc>
          <w:tcPr>
            <w:tcW w:w="5026" w:type="dxa"/>
          </w:tcPr>
          <w:p w14:paraId="4CC71A6E" w14:textId="77777777" w:rsidR="006109F9" w:rsidRPr="00D146DB" w:rsidRDefault="006109F9" w:rsidP="008D352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Skyddslock saknar tätningslist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D4DCB7A" w14:textId="77777777" w:rsidR="006109F9" w:rsidRPr="00D146DB" w:rsidRDefault="006109F9" w:rsidP="008D352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D3522" w:rsidRPr="00D146DB" w14:paraId="2526E0E3" w14:textId="77777777" w:rsidTr="006146B8">
        <w:trPr>
          <w:trHeight w:val="80"/>
        </w:trPr>
        <w:tc>
          <w:tcPr>
            <w:tcW w:w="1080" w:type="dxa"/>
          </w:tcPr>
          <w:p w14:paraId="62D60A79" w14:textId="77777777" w:rsidR="008D3522" w:rsidRPr="00D146DB" w:rsidRDefault="008D3522" w:rsidP="006146B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85CA4B0" w14:textId="77777777" w:rsidR="008D3522" w:rsidRPr="00D146DB" w:rsidRDefault="008D3522" w:rsidP="006146B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C2730" w:rsidRPr="00D146DB" w14:paraId="69DD3823" w14:textId="77777777" w:rsidTr="008C2730">
        <w:trPr>
          <w:trHeight w:val="510"/>
        </w:trPr>
        <w:tc>
          <w:tcPr>
            <w:tcW w:w="1080" w:type="dxa"/>
          </w:tcPr>
          <w:p w14:paraId="5F8E1BFC" w14:textId="77777777" w:rsidR="008C2730" w:rsidRPr="00D146DB" w:rsidRDefault="008C2730" w:rsidP="006146B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9D4833D" w14:textId="77777777" w:rsidR="008C2730" w:rsidRPr="00D146DB" w:rsidRDefault="008C2730" w:rsidP="008D3522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Tätningslist skall monteras.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 typlösning </w:t>
            </w:r>
            <w:r w:rsidR="00DF6C2E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T18-101.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B9C32" w14:textId="77777777" w:rsidR="008C2730" w:rsidRDefault="008C2730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063E641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3853F61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6BF96FD" w14:textId="77777777" w:rsidR="00D93676" w:rsidRDefault="00D9367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C2730" w:rsidRPr="00D146DB" w14:paraId="273545E8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5F1066E9" w14:textId="77777777" w:rsidR="008C2730" w:rsidRPr="00D146DB" w:rsidRDefault="008C2730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18e</w:t>
            </w:r>
          </w:p>
        </w:tc>
        <w:tc>
          <w:tcPr>
            <w:tcW w:w="4658" w:type="dxa"/>
            <w:vMerge w:val="restart"/>
          </w:tcPr>
          <w:p w14:paraId="1348F447" w14:textId="77777777" w:rsidR="008C2730" w:rsidRPr="00D146DB" w:rsidRDefault="008C2730" w:rsidP="006444B5">
            <w:pPr>
              <w:pStyle w:val="Kontrollpunkt"/>
            </w:pPr>
            <w:r w:rsidRPr="00D146DB">
              <w:t xml:space="preserve">Fredsavlopp </w:t>
            </w:r>
            <w:r>
              <w:t xml:space="preserve">utan ventilgrop </w:t>
            </w:r>
            <w:r w:rsidRPr="00D146DB">
              <w:t>har egen avstängning.</w:t>
            </w:r>
          </w:p>
        </w:tc>
        <w:tc>
          <w:tcPr>
            <w:tcW w:w="742" w:type="dxa"/>
          </w:tcPr>
          <w:p w14:paraId="70D01664" w14:textId="77777777" w:rsidR="008C2730" w:rsidRPr="00220C37" w:rsidRDefault="008C2730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9F7E8EB" w14:textId="77777777" w:rsidR="008C2730" w:rsidRPr="00D146DB" w:rsidRDefault="008C2730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044" w:name="Kryss727"/>
        <w:tc>
          <w:tcPr>
            <w:tcW w:w="1320" w:type="dxa"/>
            <w:vMerge w:val="restart"/>
          </w:tcPr>
          <w:p w14:paraId="36AF8378" w14:textId="77777777" w:rsidR="008C2730" w:rsidRPr="00D146DB" w:rsidRDefault="00432303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4"/>
            <w:r w:rsidR="008C27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45" w:name="Kryss728"/>
          <w:p w14:paraId="0653756E" w14:textId="77777777" w:rsidR="008C2730" w:rsidRPr="00D146DB" w:rsidRDefault="00432303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5"/>
            <w:r w:rsidR="008C27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46" w:name="Kryss729"/>
          <w:p w14:paraId="4ACCA07A" w14:textId="77777777" w:rsidR="008C2730" w:rsidRPr="00D146DB" w:rsidRDefault="00432303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6"/>
            <w:r w:rsidR="008C27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C2730" w:rsidRPr="00D146DB" w14:paraId="5B2255F9" w14:textId="77777777" w:rsidTr="00D540F9">
        <w:trPr>
          <w:trHeight w:val="304"/>
        </w:trPr>
        <w:tc>
          <w:tcPr>
            <w:tcW w:w="709" w:type="dxa"/>
            <w:vMerge/>
          </w:tcPr>
          <w:p w14:paraId="41C7AA1A" w14:textId="77777777" w:rsidR="008C2730" w:rsidRPr="00D146DB" w:rsidRDefault="008C2730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3D5729A" w14:textId="77777777" w:rsidR="008C2730" w:rsidRPr="00D146DB" w:rsidRDefault="008C2730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E9A388A" w14:textId="77777777" w:rsidR="008C2730" w:rsidRDefault="008C2730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D77E1A0" w14:textId="77777777" w:rsidR="008C2730" w:rsidRPr="00D146DB" w:rsidRDefault="008C2730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B176249" w14:textId="77777777" w:rsidR="008C2730" w:rsidRPr="00D146DB" w:rsidRDefault="008C2730" w:rsidP="006146B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F4907EC" w14:textId="77777777" w:rsidR="008D3522" w:rsidRPr="00BA3399" w:rsidRDefault="008D3522" w:rsidP="008D352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43BC4024" w14:textId="77777777" w:rsidTr="006109F9">
        <w:tc>
          <w:tcPr>
            <w:tcW w:w="1080" w:type="dxa"/>
          </w:tcPr>
          <w:bookmarkStart w:id="1047" w:name="Kryss1188"/>
          <w:p w14:paraId="3FC1DA1A" w14:textId="77777777" w:rsidR="006109F9" w:rsidRPr="00D146DB" w:rsidRDefault="00267E79" w:rsidP="006146B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7"/>
            <w:r w:rsidR="006109F9">
              <w:rPr>
                <w:rFonts w:ascii="Arial" w:hAnsi="Arial"/>
                <w:sz w:val="20"/>
              </w:rPr>
              <w:t xml:space="preserve"> 18e</w:t>
            </w:r>
            <w:r w:rsidR="006109F9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AD8EA78" w14:textId="77777777" w:rsidR="006109F9" w:rsidRPr="00D146DB" w:rsidRDefault="006109F9" w:rsidP="006146B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Golvbrunn för fredsavlopp saknar avstängning.</w:t>
            </w:r>
          </w:p>
        </w:tc>
        <w:tc>
          <w:tcPr>
            <w:tcW w:w="1334" w:type="dxa"/>
          </w:tcPr>
          <w:p w14:paraId="3EA7BAF6" w14:textId="77777777" w:rsidR="006109F9" w:rsidRPr="00D146DB" w:rsidRDefault="006109F9" w:rsidP="006146B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D3522" w:rsidRPr="00D146DB" w14:paraId="05A9291B" w14:textId="77777777" w:rsidTr="006146B8">
        <w:trPr>
          <w:trHeight w:val="80"/>
        </w:trPr>
        <w:tc>
          <w:tcPr>
            <w:tcW w:w="1080" w:type="dxa"/>
          </w:tcPr>
          <w:p w14:paraId="27F57793" w14:textId="77777777" w:rsidR="008D3522" w:rsidRPr="00D146DB" w:rsidRDefault="008D3522" w:rsidP="006146B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EF91BB8" w14:textId="77777777" w:rsidR="008D3522" w:rsidRPr="00D146DB" w:rsidRDefault="008D3522" w:rsidP="006146B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8C2730" w:rsidRPr="00D146DB" w14:paraId="73A8E607" w14:textId="77777777" w:rsidTr="008C2730">
        <w:trPr>
          <w:trHeight w:val="510"/>
        </w:trPr>
        <w:tc>
          <w:tcPr>
            <w:tcW w:w="1080" w:type="dxa"/>
          </w:tcPr>
          <w:p w14:paraId="459A9A52" w14:textId="77777777" w:rsidR="008C2730" w:rsidRPr="00D146DB" w:rsidRDefault="008C2730" w:rsidP="006146B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71F0764" w14:textId="77777777" w:rsidR="008C2730" w:rsidRPr="00D146DB" w:rsidRDefault="008C2730" w:rsidP="006146B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 golvbrunn enligt typlösning T18-105</w:t>
            </w:r>
            <w:r w:rsidRPr="00D146DB">
              <w:rPr>
                <w:rFonts w:ascii="Arial" w:hAnsi="Arial"/>
                <w:sz w:val="20"/>
              </w:rPr>
              <w:t xml:space="preserve"> anordnas.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6BBB" w14:textId="77777777" w:rsidR="008C2730" w:rsidRDefault="008C2730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010CE0F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FBDE938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18D8ED5" w14:textId="77777777" w:rsidR="008C2730" w:rsidRPr="00BA3399" w:rsidRDefault="008C2730" w:rsidP="008D352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0FACBA0A" w14:textId="77777777" w:rsidTr="006109F9">
        <w:tc>
          <w:tcPr>
            <w:tcW w:w="1080" w:type="dxa"/>
          </w:tcPr>
          <w:bookmarkStart w:id="1048" w:name="Kryss1189"/>
          <w:p w14:paraId="1EAD57A0" w14:textId="77777777" w:rsidR="006109F9" w:rsidRPr="00D146DB" w:rsidRDefault="00267E79" w:rsidP="006146B8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8"/>
            <w:r w:rsidR="006109F9">
              <w:rPr>
                <w:rFonts w:ascii="Arial" w:hAnsi="Arial"/>
                <w:sz w:val="20"/>
              </w:rPr>
              <w:t xml:space="preserve"> 18e</w:t>
            </w:r>
            <w:r w:rsidR="006109F9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7B074B38" w14:textId="77777777" w:rsidR="006109F9" w:rsidRPr="00D146DB" w:rsidRDefault="006109F9" w:rsidP="006146B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Avloppsledning saknar avstängning.</w:t>
            </w:r>
          </w:p>
        </w:tc>
        <w:tc>
          <w:tcPr>
            <w:tcW w:w="1334" w:type="dxa"/>
          </w:tcPr>
          <w:p w14:paraId="61DDA917" w14:textId="77777777" w:rsidR="006109F9" w:rsidRPr="00D146DB" w:rsidRDefault="006109F9" w:rsidP="006146B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8D3522" w:rsidRPr="00D146DB" w14:paraId="785EB993" w14:textId="77777777" w:rsidTr="006146B8">
        <w:trPr>
          <w:trHeight w:val="80"/>
        </w:trPr>
        <w:tc>
          <w:tcPr>
            <w:tcW w:w="1080" w:type="dxa"/>
          </w:tcPr>
          <w:p w14:paraId="7069CD93" w14:textId="77777777" w:rsidR="008D3522" w:rsidRPr="00D146DB" w:rsidRDefault="008D3522" w:rsidP="006146B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600663B" w14:textId="77777777" w:rsidR="008D3522" w:rsidRPr="00D146DB" w:rsidRDefault="008D3522" w:rsidP="006146B8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2D25" w:rsidRPr="00D146DB" w14:paraId="12F33915" w14:textId="77777777" w:rsidTr="00A12D25">
        <w:trPr>
          <w:trHeight w:val="510"/>
        </w:trPr>
        <w:tc>
          <w:tcPr>
            <w:tcW w:w="1080" w:type="dxa"/>
          </w:tcPr>
          <w:p w14:paraId="65023BEE" w14:textId="77777777" w:rsidR="00A12D25" w:rsidRPr="00D146DB" w:rsidRDefault="00A12D25" w:rsidP="006146B8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1C1F94C" w14:textId="77777777" w:rsidR="00A12D25" w:rsidRPr="00D146DB" w:rsidRDefault="00A12D25" w:rsidP="006146B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Avst</w:t>
            </w:r>
            <w:r>
              <w:rPr>
                <w:rFonts w:ascii="Arial" w:hAnsi="Arial"/>
                <w:sz w:val="20"/>
              </w:rPr>
              <w:t>ängning enligt typlösning T18-106</w:t>
            </w:r>
            <w:r w:rsidRPr="00D146DB">
              <w:rPr>
                <w:rFonts w:ascii="Arial" w:hAnsi="Arial"/>
                <w:sz w:val="20"/>
              </w:rPr>
              <w:t xml:space="preserve"> anordnas.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984D" w14:textId="77777777" w:rsidR="00A12D25" w:rsidRDefault="00A12D25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5308496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15B3454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7E1A7CF" w14:textId="77777777" w:rsidR="008C2730" w:rsidRPr="00BA3399" w:rsidRDefault="008C273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C2730" w:rsidRPr="00D146DB" w14:paraId="13A6D010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46EF671F" w14:textId="77777777" w:rsidR="008C2730" w:rsidRPr="00D146DB" w:rsidRDefault="008C27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18f"/>
              </w:smartTagPr>
              <w:r>
                <w:rPr>
                  <w:rFonts w:ascii="Arial" w:hAnsi="Arial"/>
                  <w:sz w:val="22"/>
                  <w:szCs w:val="22"/>
                </w:rPr>
                <w:t>18f</w:t>
              </w:r>
            </w:smartTag>
          </w:p>
        </w:tc>
        <w:tc>
          <w:tcPr>
            <w:tcW w:w="4658" w:type="dxa"/>
            <w:vMerge w:val="restart"/>
          </w:tcPr>
          <w:p w14:paraId="6953EF91" w14:textId="77777777" w:rsidR="008C2730" w:rsidRPr="00D146DB" w:rsidRDefault="008C2730" w:rsidP="006444B5">
            <w:pPr>
              <w:pStyle w:val="Kontrollpunkt"/>
            </w:pPr>
            <w:r w:rsidRPr="00D146DB">
              <w:t>Ventilgrop har fungerande avstängnings</w:t>
            </w:r>
            <w:r w:rsidRPr="00D146DB">
              <w:softHyphen/>
              <w:t>ventil.</w:t>
            </w:r>
          </w:p>
        </w:tc>
        <w:tc>
          <w:tcPr>
            <w:tcW w:w="742" w:type="dxa"/>
          </w:tcPr>
          <w:p w14:paraId="541A8FAD" w14:textId="77777777" w:rsidR="008C2730" w:rsidRPr="00220C37" w:rsidRDefault="008C27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A06BF4F" w14:textId="77777777" w:rsidR="008C2730" w:rsidRPr="00D146DB" w:rsidRDefault="008C27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049" w:name="Kryss730"/>
        <w:tc>
          <w:tcPr>
            <w:tcW w:w="1320" w:type="dxa"/>
            <w:vMerge w:val="restart"/>
          </w:tcPr>
          <w:p w14:paraId="0FE5FCEA" w14:textId="77777777" w:rsidR="008C2730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49"/>
            <w:r w:rsidR="008C27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50" w:name="Kryss731"/>
          <w:p w14:paraId="05244DDD" w14:textId="77777777" w:rsidR="008C2730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0"/>
            <w:r w:rsidR="008C27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51" w:name="Kryss732"/>
          <w:p w14:paraId="5CCBDB3E" w14:textId="77777777" w:rsidR="008C2730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1"/>
            <w:r w:rsidR="008C2730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C2730" w:rsidRPr="00D146DB" w14:paraId="3CD4B48A" w14:textId="77777777" w:rsidTr="00D540F9">
        <w:trPr>
          <w:trHeight w:val="304"/>
        </w:trPr>
        <w:tc>
          <w:tcPr>
            <w:tcW w:w="709" w:type="dxa"/>
            <w:vMerge/>
          </w:tcPr>
          <w:p w14:paraId="0188B6EE" w14:textId="77777777" w:rsidR="008C2730" w:rsidRPr="00D146DB" w:rsidRDefault="008C27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4DE7604" w14:textId="77777777" w:rsidR="008C2730" w:rsidRPr="00D146DB" w:rsidRDefault="008C27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5626215" w14:textId="77777777" w:rsidR="008C2730" w:rsidRDefault="008C2730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A596A8F" w14:textId="77777777" w:rsidR="008C2730" w:rsidRPr="00D146DB" w:rsidRDefault="008C2730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359F339" w14:textId="77777777" w:rsidR="008C2730" w:rsidRPr="00D146DB" w:rsidRDefault="008C2730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71EDC03" w14:textId="77777777" w:rsidR="000D5AFB" w:rsidRPr="00BA3399" w:rsidRDefault="000D5AFB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7150F262" w14:textId="77777777" w:rsidTr="006109F9">
        <w:tc>
          <w:tcPr>
            <w:tcW w:w="1080" w:type="dxa"/>
          </w:tcPr>
          <w:bookmarkStart w:id="1052" w:name="Kryss1190"/>
          <w:p w14:paraId="05EB3CAE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2"/>
            <w:r w:rsidR="006109F9">
              <w:rPr>
                <w:rFonts w:ascii="Arial" w:hAnsi="Arial"/>
                <w:sz w:val="20"/>
              </w:rPr>
              <w:t xml:space="preserve"> 18f</w:t>
            </w:r>
            <w:r w:rsidR="006109F9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C838DAB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Avstängningsventil fungerar ej.</w:t>
            </w:r>
          </w:p>
        </w:tc>
        <w:tc>
          <w:tcPr>
            <w:tcW w:w="1334" w:type="dxa"/>
          </w:tcPr>
          <w:p w14:paraId="4DDEA446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D5AFB" w:rsidRPr="00D146DB" w14:paraId="23C35F15" w14:textId="77777777" w:rsidTr="00D146DB">
        <w:trPr>
          <w:trHeight w:val="80"/>
        </w:trPr>
        <w:tc>
          <w:tcPr>
            <w:tcW w:w="1080" w:type="dxa"/>
          </w:tcPr>
          <w:p w14:paraId="496F9B74" w14:textId="77777777" w:rsidR="000D5AFB" w:rsidRPr="00D146DB" w:rsidRDefault="000D5AF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9AB82BC" w14:textId="77777777" w:rsidR="000D5AFB" w:rsidRPr="00D146DB" w:rsidRDefault="000D5AFB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2D25" w:rsidRPr="00D146DB" w14:paraId="166187AC" w14:textId="77777777" w:rsidTr="00A12D25">
        <w:trPr>
          <w:trHeight w:val="510"/>
        </w:trPr>
        <w:tc>
          <w:tcPr>
            <w:tcW w:w="1080" w:type="dxa"/>
          </w:tcPr>
          <w:p w14:paraId="19237AFA" w14:textId="77777777" w:rsidR="00A12D25" w:rsidRPr="00D146DB" w:rsidRDefault="00A12D2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1319434" w14:textId="77777777" w:rsidR="00A12D25" w:rsidRPr="00D146DB" w:rsidRDefault="00A12D2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A</w:t>
            </w:r>
            <w:r w:rsidRPr="00D146DB">
              <w:rPr>
                <w:rFonts w:ascii="Arial" w:hAnsi="Arial"/>
                <w:sz w:val="20"/>
              </w:rPr>
              <w:t>vstängningsventil skall ersättas med ny avst</w:t>
            </w:r>
            <w:r>
              <w:rPr>
                <w:rFonts w:ascii="Arial" w:hAnsi="Arial"/>
                <w:sz w:val="20"/>
              </w:rPr>
              <w:t>ängningsventil. Se typlösning T18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3806" w14:textId="77777777" w:rsidR="00A12D25" w:rsidRDefault="00A12D25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0E533AA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3FC053C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69E7FCA" w14:textId="77777777" w:rsidR="000E42BF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79994BF6" w14:textId="77777777" w:rsidR="00972927" w:rsidRDefault="000E42BF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2965AC5B" w14:textId="77777777" w:rsidTr="006109F9">
        <w:tc>
          <w:tcPr>
            <w:tcW w:w="1080" w:type="dxa"/>
          </w:tcPr>
          <w:bookmarkStart w:id="1053" w:name="Kryss1191"/>
          <w:p w14:paraId="09040592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fldChar w:fldCharType="begin">
                <w:ffData>
                  <w:name w:val="Kryss11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3"/>
            <w:r w:rsidR="006109F9">
              <w:rPr>
                <w:rFonts w:ascii="Arial" w:hAnsi="Arial"/>
                <w:sz w:val="20"/>
              </w:rPr>
              <w:t xml:space="preserve"> 18f</w:t>
            </w:r>
            <w:r w:rsidR="006109F9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7A566669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Avstängningsventil kärvar.</w:t>
            </w:r>
          </w:p>
        </w:tc>
        <w:tc>
          <w:tcPr>
            <w:tcW w:w="1334" w:type="dxa"/>
          </w:tcPr>
          <w:p w14:paraId="5FA3C912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0D5AFB" w:rsidRPr="00D146DB" w14:paraId="0100A37F" w14:textId="77777777" w:rsidTr="00D146DB">
        <w:trPr>
          <w:trHeight w:val="80"/>
        </w:trPr>
        <w:tc>
          <w:tcPr>
            <w:tcW w:w="1080" w:type="dxa"/>
          </w:tcPr>
          <w:p w14:paraId="3C91D95A" w14:textId="77777777" w:rsidR="000D5AFB" w:rsidRPr="00D146DB" w:rsidRDefault="000D5AFB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24C37AC" w14:textId="77777777" w:rsidR="000D5AFB" w:rsidRPr="00D146DB" w:rsidRDefault="000D5AFB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D444D" w:rsidRPr="00D146DB" w14:paraId="606671D4" w14:textId="77777777" w:rsidTr="001D444D">
        <w:tc>
          <w:tcPr>
            <w:tcW w:w="1080" w:type="dxa"/>
          </w:tcPr>
          <w:p w14:paraId="108CE2BB" w14:textId="77777777" w:rsidR="001D444D" w:rsidRPr="00D146DB" w:rsidRDefault="001D444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7E2DE21" w14:textId="77777777" w:rsidR="001D444D" w:rsidRPr="00D146DB" w:rsidRDefault="001D444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Avstängning</w:t>
            </w:r>
            <w:r>
              <w:rPr>
                <w:rFonts w:ascii="Arial" w:hAnsi="Arial"/>
                <w:sz w:val="20"/>
              </w:rPr>
              <w:t>sventil</w:t>
            </w:r>
            <w:r w:rsidRPr="00D146DB">
              <w:rPr>
                <w:rFonts w:ascii="Arial" w:hAnsi="Arial"/>
                <w:sz w:val="20"/>
              </w:rPr>
              <w:t xml:space="preserve"> skall rengör</w:t>
            </w:r>
            <w:r>
              <w:rPr>
                <w:rFonts w:ascii="Arial" w:hAnsi="Arial"/>
                <w:sz w:val="20"/>
              </w:rPr>
              <w:t>as och smörjas. Se typlösning T18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25704DD4" w14:textId="77777777" w:rsidR="001D444D" w:rsidRPr="00D146DB" w:rsidRDefault="001D444D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529AFDD" w14:textId="77777777" w:rsidR="000D5AFB" w:rsidRPr="00BA3399" w:rsidRDefault="000D5AF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3B4C8B59" w14:textId="77777777" w:rsidR="000D5AFB" w:rsidRPr="002359CF" w:rsidRDefault="000D5AF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0D5AFB" w:rsidRPr="00D146DB" w14:paraId="00A1E3D7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028ABBEA" w14:textId="77777777" w:rsidR="000D5AFB" w:rsidRPr="00D146DB" w:rsidRDefault="00A12D25" w:rsidP="00AF102D">
            <w:pPr>
              <w:pStyle w:val="Rubrikchecklista"/>
              <w:rPr>
                <w:szCs w:val="28"/>
              </w:rPr>
            </w:pPr>
            <w:bookmarkStart w:id="1054" w:name="_Toc290375380"/>
            <w:r>
              <w:t>19</w:t>
            </w:r>
            <w:r w:rsidR="000D5AFB" w:rsidRPr="00D146DB">
              <w:t>. Tappställe och golvbrunn</w:t>
            </w:r>
            <w:bookmarkEnd w:id="1054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F57A6AC" w14:textId="77777777" w:rsidR="000D5AFB" w:rsidRPr="00D146DB" w:rsidRDefault="000D5AFB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DAE60EE" w14:textId="77777777" w:rsidR="000D5AFB" w:rsidRPr="002359CF" w:rsidRDefault="000D5AFB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12D25" w:rsidRPr="00D146DB" w14:paraId="441C9436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05C982A7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19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1EA5E6BC" w14:textId="77777777" w:rsidR="00A12D25" w:rsidRPr="00D146DB" w:rsidRDefault="00A12D25" w:rsidP="006444B5">
            <w:pPr>
              <w:pStyle w:val="Kontrollpunkt"/>
            </w:pPr>
            <w:r w:rsidRPr="00D146DB">
              <w:t>Infästning av tappställe är godtagbar.</w:t>
            </w:r>
          </w:p>
        </w:tc>
        <w:tc>
          <w:tcPr>
            <w:tcW w:w="742" w:type="dxa"/>
          </w:tcPr>
          <w:p w14:paraId="5D917843" w14:textId="77777777" w:rsidR="00A12D25" w:rsidRPr="00220C37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0BF847F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55" w:name="Kryss733"/>
        <w:tc>
          <w:tcPr>
            <w:tcW w:w="1320" w:type="dxa"/>
            <w:vMerge w:val="restart"/>
          </w:tcPr>
          <w:p w14:paraId="3E4AD407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5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56" w:name="Kryss734"/>
          <w:p w14:paraId="57B4ECDA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6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57" w:name="Kryss735"/>
          <w:p w14:paraId="52EF5F01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7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12D25" w:rsidRPr="00D146DB" w14:paraId="3AA63B34" w14:textId="77777777" w:rsidTr="00D540F9">
        <w:trPr>
          <w:trHeight w:val="304"/>
        </w:trPr>
        <w:tc>
          <w:tcPr>
            <w:tcW w:w="709" w:type="dxa"/>
            <w:vMerge/>
          </w:tcPr>
          <w:p w14:paraId="176EB635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D50D9E3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1C389A4" w14:textId="77777777" w:rsidR="00A12D25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58450E9" w14:textId="77777777" w:rsidR="00A12D25" w:rsidRPr="00D146DB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020F00E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63A05F2" w14:textId="77777777" w:rsidR="002359CF" w:rsidRPr="002359CF" w:rsidRDefault="002359C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3CF3DB79" w14:textId="77777777" w:rsidTr="006109F9">
        <w:tc>
          <w:tcPr>
            <w:tcW w:w="1080" w:type="dxa"/>
          </w:tcPr>
          <w:bookmarkStart w:id="1058" w:name="Kryss1192"/>
          <w:p w14:paraId="4B02D667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8"/>
            <w:r w:rsidR="006109F9">
              <w:rPr>
                <w:rFonts w:ascii="Arial" w:hAnsi="Arial"/>
                <w:sz w:val="20"/>
              </w:rPr>
              <w:t xml:space="preserve"> 19</w:t>
            </w:r>
            <w:r w:rsidR="006109F9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46E7FDD1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Infästning av tappställe är bristfällig.</w:t>
            </w:r>
          </w:p>
        </w:tc>
        <w:tc>
          <w:tcPr>
            <w:tcW w:w="1334" w:type="dxa"/>
          </w:tcPr>
          <w:p w14:paraId="4D0110F1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359CF" w:rsidRPr="00D146DB" w14:paraId="760636F7" w14:textId="77777777" w:rsidTr="00D146DB">
        <w:trPr>
          <w:trHeight w:val="80"/>
        </w:trPr>
        <w:tc>
          <w:tcPr>
            <w:tcW w:w="1080" w:type="dxa"/>
          </w:tcPr>
          <w:p w14:paraId="72377657" w14:textId="77777777" w:rsidR="002359CF" w:rsidRPr="00D146DB" w:rsidRDefault="002359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4C3C916" w14:textId="77777777" w:rsidR="002359CF" w:rsidRPr="00D146DB" w:rsidRDefault="002359C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2D25" w:rsidRPr="00D146DB" w14:paraId="7191B3D9" w14:textId="77777777" w:rsidTr="00A12D25">
        <w:trPr>
          <w:trHeight w:val="510"/>
        </w:trPr>
        <w:tc>
          <w:tcPr>
            <w:tcW w:w="1080" w:type="dxa"/>
          </w:tcPr>
          <w:p w14:paraId="6777AA19" w14:textId="77777777" w:rsidR="00A12D25" w:rsidRPr="00D146DB" w:rsidRDefault="00A12D2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4C57166" w14:textId="77777777" w:rsidR="00A12D25" w:rsidRPr="00D146DB" w:rsidRDefault="00A12D2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infästning skall anordnas enl</w:t>
            </w:r>
            <w:r>
              <w:rPr>
                <w:rFonts w:ascii="Arial" w:hAnsi="Arial"/>
                <w:sz w:val="20"/>
              </w:rPr>
              <w:t>igt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typlösning T19-102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3A9C" w14:textId="77777777" w:rsidR="00A12D25" w:rsidRDefault="00A12D25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5814384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B081EC8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DAD79D3" w14:textId="77777777" w:rsidR="00057EC9" w:rsidRDefault="00057EC9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12D25" w:rsidRPr="00D146DB" w14:paraId="7A471363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0327865F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19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1E5AA196" w14:textId="77777777" w:rsidR="00A12D25" w:rsidRPr="00D146DB" w:rsidRDefault="00A12D25" w:rsidP="006444B5">
            <w:pPr>
              <w:pStyle w:val="Kontrollpunkt"/>
            </w:pPr>
            <w:r w:rsidRPr="00D146DB">
              <w:t>Tap</w:t>
            </w:r>
            <w:r>
              <w:t>pställe är försett med slang och</w:t>
            </w:r>
            <w:r w:rsidRPr="00D146DB">
              <w:t xml:space="preserve"> strålrör.</w:t>
            </w:r>
          </w:p>
        </w:tc>
        <w:tc>
          <w:tcPr>
            <w:tcW w:w="742" w:type="dxa"/>
          </w:tcPr>
          <w:p w14:paraId="15F5BE61" w14:textId="77777777" w:rsidR="00A12D25" w:rsidRPr="00220C37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F955347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059" w:name="Kryss736"/>
        <w:tc>
          <w:tcPr>
            <w:tcW w:w="1320" w:type="dxa"/>
            <w:vMerge w:val="restart"/>
          </w:tcPr>
          <w:p w14:paraId="6EA87B92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59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60" w:name="Kryss737"/>
          <w:p w14:paraId="50997365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0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61" w:name="Kryss738"/>
          <w:p w14:paraId="29ECBE23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1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12D25" w:rsidRPr="00D146DB" w14:paraId="50EB6478" w14:textId="77777777" w:rsidTr="00D540F9">
        <w:trPr>
          <w:trHeight w:val="304"/>
        </w:trPr>
        <w:tc>
          <w:tcPr>
            <w:tcW w:w="709" w:type="dxa"/>
            <w:vMerge/>
          </w:tcPr>
          <w:p w14:paraId="13BFB288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C30BEBC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511F608" w14:textId="77777777" w:rsidR="00A12D25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D18728B" w14:textId="77777777" w:rsidR="00A12D25" w:rsidRPr="00D146DB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DEEE59B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17A1E7E" w14:textId="77777777" w:rsidR="002359CF" w:rsidRPr="002359CF" w:rsidRDefault="002359C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7163D750" w14:textId="77777777" w:rsidTr="006109F9">
        <w:tc>
          <w:tcPr>
            <w:tcW w:w="1080" w:type="dxa"/>
          </w:tcPr>
          <w:bookmarkStart w:id="1062" w:name="Kryss1193"/>
          <w:p w14:paraId="74F0ABE0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2"/>
            <w:r w:rsidR="006109F9">
              <w:rPr>
                <w:rFonts w:ascii="Arial" w:hAnsi="Arial"/>
                <w:sz w:val="20"/>
              </w:rPr>
              <w:t xml:space="preserve"> 19</w:t>
            </w:r>
            <w:r w:rsidR="006109F9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4FFEA3FD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Slang och</w:t>
            </w:r>
            <w:r w:rsidRPr="00D146DB">
              <w:rPr>
                <w:rFonts w:ascii="Arial" w:hAnsi="Arial"/>
                <w:sz w:val="20"/>
              </w:rPr>
              <w:t xml:space="preserve"> strålrör med passande förskruvning saknas.</w:t>
            </w:r>
          </w:p>
        </w:tc>
        <w:tc>
          <w:tcPr>
            <w:tcW w:w="1334" w:type="dxa"/>
          </w:tcPr>
          <w:p w14:paraId="76E6053C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359CF" w:rsidRPr="00D146DB" w14:paraId="6E7EC0C2" w14:textId="77777777" w:rsidTr="00D146DB">
        <w:trPr>
          <w:trHeight w:val="80"/>
        </w:trPr>
        <w:tc>
          <w:tcPr>
            <w:tcW w:w="1080" w:type="dxa"/>
          </w:tcPr>
          <w:p w14:paraId="1E481678" w14:textId="77777777" w:rsidR="002359CF" w:rsidRPr="00D146DB" w:rsidRDefault="002359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E92BD8E" w14:textId="77777777" w:rsidR="002359CF" w:rsidRPr="00D146DB" w:rsidRDefault="002359C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109F9" w:rsidRPr="00D146DB" w14:paraId="10400131" w14:textId="77777777" w:rsidTr="006109F9">
        <w:tc>
          <w:tcPr>
            <w:tcW w:w="1080" w:type="dxa"/>
          </w:tcPr>
          <w:p w14:paraId="0FB5B9F5" w14:textId="77777777" w:rsidR="006109F9" w:rsidRPr="00D146DB" w:rsidRDefault="006109F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9AB99A3" w14:textId="77777777" w:rsidR="006109F9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 slang och strålrör med</w:t>
            </w:r>
            <w:r w:rsidRPr="00D146DB">
              <w:rPr>
                <w:rFonts w:ascii="Arial" w:hAnsi="Arial"/>
                <w:sz w:val="20"/>
              </w:rPr>
              <w:t xml:space="preserve"> passande förskruvning skall anskaffas oc</w:t>
            </w:r>
            <w:r>
              <w:rPr>
                <w:rFonts w:ascii="Arial" w:hAnsi="Arial"/>
                <w:sz w:val="20"/>
              </w:rPr>
              <w:t>h provmonteras.</w:t>
            </w:r>
          </w:p>
          <w:p w14:paraId="5731CD71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 typlösning T19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2CA34FFA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27A6057" w14:textId="77777777" w:rsidR="00A12D25" w:rsidRDefault="00A12D25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12D25" w:rsidRPr="00D146DB" w14:paraId="4922C0AD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2BCE8B2D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19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2DBDFF37" w14:textId="77777777" w:rsidR="00A12D25" w:rsidRPr="00D146DB" w:rsidRDefault="00A12D25" w:rsidP="006444B5">
            <w:pPr>
              <w:pStyle w:val="Kontrollpunkt"/>
            </w:pPr>
            <w:r w:rsidRPr="00D146DB">
              <w:t>Golvbrunn för skyddsrumsdrift är avstängningsbar.</w:t>
            </w:r>
          </w:p>
        </w:tc>
        <w:tc>
          <w:tcPr>
            <w:tcW w:w="742" w:type="dxa"/>
          </w:tcPr>
          <w:p w14:paraId="6CF49E7F" w14:textId="77777777" w:rsidR="00A12D25" w:rsidRPr="00220C37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F714CD8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63" w:name="Kryss739"/>
        <w:tc>
          <w:tcPr>
            <w:tcW w:w="1320" w:type="dxa"/>
            <w:vMerge w:val="restart"/>
          </w:tcPr>
          <w:p w14:paraId="389DEB16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3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64" w:name="Kryss740"/>
          <w:p w14:paraId="1D508522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4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65" w:name="Kryss741"/>
          <w:p w14:paraId="35103089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5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12D25" w:rsidRPr="00D146DB" w14:paraId="28429D93" w14:textId="77777777" w:rsidTr="00D540F9">
        <w:trPr>
          <w:trHeight w:val="304"/>
        </w:trPr>
        <w:tc>
          <w:tcPr>
            <w:tcW w:w="709" w:type="dxa"/>
            <w:vMerge/>
          </w:tcPr>
          <w:p w14:paraId="55467C92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C25D112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1D265D3" w14:textId="77777777" w:rsidR="00A12D25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F9911AB" w14:textId="77777777" w:rsidR="00A12D25" w:rsidRPr="00D146DB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E478192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EA3DA95" w14:textId="77777777" w:rsidR="002359CF" w:rsidRPr="002359CF" w:rsidRDefault="002359C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64D5A931" w14:textId="77777777" w:rsidTr="006109F9">
        <w:tc>
          <w:tcPr>
            <w:tcW w:w="1080" w:type="dxa"/>
          </w:tcPr>
          <w:bookmarkStart w:id="1066" w:name="Kryss1194"/>
          <w:p w14:paraId="0F05593A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6"/>
            <w:r w:rsidR="006109F9">
              <w:rPr>
                <w:rFonts w:ascii="Arial" w:hAnsi="Arial"/>
                <w:sz w:val="20"/>
              </w:rPr>
              <w:t xml:space="preserve"> 19</w:t>
            </w:r>
            <w:r w:rsidR="006109F9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5B3CCA67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Avstängningsanordning saknas i golvbrunn.</w:t>
            </w:r>
          </w:p>
        </w:tc>
        <w:tc>
          <w:tcPr>
            <w:tcW w:w="1334" w:type="dxa"/>
          </w:tcPr>
          <w:p w14:paraId="462DC46F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359CF" w:rsidRPr="00D146DB" w14:paraId="37DF5990" w14:textId="77777777" w:rsidTr="00D146DB">
        <w:trPr>
          <w:trHeight w:val="80"/>
        </w:trPr>
        <w:tc>
          <w:tcPr>
            <w:tcW w:w="1080" w:type="dxa"/>
          </w:tcPr>
          <w:p w14:paraId="73C8B8F4" w14:textId="77777777" w:rsidR="002359CF" w:rsidRPr="00D146DB" w:rsidRDefault="002359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66C6804" w14:textId="77777777" w:rsidR="002359CF" w:rsidRPr="00D146DB" w:rsidRDefault="002359C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2D25" w:rsidRPr="00D146DB" w14:paraId="17E943E1" w14:textId="77777777" w:rsidTr="00A12D25">
        <w:trPr>
          <w:trHeight w:val="510"/>
        </w:trPr>
        <w:tc>
          <w:tcPr>
            <w:tcW w:w="1080" w:type="dxa"/>
          </w:tcPr>
          <w:p w14:paraId="0E7BC9C0" w14:textId="77777777" w:rsidR="00A12D25" w:rsidRPr="00D146DB" w:rsidRDefault="00A12D2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DF77576" w14:textId="77777777" w:rsidR="00A12D25" w:rsidRPr="00394B27" w:rsidRDefault="00A12D25" w:rsidP="005B17E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394B27">
              <w:rPr>
                <w:rFonts w:ascii="Arial" w:hAnsi="Arial"/>
                <w:sz w:val="20"/>
              </w:rPr>
              <w:t xml:space="preserve">Åtgärd: </w:t>
            </w:r>
            <w:r w:rsidR="005B17E6" w:rsidRPr="00394B27">
              <w:rPr>
                <w:rFonts w:ascii="Arial" w:hAnsi="Arial"/>
                <w:sz w:val="20"/>
              </w:rPr>
              <w:t>Ny</w:t>
            </w:r>
            <w:r w:rsidRPr="00394B27">
              <w:rPr>
                <w:rFonts w:ascii="Arial" w:hAnsi="Arial"/>
                <w:sz w:val="20"/>
              </w:rPr>
              <w:t xml:space="preserve"> golvbrunn </w:t>
            </w:r>
            <w:r w:rsidR="00403CA3" w:rsidRPr="00394B27">
              <w:rPr>
                <w:rFonts w:ascii="Arial" w:hAnsi="Arial"/>
                <w:sz w:val="20"/>
              </w:rPr>
              <w:t>enligt typlösning T18</w:t>
            </w:r>
            <w:r w:rsidRPr="00394B27">
              <w:rPr>
                <w:rFonts w:ascii="Arial" w:hAnsi="Arial"/>
                <w:sz w:val="20"/>
              </w:rPr>
              <w:t>-10</w:t>
            </w:r>
            <w:r w:rsidR="00403CA3" w:rsidRPr="00394B27">
              <w:rPr>
                <w:rFonts w:ascii="Arial" w:hAnsi="Arial"/>
                <w:sz w:val="20"/>
              </w:rPr>
              <w:t>5</w:t>
            </w:r>
            <w:r w:rsidR="005B17E6" w:rsidRPr="00394B27">
              <w:rPr>
                <w:rFonts w:ascii="Arial" w:hAnsi="Arial"/>
                <w:sz w:val="20"/>
              </w:rPr>
              <w:t xml:space="preserve"> skall anordnas</w:t>
            </w:r>
            <w:r w:rsidRPr="00394B27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F7DF" w14:textId="77777777" w:rsidR="00A12D25" w:rsidRDefault="00A12D25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394B27">
              <w:rPr>
                <w:rFonts w:ascii="Arial" w:hAnsi="Arial"/>
                <w:sz w:val="16"/>
                <w:szCs w:val="16"/>
              </w:rPr>
              <w:t>Mängd:</w:t>
            </w:r>
          </w:p>
          <w:p w14:paraId="1E6F1535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68D5B03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ADDD4A5" w14:textId="77777777" w:rsidR="00A12D25" w:rsidRPr="002359CF" w:rsidRDefault="00A12D25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0172F361" w14:textId="77777777" w:rsidTr="006109F9">
        <w:tc>
          <w:tcPr>
            <w:tcW w:w="1080" w:type="dxa"/>
          </w:tcPr>
          <w:bookmarkStart w:id="1067" w:name="Kryss1195"/>
          <w:p w14:paraId="5B33A9D6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7"/>
            <w:r w:rsidR="006109F9">
              <w:rPr>
                <w:rFonts w:ascii="Arial" w:hAnsi="Arial"/>
                <w:sz w:val="20"/>
              </w:rPr>
              <w:t xml:space="preserve"> 19</w:t>
            </w:r>
            <w:r w:rsidR="006109F9" w:rsidRPr="00D146DB">
              <w:rPr>
                <w:rFonts w:ascii="Arial" w:hAnsi="Arial"/>
                <w:sz w:val="20"/>
              </w:rPr>
              <w:t>c-2</w:t>
            </w:r>
          </w:p>
        </w:tc>
        <w:tc>
          <w:tcPr>
            <w:tcW w:w="5026" w:type="dxa"/>
          </w:tcPr>
          <w:p w14:paraId="68076629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Avstängningsanordning i golvbrunn fungerar ej.</w:t>
            </w:r>
          </w:p>
        </w:tc>
        <w:tc>
          <w:tcPr>
            <w:tcW w:w="1334" w:type="dxa"/>
          </w:tcPr>
          <w:p w14:paraId="7EE7108D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359CF" w:rsidRPr="00D146DB" w14:paraId="06E6B566" w14:textId="77777777" w:rsidTr="00D146DB">
        <w:trPr>
          <w:trHeight w:val="80"/>
        </w:trPr>
        <w:tc>
          <w:tcPr>
            <w:tcW w:w="1080" w:type="dxa"/>
          </w:tcPr>
          <w:p w14:paraId="31EF70FC" w14:textId="77777777" w:rsidR="002359CF" w:rsidRPr="00D146DB" w:rsidRDefault="002359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9CE357C" w14:textId="77777777" w:rsidR="002359CF" w:rsidRPr="00D146DB" w:rsidRDefault="002359C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2D25" w:rsidRPr="00D146DB" w14:paraId="06D9F25F" w14:textId="77777777" w:rsidTr="00A12D25">
        <w:trPr>
          <w:trHeight w:val="510"/>
        </w:trPr>
        <w:tc>
          <w:tcPr>
            <w:tcW w:w="1080" w:type="dxa"/>
          </w:tcPr>
          <w:p w14:paraId="5BC9AFAB" w14:textId="77777777" w:rsidR="00A12D25" w:rsidRPr="00D146DB" w:rsidRDefault="00A12D2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3651400" w14:textId="77777777" w:rsidR="00A12D25" w:rsidRPr="00D146DB" w:rsidRDefault="00A12D2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A</w:t>
            </w:r>
            <w:r w:rsidRPr="00D146DB">
              <w:rPr>
                <w:rFonts w:ascii="Arial" w:hAnsi="Arial"/>
                <w:sz w:val="20"/>
              </w:rPr>
              <w:t xml:space="preserve">vstängningsanordning skall sättas i funktion </w:t>
            </w:r>
            <w:r>
              <w:rPr>
                <w:rFonts w:ascii="Arial" w:hAnsi="Arial"/>
                <w:sz w:val="20"/>
              </w:rPr>
              <w:t>eller bytas ut. Se typlösning T19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3EE2" w14:textId="77777777" w:rsidR="00A12D25" w:rsidRDefault="00A12D25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22239BE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60E1F77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233EDB1" w14:textId="77777777" w:rsidR="006109F9" w:rsidRPr="00FB7FA0" w:rsidRDefault="006109F9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12D25" w:rsidRPr="00D146DB" w14:paraId="60A3C37C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4D328E92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19</w:t>
            </w:r>
            <w:r w:rsidRPr="00D146DB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279446D7" w14:textId="77777777" w:rsidR="00A12D25" w:rsidRPr="00D146DB" w:rsidRDefault="00A12D25" w:rsidP="006444B5">
            <w:pPr>
              <w:pStyle w:val="Kontrollpunkt"/>
            </w:pPr>
            <w:r w:rsidRPr="00D146DB">
              <w:t>Golvbrunn för skyddsrumsdrift är rengjord och ventilspindel är smord.</w:t>
            </w:r>
          </w:p>
        </w:tc>
        <w:tc>
          <w:tcPr>
            <w:tcW w:w="742" w:type="dxa"/>
          </w:tcPr>
          <w:p w14:paraId="7E6E6ABC" w14:textId="77777777" w:rsidR="00A12D25" w:rsidRPr="00220C37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01BD2F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68" w:name="Kryss742"/>
        <w:tc>
          <w:tcPr>
            <w:tcW w:w="1320" w:type="dxa"/>
            <w:vMerge w:val="restart"/>
          </w:tcPr>
          <w:p w14:paraId="76C39CE5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8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69" w:name="Kryss743"/>
          <w:p w14:paraId="496701E4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69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70" w:name="Kryss744"/>
          <w:p w14:paraId="0FC055AF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0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12D25" w:rsidRPr="00D146DB" w14:paraId="518FE1BC" w14:textId="77777777" w:rsidTr="00D540F9">
        <w:trPr>
          <w:trHeight w:val="304"/>
        </w:trPr>
        <w:tc>
          <w:tcPr>
            <w:tcW w:w="709" w:type="dxa"/>
            <w:vMerge/>
          </w:tcPr>
          <w:p w14:paraId="058F4CA2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57B9B7F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2093D43" w14:textId="77777777" w:rsidR="00A12D25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7802348" w14:textId="77777777" w:rsidR="00A12D25" w:rsidRPr="00D146DB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9D6693C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7D3D951" w14:textId="77777777" w:rsidR="002359CF" w:rsidRPr="002359CF" w:rsidRDefault="002359C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2F92B87F" w14:textId="77777777" w:rsidTr="006109F9">
        <w:tc>
          <w:tcPr>
            <w:tcW w:w="1080" w:type="dxa"/>
          </w:tcPr>
          <w:bookmarkStart w:id="1071" w:name="Kryss1196"/>
          <w:p w14:paraId="3544C11B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1"/>
            <w:r w:rsidR="006109F9">
              <w:rPr>
                <w:rFonts w:ascii="Arial" w:hAnsi="Arial"/>
                <w:sz w:val="20"/>
              </w:rPr>
              <w:t xml:space="preserve"> 19</w:t>
            </w:r>
            <w:r w:rsidR="006109F9" w:rsidRPr="00D146DB">
              <w:rPr>
                <w:rFonts w:ascii="Arial" w:hAnsi="Arial"/>
                <w:sz w:val="20"/>
              </w:rPr>
              <w:t>d-1</w:t>
            </w:r>
          </w:p>
        </w:tc>
        <w:tc>
          <w:tcPr>
            <w:tcW w:w="5026" w:type="dxa"/>
          </w:tcPr>
          <w:p w14:paraId="29B109FE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Golvbrunn</w:t>
            </w:r>
            <w:r w:rsidRPr="00D146DB">
              <w:rPr>
                <w:rFonts w:ascii="Arial" w:hAnsi="Arial"/>
                <w:sz w:val="20"/>
              </w:rPr>
              <w:t xml:space="preserve"> kärvar.</w:t>
            </w:r>
          </w:p>
        </w:tc>
        <w:tc>
          <w:tcPr>
            <w:tcW w:w="1334" w:type="dxa"/>
          </w:tcPr>
          <w:p w14:paraId="07D91F4E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359CF" w:rsidRPr="00D146DB" w14:paraId="1E26ED85" w14:textId="77777777" w:rsidTr="00D146DB">
        <w:trPr>
          <w:trHeight w:val="80"/>
        </w:trPr>
        <w:tc>
          <w:tcPr>
            <w:tcW w:w="1080" w:type="dxa"/>
          </w:tcPr>
          <w:p w14:paraId="2ABCACB7" w14:textId="77777777" w:rsidR="002359CF" w:rsidRPr="00D146DB" w:rsidRDefault="002359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33AB463" w14:textId="77777777" w:rsidR="002359CF" w:rsidRPr="00D146DB" w:rsidRDefault="002359C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A12D25" w:rsidRPr="00D146DB" w14:paraId="2155C883" w14:textId="77777777" w:rsidTr="00A12D25">
        <w:trPr>
          <w:trHeight w:val="510"/>
        </w:trPr>
        <w:tc>
          <w:tcPr>
            <w:tcW w:w="1080" w:type="dxa"/>
          </w:tcPr>
          <w:p w14:paraId="5672B998" w14:textId="77777777" w:rsidR="00A12D25" w:rsidRPr="00D146DB" w:rsidRDefault="00A12D2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A46D17E" w14:textId="77777777" w:rsidR="00A12D25" w:rsidRPr="00D146DB" w:rsidRDefault="00A12D2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G</w:t>
            </w:r>
            <w:r w:rsidRPr="00D146DB">
              <w:rPr>
                <w:rFonts w:ascii="Arial" w:hAnsi="Arial"/>
                <w:sz w:val="20"/>
              </w:rPr>
              <w:t>olvbrunn skall rengöras och ventilsp</w:t>
            </w:r>
            <w:r>
              <w:rPr>
                <w:rFonts w:ascii="Arial" w:hAnsi="Arial"/>
                <w:sz w:val="20"/>
              </w:rPr>
              <w:t>indel infettas. Se typlösning T19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7702" w14:textId="77777777" w:rsidR="00A12D25" w:rsidRDefault="00A12D25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CE57651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9F90586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2FA1377" w14:textId="77777777" w:rsidR="00A12D25" w:rsidRPr="002359CF" w:rsidRDefault="00A12D25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12D25" w:rsidRPr="00D146DB" w14:paraId="70202506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7EC9C02D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19</w:t>
            </w:r>
            <w:r w:rsidRPr="00D146DB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1CDE799B" w14:textId="77777777" w:rsidR="00A12D25" w:rsidRPr="00D146DB" w:rsidRDefault="00A12D25" w:rsidP="006444B5">
            <w:pPr>
              <w:pStyle w:val="Kontrollpunkt"/>
            </w:pPr>
            <w:r w:rsidRPr="00D146DB">
              <w:t>Nyckel till golvbrunn finns och är förvarad i skyddsrumsförrådet.</w:t>
            </w:r>
          </w:p>
        </w:tc>
        <w:tc>
          <w:tcPr>
            <w:tcW w:w="742" w:type="dxa"/>
          </w:tcPr>
          <w:p w14:paraId="1DEC0182" w14:textId="77777777" w:rsidR="00A12D25" w:rsidRPr="00220C37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20295AC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72" w:name="Kryss745"/>
        <w:tc>
          <w:tcPr>
            <w:tcW w:w="1320" w:type="dxa"/>
            <w:vMerge w:val="restart"/>
          </w:tcPr>
          <w:p w14:paraId="383498DD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2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73" w:name="Kryss746"/>
          <w:p w14:paraId="54D924A9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3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74" w:name="Kryss747"/>
          <w:p w14:paraId="29605817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4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12D25" w:rsidRPr="00D146DB" w14:paraId="27E89F7C" w14:textId="77777777" w:rsidTr="00D540F9">
        <w:trPr>
          <w:trHeight w:val="304"/>
        </w:trPr>
        <w:tc>
          <w:tcPr>
            <w:tcW w:w="709" w:type="dxa"/>
            <w:vMerge/>
          </w:tcPr>
          <w:p w14:paraId="1C3939A3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A64EFC4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D4F0BF7" w14:textId="77777777" w:rsidR="00A12D25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C8AF3CD" w14:textId="77777777" w:rsidR="00A12D25" w:rsidRPr="00D146DB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9B7B6B2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23B2334" w14:textId="77777777" w:rsidR="002359CF" w:rsidRPr="002359CF" w:rsidRDefault="002359CF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467579B3" w14:textId="77777777" w:rsidTr="006109F9">
        <w:tc>
          <w:tcPr>
            <w:tcW w:w="1080" w:type="dxa"/>
          </w:tcPr>
          <w:bookmarkStart w:id="1075" w:name="Kryss1197"/>
          <w:p w14:paraId="51C23C7C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5"/>
            <w:r w:rsidR="006109F9">
              <w:rPr>
                <w:rFonts w:ascii="Arial" w:hAnsi="Arial"/>
                <w:sz w:val="20"/>
              </w:rPr>
              <w:t xml:space="preserve"> 19</w:t>
            </w:r>
            <w:r w:rsidR="006109F9" w:rsidRPr="00D146DB">
              <w:rPr>
                <w:rFonts w:ascii="Arial" w:hAnsi="Arial"/>
                <w:sz w:val="20"/>
              </w:rPr>
              <w:t>e-1</w:t>
            </w:r>
          </w:p>
        </w:tc>
        <w:tc>
          <w:tcPr>
            <w:tcW w:w="5026" w:type="dxa"/>
          </w:tcPr>
          <w:p w14:paraId="23973C89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Nyckel till golvbrunn saknas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BFA254A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359CF" w:rsidRPr="00D146DB" w14:paraId="2FF656FE" w14:textId="77777777" w:rsidTr="00D146DB">
        <w:trPr>
          <w:trHeight w:val="80"/>
        </w:trPr>
        <w:tc>
          <w:tcPr>
            <w:tcW w:w="1080" w:type="dxa"/>
          </w:tcPr>
          <w:p w14:paraId="23CA9E92" w14:textId="77777777" w:rsidR="002359CF" w:rsidRPr="00D146DB" w:rsidRDefault="002359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F321903" w14:textId="77777777" w:rsidR="002359CF" w:rsidRPr="00D146DB" w:rsidRDefault="002359C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3B71" w:rsidRPr="00D146DB" w14:paraId="176E0929" w14:textId="77777777" w:rsidTr="00D43B71">
        <w:trPr>
          <w:trHeight w:val="532"/>
        </w:trPr>
        <w:tc>
          <w:tcPr>
            <w:tcW w:w="1080" w:type="dxa"/>
            <w:vMerge w:val="restart"/>
          </w:tcPr>
          <w:p w14:paraId="18740C04" w14:textId="77777777" w:rsidR="00D43B71" w:rsidRPr="00D146DB" w:rsidRDefault="00D43B7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36FDC2B4" w14:textId="77777777" w:rsidR="00D43B71" w:rsidRDefault="00D43B7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yckel </w:t>
            </w:r>
            <w:r>
              <w:rPr>
                <w:rFonts w:ascii="Arial" w:hAnsi="Arial"/>
                <w:sz w:val="20"/>
              </w:rPr>
              <w:t>till golvbrunn införskaffas och</w:t>
            </w:r>
          </w:p>
          <w:p w14:paraId="402357A5" w14:textId="77777777" w:rsidR="00D43B71" w:rsidRPr="00D146DB" w:rsidRDefault="00D43B7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placeras i skyd</w:t>
            </w:r>
            <w:r>
              <w:rPr>
                <w:rFonts w:ascii="Arial" w:hAnsi="Arial"/>
                <w:sz w:val="20"/>
              </w:rPr>
              <w:t>dsrumsförrådet.</w:t>
            </w:r>
            <w:r w:rsidR="00DF6C2E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T19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3022" w14:textId="77777777" w:rsidR="00D43B71" w:rsidRDefault="00D43B71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7D13E00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14461EF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D43B71" w:rsidRPr="00D146DB" w14:paraId="465BE46E" w14:textId="77777777" w:rsidTr="00D43B71">
        <w:trPr>
          <w:trHeight w:val="142"/>
        </w:trPr>
        <w:tc>
          <w:tcPr>
            <w:tcW w:w="1080" w:type="dxa"/>
            <w:vMerge/>
          </w:tcPr>
          <w:p w14:paraId="73621C9E" w14:textId="77777777" w:rsidR="00D43B71" w:rsidRPr="00D146DB" w:rsidRDefault="00D43B7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15F0D87B" w14:textId="77777777" w:rsidR="00D43B71" w:rsidRDefault="00D43B71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53AD9C8E" w14:textId="77777777" w:rsidR="00D43B71" w:rsidRPr="00CA7E69" w:rsidRDefault="00D43B71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4E571891" w14:textId="77777777" w:rsidR="00FB7FA0" w:rsidRDefault="00FB7FA0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7E564CE3" w14:textId="77777777" w:rsidR="00972927" w:rsidRPr="00FB7FA0" w:rsidRDefault="00FB7FA0" w:rsidP="00D467B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3F7C8133" w14:textId="77777777" w:rsidTr="006109F9">
        <w:tc>
          <w:tcPr>
            <w:tcW w:w="1080" w:type="dxa"/>
          </w:tcPr>
          <w:bookmarkStart w:id="1076" w:name="Kryss1198"/>
          <w:p w14:paraId="4FD094FA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fldChar w:fldCharType="begin">
                <w:ffData>
                  <w:name w:val="Kryss11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6"/>
            <w:r w:rsidR="006109F9">
              <w:rPr>
                <w:rFonts w:ascii="Arial" w:hAnsi="Arial"/>
                <w:sz w:val="20"/>
              </w:rPr>
              <w:t xml:space="preserve"> 19</w:t>
            </w:r>
            <w:r w:rsidR="006109F9" w:rsidRPr="00D146DB">
              <w:rPr>
                <w:rFonts w:ascii="Arial" w:hAnsi="Arial"/>
                <w:sz w:val="20"/>
              </w:rPr>
              <w:t>e-2</w:t>
            </w:r>
          </w:p>
        </w:tc>
        <w:tc>
          <w:tcPr>
            <w:tcW w:w="5026" w:type="dxa"/>
          </w:tcPr>
          <w:p w14:paraId="0FF0260C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Nyckel </w:t>
            </w:r>
            <w:r>
              <w:rPr>
                <w:rFonts w:ascii="Arial" w:hAnsi="Arial"/>
                <w:sz w:val="20"/>
              </w:rPr>
              <w:t xml:space="preserve">till golvbrunn </w:t>
            </w:r>
            <w:r w:rsidRPr="00D146DB">
              <w:rPr>
                <w:rFonts w:ascii="Arial" w:hAnsi="Arial"/>
                <w:sz w:val="20"/>
              </w:rPr>
              <w:t xml:space="preserve">är ej förvarad i </w:t>
            </w:r>
            <w:r w:rsidRPr="00260FD5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AF04B11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359CF" w:rsidRPr="00D146DB" w14:paraId="7E55D3C1" w14:textId="77777777" w:rsidTr="00D146DB">
        <w:trPr>
          <w:trHeight w:val="80"/>
        </w:trPr>
        <w:tc>
          <w:tcPr>
            <w:tcW w:w="1080" w:type="dxa"/>
          </w:tcPr>
          <w:p w14:paraId="267559F2" w14:textId="77777777" w:rsidR="002359CF" w:rsidRPr="00D146DB" w:rsidRDefault="002359CF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F085946" w14:textId="77777777" w:rsidR="002359CF" w:rsidRPr="00D146DB" w:rsidRDefault="002359CF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43B71" w:rsidRPr="00D146DB" w14:paraId="1A7557D6" w14:textId="77777777" w:rsidTr="00D43B71">
        <w:trPr>
          <w:trHeight w:val="581"/>
        </w:trPr>
        <w:tc>
          <w:tcPr>
            <w:tcW w:w="1080" w:type="dxa"/>
            <w:vMerge w:val="restart"/>
          </w:tcPr>
          <w:p w14:paraId="3DA980BC" w14:textId="77777777" w:rsidR="00D43B71" w:rsidRPr="00D146DB" w:rsidRDefault="00D43B7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2ABC7C3F" w14:textId="77777777" w:rsidR="00D43B71" w:rsidRDefault="00D43B71" w:rsidP="006A751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yckel </w:t>
            </w:r>
            <w:r>
              <w:rPr>
                <w:rFonts w:ascii="Arial" w:hAnsi="Arial"/>
                <w:sz w:val="20"/>
              </w:rPr>
              <w:t>till golvbrunn demonteras och</w:t>
            </w:r>
          </w:p>
          <w:p w14:paraId="1BF74F76" w14:textId="77777777" w:rsidR="00D43B71" w:rsidRPr="00D146DB" w:rsidRDefault="00D43B71" w:rsidP="006A751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placeras i skyd</w:t>
            </w:r>
            <w:r>
              <w:rPr>
                <w:rFonts w:ascii="Arial" w:hAnsi="Arial"/>
                <w:sz w:val="20"/>
              </w:rPr>
              <w:t>dsrumsförrådet.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T19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1BC9" w14:textId="77777777" w:rsidR="00D43B71" w:rsidRDefault="00D43B71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426D784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126D991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D43B71" w:rsidRPr="00D146DB" w14:paraId="2DDD0462" w14:textId="77777777" w:rsidTr="00D43B71">
        <w:trPr>
          <w:trHeight w:val="136"/>
        </w:trPr>
        <w:tc>
          <w:tcPr>
            <w:tcW w:w="1080" w:type="dxa"/>
            <w:vMerge/>
          </w:tcPr>
          <w:p w14:paraId="22B75D26" w14:textId="77777777" w:rsidR="00D43B71" w:rsidRPr="00D146DB" w:rsidRDefault="00D43B71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6F7D3B51" w14:textId="77777777" w:rsidR="00D43B71" w:rsidRDefault="00D43B71" w:rsidP="006A751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32597B54" w14:textId="77777777" w:rsidR="00D43B71" w:rsidRPr="00CA7E69" w:rsidRDefault="00D43B71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12FDE64A" w14:textId="77777777" w:rsidR="006A7516" w:rsidRDefault="006A751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p w14:paraId="317871AF" w14:textId="77777777" w:rsidR="006109F9" w:rsidRPr="002359CF" w:rsidRDefault="006109F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2359CF" w:rsidRPr="00D146DB" w14:paraId="5124BA02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74AE2761" w14:textId="77777777" w:rsidR="002359CF" w:rsidRPr="00D146DB" w:rsidRDefault="00C55E73" w:rsidP="00AF102D">
            <w:pPr>
              <w:pStyle w:val="Rubrikchecklista"/>
              <w:rPr>
                <w:szCs w:val="28"/>
              </w:rPr>
            </w:pPr>
            <w:bookmarkStart w:id="1077" w:name="_Toc290375381"/>
            <w:r>
              <w:t>20</w:t>
            </w:r>
            <w:r w:rsidR="002359CF" w:rsidRPr="00D146DB">
              <w:t>. Uppvärmning</w:t>
            </w:r>
            <w:bookmarkEnd w:id="1077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5829A827" w14:textId="77777777" w:rsidR="002359CF" w:rsidRPr="00D146DB" w:rsidRDefault="002359CF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900B067" w14:textId="77777777" w:rsidR="001B44B2" w:rsidRPr="002D2461" w:rsidRDefault="001B44B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12D25" w:rsidRPr="00D146DB" w14:paraId="0D1457A8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7A7C1271" w14:textId="77777777" w:rsidR="00A12D25" w:rsidRPr="00D146DB" w:rsidRDefault="00C55E7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20</w:t>
            </w:r>
            <w:r w:rsidR="00A12D25"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04DC6DA5" w14:textId="77777777" w:rsidR="00A12D25" w:rsidRPr="00D146DB" w:rsidRDefault="00A12D25" w:rsidP="006444B5">
            <w:pPr>
              <w:pStyle w:val="Kontrollpunkt"/>
            </w:pPr>
            <w:r w:rsidRPr="00D146DB">
              <w:t xml:space="preserve">Radiator finns och </w:t>
            </w:r>
            <w:r w:rsidR="000D5298">
              <w:t>är manuellt reglerbar</w:t>
            </w:r>
            <w:r w:rsidRPr="00D146DB">
              <w:t>.</w:t>
            </w:r>
          </w:p>
        </w:tc>
        <w:tc>
          <w:tcPr>
            <w:tcW w:w="742" w:type="dxa"/>
          </w:tcPr>
          <w:p w14:paraId="1766F855" w14:textId="77777777" w:rsidR="00A12D25" w:rsidRPr="00220C37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451A0DB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  <w:r w:rsidRPr="00D146DB">
              <w:rPr>
                <w:rFonts w:ascii="Arial" w:hAnsi="Arial"/>
                <w:sz w:val="22"/>
                <w:szCs w:val="22"/>
              </w:rPr>
              <w:t>|2|3</w:t>
            </w:r>
          </w:p>
        </w:tc>
        <w:bookmarkStart w:id="1078" w:name="Kryss748"/>
        <w:tc>
          <w:tcPr>
            <w:tcW w:w="1320" w:type="dxa"/>
            <w:vMerge w:val="restart"/>
          </w:tcPr>
          <w:p w14:paraId="2A94D271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8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79" w:name="Kryss749"/>
          <w:p w14:paraId="2A5A0D92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79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80" w:name="Kryss750"/>
          <w:p w14:paraId="5BC76FAE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0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12D25" w:rsidRPr="00D146DB" w14:paraId="7C214A2A" w14:textId="77777777" w:rsidTr="00D540F9">
        <w:trPr>
          <w:trHeight w:val="304"/>
        </w:trPr>
        <w:tc>
          <w:tcPr>
            <w:tcW w:w="709" w:type="dxa"/>
            <w:vMerge/>
          </w:tcPr>
          <w:p w14:paraId="60737BA8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95BBBA4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F3A53B9" w14:textId="77777777" w:rsidR="00A12D25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AAD58B" w14:textId="77777777" w:rsidR="00A12D25" w:rsidRPr="00D146DB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3CF2092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4273840" w14:textId="77777777" w:rsidR="00EF1365" w:rsidRPr="002D2461" w:rsidRDefault="00EF136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1F205B60" w14:textId="77777777" w:rsidTr="006109F9">
        <w:tc>
          <w:tcPr>
            <w:tcW w:w="1080" w:type="dxa"/>
          </w:tcPr>
          <w:bookmarkStart w:id="1081" w:name="Kryss1199"/>
          <w:p w14:paraId="0FA5C6FF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1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1"/>
            <w:r w:rsidR="006109F9">
              <w:rPr>
                <w:rFonts w:ascii="Arial" w:hAnsi="Arial"/>
                <w:sz w:val="20"/>
              </w:rPr>
              <w:t xml:space="preserve"> 20</w:t>
            </w:r>
            <w:r w:rsidR="006109F9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65CFCCA5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Radiator</w:t>
            </w:r>
            <w:r w:rsidR="000D5298">
              <w:rPr>
                <w:rFonts w:ascii="Arial" w:hAnsi="Arial"/>
                <w:sz w:val="20"/>
              </w:rPr>
              <w:t xml:space="preserve"> är inte manuellt reglerbar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FEAD5FE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F1365" w:rsidRPr="00D146DB" w14:paraId="3D14572B" w14:textId="77777777" w:rsidTr="00D146DB">
        <w:trPr>
          <w:trHeight w:val="80"/>
        </w:trPr>
        <w:tc>
          <w:tcPr>
            <w:tcW w:w="1080" w:type="dxa"/>
          </w:tcPr>
          <w:p w14:paraId="375E2D25" w14:textId="77777777" w:rsidR="00EF1365" w:rsidRPr="00D146DB" w:rsidRDefault="00EF136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2F6B1EB" w14:textId="77777777" w:rsidR="00EF1365" w:rsidRPr="00D146DB" w:rsidRDefault="00EF136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55E73" w:rsidRPr="00D146DB" w14:paraId="77CB8CFF" w14:textId="77777777" w:rsidTr="00C55E73">
        <w:trPr>
          <w:trHeight w:val="510"/>
        </w:trPr>
        <w:tc>
          <w:tcPr>
            <w:tcW w:w="1080" w:type="dxa"/>
          </w:tcPr>
          <w:p w14:paraId="5060DB72" w14:textId="77777777" w:rsidR="00C55E73" w:rsidRPr="00D146DB" w:rsidRDefault="00C55E7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ECF818D" w14:textId="77777777" w:rsidR="00C55E73" w:rsidRPr="00D146DB" w:rsidRDefault="00C55E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A</w:t>
            </w:r>
            <w:r w:rsidRPr="00D146DB">
              <w:rPr>
                <w:rFonts w:ascii="Arial" w:hAnsi="Arial"/>
                <w:sz w:val="20"/>
              </w:rPr>
              <w:t xml:space="preserve">vstängningsanordning för radiator skall anordnas. Se </w:t>
            </w:r>
            <w:r>
              <w:rPr>
                <w:rFonts w:ascii="Arial" w:hAnsi="Arial"/>
                <w:sz w:val="20"/>
              </w:rPr>
              <w:t>typlösning T20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CF98" w14:textId="77777777" w:rsidR="00C55E73" w:rsidRDefault="00C55E73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28DDE19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78E43CC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6ED1310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035057BE" w14:textId="77777777" w:rsidTr="006109F9">
        <w:tc>
          <w:tcPr>
            <w:tcW w:w="1080" w:type="dxa"/>
          </w:tcPr>
          <w:bookmarkStart w:id="1082" w:name="Kryss1200"/>
          <w:p w14:paraId="6001338A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2"/>
            <w:r w:rsidR="006109F9">
              <w:rPr>
                <w:rFonts w:ascii="Arial" w:hAnsi="Arial"/>
                <w:sz w:val="20"/>
              </w:rPr>
              <w:t xml:space="preserve"> 20</w:t>
            </w:r>
            <w:r w:rsidR="006109F9" w:rsidRPr="00D146DB">
              <w:rPr>
                <w:rFonts w:ascii="Arial" w:hAnsi="Arial"/>
                <w:sz w:val="20"/>
              </w:rPr>
              <w:t>a-2</w:t>
            </w:r>
          </w:p>
        </w:tc>
        <w:tc>
          <w:tcPr>
            <w:tcW w:w="5026" w:type="dxa"/>
          </w:tcPr>
          <w:p w14:paraId="29231019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Radiator</w:t>
            </w:r>
            <w:r w:rsidRPr="00D146DB">
              <w:rPr>
                <w:rFonts w:ascii="Arial" w:hAnsi="Arial"/>
                <w:sz w:val="20"/>
              </w:rPr>
              <w:t xml:space="preserve"> saknas.</w:t>
            </w:r>
          </w:p>
        </w:tc>
        <w:tc>
          <w:tcPr>
            <w:tcW w:w="1334" w:type="dxa"/>
          </w:tcPr>
          <w:p w14:paraId="412D5630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F1365" w:rsidRPr="00D146DB" w14:paraId="560BB01F" w14:textId="77777777" w:rsidTr="00D146DB">
        <w:trPr>
          <w:trHeight w:val="80"/>
        </w:trPr>
        <w:tc>
          <w:tcPr>
            <w:tcW w:w="1080" w:type="dxa"/>
          </w:tcPr>
          <w:p w14:paraId="3C42C181" w14:textId="77777777" w:rsidR="00EF1365" w:rsidRPr="00D146DB" w:rsidRDefault="00EF136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8065585" w14:textId="77777777" w:rsidR="00EF1365" w:rsidRPr="00D146DB" w:rsidRDefault="00EF136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55E73" w:rsidRPr="00D146DB" w14:paraId="04B8DB98" w14:textId="77777777" w:rsidTr="00C55E73">
        <w:trPr>
          <w:trHeight w:val="510"/>
        </w:trPr>
        <w:tc>
          <w:tcPr>
            <w:tcW w:w="1080" w:type="dxa"/>
          </w:tcPr>
          <w:p w14:paraId="1970892E" w14:textId="77777777" w:rsidR="00C55E73" w:rsidRPr="00D146DB" w:rsidRDefault="00C55E7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D4B5D1D" w14:textId="77777777" w:rsidR="00C55E73" w:rsidRPr="00D146DB" w:rsidRDefault="00C55E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Radiator</w:t>
            </w:r>
            <w:r w:rsidR="00FD5B6F">
              <w:rPr>
                <w:rFonts w:ascii="Arial" w:hAnsi="Arial"/>
                <w:sz w:val="20"/>
              </w:rPr>
              <w:t xml:space="preserve"> för uppvärmning till minst </w:t>
            </w:r>
            <w:smartTag w:uri="urn:schemas-microsoft-com:office:smarttags" w:element="metricconverter">
              <w:smartTagPr>
                <w:attr w:name="ProductID" w:val="5 ﾰC"/>
              </w:smartTagPr>
              <w:r w:rsidRPr="00D146DB">
                <w:rPr>
                  <w:rFonts w:ascii="Arial" w:hAnsi="Arial"/>
                  <w:sz w:val="20"/>
                </w:rPr>
                <w:t xml:space="preserve">5 </w:t>
              </w:r>
              <w:r w:rsidRPr="00D146DB">
                <w:rPr>
                  <w:rFonts w:ascii="GreekS" w:hAnsi="GreekS" w:cs="GreekS"/>
                  <w:sz w:val="20"/>
                </w:rPr>
                <w:t>°</w:t>
              </w:r>
              <w:r w:rsidRPr="00D146DB">
                <w:rPr>
                  <w:rFonts w:ascii="Arial" w:hAnsi="Arial"/>
                  <w:sz w:val="20"/>
                </w:rPr>
                <w:t>C</w:t>
              </w:r>
            </w:smartTag>
            <w:r>
              <w:rPr>
                <w:rFonts w:ascii="Arial" w:hAnsi="Arial"/>
                <w:sz w:val="20"/>
              </w:rPr>
              <w:t xml:space="preserve"> anordnas. Se typlösning T20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EC3E" w14:textId="77777777" w:rsidR="00C55E73" w:rsidRDefault="00C55E73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256BDAB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4B73D57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2CD1768" w14:textId="77777777" w:rsidR="00C55E73" w:rsidRPr="002D2461" w:rsidRDefault="00C55E7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12D25" w:rsidRPr="00D146DB" w14:paraId="4876525F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5107CBAB" w14:textId="77777777" w:rsidR="00A12D25" w:rsidRPr="00D146DB" w:rsidRDefault="00C55E7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20</w:t>
            </w:r>
            <w:r w:rsidR="00A12D25"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331D45A0" w14:textId="77777777" w:rsidR="00A12D25" w:rsidRPr="00D146DB" w:rsidRDefault="00A12D25" w:rsidP="006444B5">
            <w:pPr>
              <w:pStyle w:val="Kontrollpunkt"/>
            </w:pPr>
            <w:r>
              <w:t>Infästning av radiator</w:t>
            </w:r>
            <w:r w:rsidRPr="00D146DB">
              <w:t xml:space="preserve"> är godtagbar.</w:t>
            </w:r>
          </w:p>
        </w:tc>
        <w:tc>
          <w:tcPr>
            <w:tcW w:w="742" w:type="dxa"/>
          </w:tcPr>
          <w:p w14:paraId="0504D130" w14:textId="77777777" w:rsidR="00A12D25" w:rsidRPr="00220C37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4D9CB8C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083" w:name="Kryss751"/>
        <w:tc>
          <w:tcPr>
            <w:tcW w:w="1320" w:type="dxa"/>
            <w:vMerge w:val="restart"/>
          </w:tcPr>
          <w:p w14:paraId="52627AAC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3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84" w:name="Kryss752"/>
          <w:p w14:paraId="2708F6E5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4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85" w:name="Kryss753"/>
          <w:p w14:paraId="1DF483F0" w14:textId="77777777" w:rsidR="00A12D25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5"/>
            <w:r w:rsidR="00A12D25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12D25" w:rsidRPr="00D146DB" w14:paraId="211EF44B" w14:textId="77777777" w:rsidTr="00D540F9">
        <w:trPr>
          <w:trHeight w:val="304"/>
        </w:trPr>
        <w:tc>
          <w:tcPr>
            <w:tcW w:w="709" w:type="dxa"/>
            <w:vMerge/>
          </w:tcPr>
          <w:p w14:paraId="7E42EB96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854DAF7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A613124" w14:textId="77777777" w:rsidR="00A12D25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DA6EBC6" w14:textId="77777777" w:rsidR="00A12D25" w:rsidRPr="00D146DB" w:rsidRDefault="00A12D25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7AFDF87" w14:textId="77777777" w:rsidR="00A12D25" w:rsidRPr="00D146DB" w:rsidRDefault="00A12D25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B8EA834" w14:textId="77777777" w:rsidR="00EF1365" w:rsidRPr="002D2461" w:rsidRDefault="00EF136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248FC49F" w14:textId="77777777" w:rsidTr="006109F9">
        <w:tc>
          <w:tcPr>
            <w:tcW w:w="1080" w:type="dxa"/>
          </w:tcPr>
          <w:bookmarkStart w:id="1086" w:name="Kryss1201"/>
          <w:p w14:paraId="6AD7AD40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6"/>
            <w:r w:rsidR="006109F9">
              <w:rPr>
                <w:rFonts w:ascii="Arial" w:hAnsi="Arial"/>
                <w:sz w:val="20"/>
              </w:rPr>
              <w:t xml:space="preserve"> 20</w:t>
            </w:r>
            <w:r w:rsidR="006109F9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6F1E72B3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Infästning av radiator</w:t>
            </w:r>
            <w:r w:rsidRPr="00D146DB">
              <w:rPr>
                <w:rFonts w:ascii="Arial" w:hAnsi="Arial"/>
                <w:sz w:val="20"/>
              </w:rPr>
              <w:t xml:space="preserve"> är bristfällig.</w:t>
            </w:r>
          </w:p>
        </w:tc>
        <w:tc>
          <w:tcPr>
            <w:tcW w:w="1334" w:type="dxa"/>
          </w:tcPr>
          <w:p w14:paraId="7E232001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EF1365" w:rsidRPr="00D146DB" w14:paraId="6E26A90C" w14:textId="77777777" w:rsidTr="00D146DB">
        <w:trPr>
          <w:trHeight w:val="80"/>
        </w:trPr>
        <w:tc>
          <w:tcPr>
            <w:tcW w:w="1080" w:type="dxa"/>
          </w:tcPr>
          <w:p w14:paraId="3A76BDC9" w14:textId="77777777" w:rsidR="00EF1365" w:rsidRPr="00D146DB" w:rsidRDefault="00EF136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85BA06F" w14:textId="77777777" w:rsidR="00EF1365" w:rsidRPr="00D146DB" w:rsidRDefault="00EF136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55E73" w:rsidRPr="00D146DB" w14:paraId="67477D0F" w14:textId="77777777" w:rsidTr="00C55E73">
        <w:trPr>
          <w:trHeight w:val="510"/>
        </w:trPr>
        <w:tc>
          <w:tcPr>
            <w:tcW w:w="1080" w:type="dxa"/>
          </w:tcPr>
          <w:p w14:paraId="5C3032C2" w14:textId="77777777" w:rsidR="00C55E73" w:rsidRPr="00D146DB" w:rsidRDefault="00C55E7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01830FE" w14:textId="77777777" w:rsidR="00C55E73" w:rsidRPr="00D146DB" w:rsidRDefault="00C55E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I</w:t>
            </w:r>
            <w:r w:rsidRPr="00D146DB">
              <w:rPr>
                <w:rFonts w:ascii="Arial" w:hAnsi="Arial"/>
                <w:sz w:val="20"/>
              </w:rPr>
              <w:t>nfäst</w:t>
            </w:r>
            <w:r>
              <w:rPr>
                <w:rFonts w:ascii="Arial" w:hAnsi="Arial"/>
                <w:sz w:val="20"/>
              </w:rPr>
              <w:t>ning av radiator</w:t>
            </w:r>
            <w:r w:rsidRPr="00D146DB">
              <w:rPr>
                <w:rFonts w:ascii="Arial" w:hAnsi="Arial"/>
                <w:sz w:val="20"/>
              </w:rPr>
              <w:t xml:space="preserve"> skall</w:t>
            </w:r>
            <w:r>
              <w:rPr>
                <w:rFonts w:ascii="Arial" w:hAnsi="Arial"/>
                <w:sz w:val="20"/>
              </w:rPr>
              <w:t xml:space="preserve"> kompletteras.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Se typlösning T20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450E" w14:textId="77777777" w:rsidR="00C55E73" w:rsidRDefault="00C55E73" w:rsidP="00EE14FB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692208D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EF77B71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C958E94" w14:textId="77777777" w:rsidR="00393720" w:rsidRPr="002D2461" w:rsidRDefault="00393720" w:rsidP="0039372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393720" w:rsidRPr="00AD2B3A" w14:paraId="0B403BAE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508B8D58" w14:textId="77777777" w:rsidR="00393720" w:rsidRPr="00AD2B3A" w:rsidRDefault="00393720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20</w:t>
            </w:r>
            <w:r w:rsidR="00DA7761" w:rsidRPr="00AD2B3A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14BA510C" w14:textId="77777777" w:rsidR="00393720" w:rsidRPr="00AD2B3A" w:rsidRDefault="00F43881" w:rsidP="006444B5">
            <w:pPr>
              <w:pStyle w:val="Kontrollpunkt"/>
            </w:pPr>
            <w:r w:rsidRPr="00AD2B3A">
              <w:t>Radiator är försedd</w:t>
            </w:r>
            <w:r w:rsidR="00393720" w:rsidRPr="00AD2B3A">
              <w:t xml:space="preserve"> med </w:t>
            </w:r>
            <w:r w:rsidR="00DA7761" w:rsidRPr="00AD2B3A">
              <w:t>kompletterande fånganordning</w:t>
            </w:r>
            <w:r w:rsidR="00393720" w:rsidRPr="00AD2B3A">
              <w:t>.</w:t>
            </w:r>
          </w:p>
        </w:tc>
        <w:tc>
          <w:tcPr>
            <w:tcW w:w="742" w:type="dxa"/>
          </w:tcPr>
          <w:p w14:paraId="4AC3F84C" w14:textId="77777777" w:rsidR="00393720" w:rsidRPr="00AD2B3A" w:rsidRDefault="00393720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B196BA0" w14:textId="77777777" w:rsidR="00393720" w:rsidRPr="00AD2B3A" w:rsidRDefault="00393720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-|</w:t>
            </w:r>
            <w:r w:rsidR="00DA7761" w:rsidRPr="00AD2B3A">
              <w:rPr>
                <w:rFonts w:ascii="Arial" w:hAnsi="Arial"/>
                <w:sz w:val="22"/>
                <w:szCs w:val="22"/>
              </w:rPr>
              <w:t>2</w:t>
            </w:r>
            <w:r w:rsidRPr="00AD2B3A">
              <w:rPr>
                <w:rFonts w:ascii="Arial" w:hAnsi="Arial"/>
                <w:sz w:val="22"/>
                <w:szCs w:val="22"/>
              </w:rPr>
              <w:t>|3</w:t>
            </w:r>
          </w:p>
        </w:tc>
        <w:bookmarkStart w:id="1087" w:name="Kryss754"/>
        <w:tc>
          <w:tcPr>
            <w:tcW w:w="1320" w:type="dxa"/>
            <w:vMerge w:val="restart"/>
          </w:tcPr>
          <w:p w14:paraId="7942C82A" w14:textId="77777777" w:rsidR="00393720" w:rsidRPr="00AD2B3A" w:rsidRDefault="0043230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7"/>
            <w:r w:rsidR="00393720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88" w:name="Kryss755"/>
          <w:p w14:paraId="1205FACE" w14:textId="77777777" w:rsidR="00393720" w:rsidRPr="00AD2B3A" w:rsidRDefault="0043230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8"/>
            <w:r w:rsidR="00393720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89" w:name="Kryss756"/>
          <w:p w14:paraId="0A737AF2" w14:textId="77777777" w:rsidR="00393720" w:rsidRPr="00AD2B3A" w:rsidRDefault="0043230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89"/>
            <w:r w:rsidR="00393720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393720" w:rsidRPr="00AD2B3A" w14:paraId="594C8F0B" w14:textId="77777777" w:rsidTr="00D540F9">
        <w:trPr>
          <w:trHeight w:val="304"/>
        </w:trPr>
        <w:tc>
          <w:tcPr>
            <w:tcW w:w="709" w:type="dxa"/>
            <w:vMerge/>
          </w:tcPr>
          <w:p w14:paraId="3A3E4AAB" w14:textId="77777777" w:rsidR="00393720" w:rsidRPr="00AD2B3A" w:rsidRDefault="00393720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2C34E67" w14:textId="77777777" w:rsidR="00393720" w:rsidRPr="00AD2B3A" w:rsidRDefault="00393720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9A37573" w14:textId="77777777" w:rsidR="00393720" w:rsidRPr="00AD2B3A" w:rsidRDefault="00393720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EDD80D1" w14:textId="77777777" w:rsidR="00393720" w:rsidRPr="00AD2B3A" w:rsidRDefault="00393720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2A399B6" w14:textId="77777777" w:rsidR="00393720" w:rsidRPr="00AD2B3A" w:rsidRDefault="00393720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9186E1D" w14:textId="77777777" w:rsidR="00393720" w:rsidRPr="00AD2B3A" w:rsidRDefault="00393720" w:rsidP="0039372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393720" w:rsidRPr="00AD2B3A" w14:paraId="6C2D5769" w14:textId="77777777" w:rsidTr="00431326">
        <w:tc>
          <w:tcPr>
            <w:tcW w:w="1080" w:type="dxa"/>
          </w:tcPr>
          <w:bookmarkStart w:id="1090" w:name="Kryss1202"/>
          <w:p w14:paraId="69454C90" w14:textId="77777777" w:rsidR="00393720" w:rsidRPr="00AD2B3A" w:rsidRDefault="00267E79" w:rsidP="00431326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0"/>
            <w:r w:rsidR="00393720" w:rsidRPr="00AD2B3A">
              <w:rPr>
                <w:rFonts w:ascii="Arial" w:hAnsi="Arial"/>
                <w:sz w:val="20"/>
              </w:rPr>
              <w:t xml:space="preserve"> 20</w:t>
            </w:r>
            <w:r w:rsidR="00DA7761" w:rsidRPr="00AD2B3A">
              <w:rPr>
                <w:rFonts w:ascii="Arial" w:hAnsi="Arial"/>
                <w:sz w:val="20"/>
              </w:rPr>
              <w:t>c</w:t>
            </w:r>
            <w:r w:rsidR="00393720" w:rsidRPr="00AD2B3A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2971E16" w14:textId="77777777" w:rsidR="00393720" w:rsidRPr="00AD2B3A" w:rsidRDefault="00393720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 xml:space="preserve">Fel: </w:t>
            </w:r>
            <w:r w:rsidR="00DA7761" w:rsidRPr="00AD2B3A">
              <w:rPr>
                <w:rFonts w:ascii="Arial" w:hAnsi="Arial"/>
                <w:sz w:val="20"/>
              </w:rPr>
              <w:t>Radiator saknar kompletterande fånganordning</w:t>
            </w:r>
            <w:r w:rsidRPr="00AD2B3A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A69E971" w14:textId="77777777" w:rsidR="00393720" w:rsidRPr="00AD2B3A" w:rsidRDefault="00393720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393720" w:rsidRPr="00AD2B3A" w14:paraId="566E43F7" w14:textId="77777777" w:rsidTr="00431326">
        <w:trPr>
          <w:trHeight w:val="80"/>
        </w:trPr>
        <w:tc>
          <w:tcPr>
            <w:tcW w:w="1080" w:type="dxa"/>
          </w:tcPr>
          <w:p w14:paraId="227F3C4D" w14:textId="77777777" w:rsidR="00393720" w:rsidRPr="00AD2B3A" w:rsidRDefault="00393720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63911D8" w14:textId="77777777" w:rsidR="00393720" w:rsidRPr="00AD2B3A" w:rsidRDefault="00393720" w:rsidP="0043132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393720" w:rsidRPr="00AD2B3A" w14:paraId="71E41839" w14:textId="77777777" w:rsidTr="00DA7761">
        <w:tc>
          <w:tcPr>
            <w:tcW w:w="1080" w:type="dxa"/>
          </w:tcPr>
          <w:p w14:paraId="5F3232EB" w14:textId="77777777" w:rsidR="00393720" w:rsidRPr="00AD2B3A" w:rsidRDefault="00393720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3D8598F" w14:textId="77777777" w:rsidR="00393720" w:rsidRPr="00AD2B3A" w:rsidRDefault="00393720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 xml:space="preserve">Åtgärd: </w:t>
            </w:r>
            <w:r w:rsidR="00DA7761" w:rsidRPr="00AD2B3A">
              <w:rPr>
                <w:rFonts w:ascii="Arial" w:hAnsi="Arial"/>
                <w:sz w:val="20"/>
              </w:rPr>
              <w:t>Radiator kompletteras med fånganordningar enligt typlösning T20-101</w:t>
            </w:r>
            <w:r w:rsidRPr="00AD2B3A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83EA" w14:textId="77777777" w:rsidR="00393720" w:rsidRDefault="00DA7761" w:rsidP="00431326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AD2B3A">
              <w:rPr>
                <w:rFonts w:ascii="Arial" w:hAnsi="Arial"/>
                <w:sz w:val="16"/>
                <w:szCs w:val="16"/>
              </w:rPr>
              <w:t>Mängd:</w:t>
            </w:r>
          </w:p>
          <w:p w14:paraId="4F016DFE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4E575C7" w14:textId="77777777" w:rsidR="00942120" w:rsidRPr="00AD2B3A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682471B" w14:textId="77777777" w:rsidR="00CF31D6" w:rsidRPr="00AD2B3A" w:rsidRDefault="00CF31D6" w:rsidP="00DA776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DA7761" w:rsidRPr="00AD2B3A" w14:paraId="57CE628F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5EEEAF26" w14:textId="77777777" w:rsidR="00DA7761" w:rsidRPr="00AD2B3A" w:rsidRDefault="00DA7761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20d</w:t>
            </w:r>
          </w:p>
        </w:tc>
        <w:tc>
          <w:tcPr>
            <w:tcW w:w="4658" w:type="dxa"/>
            <w:vMerge w:val="restart"/>
          </w:tcPr>
          <w:p w14:paraId="05C22491" w14:textId="77777777" w:rsidR="00DA7761" w:rsidRPr="00AD2B3A" w:rsidRDefault="00DA7761" w:rsidP="006444B5">
            <w:pPr>
              <w:pStyle w:val="Kontrollpunkt"/>
            </w:pPr>
            <w:r w:rsidRPr="00AD2B3A">
              <w:t xml:space="preserve">Elradiator är placerad minst </w:t>
            </w:r>
            <w:smartTag w:uri="urn:schemas-microsoft-com:office:smarttags" w:element="metricconverter">
              <w:smartTagPr>
                <w:attr w:name="ProductID" w:val="1,0 meter"/>
              </w:smartTagPr>
              <w:r w:rsidRPr="00AD2B3A">
                <w:t>1,0 meter</w:t>
              </w:r>
            </w:smartTag>
            <w:r w:rsidRPr="00AD2B3A">
              <w:t xml:space="preserve"> över golv eller har jordfelsbrytare.</w:t>
            </w:r>
          </w:p>
        </w:tc>
        <w:tc>
          <w:tcPr>
            <w:tcW w:w="742" w:type="dxa"/>
          </w:tcPr>
          <w:p w14:paraId="04018767" w14:textId="77777777" w:rsidR="00DA7761" w:rsidRPr="00AD2B3A" w:rsidRDefault="00DA7761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9B41AC9" w14:textId="77777777" w:rsidR="00DA7761" w:rsidRPr="00AD2B3A" w:rsidRDefault="00DA7761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AD2B3A">
              <w:rPr>
                <w:rFonts w:ascii="Arial" w:hAnsi="Arial"/>
                <w:sz w:val="22"/>
                <w:szCs w:val="22"/>
              </w:rPr>
              <w:t>-|-|3</w:t>
            </w:r>
          </w:p>
        </w:tc>
        <w:bookmarkStart w:id="1091" w:name="Kryss757"/>
        <w:tc>
          <w:tcPr>
            <w:tcW w:w="1320" w:type="dxa"/>
            <w:vMerge w:val="restart"/>
          </w:tcPr>
          <w:p w14:paraId="1D747CD8" w14:textId="77777777" w:rsidR="00DA7761" w:rsidRPr="00AD2B3A" w:rsidRDefault="0043230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1"/>
            <w:r w:rsidR="00DA7761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92" w:name="Kryss758"/>
          <w:p w14:paraId="18E62C8F" w14:textId="77777777" w:rsidR="00DA7761" w:rsidRPr="00AD2B3A" w:rsidRDefault="0043230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2"/>
            <w:r w:rsidR="00DA7761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93" w:name="Kryss759"/>
          <w:p w14:paraId="5148255E" w14:textId="77777777" w:rsidR="00DA7761" w:rsidRPr="00AD2B3A" w:rsidRDefault="00432303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3"/>
            <w:r w:rsidR="00DA7761" w:rsidRPr="00AD2B3A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DA7761" w:rsidRPr="00AD2B3A" w14:paraId="74333E16" w14:textId="77777777" w:rsidTr="00D540F9">
        <w:trPr>
          <w:trHeight w:val="304"/>
        </w:trPr>
        <w:tc>
          <w:tcPr>
            <w:tcW w:w="709" w:type="dxa"/>
            <w:vMerge/>
          </w:tcPr>
          <w:p w14:paraId="23A7F8DE" w14:textId="77777777" w:rsidR="00DA7761" w:rsidRPr="00AD2B3A" w:rsidRDefault="00DA7761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E032C38" w14:textId="77777777" w:rsidR="00DA7761" w:rsidRPr="00AD2B3A" w:rsidRDefault="00DA7761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AC45CCC" w14:textId="77777777" w:rsidR="00DA7761" w:rsidRPr="00AD2B3A" w:rsidRDefault="00DA7761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A28F313" w14:textId="77777777" w:rsidR="00DA7761" w:rsidRPr="00AD2B3A" w:rsidRDefault="00DA7761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001E822" w14:textId="77777777" w:rsidR="00DA7761" w:rsidRPr="00AD2B3A" w:rsidRDefault="00DA7761" w:rsidP="0043132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CE1B4BF" w14:textId="77777777" w:rsidR="00DA7761" w:rsidRPr="00AD2B3A" w:rsidRDefault="00DA7761" w:rsidP="00DA776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DA7761" w:rsidRPr="00AD2B3A" w14:paraId="377771CD" w14:textId="77777777" w:rsidTr="00431326">
        <w:tc>
          <w:tcPr>
            <w:tcW w:w="1080" w:type="dxa"/>
          </w:tcPr>
          <w:bookmarkStart w:id="1094" w:name="Kryss1203"/>
          <w:p w14:paraId="29DFECD0" w14:textId="77777777" w:rsidR="00DA7761" w:rsidRPr="00AD2B3A" w:rsidRDefault="00267E79" w:rsidP="00431326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4"/>
            <w:r w:rsidR="00DA7761" w:rsidRPr="00AD2B3A">
              <w:rPr>
                <w:rFonts w:ascii="Arial" w:hAnsi="Arial"/>
                <w:sz w:val="20"/>
              </w:rPr>
              <w:t xml:space="preserve"> 20d-1</w:t>
            </w:r>
          </w:p>
        </w:tc>
        <w:tc>
          <w:tcPr>
            <w:tcW w:w="5026" w:type="dxa"/>
          </w:tcPr>
          <w:p w14:paraId="0E8CB0EC" w14:textId="77777777" w:rsidR="00DA7761" w:rsidRPr="00AD2B3A" w:rsidRDefault="00DA7761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 xml:space="preserve">Fel: Anslutningskontakt till elradiator sitter lägre än </w:t>
            </w:r>
            <w:r w:rsidRPr="00AD2B3A">
              <w:rPr>
                <w:rFonts w:ascii="Arial" w:hAnsi="Arial"/>
                <w:sz w:val="20"/>
              </w:rPr>
              <w:br/>
              <w:t>1,0 meter över golv och jordfelsbrytare saknas.</w:t>
            </w:r>
          </w:p>
        </w:tc>
        <w:tc>
          <w:tcPr>
            <w:tcW w:w="1334" w:type="dxa"/>
          </w:tcPr>
          <w:p w14:paraId="466BFA8B" w14:textId="77777777" w:rsidR="00DA7761" w:rsidRPr="00AD2B3A" w:rsidRDefault="00DA7761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A7761" w:rsidRPr="00AD2B3A" w14:paraId="16D32605" w14:textId="77777777" w:rsidTr="00431326">
        <w:trPr>
          <w:trHeight w:val="80"/>
        </w:trPr>
        <w:tc>
          <w:tcPr>
            <w:tcW w:w="1080" w:type="dxa"/>
          </w:tcPr>
          <w:p w14:paraId="7C558E00" w14:textId="77777777" w:rsidR="00DA7761" w:rsidRPr="00AD2B3A" w:rsidRDefault="00DA7761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9358F9B" w14:textId="77777777" w:rsidR="00DA7761" w:rsidRPr="00AD2B3A" w:rsidRDefault="00DA7761" w:rsidP="00431326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A7761" w:rsidRPr="00D146DB" w14:paraId="60645AF3" w14:textId="77777777" w:rsidTr="00431326">
        <w:tc>
          <w:tcPr>
            <w:tcW w:w="1080" w:type="dxa"/>
          </w:tcPr>
          <w:p w14:paraId="3D665945" w14:textId="77777777" w:rsidR="00DA7761" w:rsidRPr="00AD2B3A" w:rsidRDefault="00DA7761" w:rsidP="00431326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A7B8289" w14:textId="77777777" w:rsidR="00DA7761" w:rsidRPr="00D146DB" w:rsidRDefault="00DA7761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Åtgärd: Jordfelsbrytare skall installeras i elcentralen. Se typlösning T20</w:t>
            </w:r>
            <w:r w:rsidRPr="00AD2B3A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0F4B8CC7" w14:textId="77777777" w:rsidR="00DA7761" w:rsidRPr="00D146DB" w:rsidRDefault="00DA7761" w:rsidP="0043132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5020003" w14:textId="77777777" w:rsidR="00D93676" w:rsidRDefault="00D9367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38C71D80" w14:textId="77777777" w:rsidR="00CF31D6" w:rsidRDefault="00CF31D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2D2461" w:rsidRPr="00D146DB" w14:paraId="0EA35BE7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49C389FF" w14:textId="77777777" w:rsidR="002D2461" w:rsidRPr="00D146DB" w:rsidRDefault="00EE14FB" w:rsidP="00AF102D">
            <w:pPr>
              <w:pStyle w:val="Rubrikchecklista"/>
              <w:rPr>
                <w:szCs w:val="28"/>
              </w:rPr>
            </w:pPr>
            <w:bookmarkStart w:id="1095" w:name="_Toc290375382"/>
            <w:r>
              <w:t>21</w:t>
            </w:r>
            <w:r w:rsidR="002D2461" w:rsidRPr="00D146DB">
              <w:t>. Elinstallationer</w:t>
            </w:r>
            <w:bookmarkEnd w:id="1095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6D91D4F3" w14:textId="77777777" w:rsidR="002D2461" w:rsidRPr="00D146DB" w:rsidRDefault="002D2461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C095681" w14:textId="77777777" w:rsidR="002D2461" w:rsidRPr="006468E3" w:rsidRDefault="002D2461">
      <w:pPr>
        <w:pStyle w:val="1515"/>
        <w:tabs>
          <w:tab w:val="left" w:pos="1560"/>
          <w:tab w:val="left" w:pos="2552"/>
          <w:tab w:val="left" w:pos="3402"/>
        </w:tabs>
        <w:ind w:left="2552" w:hanging="1701"/>
        <w:jc w:val="left"/>
        <w:rPr>
          <w:rFonts w:ascii="Arial" w:hAnsi="Arial"/>
          <w:position w:val="-2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1F196FD2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7D48656E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5D68339B" w14:textId="77777777" w:rsidR="00EE14FB" w:rsidRPr="00D146DB" w:rsidRDefault="00EE14FB" w:rsidP="006444B5">
            <w:pPr>
              <w:pStyle w:val="Kontrollpunkt"/>
            </w:pPr>
            <w:r w:rsidRPr="00D146DB">
              <w:t>Skyddsrummet har en egen gruppcentral.</w:t>
            </w:r>
          </w:p>
        </w:tc>
        <w:tc>
          <w:tcPr>
            <w:tcW w:w="742" w:type="dxa"/>
          </w:tcPr>
          <w:p w14:paraId="0190AAE3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5F87752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096" w:name="Kryss760"/>
        <w:tc>
          <w:tcPr>
            <w:tcW w:w="1320" w:type="dxa"/>
            <w:vMerge w:val="restart"/>
          </w:tcPr>
          <w:p w14:paraId="480648C0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6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097" w:name="Kryss761"/>
          <w:p w14:paraId="3421C96D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7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098" w:name="Kryss762"/>
          <w:p w14:paraId="0F392A53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8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538BD9F9" w14:textId="77777777" w:rsidTr="00D540F9">
        <w:trPr>
          <w:trHeight w:val="304"/>
        </w:trPr>
        <w:tc>
          <w:tcPr>
            <w:tcW w:w="709" w:type="dxa"/>
            <w:vMerge/>
          </w:tcPr>
          <w:p w14:paraId="2DE39193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E54766B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94F9B52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E067852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942D255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7361028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109F9" w:rsidRPr="00D146DB" w14:paraId="6FFE99D7" w14:textId="77777777" w:rsidTr="006109F9">
        <w:tc>
          <w:tcPr>
            <w:tcW w:w="1080" w:type="dxa"/>
          </w:tcPr>
          <w:bookmarkStart w:id="1099" w:name="Kryss1204"/>
          <w:p w14:paraId="30169B2F" w14:textId="77777777" w:rsidR="006109F9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099"/>
            <w:r w:rsidR="006109F9">
              <w:rPr>
                <w:rFonts w:ascii="Arial" w:hAnsi="Arial"/>
                <w:sz w:val="20"/>
              </w:rPr>
              <w:t xml:space="preserve"> 21</w:t>
            </w:r>
            <w:r w:rsidR="006109F9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6E4C2CF1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Skyddsrummet saknar egen gruppcentral.</w:t>
            </w:r>
          </w:p>
        </w:tc>
        <w:tc>
          <w:tcPr>
            <w:tcW w:w="1334" w:type="dxa"/>
          </w:tcPr>
          <w:p w14:paraId="7B6515B4" w14:textId="77777777" w:rsidR="006109F9" w:rsidRPr="00D146DB" w:rsidRDefault="006109F9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A077D" w:rsidRPr="00D146DB" w14:paraId="4783284D" w14:textId="77777777" w:rsidTr="00D146DB">
        <w:trPr>
          <w:trHeight w:val="80"/>
        </w:trPr>
        <w:tc>
          <w:tcPr>
            <w:tcW w:w="1080" w:type="dxa"/>
          </w:tcPr>
          <w:p w14:paraId="1560CC43" w14:textId="77777777" w:rsidR="009A077D" w:rsidRPr="00D146DB" w:rsidRDefault="009A0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D88E342" w14:textId="77777777" w:rsidR="009A077D" w:rsidRPr="00D146DB" w:rsidRDefault="009A0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109F9" w:rsidRPr="00D146DB" w14:paraId="146605B5" w14:textId="77777777" w:rsidTr="006109F9">
        <w:tc>
          <w:tcPr>
            <w:tcW w:w="1080" w:type="dxa"/>
          </w:tcPr>
          <w:p w14:paraId="0DADFD33" w14:textId="77777777" w:rsidR="006109F9" w:rsidRPr="00D146DB" w:rsidRDefault="006109F9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6D73E3B" w14:textId="77777777" w:rsidR="006109F9" w:rsidRPr="00D146DB" w:rsidRDefault="006109F9" w:rsidP="006109F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gruppcentral skall anordnas i</w:t>
            </w:r>
            <w:r w:rsidR="00B5375A">
              <w:rPr>
                <w:rFonts w:ascii="Arial" w:hAnsi="Arial"/>
                <w:sz w:val="20"/>
              </w:rPr>
              <w:t xml:space="preserve"> </w:t>
            </w:r>
            <w:r w:rsidR="00B5375A" w:rsidRPr="00260FD5">
              <w:rPr>
                <w:rFonts w:ascii="Arial" w:hAnsi="Arial"/>
                <w:sz w:val="20"/>
              </w:rPr>
              <w:t>skydds</w:t>
            </w:r>
            <w:r w:rsidRPr="00260FD5">
              <w:rPr>
                <w:rFonts w:ascii="Arial" w:hAnsi="Arial"/>
                <w:sz w:val="20"/>
              </w:rPr>
              <w:t>rummet</w:t>
            </w:r>
            <w:r>
              <w:rPr>
                <w:rFonts w:ascii="Arial" w:hAnsi="Arial"/>
                <w:sz w:val="20"/>
              </w:rPr>
              <w:t>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6A7B39D1" w14:textId="77777777" w:rsidR="006109F9" w:rsidRPr="00D146DB" w:rsidRDefault="006109F9" w:rsidP="006109F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8F5B11E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576C7DA9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7498A6DC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1F463365" w14:textId="77777777" w:rsidR="00EE14FB" w:rsidRPr="00D146DB" w:rsidRDefault="00EE14FB" w:rsidP="006444B5">
            <w:pPr>
              <w:pStyle w:val="Kontrollpunkt"/>
            </w:pPr>
            <w:r w:rsidRPr="00D146DB">
              <w:t>Gruppschema finns uppsatt vid gruppcentral.</w:t>
            </w:r>
          </w:p>
        </w:tc>
        <w:tc>
          <w:tcPr>
            <w:tcW w:w="742" w:type="dxa"/>
          </w:tcPr>
          <w:p w14:paraId="632E6BB4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6E6B335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00" w:name="Kryss763"/>
        <w:tc>
          <w:tcPr>
            <w:tcW w:w="1320" w:type="dxa"/>
            <w:vMerge w:val="restart"/>
          </w:tcPr>
          <w:p w14:paraId="5B75B16C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0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01" w:name="Kryss764"/>
          <w:p w14:paraId="4D246CC7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1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02" w:name="Kryss765"/>
          <w:p w14:paraId="096DE164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2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30B24B44" w14:textId="77777777" w:rsidTr="00D540F9">
        <w:trPr>
          <w:trHeight w:val="304"/>
        </w:trPr>
        <w:tc>
          <w:tcPr>
            <w:tcW w:w="709" w:type="dxa"/>
            <w:vMerge/>
          </w:tcPr>
          <w:p w14:paraId="781DAF68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5DF2204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C28C964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3C30EA5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D159999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2FE2A86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6848FB90" w14:textId="77777777" w:rsidTr="006B3E58">
        <w:tc>
          <w:tcPr>
            <w:tcW w:w="1080" w:type="dxa"/>
          </w:tcPr>
          <w:bookmarkStart w:id="1103" w:name="Kryss1205"/>
          <w:p w14:paraId="2BB220B6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3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6B9DAB46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Gruppschema saknas.</w:t>
            </w:r>
          </w:p>
        </w:tc>
        <w:tc>
          <w:tcPr>
            <w:tcW w:w="1334" w:type="dxa"/>
          </w:tcPr>
          <w:p w14:paraId="1AC08F5F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A077D" w:rsidRPr="00D146DB" w14:paraId="7D3D150C" w14:textId="77777777" w:rsidTr="00D146DB">
        <w:trPr>
          <w:trHeight w:val="80"/>
        </w:trPr>
        <w:tc>
          <w:tcPr>
            <w:tcW w:w="1080" w:type="dxa"/>
          </w:tcPr>
          <w:p w14:paraId="52E7AB2A" w14:textId="77777777" w:rsidR="009A077D" w:rsidRPr="00D146DB" w:rsidRDefault="009A0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C9E3AA9" w14:textId="77777777" w:rsidR="009A077D" w:rsidRPr="00D146DB" w:rsidRDefault="009A0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03D2D7D5" w14:textId="77777777" w:rsidTr="006B3E58">
        <w:tc>
          <w:tcPr>
            <w:tcW w:w="1080" w:type="dxa"/>
          </w:tcPr>
          <w:p w14:paraId="2B5D5B48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7839E9E" w14:textId="77777777" w:rsidR="006B3E58" w:rsidRPr="00D146DB" w:rsidRDefault="006B3E58" w:rsidP="006B3E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Gruppcentralen skall kompletteras m</w:t>
            </w:r>
            <w:r>
              <w:rPr>
                <w:rFonts w:ascii="Arial" w:hAnsi="Arial"/>
                <w:sz w:val="20"/>
              </w:rPr>
              <w:t>ed gruppschema.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4F68D57C" w14:textId="77777777" w:rsidR="006B3E58" w:rsidRPr="00D146DB" w:rsidRDefault="006B3E58" w:rsidP="006B3E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AAEBB6E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7B212046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2C593584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7566D886" w14:textId="77777777" w:rsidR="00EE14FB" w:rsidRPr="00D146DB" w:rsidRDefault="00EE14FB" w:rsidP="006444B5">
            <w:pPr>
              <w:pStyle w:val="Kontrollpunkt"/>
            </w:pPr>
            <w:r w:rsidRPr="00D146DB">
              <w:t>Säkerhetsbrytare finns för installation som skall demonteras.</w:t>
            </w:r>
          </w:p>
        </w:tc>
        <w:tc>
          <w:tcPr>
            <w:tcW w:w="742" w:type="dxa"/>
          </w:tcPr>
          <w:p w14:paraId="058D8924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1D2D251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04" w:name="Kryss766"/>
        <w:tc>
          <w:tcPr>
            <w:tcW w:w="1320" w:type="dxa"/>
            <w:vMerge w:val="restart"/>
          </w:tcPr>
          <w:p w14:paraId="2FDB35A8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4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05" w:name="Kryss767"/>
          <w:p w14:paraId="07A64BC5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5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06" w:name="Kryss768"/>
          <w:p w14:paraId="11B580F6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6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5734A0F0" w14:textId="77777777" w:rsidTr="00D540F9">
        <w:trPr>
          <w:trHeight w:val="304"/>
        </w:trPr>
        <w:tc>
          <w:tcPr>
            <w:tcW w:w="709" w:type="dxa"/>
            <w:vMerge/>
          </w:tcPr>
          <w:p w14:paraId="40E02580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20B73F1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C6BD997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0874535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076C371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90EFDB1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4514D384" w14:textId="77777777" w:rsidTr="006B3E58">
        <w:tc>
          <w:tcPr>
            <w:tcW w:w="1080" w:type="dxa"/>
          </w:tcPr>
          <w:bookmarkStart w:id="1107" w:name="Kryss1206"/>
          <w:p w14:paraId="6F27355B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7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4E36DDE4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Säkerhetsbrytare saknas för installation som skall demonteras.</w:t>
            </w:r>
          </w:p>
        </w:tc>
        <w:tc>
          <w:tcPr>
            <w:tcW w:w="1334" w:type="dxa"/>
          </w:tcPr>
          <w:p w14:paraId="29EB5B28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A077D" w:rsidRPr="00D146DB" w14:paraId="41A5F2B9" w14:textId="77777777" w:rsidTr="00D146DB">
        <w:trPr>
          <w:trHeight w:val="80"/>
        </w:trPr>
        <w:tc>
          <w:tcPr>
            <w:tcW w:w="1080" w:type="dxa"/>
          </w:tcPr>
          <w:p w14:paraId="4B033B74" w14:textId="77777777" w:rsidR="009A077D" w:rsidRPr="00D146DB" w:rsidRDefault="009A0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60CBC70" w14:textId="77777777" w:rsidR="009A077D" w:rsidRPr="00D146DB" w:rsidRDefault="009A0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2B537894" w14:textId="77777777" w:rsidTr="006B3E58">
        <w:tc>
          <w:tcPr>
            <w:tcW w:w="1080" w:type="dxa"/>
          </w:tcPr>
          <w:p w14:paraId="165D7B7A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B56A9C0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Installation som skall demonteras skall kompletteras med säker</w:t>
            </w:r>
            <w:r>
              <w:rPr>
                <w:rFonts w:ascii="Arial" w:hAnsi="Arial"/>
                <w:sz w:val="20"/>
              </w:rPr>
              <w:t>hetsbrytare enligt typlösning T21-102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6BAE797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C458EBF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6CBBF464" w14:textId="77777777" w:rsidTr="00D540F9">
        <w:trPr>
          <w:trHeight w:val="313"/>
        </w:trPr>
        <w:tc>
          <w:tcPr>
            <w:tcW w:w="709" w:type="dxa"/>
            <w:vMerge w:val="restart"/>
          </w:tcPr>
          <w:p w14:paraId="53820C14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3F163B2D" w14:textId="77777777" w:rsidR="00EE14FB" w:rsidRPr="00D146DB" w:rsidRDefault="00EE14FB" w:rsidP="006444B5">
            <w:pPr>
              <w:pStyle w:val="Kontrollpunkt"/>
            </w:pPr>
            <w:r w:rsidRPr="00D146DB">
              <w:t xml:space="preserve">Elinstallation </w:t>
            </w:r>
            <w:r w:rsidR="00807928">
              <w:t>för</w:t>
            </w:r>
            <w:r w:rsidRPr="00D146DB">
              <w:t xml:space="preserve"> skyddsrumsdrift är monter</w:t>
            </w:r>
            <w:r w:rsidR="000D5298">
              <w:t xml:space="preserve">ad på </w:t>
            </w:r>
            <w:r w:rsidR="00807928">
              <w:t xml:space="preserve">permanent </w:t>
            </w:r>
            <w:r w:rsidR="000D5298">
              <w:t>byggdel</w:t>
            </w:r>
            <w:r w:rsidRPr="00D146DB">
              <w:t>.</w:t>
            </w:r>
          </w:p>
        </w:tc>
        <w:tc>
          <w:tcPr>
            <w:tcW w:w="742" w:type="dxa"/>
          </w:tcPr>
          <w:p w14:paraId="52E8F401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DE5AF37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08" w:name="Kryss769"/>
        <w:tc>
          <w:tcPr>
            <w:tcW w:w="1320" w:type="dxa"/>
            <w:vMerge w:val="restart"/>
          </w:tcPr>
          <w:p w14:paraId="7F7FBD8C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8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09" w:name="Kryss770"/>
          <w:p w14:paraId="6297ABA1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09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10" w:name="Kryss771"/>
          <w:p w14:paraId="6FA01E6B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0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778FD05B" w14:textId="77777777" w:rsidTr="00D540F9">
        <w:trPr>
          <w:trHeight w:val="207"/>
        </w:trPr>
        <w:tc>
          <w:tcPr>
            <w:tcW w:w="709" w:type="dxa"/>
            <w:vMerge/>
          </w:tcPr>
          <w:p w14:paraId="019B948C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89E67D8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002B106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24DF32C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376971C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33919DC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3089EB62" w14:textId="77777777" w:rsidTr="006B3E58">
        <w:tc>
          <w:tcPr>
            <w:tcW w:w="1080" w:type="dxa"/>
          </w:tcPr>
          <w:bookmarkStart w:id="1111" w:name="Kryss1207"/>
          <w:p w14:paraId="20A1EEDB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1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d-1</w:t>
            </w:r>
          </w:p>
        </w:tc>
        <w:tc>
          <w:tcPr>
            <w:tcW w:w="5026" w:type="dxa"/>
          </w:tcPr>
          <w:p w14:paraId="7F550A8A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Elinstallation som skall vara kvar vid </w:t>
            </w:r>
            <w:r w:rsidRPr="00260FD5">
              <w:rPr>
                <w:rFonts w:ascii="Arial" w:hAnsi="Arial"/>
                <w:sz w:val="20"/>
              </w:rPr>
              <w:t>skyddsrumsdrift</w:t>
            </w:r>
            <w:r w:rsidRPr="00D146DB">
              <w:rPr>
                <w:rFonts w:ascii="Arial" w:hAnsi="Arial"/>
                <w:sz w:val="20"/>
              </w:rPr>
              <w:t xml:space="preserve"> är monterad</w:t>
            </w:r>
            <w:r w:rsidR="000D5298">
              <w:rPr>
                <w:rFonts w:ascii="Arial" w:hAnsi="Arial"/>
                <w:sz w:val="20"/>
              </w:rPr>
              <w:t xml:space="preserve"> på byggdel som </w:t>
            </w:r>
            <w:r w:rsidR="005743C4">
              <w:rPr>
                <w:rFonts w:ascii="Arial" w:hAnsi="Arial"/>
                <w:sz w:val="20"/>
              </w:rPr>
              <w:t xml:space="preserve">ej </w:t>
            </w:r>
            <w:r w:rsidR="000D5298">
              <w:rPr>
                <w:rFonts w:ascii="Arial" w:hAnsi="Arial"/>
                <w:sz w:val="20"/>
              </w:rPr>
              <w:t>skall bibehållas</w:t>
            </w:r>
            <w:r w:rsidRPr="00D146DB">
              <w:rPr>
                <w:rFonts w:ascii="Arial" w:hAnsi="Arial"/>
                <w:sz w:val="20"/>
              </w:rPr>
              <w:t xml:space="preserve"> vid iordningställandet.</w:t>
            </w:r>
          </w:p>
        </w:tc>
        <w:tc>
          <w:tcPr>
            <w:tcW w:w="1334" w:type="dxa"/>
          </w:tcPr>
          <w:p w14:paraId="7C825F2B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A077D" w:rsidRPr="00D146DB" w14:paraId="0CC3CC11" w14:textId="77777777" w:rsidTr="00D146DB">
        <w:trPr>
          <w:trHeight w:val="80"/>
        </w:trPr>
        <w:tc>
          <w:tcPr>
            <w:tcW w:w="1080" w:type="dxa"/>
          </w:tcPr>
          <w:p w14:paraId="3617E4B2" w14:textId="77777777" w:rsidR="009A077D" w:rsidRPr="00D146DB" w:rsidRDefault="009A0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DAD4F30" w14:textId="77777777" w:rsidR="009A077D" w:rsidRPr="00D146DB" w:rsidRDefault="009A0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25AC038F" w14:textId="77777777" w:rsidTr="006B3E58">
        <w:tc>
          <w:tcPr>
            <w:tcW w:w="1080" w:type="dxa"/>
          </w:tcPr>
          <w:p w14:paraId="4E7863AB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B947980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Elinstallationen skall flyttas till byggdel som ej skall</w:t>
            </w:r>
            <w:r>
              <w:rPr>
                <w:rFonts w:ascii="Arial" w:hAnsi="Arial"/>
                <w:sz w:val="20"/>
              </w:rPr>
              <w:t xml:space="preserve"> demonteras.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0A06104D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3115785" w14:textId="77777777" w:rsidR="001B44B2" w:rsidRPr="006468E3" w:rsidRDefault="001B44B2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02F8BF27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5B576999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437AFC15" w14:textId="77777777" w:rsidR="00EE14FB" w:rsidRPr="00D146DB" w:rsidRDefault="00EE14FB" w:rsidP="006444B5">
            <w:pPr>
              <w:pStyle w:val="Kontrollpunkt"/>
            </w:pPr>
            <w:r w:rsidRPr="00D146DB">
              <w:t>E</w:t>
            </w:r>
            <w:r>
              <w:t>tt e</w:t>
            </w:r>
            <w:r w:rsidRPr="00D146DB">
              <w:t xml:space="preserve">luttag finns för </w:t>
            </w:r>
            <w:r>
              <w:t>varje m</w:t>
            </w:r>
            <w:r w:rsidR="00FD5B6F">
              <w:t>otordrivet ventilationsaggregat</w:t>
            </w:r>
            <w:r w:rsidRPr="00D146DB">
              <w:t>.</w:t>
            </w:r>
          </w:p>
        </w:tc>
        <w:tc>
          <w:tcPr>
            <w:tcW w:w="742" w:type="dxa"/>
          </w:tcPr>
          <w:p w14:paraId="602581E0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9F45CD2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12" w:name="Kryss772"/>
        <w:tc>
          <w:tcPr>
            <w:tcW w:w="1320" w:type="dxa"/>
            <w:vMerge w:val="restart"/>
          </w:tcPr>
          <w:p w14:paraId="4E99B416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2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13" w:name="Kryss773"/>
          <w:p w14:paraId="799E9AFD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3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14" w:name="Kryss774"/>
          <w:p w14:paraId="54ACC46F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4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1FD0693B" w14:textId="77777777" w:rsidTr="00D540F9">
        <w:trPr>
          <w:trHeight w:val="304"/>
        </w:trPr>
        <w:tc>
          <w:tcPr>
            <w:tcW w:w="709" w:type="dxa"/>
            <w:vMerge/>
          </w:tcPr>
          <w:p w14:paraId="1BC9F311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D7E99FD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CE63BF9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97C115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3D725C2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961C9B0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589D11DB" w14:textId="77777777" w:rsidTr="006B3E58">
        <w:tc>
          <w:tcPr>
            <w:tcW w:w="1080" w:type="dxa"/>
          </w:tcPr>
          <w:bookmarkStart w:id="1115" w:name="Kryss1208"/>
          <w:p w14:paraId="578322D4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5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e-1</w:t>
            </w:r>
          </w:p>
        </w:tc>
        <w:tc>
          <w:tcPr>
            <w:tcW w:w="5026" w:type="dxa"/>
          </w:tcPr>
          <w:p w14:paraId="5CDBFA34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Eluttag saknas för motordrivet ventilations</w:t>
            </w:r>
            <w:r w:rsidR="00D15C5F">
              <w:rPr>
                <w:rFonts w:ascii="Arial" w:hAnsi="Arial"/>
                <w:sz w:val="20"/>
              </w:rPr>
              <w:softHyphen/>
            </w:r>
            <w:r w:rsidRPr="00D146DB">
              <w:rPr>
                <w:rFonts w:ascii="Arial" w:hAnsi="Arial"/>
                <w:sz w:val="20"/>
              </w:rPr>
              <w:t>aggregat.</w:t>
            </w:r>
          </w:p>
        </w:tc>
        <w:tc>
          <w:tcPr>
            <w:tcW w:w="1334" w:type="dxa"/>
          </w:tcPr>
          <w:p w14:paraId="7E1A78E6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A077D" w:rsidRPr="00D146DB" w14:paraId="251349F6" w14:textId="77777777" w:rsidTr="00D146DB">
        <w:trPr>
          <w:trHeight w:val="80"/>
        </w:trPr>
        <w:tc>
          <w:tcPr>
            <w:tcW w:w="1080" w:type="dxa"/>
          </w:tcPr>
          <w:p w14:paraId="1CC2D39B" w14:textId="77777777" w:rsidR="009A077D" w:rsidRPr="00D146DB" w:rsidRDefault="009A0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93C9B00" w14:textId="77777777" w:rsidR="009A077D" w:rsidRPr="00D146DB" w:rsidRDefault="009A0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76905" w:rsidRPr="00D146DB" w14:paraId="31CDBC6B" w14:textId="77777777" w:rsidTr="00F76905">
        <w:trPr>
          <w:trHeight w:val="506"/>
        </w:trPr>
        <w:tc>
          <w:tcPr>
            <w:tcW w:w="1080" w:type="dxa"/>
            <w:vMerge w:val="restart"/>
          </w:tcPr>
          <w:p w14:paraId="700918B0" w14:textId="77777777" w:rsidR="00F76905" w:rsidRPr="00D146DB" w:rsidRDefault="00F7690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28050C3A" w14:textId="77777777" w:rsidR="00F76905" w:rsidRPr="00D146DB" w:rsidRDefault="00F7690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ytt eluttag skall anordnas så att ventilations</w:t>
            </w:r>
            <w:r w:rsidR="00D15C5F">
              <w:rPr>
                <w:rFonts w:ascii="Arial" w:hAnsi="Arial"/>
                <w:sz w:val="20"/>
              </w:rPr>
              <w:softHyphen/>
            </w:r>
            <w:r w:rsidRPr="00D146DB">
              <w:rPr>
                <w:rFonts w:ascii="Arial" w:hAnsi="Arial"/>
                <w:sz w:val="20"/>
              </w:rPr>
              <w:t>aggregat fungerar och gå</w:t>
            </w:r>
            <w:r>
              <w:rPr>
                <w:rFonts w:ascii="Arial" w:hAnsi="Arial"/>
                <w:sz w:val="20"/>
              </w:rPr>
              <w:t>r åt rätt håll.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E350" w14:textId="77777777" w:rsidR="00F76905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DC75086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2690411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F76905" w:rsidRPr="00D146DB" w14:paraId="046E9937" w14:textId="77777777" w:rsidTr="00F76905">
        <w:trPr>
          <w:trHeight w:val="131"/>
        </w:trPr>
        <w:tc>
          <w:tcPr>
            <w:tcW w:w="1080" w:type="dxa"/>
            <w:vMerge/>
          </w:tcPr>
          <w:p w14:paraId="3CC23036" w14:textId="77777777" w:rsidR="00F76905" w:rsidRPr="00D146DB" w:rsidRDefault="00F7690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00C04B35" w14:textId="77777777" w:rsidR="00F76905" w:rsidRDefault="00F7690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6C11DD95" w14:textId="77777777" w:rsidR="00F76905" w:rsidRPr="00CA7E69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21F88A34" w14:textId="77777777" w:rsidR="004234D0" w:rsidRPr="006468E3" w:rsidRDefault="004234D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289BEDE6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56DAC1B5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21f"/>
              </w:smartTagPr>
              <w:r>
                <w:rPr>
                  <w:rFonts w:ascii="Arial" w:hAnsi="Arial"/>
                  <w:sz w:val="22"/>
                  <w:szCs w:val="22"/>
                </w:rPr>
                <w:t>21</w:t>
              </w:r>
              <w:r w:rsidRPr="00D146DB">
                <w:rPr>
                  <w:rFonts w:ascii="Arial" w:hAnsi="Arial"/>
                  <w:sz w:val="22"/>
                  <w:szCs w:val="22"/>
                </w:rPr>
                <w:t>f</w:t>
              </w:r>
            </w:smartTag>
          </w:p>
        </w:tc>
        <w:tc>
          <w:tcPr>
            <w:tcW w:w="4658" w:type="dxa"/>
            <w:vMerge w:val="restart"/>
          </w:tcPr>
          <w:p w14:paraId="21462E46" w14:textId="77777777" w:rsidR="00EE14FB" w:rsidRPr="00D146DB" w:rsidRDefault="00EE14FB" w:rsidP="006444B5">
            <w:pPr>
              <w:pStyle w:val="Kontrollpunkt"/>
            </w:pPr>
            <w:r w:rsidRPr="00D146DB">
              <w:t xml:space="preserve">Skyddsrummet har </w:t>
            </w:r>
            <w:r>
              <w:t>godkänd belysnings</w:t>
            </w:r>
            <w:r w:rsidR="00464F9B">
              <w:softHyphen/>
            </w:r>
            <w:r>
              <w:t>armatur</w:t>
            </w:r>
            <w:r w:rsidRPr="00D146DB">
              <w:t>.</w:t>
            </w:r>
          </w:p>
        </w:tc>
        <w:tc>
          <w:tcPr>
            <w:tcW w:w="742" w:type="dxa"/>
          </w:tcPr>
          <w:p w14:paraId="1C69EE07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6DD37AB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116" w:name="Kryss775"/>
        <w:tc>
          <w:tcPr>
            <w:tcW w:w="1320" w:type="dxa"/>
            <w:vMerge w:val="restart"/>
          </w:tcPr>
          <w:p w14:paraId="0FAD6CA5" w14:textId="77777777" w:rsidR="00EE14FB" w:rsidRPr="00D146DB" w:rsidRDefault="00432303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6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17" w:name="Kryss776"/>
          <w:p w14:paraId="0B2DC166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7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18" w:name="Kryss777"/>
          <w:p w14:paraId="75611628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8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7C854412" w14:textId="77777777" w:rsidTr="00D540F9">
        <w:trPr>
          <w:trHeight w:val="304"/>
        </w:trPr>
        <w:tc>
          <w:tcPr>
            <w:tcW w:w="709" w:type="dxa"/>
            <w:vMerge/>
          </w:tcPr>
          <w:p w14:paraId="010263A8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3B5C200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EE06D03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2C310CB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067E33D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F915E20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72DEE261" w14:textId="77777777" w:rsidTr="006B3E58">
        <w:tc>
          <w:tcPr>
            <w:tcW w:w="1080" w:type="dxa"/>
          </w:tcPr>
          <w:bookmarkStart w:id="1119" w:name="Kryss1209"/>
          <w:p w14:paraId="26D4C792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19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f-1</w:t>
            </w:r>
          </w:p>
        </w:tc>
        <w:tc>
          <w:tcPr>
            <w:tcW w:w="5026" w:type="dxa"/>
          </w:tcPr>
          <w:p w14:paraId="4BF8ECA0" w14:textId="77777777" w:rsidR="006B3E58" w:rsidRPr="00D146DB" w:rsidRDefault="006B3E58" w:rsidP="00B4421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Skyddsrummet</w:t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har ej godkänd belysningsarmatur.</w:t>
            </w:r>
          </w:p>
        </w:tc>
        <w:tc>
          <w:tcPr>
            <w:tcW w:w="1334" w:type="dxa"/>
          </w:tcPr>
          <w:p w14:paraId="279AA5FF" w14:textId="77777777" w:rsidR="006B3E58" w:rsidRPr="00D146DB" w:rsidRDefault="006B3E58" w:rsidP="00B4421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A077D" w:rsidRPr="00D146DB" w14:paraId="648A6EC7" w14:textId="77777777" w:rsidTr="00D146DB">
        <w:trPr>
          <w:trHeight w:val="80"/>
        </w:trPr>
        <w:tc>
          <w:tcPr>
            <w:tcW w:w="1080" w:type="dxa"/>
          </w:tcPr>
          <w:p w14:paraId="6B9F8CA9" w14:textId="77777777" w:rsidR="009A077D" w:rsidRPr="00D146DB" w:rsidRDefault="009A0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2E41F1C" w14:textId="77777777" w:rsidR="009A077D" w:rsidRPr="00D146DB" w:rsidRDefault="009A0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234D0" w:rsidRPr="00D146DB" w14:paraId="2874712E" w14:textId="77777777" w:rsidTr="004234D0">
        <w:trPr>
          <w:trHeight w:val="510"/>
        </w:trPr>
        <w:tc>
          <w:tcPr>
            <w:tcW w:w="1080" w:type="dxa"/>
          </w:tcPr>
          <w:p w14:paraId="2DC8C0EE" w14:textId="77777777" w:rsidR="004234D0" w:rsidRPr="00D146DB" w:rsidRDefault="004234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99E2EE0" w14:textId="77777777" w:rsidR="004234D0" w:rsidRPr="00D146DB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B</w:t>
            </w:r>
            <w:r w:rsidRPr="00D146DB">
              <w:rPr>
                <w:rFonts w:ascii="Arial" w:hAnsi="Arial"/>
                <w:sz w:val="20"/>
              </w:rPr>
              <w:t xml:space="preserve">elysningsarmatur av godkänd typ </w:t>
            </w:r>
            <w:r>
              <w:rPr>
                <w:rFonts w:ascii="Arial" w:hAnsi="Arial"/>
                <w:sz w:val="20"/>
              </w:rPr>
              <w:t>skall monteras.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F4A2" w14:textId="77777777" w:rsidR="004234D0" w:rsidRDefault="004234D0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F4DB999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3D61F1C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626BCCB" w14:textId="77777777" w:rsidR="00D93676" w:rsidRDefault="00D9367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36508A56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67256B5F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g</w:t>
            </w:r>
          </w:p>
        </w:tc>
        <w:tc>
          <w:tcPr>
            <w:tcW w:w="4658" w:type="dxa"/>
            <w:vMerge w:val="restart"/>
          </w:tcPr>
          <w:p w14:paraId="2194FB1F" w14:textId="77777777" w:rsidR="00EE14FB" w:rsidRPr="00D146DB" w:rsidRDefault="00EE14FB" w:rsidP="006444B5">
            <w:pPr>
              <w:pStyle w:val="Kontrollpunkt"/>
            </w:pPr>
            <w:r w:rsidRPr="000D5298">
              <w:t>Infästning av armatur är godtagbar.</w:t>
            </w:r>
          </w:p>
        </w:tc>
        <w:tc>
          <w:tcPr>
            <w:tcW w:w="742" w:type="dxa"/>
          </w:tcPr>
          <w:p w14:paraId="6B72A568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8407C1F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  <w:r w:rsidRPr="00D146DB">
              <w:rPr>
                <w:rFonts w:ascii="Arial" w:hAnsi="Arial"/>
                <w:sz w:val="22"/>
                <w:szCs w:val="22"/>
              </w:rPr>
              <w:t>|2|3</w:t>
            </w:r>
          </w:p>
        </w:tc>
        <w:bookmarkStart w:id="1120" w:name="Kryss778"/>
        <w:tc>
          <w:tcPr>
            <w:tcW w:w="1320" w:type="dxa"/>
            <w:vMerge w:val="restart"/>
          </w:tcPr>
          <w:p w14:paraId="4CE6761F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0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21" w:name="Kryss779"/>
          <w:p w14:paraId="404E5A54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1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22" w:name="Kryss780"/>
          <w:p w14:paraId="18EC24E8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2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7C7E0B54" w14:textId="77777777" w:rsidTr="00D540F9">
        <w:trPr>
          <w:trHeight w:val="304"/>
        </w:trPr>
        <w:tc>
          <w:tcPr>
            <w:tcW w:w="709" w:type="dxa"/>
            <w:vMerge/>
          </w:tcPr>
          <w:p w14:paraId="4AD7C59B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2C4A645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D2B9289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BA17A11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CD4D863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A858CA8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2E3366AD" w14:textId="77777777" w:rsidTr="006B3E58">
        <w:tc>
          <w:tcPr>
            <w:tcW w:w="1080" w:type="dxa"/>
          </w:tcPr>
          <w:bookmarkStart w:id="1123" w:name="Kryss1210"/>
          <w:p w14:paraId="4071B550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3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g-1</w:t>
            </w:r>
          </w:p>
        </w:tc>
        <w:tc>
          <w:tcPr>
            <w:tcW w:w="5026" w:type="dxa"/>
          </w:tcPr>
          <w:p w14:paraId="6545A550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Infästning av armatur är bristfällig.</w:t>
            </w:r>
          </w:p>
        </w:tc>
        <w:tc>
          <w:tcPr>
            <w:tcW w:w="1334" w:type="dxa"/>
          </w:tcPr>
          <w:p w14:paraId="3BE3D371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A077D" w:rsidRPr="00D146DB" w14:paraId="3FDA021D" w14:textId="77777777" w:rsidTr="00D146DB">
        <w:trPr>
          <w:trHeight w:val="80"/>
        </w:trPr>
        <w:tc>
          <w:tcPr>
            <w:tcW w:w="1080" w:type="dxa"/>
          </w:tcPr>
          <w:p w14:paraId="04F6BF69" w14:textId="77777777" w:rsidR="009A077D" w:rsidRPr="00D146DB" w:rsidRDefault="009A0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919DA57" w14:textId="77777777" w:rsidR="009A077D" w:rsidRPr="00D146DB" w:rsidRDefault="009A0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234D0" w:rsidRPr="00D146DB" w14:paraId="0ADC1888" w14:textId="77777777" w:rsidTr="004234D0">
        <w:trPr>
          <w:trHeight w:val="510"/>
        </w:trPr>
        <w:tc>
          <w:tcPr>
            <w:tcW w:w="1080" w:type="dxa"/>
          </w:tcPr>
          <w:p w14:paraId="298FE974" w14:textId="77777777" w:rsidR="004234D0" w:rsidRPr="00D146DB" w:rsidRDefault="004234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0FBD598" w14:textId="77777777" w:rsidR="004234D0" w:rsidRPr="00D146DB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armaturinfästning </w:t>
            </w:r>
            <w:r>
              <w:rPr>
                <w:rFonts w:ascii="Arial" w:hAnsi="Arial"/>
                <w:sz w:val="20"/>
              </w:rPr>
              <w:t xml:space="preserve">skall anordnas.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E284" w14:textId="77777777" w:rsidR="004234D0" w:rsidRDefault="004234D0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927A191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06E19AF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8A5D799" w14:textId="77777777" w:rsidR="00FB7FA0" w:rsidRDefault="00FB7FA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4D4CD948" w14:textId="77777777" w:rsidR="004234D0" w:rsidRPr="006468E3" w:rsidRDefault="00FB7FA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19B6C704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18386AB0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h</w:t>
            </w:r>
          </w:p>
        </w:tc>
        <w:tc>
          <w:tcPr>
            <w:tcW w:w="4658" w:type="dxa"/>
            <w:vMerge w:val="restart"/>
          </w:tcPr>
          <w:p w14:paraId="47619902" w14:textId="77777777" w:rsidR="00EE14FB" w:rsidRPr="00D146DB" w:rsidRDefault="00EE14FB" w:rsidP="006444B5">
            <w:pPr>
              <w:pStyle w:val="Kontrollpunkt"/>
            </w:pPr>
            <w:r>
              <w:t>Lysrörsarmatur är försedd</w:t>
            </w:r>
            <w:r w:rsidRPr="00D146DB">
              <w:t xml:space="preserve"> med kompletterande fånganordning.</w:t>
            </w:r>
          </w:p>
        </w:tc>
        <w:tc>
          <w:tcPr>
            <w:tcW w:w="742" w:type="dxa"/>
          </w:tcPr>
          <w:p w14:paraId="0637CEFA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60BF9DB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24" w:name="Kryss781"/>
        <w:tc>
          <w:tcPr>
            <w:tcW w:w="1320" w:type="dxa"/>
            <w:vMerge w:val="restart"/>
          </w:tcPr>
          <w:p w14:paraId="347D0067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4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25" w:name="Kryss782"/>
          <w:p w14:paraId="3A8551F3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5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26" w:name="Kryss783"/>
          <w:p w14:paraId="27A5ABA6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6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352A1FC7" w14:textId="77777777" w:rsidTr="00D540F9">
        <w:trPr>
          <w:trHeight w:val="304"/>
        </w:trPr>
        <w:tc>
          <w:tcPr>
            <w:tcW w:w="709" w:type="dxa"/>
            <w:vMerge/>
          </w:tcPr>
          <w:p w14:paraId="13FD916A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1C04263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7BF9041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B0DE19D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E94FFE6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C11EDA3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72DE6413" w14:textId="77777777" w:rsidTr="006B3E58">
        <w:tc>
          <w:tcPr>
            <w:tcW w:w="1080" w:type="dxa"/>
          </w:tcPr>
          <w:bookmarkStart w:id="1127" w:name="Kryss1211"/>
          <w:p w14:paraId="46D63F9C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7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h-1</w:t>
            </w:r>
          </w:p>
        </w:tc>
        <w:tc>
          <w:tcPr>
            <w:tcW w:w="5026" w:type="dxa"/>
          </w:tcPr>
          <w:p w14:paraId="245322C2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Lysrörsarmatur</w:t>
            </w:r>
            <w:r w:rsidRPr="00D146DB">
              <w:rPr>
                <w:rFonts w:ascii="Arial" w:hAnsi="Arial"/>
                <w:sz w:val="20"/>
              </w:rPr>
              <w:t xml:space="preserve"> saknar kompletterande fånganordning.</w:t>
            </w:r>
          </w:p>
        </w:tc>
        <w:tc>
          <w:tcPr>
            <w:tcW w:w="1334" w:type="dxa"/>
          </w:tcPr>
          <w:p w14:paraId="24693336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A077D" w:rsidRPr="00D146DB" w14:paraId="2600867A" w14:textId="77777777" w:rsidTr="00D146DB">
        <w:trPr>
          <w:trHeight w:val="80"/>
        </w:trPr>
        <w:tc>
          <w:tcPr>
            <w:tcW w:w="1080" w:type="dxa"/>
          </w:tcPr>
          <w:p w14:paraId="58B2155A" w14:textId="77777777" w:rsidR="009A077D" w:rsidRPr="00D146DB" w:rsidRDefault="009A0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2E9FFA0" w14:textId="77777777" w:rsidR="009A077D" w:rsidRPr="00D146DB" w:rsidRDefault="009A0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234D0" w:rsidRPr="00D146DB" w14:paraId="6AA1B656" w14:textId="77777777" w:rsidTr="004234D0">
        <w:trPr>
          <w:trHeight w:val="510"/>
        </w:trPr>
        <w:tc>
          <w:tcPr>
            <w:tcW w:w="1080" w:type="dxa"/>
          </w:tcPr>
          <w:p w14:paraId="7D33B8A1" w14:textId="77777777" w:rsidR="004234D0" w:rsidRPr="00D146DB" w:rsidRDefault="004234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43EEF2D" w14:textId="77777777" w:rsidR="004234D0" w:rsidRPr="00D146DB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Lysrörsarmatur</w:t>
            </w:r>
            <w:r w:rsidRPr="00D146DB">
              <w:rPr>
                <w:rFonts w:ascii="Arial" w:hAnsi="Arial"/>
                <w:sz w:val="20"/>
              </w:rPr>
              <w:t xml:space="preserve"> kompletteras </w:t>
            </w:r>
            <w:r>
              <w:rPr>
                <w:rFonts w:ascii="Arial" w:hAnsi="Arial"/>
                <w:sz w:val="20"/>
              </w:rPr>
              <w:t xml:space="preserve">med </w:t>
            </w:r>
            <w:r w:rsidRPr="00260FD5">
              <w:rPr>
                <w:rFonts w:ascii="Arial" w:hAnsi="Arial"/>
                <w:sz w:val="20"/>
              </w:rPr>
              <w:t>fånganordningar</w:t>
            </w:r>
            <w:r>
              <w:rPr>
                <w:rFonts w:ascii="Arial" w:hAnsi="Arial"/>
                <w:sz w:val="20"/>
              </w:rPr>
              <w:t xml:space="preserve"> enligt typlösning T21</w:t>
            </w:r>
            <w:r w:rsidRPr="00D146DB">
              <w:rPr>
                <w:rFonts w:ascii="Arial" w:hAnsi="Arial"/>
                <w:sz w:val="20"/>
              </w:rPr>
              <w:t>-103.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6066" w14:textId="77777777" w:rsidR="004234D0" w:rsidRDefault="004234D0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500F4BC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0B9954F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8DCFBC0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39ACFDB8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30B2D961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i</w:t>
            </w:r>
          </w:p>
        </w:tc>
        <w:tc>
          <w:tcPr>
            <w:tcW w:w="4658" w:type="dxa"/>
            <w:vMerge w:val="restart"/>
          </w:tcPr>
          <w:p w14:paraId="584A35E7" w14:textId="77777777" w:rsidR="00EE14FB" w:rsidRPr="00D146DB" w:rsidRDefault="00EE14FB" w:rsidP="006444B5">
            <w:pPr>
              <w:pStyle w:val="Kontrollpunkt"/>
            </w:pPr>
            <w:r w:rsidRPr="00D146DB">
              <w:t>Skyddsrumsbelysning som styrs av automatik kan förbikopplas.</w:t>
            </w:r>
          </w:p>
        </w:tc>
        <w:tc>
          <w:tcPr>
            <w:tcW w:w="742" w:type="dxa"/>
          </w:tcPr>
          <w:p w14:paraId="3202CCB0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07359C0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28" w:name="Kryss784"/>
        <w:tc>
          <w:tcPr>
            <w:tcW w:w="1320" w:type="dxa"/>
            <w:vMerge w:val="restart"/>
          </w:tcPr>
          <w:p w14:paraId="5446DE1C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8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29" w:name="Kryss785"/>
          <w:p w14:paraId="3DC3BD53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29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30" w:name="Kryss786"/>
          <w:p w14:paraId="1942FB3C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0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0326CBCA" w14:textId="77777777" w:rsidTr="00D540F9">
        <w:trPr>
          <w:trHeight w:val="304"/>
        </w:trPr>
        <w:tc>
          <w:tcPr>
            <w:tcW w:w="709" w:type="dxa"/>
            <w:vMerge/>
          </w:tcPr>
          <w:p w14:paraId="3C8E5C47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C76E0DE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79D6CA8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D5E31DD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1ABB40B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264A3EF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78743111" w14:textId="77777777" w:rsidTr="006B3E58">
        <w:tc>
          <w:tcPr>
            <w:tcW w:w="1080" w:type="dxa"/>
          </w:tcPr>
          <w:bookmarkStart w:id="1131" w:name="Kryss1212"/>
          <w:p w14:paraId="69F1A6FF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1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i-1</w:t>
            </w:r>
          </w:p>
        </w:tc>
        <w:tc>
          <w:tcPr>
            <w:tcW w:w="5026" w:type="dxa"/>
          </w:tcPr>
          <w:p w14:paraId="76A064B0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Skyddsrumsbelysning som styrs av automatik kan inte förbikopplas.</w:t>
            </w:r>
          </w:p>
        </w:tc>
        <w:tc>
          <w:tcPr>
            <w:tcW w:w="1334" w:type="dxa"/>
          </w:tcPr>
          <w:p w14:paraId="0243A742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A077D" w:rsidRPr="00D146DB" w14:paraId="4045D0FE" w14:textId="77777777" w:rsidTr="00D146DB">
        <w:trPr>
          <w:trHeight w:val="80"/>
        </w:trPr>
        <w:tc>
          <w:tcPr>
            <w:tcW w:w="1080" w:type="dxa"/>
          </w:tcPr>
          <w:p w14:paraId="1C8B4BD2" w14:textId="77777777" w:rsidR="009A077D" w:rsidRPr="00D146DB" w:rsidRDefault="009A077D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6E87E66" w14:textId="77777777" w:rsidR="009A077D" w:rsidRPr="00D146DB" w:rsidRDefault="009A077D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7ECF35F1" w14:textId="77777777" w:rsidTr="006B3E58">
        <w:tc>
          <w:tcPr>
            <w:tcW w:w="1080" w:type="dxa"/>
          </w:tcPr>
          <w:p w14:paraId="516F741E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BC6868E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Automatiken skall modifieras så att </w:t>
            </w:r>
            <w:r w:rsidRPr="00260FD5">
              <w:rPr>
                <w:rFonts w:ascii="Arial" w:hAnsi="Arial"/>
                <w:sz w:val="20"/>
              </w:rPr>
              <w:t>skyddsrumsbelysningen</w:t>
            </w:r>
            <w:r w:rsidRPr="00D146DB">
              <w:rPr>
                <w:rFonts w:ascii="Arial" w:hAnsi="Arial"/>
                <w:sz w:val="20"/>
              </w:rPr>
              <w:t xml:space="preserve"> kan </w:t>
            </w:r>
            <w:r>
              <w:rPr>
                <w:rFonts w:ascii="Arial" w:hAnsi="Arial"/>
                <w:sz w:val="20"/>
              </w:rPr>
              <w:t>styras separat.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4A24BF64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E555DDA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4B90DB4E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5BFE6569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j</w:t>
            </w:r>
          </w:p>
        </w:tc>
        <w:tc>
          <w:tcPr>
            <w:tcW w:w="4658" w:type="dxa"/>
            <w:vMerge w:val="restart"/>
          </w:tcPr>
          <w:p w14:paraId="498558AB" w14:textId="77777777" w:rsidR="00EE14FB" w:rsidRPr="00D146DB" w:rsidRDefault="00EE14FB" w:rsidP="006444B5">
            <w:pPr>
              <w:pStyle w:val="Kontrollpunkt"/>
            </w:pPr>
            <w:r w:rsidRPr="00D146DB">
              <w:t>Genomföringar är tätade.</w:t>
            </w:r>
          </w:p>
        </w:tc>
        <w:tc>
          <w:tcPr>
            <w:tcW w:w="742" w:type="dxa"/>
          </w:tcPr>
          <w:p w14:paraId="1BA764B3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FCEF2ED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132" w:name="Kryss787"/>
        <w:tc>
          <w:tcPr>
            <w:tcW w:w="1320" w:type="dxa"/>
            <w:vMerge w:val="restart"/>
          </w:tcPr>
          <w:p w14:paraId="414A6E60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2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33" w:name="Kryss788"/>
          <w:p w14:paraId="5F793183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3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34" w:name="Kryss789"/>
          <w:p w14:paraId="476D6A39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4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00DEB4C1" w14:textId="77777777" w:rsidTr="00D540F9">
        <w:trPr>
          <w:trHeight w:val="304"/>
        </w:trPr>
        <w:tc>
          <w:tcPr>
            <w:tcW w:w="709" w:type="dxa"/>
            <w:vMerge/>
          </w:tcPr>
          <w:p w14:paraId="0F3A2DEF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600E132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ACC1DEC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3A4A9A4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F0D00A7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AC8F86C" w14:textId="77777777" w:rsidR="009A077D" w:rsidRPr="006468E3" w:rsidRDefault="009A077D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0E46C10D" w14:textId="77777777" w:rsidTr="006B3E58">
        <w:tc>
          <w:tcPr>
            <w:tcW w:w="1080" w:type="dxa"/>
          </w:tcPr>
          <w:bookmarkStart w:id="1135" w:name="Kryss1213"/>
          <w:p w14:paraId="0AEF3CCD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5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j-1</w:t>
            </w:r>
          </w:p>
        </w:tc>
        <w:tc>
          <w:tcPr>
            <w:tcW w:w="5026" w:type="dxa"/>
          </w:tcPr>
          <w:p w14:paraId="16FC4357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Kabelgenomföring är ej tätad med fogmassa på båda sidor.</w:t>
            </w:r>
          </w:p>
        </w:tc>
        <w:tc>
          <w:tcPr>
            <w:tcW w:w="1334" w:type="dxa"/>
          </w:tcPr>
          <w:p w14:paraId="66B0234A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14D3EEC0" w14:textId="77777777" w:rsidTr="00D146DB">
        <w:trPr>
          <w:trHeight w:val="80"/>
        </w:trPr>
        <w:tc>
          <w:tcPr>
            <w:tcW w:w="1080" w:type="dxa"/>
          </w:tcPr>
          <w:p w14:paraId="4B68CA2B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E20A12D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234D0" w:rsidRPr="00D146DB" w14:paraId="5F7914A9" w14:textId="77777777" w:rsidTr="004234D0">
        <w:trPr>
          <w:trHeight w:val="510"/>
        </w:trPr>
        <w:tc>
          <w:tcPr>
            <w:tcW w:w="1080" w:type="dxa"/>
          </w:tcPr>
          <w:p w14:paraId="217B0675" w14:textId="77777777" w:rsidR="004234D0" w:rsidRPr="00D146DB" w:rsidRDefault="004234D0" w:rsidP="00D146DB">
            <w:pPr>
              <w:pStyle w:val="1515"/>
              <w:tabs>
                <w:tab w:val="left" w:pos="1680"/>
              </w:tabs>
              <w:ind w:left="0" w:right="-12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7B36DA8" w14:textId="77777777" w:rsidR="004234D0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K</w:t>
            </w:r>
            <w:r w:rsidRPr="00D146DB">
              <w:rPr>
                <w:rFonts w:ascii="Arial" w:hAnsi="Arial"/>
                <w:sz w:val="20"/>
              </w:rPr>
              <w:t>abelgenomföring skall tätas med fogmassa</w:t>
            </w:r>
          </w:p>
          <w:p w14:paraId="09826D86" w14:textId="77777777" w:rsidR="004234D0" w:rsidRPr="00D146DB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på båda sidor.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5697" w14:textId="77777777" w:rsidR="004234D0" w:rsidRDefault="004234D0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6F6BF70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31B0AC6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1A8337" w14:textId="77777777" w:rsidR="004234D0" w:rsidRPr="006468E3" w:rsidRDefault="004234D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28C6AD1D" w14:textId="77777777" w:rsidTr="006B3E58">
        <w:tc>
          <w:tcPr>
            <w:tcW w:w="1080" w:type="dxa"/>
          </w:tcPr>
          <w:bookmarkStart w:id="1136" w:name="Kryss1214"/>
          <w:p w14:paraId="6B28BD6E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6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j-2</w:t>
            </w:r>
          </w:p>
        </w:tc>
        <w:tc>
          <w:tcPr>
            <w:tcW w:w="5026" w:type="dxa"/>
          </w:tcPr>
          <w:p w14:paraId="14F806BF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Kabelgenomföring saknar förskruvning med tillbehör.</w:t>
            </w:r>
          </w:p>
        </w:tc>
        <w:tc>
          <w:tcPr>
            <w:tcW w:w="1334" w:type="dxa"/>
          </w:tcPr>
          <w:p w14:paraId="0A278284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235FF03E" w14:textId="77777777" w:rsidTr="00D146DB">
        <w:trPr>
          <w:trHeight w:val="80"/>
        </w:trPr>
        <w:tc>
          <w:tcPr>
            <w:tcW w:w="1080" w:type="dxa"/>
          </w:tcPr>
          <w:p w14:paraId="68EBFCFC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0554C61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15C5F" w:rsidRPr="00D146DB" w14:paraId="62CA929D" w14:textId="77777777" w:rsidTr="00D15C5F">
        <w:trPr>
          <w:trHeight w:val="526"/>
        </w:trPr>
        <w:tc>
          <w:tcPr>
            <w:tcW w:w="1080" w:type="dxa"/>
          </w:tcPr>
          <w:p w14:paraId="32904D8C" w14:textId="77777777" w:rsidR="00D15C5F" w:rsidRPr="00D146DB" w:rsidRDefault="00D15C5F" w:rsidP="00D146DB">
            <w:pPr>
              <w:pStyle w:val="1515"/>
              <w:tabs>
                <w:tab w:val="left" w:pos="1680"/>
              </w:tabs>
              <w:ind w:left="0" w:right="-75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4FBB139" w14:textId="77777777" w:rsidR="00D15C5F" w:rsidRPr="00D146DB" w:rsidRDefault="00D15C5F" w:rsidP="005174A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K</w:t>
            </w:r>
            <w:r w:rsidRPr="00D146DB">
              <w:rPr>
                <w:rFonts w:ascii="Arial" w:hAnsi="Arial"/>
                <w:sz w:val="20"/>
              </w:rPr>
              <w:t xml:space="preserve">abelgenomföring skall kompletteras med förskruvning </w:t>
            </w:r>
            <w:r>
              <w:rPr>
                <w:rFonts w:ascii="Arial" w:hAnsi="Arial"/>
                <w:sz w:val="20"/>
              </w:rPr>
              <w:t>inklusive tillbehör.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CED8" w14:textId="77777777" w:rsidR="00D15C5F" w:rsidRDefault="00D15C5F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D6E06F7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10E0B0C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0678746" w14:textId="77777777" w:rsidR="004234D0" w:rsidRPr="006468E3" w:rsidRDefault="004234D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3CE1887F" w14:textId="77777777" w:rsidTr="006B3E58">
        <w:tc>
          <w:tcPr>
            <w:tcW w:w="1080" w:type="dxa"/>
          </w:tcPr>
          <w:bookmarkStart w:id="1137" w:name="Kryss1215"/>
          <w:p w14:paraId="6EBD5408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7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j-3</w:t>
            </w:r>
          </w:p>
        </w:tc>
        <w:tc>
          <w:tcPr>
            <w:tcW w:w="5026" w:type="dxa"/>
          </w:tcPr>
          <w:p w14:paraId="704D9B4F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Outnyttjad kabelgenomföring är ej tätad.</w:t>
            </w:r>
          </w:p>
        </w:tc>
        <w:tc>
          <w:tcPr>
            <w:tcW w:w="1334" w:type="dxa"/>
          </w:tcPr>
          <w:p w14:paraId="6C4C0ED2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7E2ECDBA" w14:textId="77777777" w:rsidTr="00D146DB">
        <w:trPr>
          <w:trHeight w:val="80"/>
        </w:trPr>
        <w:tc>
          <w:tcPr>
            <w:tcW w:w="1080" w:type="dxa"/>
          </w:tcPr>
          <w:p w14:paraId="333E53DE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9243C6B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234D0" w:rsidRPr="00D146DB" w14:paraId="1379D23E" w14:textId="77777777" w:rsidTr="004234D0">
        <w:trPr>
          <w:trHeight w:val="510"/>
        </w:trPr>
        <w:tc>
          <w:tcPr>
            <w:tcW w:w="1080" w:type="dxa"/>
          </w:tcPr>
          <w:p w14:paraId="64975852" w14:textId="77777777" w:rsidR="004234D0" w:rsidRPr="00D146DB" w:rsidRDefault="004234D0" w:rsidP="00D146DB">
            <w:pPr>
              <w:pStyle w:val="1515"/>
              <w:tabs>
                <w:tab w:val="left" w:pos="1680"/>
              </w:tabs>
              <w:ind w:left="0" w:right="-75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D243674" w14:textId="77777777" w:rsidR="004234D0" w:rsidRPr="00D146DB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O</w:t>
            </w:r>
            <w:r w:rsidRPr="00D146DB">
              <w:rPr>
                <w:rFonts w:ascii="Arial" w:hAnsi="Arial"/>
                <w:sz w:val="20"/>
              </w:rPr>
              <w:t>utnyttjad kabelgenomföring skall t</w:t>
            </w:r>
            <w:r>
              <w:rPr>
                <w:rFonts w:ascii="Arial" w:hAnsi="Arial"/>
                <w:sz w:val="20"/>
              </w:rPr>
              <w:t>ätas med propp.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D2DD" w14:textId="77777777" w:rsidR="004234D0" w:rsidRDefault="004234D0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82B3024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BE2B657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835590" w14:textId="77777777" w:rsidR="00CF31D6" w:rsidRDefault="00CF31D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70AA5D33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20764244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k</w:t>
            </w:r>
          </w:p>
        </w:tc>
        <w:tc>
          <w:tcPr>
            <w:tcW w:w="4658" w:type="dxa"/>
            <w:vMerge w:val="restart"/>
          </w:tcPr>
          <w:p w14:paraId="73D8F315" w14:textId="77777777" w:rsidR="00EE14FB" w:rsidRPr="00D146DB" w:rsidRDefault="00EE14FB" w:rsidP="006444B5">
            <w:pPr>
              <w:pStyle w:val="Kontrollpunkt"/>
            </w:pPr>
            <w:r w:rsidRPr="00D146DB">
              <w:t>Antenngenomföring finns.</w:t>
            </w:r>
          </w:p>
        </w:tc>
        <w:tc>
          <w:tcPr>
            <w:tcW w:w="742" w:type="dxa"/>
          </w:tcPr>
          <w:p w14:paraId="64F2584D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0325C90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38" w:name="Kryss790"/>
        <w:tc>
          <w:tcPr>
            <w:tcW w:w="1320" w:type="dxa"/>
            <w:vMerge w:val="restart"/>
          </w:tcPr>
          <w:p w14:paraId="6715CAF0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8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39" w:name="Kryss791"/>
          <w:p w14:paraId="4A175618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39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40" w:name="Kryss792"/>
          <w:p w14:paraId="7C4EA8B0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0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08F9F77D" w14:textId="77777777" w:rsidTr="00D540F9">
        <w:trPr>
          <w:trHeight w:val="304"/>
        </w:trPr>
        <w:tc>
          <w:tcPr>
            <w:tcW w:w="709" w:type="dxa"/>
            <w:vMerge/>
          </w:tcPr>
          <w:p w14:paraId="52C651B5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D39610D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D4CF076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BB1B64F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BABCD90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89838B8" w14:textId="77777777" w:rsidR="004547D0" w:rsidRPr="006468E3" w:rsidRDefault="004547D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63AF8016" w14:textId="77777777" w:rsidTr="006B3E58">
        <w:tc>
          <w:tcPr>
            <w:tcW w:w="1080" w:type="dxa"/>
          </w:tcPr>
          <w:bookmarkStart w:id="1141" w:name="Kryss1216"/>
          <w:p w14:paraId="02C4E189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1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k-1</w:t>
            </w:r>
          </w:p>
        </w:tc>
        <w:tc>
          <w:tcPr>
            <w:tcW w:w="5026" w:type="dxa"/>
          </w:tcPr>
          <w:p w14:paraId="560CED74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Antenngenomföring saknas.</w:t>
            </w:r>
          </w:p>
        </w:tc>
        <w:tc>
          <w:tcPr>
            <w:tcW w:w="1334" w:type="dxa"/>
          </w:tcPr>
          <w:p w14:paraId="48FE6D2F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027C970E" w14:textId="77777777" w:rsidTr="00D146DB">
        <w:trPr>
          <w:trHeight w:val="80"/>
        </w:trPr>
        <w:tc>
          <w:tcPr>
            <w:tcW w:w="1080" w:type="dxa"/>
          </w:tcPr>
          <w:p w14:paraId="5ED1A7ED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C242A6E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22698D33" w14:textId="77777777" w:rsidTr="006B3E58">
        <w:tc>
          <w:tcPr>
            <w:tcW w:w="1080" w:type="dxa"/>
          </w:tcPr>
          <w:p w14:paraId="00BBA671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9ECF2ED" w14:textId="77777777" w:rsidR="006B3E58" w:rsidRPr="00D146DB" w:rsidRDefault="006B3E58" w:rsidP="005174A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genomföring för antenn ska</w:t>
            </w:r>
            <w:r>
              <w:rPr>
                <w:rFonts w:ascii="Arial" w:hAnsi="Arial"/>
                <w:sz w:val="20"/>
              </w:rPr>
              <w:t>ll anordnas enligt typlösning T21</w:t>
            </w:r>
            <w:r>
              <w:rPr>
                <w:rFonts w:ascii="Arial" w:hAnsi="Arial"/>
                <w:sz w:val="20"/>
              </w:rPr>
              <w:noBreakHyphen/>
              <w:t>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2304F93" w14:textId="77777777" w:rsidR="006B3E58" w:rsidRPr="00D146DB" w:rsidRDefault="006B3E58" w:rsidP="005174A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65AAC5A" w14:textId="77777777" w:rsidR="00D93676" w:rsidRDefault="00D9367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5C257242" w14:textId="77777777" w:rsidTr="00D540F9">
        <w:trPr>
          <w:trHeight w:val="304"/>
        </w:trPr>
        <w:tc>
          <w:tcPr>
            <w:tcW w:w="709" w:type="dxa"/>
            <w:vMerge w:val="restart"/>
          </w:tcPr>
          <w:p w14:paraId="1F92D5D5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l</w:t>
            </w:r>
          </w:p>
        </w:tc>
        <w:tc>
          <w:tcPr>
            <w:tcW w:w="4658" w:type="dxa"/>
            <w:vMerge w:val="restart"/>
          </w:tcPr>
          <w:p w14:paraId="5F221DC0" w14:textId="77777777" w:rsidR="00EE14FB" w:rsidRPr="00D146DB" w:rsidRDefault="00EE14FB" w:rsidP="006444B5">
            <w:pPr>
              <w:pStyle w:val="Kontrollpunkt"/>
            </w:pPr>
            <w:r w:rsidRPr="00D146DB">
              <w:t>Telegenomföring finns.</w:t>
            </w:r>
          </w:p>
        </w:tc>
        <w:tc>
          <w:tcPr>
            <w:tcW w:w="742" w:type="dxa"/>
          </w:tcPr>
          <w:p w14:paraId="3ADC32A1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C8F2933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42" w:name="Kryss793"/>
        <w:tc>
          <w:tcPr>
            <w:tcW w:w="1320" w:type="dxa"/>
            <w:vMerge w:val="restart"/>
          </w:tcPr>
          <w:p w14:paraId="0B2C53C9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2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43" w:name="Kryss794"/>
          <w:p w14:paraId="3E96F9B8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3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44" w:name="Kryss795"/>
          <w:p w14:paraId="40F6EE6C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4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14BE86B1" w14:textId="77777777" w:rsidTr="00D540F9">
        <w:trPr>
          <w:trHeight w:val="304"/>
        </w:trPr>
        <w:tc>
          <w:tcPr>
            <w:tcW w:w="709" w:type="dxa"/>
            <w:vMerge/>
          </w:tcPr>
          <w:p w14:paraId="239D43B1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33A9E7D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ADEFC4C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781D61D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AFFDC99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C41F51D" w14:textId="77777777" w:rsidR="004547D0" w:rsidRPr="006468E3" w:rsidRDefault="004547D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269958FF" w14:textId="77777777" w:rsidTr="006B3E58">
        <w:tc>
          <w:tcPr>
            <w:tcW w:w="1080" w:type="dxa"/>
          </w:tcPr>
          <w:bookmarkStart w:id="1145" w:name="Kryss1217"/>
          <w:p w14:paraId="396537F2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5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l-1</w:t>
            </w:r>
          </w:p>
        </w:tc>
        <w:tc>
          <w:tcPr>
            <w:tcW w:w="5026" w:type="dxa"/>
          </w:tcPr>
          <w:p w14:paraId="7B2013A8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Telegenomföring saknas.</w:t>
            </w:r>
          </w:p>
        </w:tc>
        <w:tc>
          <w:tcPr>
            <w:tcW w:w="1334" w:type="dxa"/>
          </w:tcPr>
          <w:p w14:paraId="189EFE95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0BDD7674" w14:textId="77777777" w:rsidTr="00D146DB">
        <w:trPr>
          <w:trHeight w:val="80"/>
        </w:trPr>
        <w:tc>
          <w:tcPr>
            <w:tcW w:w="1080" w:type="dxa"/>
          </w:tcPr>
          <w:p w14:paraId="63F7F152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9F1C9F4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05450C70" w14:textId="77777777" w:rsidTr="006B3E58">
        <w:tc>
          <w:tcPr>
            <w:tcW w:w="1080" w:type="dxa"/>
          </w:tcPr>
          <w:p w14:paraId="4A15E754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5585B48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genomföring för tele skal</w:t>
            </w:r>
            <w:r>
              <w:rPr>
                <w:rFonts w:ascii="Arial" w:hAnsi="Arial"/>
                <w:sz w:val="20"/>
              </w:rPr>
              <w:t>l anordnas enligt typlösning T21</w:t>
            </w:r>
            <w:r>
              <w:rPr>
                <w:rFonts w:ascii="Arial" w:hAnsi="Arial"/>
                <w:sz w:val="20"/>
              </w:rPr>
              <w:noBreakHyphen/>
              <w:t>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9B2A3DC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4FACC2D" w14:textId="77777777" w:rsidR="00FB7FA0" w:rsidRDefault="00FB7FA0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p w14:paraId="6477A99F" w14:textId="77777777" w:rsidR="001A0BF8" w:rsidRPr="006468E3" w:rsidRDefault="00FB7FA0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26E1051F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5DB31958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m</w:t>
            </w:r>
          </w:p>
        </w:tc>
        <w:tc>
          <w:tcPr>
            <w:tcW w:w="4658" w:type="dxa"/>
            <w:vMerge w:val="restart"/>
          </w:tcPr>
          <w:p w14:paraId="3AE023FA" w14:textId="77777777" w:rsidR="00EE14FB" w:rsidRPr="00D146DB" w:rsidRDefault="00EE14FB" w:rsidP="006444B5">
            <w:pPr>
              <w:pStyle w:val="Kontrollpunkt"/>
            </w:pPr>
            <w:r w:rsidRPr="00D146DB">
              <w:t>Antenn- och telegenomföring är försluten med skruvpropp eller tätbricka.</w:t>
            </w:r>
          </w:p>
        </w:tc>
        <w:tc>
          <w:tcPr>
            <w:tcW w:w="742" w:type="dxa"/>
          </w:tcPr>
          <w:p w14:paraId="43D113F3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6F71ADB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46" w:name="Kryss796"/>
        <w:tc>
          <w:tcPr>
            <w:tcW w:w="1320" w:type="dxa"/>
            <w:vMerge w:val="restart"/>
          </w:tcPr>
          <w:p w14:paraId="10CE2BA3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6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47" w:name="Kryss797"/>
          <w:p w14:paraId="506CCB27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7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48" w:name="Kryss798"/>
          <w:p w14:paraId="78BA872F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8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7807879E" w14:textId="77777777" w:rsidTr="00EE7B0F">
        <w:trPr>
          <w:trHeight w:val="304"/>
        </w:trPr>
        <w:tc>
          <w:tcPr>
            <w:tcW w:w="709" w:type="dxa"/>
            <w:vMerge/>
          </w:tcPr>
          <w:p w14:paraId="218E313C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7037C66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BC83857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B260892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D238DE7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3EABB26" w14:textId="77777777" w:rsidR="004547D0" w:rsidRPr="006468E3" w:rsidRDefault="004547D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4823E52C" w14:textId="77777777" w:rsidTr="006B3E58">
        <w:tc>
          <w:tcPr>
            <w:tcW w:w="1080" w:type="dxa"/>
          </w:tcPr>
          <w:bookmarkStart w:id="1149" w:name="Kryss1218"/>
          <w:p w14:paraId="6F1A794B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49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m-1</w:t>
            </w:r>
          </w:p>
        </w:tc>
        <w:tc>
          <w:tcPr>
            <w:tcW w:w="5026" w:type="dxa"/>
          </w:tcPr>
          <w:p w14:paraId="65AC1FF0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Antenngenomföring saknar tätbricka.</w:t>
            </w:r>
          </w:p>
        </w:tc>
        <w:tc>
          <w:tcPr>
            <w:tcW w:w="1334" w:type="dxa"/>
          </w:tcPr>
          <w:p w14:paraId="17523765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15528F95" w14:textId="77777777" w:rsidTr="00D146DB">
        <w:trPr>
          <w:trHeight w:val="80"/>
        </w:trPr>
        <w:tc>
          <w:tcPr>
            <w:tcW w:w="1080" w:type="dxa"/>
          </w:tcPr>
          <w:p w14:paraId="241BADC4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4E5F771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234D0" w:rsidRPr="00D146DB" w14:paraId="0224419C" w14:textId="77777777" w:rsidTr="004234D0">
        <w:trPr>
          <w:trHeight w:val="510"/>
        </w:trPr>
        <w:tc>
          <w:tcPr>
            <w:tcW w:w="1080" w:type="dxa"/>
          </w:tcPr>
          <w:p w14:paraId="1B5AFF54" w14:textId="77777777" w:rsidR="004234D0" w:rsidRPr="00D146DB" w:rsidRDefault="004234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D01F5D6" w14:textId="77777777" w:rsidR="004234D0" w:rsidRPr="00D146DB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Antenngenomföring skall tätas med tätbricka</w:t>
            </w:r>
            <w:r>
              <w:rPr>
                <w:rFonts w:ascii="Arial" w:hAnsi="Arial"/>
                <w:sz w:val="20"/>
              </w:rPr>
              <w:t xml:space="preserve"> på båda sidor.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CEB0" w14:textId="77777777" w:rsidR="004234D0" w:rsidRDefault="004234D0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445F568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AE4447C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F5BB1D" w14:textId="77777777" w:rsidR="004234D0" w:rsidRPr="006468E3" w:rsidRDefault="004234D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6DF1193B" w14:textId="77777777" w:rsidTr="006B3E58">
        <w:tc>
          <w:tcPr>
            <w:tcW w:w="1080" w:type="dxa"/>
          </w:tcPr>
          <w:bookmarkStart w:id="1150" w:name="Kryss1219"/>
          <w:p w14:paraId="45181F47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0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m-2</w:t>
            </w:r>
          </w:p>
        </w:tc>
        <w:tc>
          <w:tcPr>
            <w:tcW w:w="5026" w:type="dxa"/>
          </w:tcPr>
          <w:p w14:paraId="4974CC2C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Antenngenomföring saknar skruvpropp.</w:t>
            </w:r>
          </w:p>
        </w:tc>
        <w:tc>
          <w:tcPr>
            <w:tcW w:w="1334" w:type="dxa"/>
          </w:tcPr>
          <w:p w14:paraId="20C9849C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398F4251" w14:textId="77777777" w:rsidTr="00D146DB">
        <w:trPr>
          <w:trHeight w:val="80"/>
        </w:trPr>
        <w:tc>
          <w:tcPr>
            <w:tcW w:w="1080" w:type="dxa"/>
          </w:tcPr>
          <w:p w14:paraId="5561CDFD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4284FEF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234D0" w:rsidRPr="00D146DB" w14:paraId="6BAF1536" w14:textId="77777777" w:rsidTr="004234D0">
        <w:trPr>
          <w:trHeight w:val="510"/>
        </w:trPr>
        <w:tc>
          <w:tcPr>
            <w:tcW w:w="1080" w:type="dxa"/>
          </w:tcPr>
          <w:p w14:paraId="47EFE3A2" w14:textId="77777777" w:rsidR="004234D0" w:rsidRPr="00D146DB" w:rsidRDefault="004234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8FC9F42" w14:textId="77777777" w:rsidR="004234D0" w:rsidRPr="00D146DB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S</w:t>
            </w:r>
            <w:r w:rsidRPr="00D146DB">
              <w:rPr>
                <w:rFonts w:ascii="Arial" w:hAnsi="Arial"/>
                <w:sz w:val="20"/>
              </w:rPr>
              <w:t>kruvpropp s</w:t>
            </w:r>
            <w:r>
              <w:rPr>
                <w:rFonts w:ascii="Arial" w:hAnsi="Arial"/>
                <w:sz w:val="20"/>
              </w:rPr>
              <w:t>kall anskaffas.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 typlösning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85E8" w14:textId="77777777" w:rsidR="004234D0" w:rsidRDefault="004234D0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3FC1ACD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99D1EB1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6CD9933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6D0DFAB4" w14:textId="77777777" w:rsidTr="006B3E58">
        <w:tc>
          <w:tcPr>
            <w:tcW w:w="1080" w:type="dxa"/>
          </w:tcPr>
          <w:bookmarkStart w:id="1151" w:name="Kryss1220"/>
          <w:p w14:paraId="087B189D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1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m-3</w:t>
            </w:r>
          </w:p>
        </w:tc>
        <w:tc>
          <w:tcPr>
            <w:tcW w:w="5026" w:type="dxa"/>
          </w:tcPr>
          <w:p w14:paraId="756C05C4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Telegenomföring saknar tätbricka.</w:t>
            </w:r>
          </w:p>
        </w:tc>
        <w:tc>
          <w:tcPr>
            <w:tcW w:w="1334" w:type="dxa"/>
          </w:tcPr>
          <w:p w14:paraId="4C261C06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2268E72F" w14:textId="77777777" w:rsidTr="00D146DB">
        <w:trPr>
          <w:trHeight w:val="80"/>
        </w:trPr>
        <w:tc>
          <w:tcPr>
            <w:tcW w:w="1080" w:type="dxa"/>
          </w:tcPr>
          <w:p w14:paraId="4C57B424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BA6A085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7036FF8E" w14:textId="77777777" w:rsidTr="006B3E58">
        <w:tc>
          <w:tcPr>
            <w:tcW w:w="1080" w:type="dxa"/>
          </w:tcPr>
          <w:p w14:paraId="2D79B9E3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31DCFBB4" w14:textId="77777777" w:rsidR="006B3E58" w:rsidRPr="00D146DB" w:rsidRDefault="006B3E58" w:rsidP="006B3E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Telegenomföring skall tätas med tätbricka</w:t>
            </w:r>
            <w:r>
              <w:rPr>
                <w:rFonts w:ascii="Arial" w:hAnsi="Arial"/>
                <w:sz w:val="20"/>
              </w:rPr>
              <w:t xml:space="preserve"> på båda sidor.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05B0F1C0" w14:textId="77777777" w:rsidR="006B3E58" w:rsidRPr="00D146DB" w:rsidRDefault="006B3E58" w:rsidP="006B3E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8F6DC41" w14:textId="77777777" w:rsidR="004234D0" w:rsidRPr="006468E3" w:rsidRDefault="004234D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760A69B1" w14:textId="77777777" w:rsidTr="006B3E58">
        <w:tc>
          <w:tcPr>
            <w:tcW w:w="1080" w:type="dxa"/>
          </w:tcPr>
          <w:bookmarkStart w:id="1152" w:name="Kryss1221"/>
          <w:p w14:paraId="016C7239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2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m-4</w:t>
            </w:r>
          </w:p>
        </w:tc>
        <w:tc>
          <w:tcPr>
            <w:tcW w:w="5026" w:type="dxa"/>
          </w:tcPr>
          <w:p w14:paraId="3866A88F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Telegenomföring saknar skruvpropp.</w:t>
            </w:r>
          </w:p>
        </w:tc>
        <w:tc>
          <w:tcPr>
            <w:tcW w:w="1334" w:type="dxa"/>
          </w:tcPr>
          <w:p w14:paraId="555D441A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197B29D1" w14:textId="77777777" w:rsidTr="00D146DB">
        <w:trPr>
          <w:trHeight w:val="80"/>
        </w:trPr>
        <w:tc>
          <w:tcPr>
            <w:tcW w:w="1080" w:type="dxa"/>
          </w:tcPr>
          <w:p w14:paraId="088599C0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8680457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234D0" w:rsidRPr="00D146DB" w14:paraId="59C81450" w14:textId="77777777" w:rsidTr="004234D0">
        <w:trPr>
          <w:trHeight w:val="510"/>
        </w:trPr>
        <w:tc>
          <w:tcPr>
            <w:tcW w:w="1080" w:type="dxa"/>
          </w:tcPr>
          <w:p w14:paraId="24FFF0D9" w14:textId="77777777" w:rsidR="004234D0" w:rsidRPr="00D146DB" w:rsidRDefault="004234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9C777F9" w14:textId="77777777" w:rsidR="004234D0" w:rsidRPr="00D146DB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S</w:t>
            </w:r>
            <w:r w:rsidRPr="00D146DB">
              <w:rPr>
                <w:rFonts w:ascii="Arial" w:hAnsi="Arial"/>
                <w:sz w:val="20"/>
              </w:rPr>
              <w:t>kruvpropp s</w:t>
            </w:r>
            <w:r>
              <w:rPr>
                <w:rFonts w:ascii="Arial" w:hAnsi="Arial"/>
                <w:sz w:val="20"/>
              </w:rPr>
              <w:t>kall anskaffas.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 typlösning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3558" w14:textId="77777777" w:rsidR="004234D0" w:rsidRDefault="004234D0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0D5390D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EFA7786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BC02996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39270863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4608483E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n</w:t>
            </w:r>
          </w:p>
        </w:tc>
        <w:tc>
          <w:tcPr>
            <w:tcW w:w="4658" w:type="dxa"/>
            <w:vMerge w:val="restart"/>
          </w:tcPr>
          <w:p w14:paraId="46C849F7" w14:textId="77777777" w:rsidR="00EE14FB" w:rsidRPr="00D146DB" w:rsidRDefault="00EE14FB" w:rsidP="006444B5">
            <w:pPr>
              <w:pStyle w:val="Kontrollpunkt"/>
            </w:pPr>
            <w:r>
              <w:t>Läge på a</w:t>
            </w:r>
            <w:r w:rsidRPr="00D146DB">
              <w:t>ntenn</w:t>
            </w:r>
            <w:r>
              <w:t>genomföring</w:t>
            </w:r>
            <w:r w:rsidRPr="00D146DB">
              <w:t xml:space="preserve"> är angiven med skylt på insida skyddsrum.</w:t>
            </w:r>
          </w:p>
        </w:tc>
        <w:tc>
          <w:tcPr>
            <w:tcW w:w="742" w:type="dxa"/>
          </w:tcPr>
          <w:p w14:paraId="0CCA6199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B0EEE64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53" w:name="Kryss799"/>
        <w:tc>
          <w:tcPr>
            <w:tcW w:w="1320" w:type="dxa"/>
            <w:vMerge w:val="restart"/>
          </w:tcPr>
          <w:p w14:paraId="16DC5AEE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7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3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54" w:name="Kryss800"/>
          <w:p w14:paraId="1E9925D1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4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55" w:name="Kryss801"/>
          <w:p w14:paraId="744C9618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5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7E8CAA4E" w14:textId="77777777" w:rsidTr="00EE7B0F">
        <w:trPr>
          <w:trHeight w:val="304"/>
        </w:trPr>
        <w:tc>
          <w:tcPr>
            <w:tcW w:w="709" w:type="dxa"/>
            <w:vMerge/>
          </w:tcPr>
          <w:p w14:paraId="29798692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62C6941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0CEB0C3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46013FC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4EBA103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56E77B5" w14:textId="77777777" w:rsidR="004547D0" w:rsidRPr="006468E3" w:rsidRDefault="004547D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2D75CDDD" w14:textId="77777777" w:rsidTr="006B3E58">
        <w:tc>
          <w:tcPr>
            <w:tcW w:w="1080" w:type="dxa"/>
          </w:tcPr>
          <w:bookmarkStart w:id="1156" w:name="Kryss1222"/>
          <w:p w14:paraId="29F340E2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6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n-1</w:t>
            </w:r>
          </w:p>
        </w:tc>
        <w:tc>
          <w:tcPr>
            <w:tcW w:w="5026" w:type="dxa"/>
          </w:tcPr>
          <w:p w14:paraId="740CE7C1" w14:textId="77777777" w:rsidR="006B3E58" w:rsidRPr="00D146DB" w:rsidRDefault="006B3E58" w:rsidP="005174A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Fel: Läge på antenngenomföring </w:t>
            </w:r>
            <w:r w:rsidRPr="00D146DB">
              <w:rPr>
                <w:rFonts w:ascii="Arial" w:hAnsi="Arial"/>
                <w:sz w:val="20"/>
              </w:rPr>
              <w:t>saknar skylt på insida.</w:t>
            </w:r>
          </w:p>
        </w:tc>
        <w:tc>
          <w:tcPr>
            <w:tcW w:w="1334" w:type="dxa"/>
          </w:tcPr>
          <w:p w14:paraId="2E23C629" w14:textId="77777777" w:rsidR="006B3E58" w:rsidRPr="00D146DB" w:rsidRDefault="006B3E58" w:rsidP="005174A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7A90A7BB" w14:textId="77777777" w:rsidTr="00D146DB">
        <w:trPr>
          <w:trHeight w:val="80"/>
        </w:trPr>
        <w:tc>
          <w:tcPr>
            <w:tcW w:w="1080" w:type="dxa"/>
          </w:tcPr>
          <w:p w14:paraId="1B676F41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A23CD87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6419C227" w14:textId="77777777" w:rsidTr="006B3E58">
        <w:tc>
          <w:tcPr>
            <w:tcW w:w="1080" w:type="dxa"/>
          </w:tcPr>
          <w:p w14:paraId="1A7F9C29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C9681AD" w14:textId="77777777" w:rsidR="006B3E58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Skylt skall uppsättas </w:t>
            </w:r>
            <w:r>
              <w:rPr>
                <w:rFonts w:ascii="Arial" w:hAnsi="Arial"/>
                <w:sz w:val="20"/>
              </w:rPr>
              <w:t>på insida vägg.</w:t>
            </w:r>
          </w:p>
          <w:p w14:paraId="24F986D7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13B6BA67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B3A4FF9" w14:textId="77777777" w:rsidR="004547D0" w:rsidRPr="006468E3" w:rsidRDefault="004547D0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0BA300A5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171ADC53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o</w:t>
            </w:r>
          </w:p>
        </w:tc>
        <w:tc>
          <w:tcPr>
            <w:tcW w:w="4658" w:type="dxa"/>
            <w:vMerge w:val="restart"/>
          </w:tcPr>
          <w:p w14:paraId="7C831FF6" w14:textId="77777777" w:rsidR="00EE14FB" w:rsidRPr="00D146DB" w:rsidRDefault="00EE14FB" w:rsidP="006444B5">
            <w:pPr>
              <w:pStyle w:val="Kontrollpunkt"/>
            </w:pPr>
            <w:r>
              <w:t>Läge på telegenomföring</w:t>
            </w:r>
            <w:r w:rsidRPr="00D146DB">
              <w:t xml:space="preserve"> är angiven med skylt på båda sidor vägg.</w:t>
            </w:r>
          </w:p>
        </w:tc>
        <w:tc>
          <w:tcPr>
            <w:tcW w:w="742" w:type="dxa"/>
          </w:tcPr>
          <w:p w14:paraId="4D6E08F7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15ADB74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57" w:name="Kryss802"/>
        <w:tc>
          <w:tcPr>
            <w:tcW w:w="1320" w:type="dxa"/>
            <w:vMerge w:val="restart"/>
          </w:tcPr>
          <w:p w14:paraId="65A19DF2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7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58" w:name="Kryss803"/>
          <w:p w14:paraId="04353E96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8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59" w:name="Kryss804"/>
          <w:p w14:paraId="09AEA2AA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59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07A96F84" w14:textId="77777777" w:rsidTr="00EE7B0F">
        <w:trPr>
          <w:trHeight w:val="304"/>
        </w:trPr>
        <w:tc>
          <w:tcPr>
            <w:tcW w:w="709" w:type="dxa"/>
            <w:vMerge/>
          </w:tcPr>
          <w:p w14:paraId="075C65DA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EBC209A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23BADEF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68C5237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03AB7C9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A27D819" w14:textId="77777777" w:rsidR="004547D0" w:rsidRPr="006468E3" w:rsidRDefault="004547D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1AAE9F2E" w14:textId="77777777" w:rsidTr="006B3E58">
        <w:tc>
          <w:tcPr>
            <w:tcW w:w="1080" w:type="dxa"/>
          </w:tcPr>
          <w:bookmarkStart w:id="1160" w:name="Kryss1223"/>
          <w:p w14:paraId="3599F2F3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60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o-1</w:t>
            </w:r>
          </w:p>
        </w:tc>
        <w:tc>
          <w:tcPr>
            <w:tcW w:w="5026" w:type="dxa"/>
          </w:tcPr>
          <w:p w14:paraId="6E0A3322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Läge på telegenomföring</w:t>
            </w:r>
            <w:r w:rsidRPr="00D146DB">
              <w:rPr>
                <w:rFonts w:ascii="Arial" w:hAnsi="Arial"/>
                <w:sz w:val="20"/>
              </w:rPr>
              <w:t xml:space="preserve"> saknar skylt på insida skyddsrumsvägg vid genomföringen.</w:t>
            </w:r>
          </w:p>
        </w:tc>
        <w:tc>
          <w:tcPr>
            <w:tcW w:w="1334" w:type="dxa"/>
          </w:tcPr>
          <w:p w14:paraId="18589DE8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231A81B7" w14:textId="77777777" w:rsidTr="00D146DB">
        <w:trPr>
          <w:trHeight w:val="80"/>
        </w:trPr>
        <w:tc>
          <w:tcPr>
            <w:tcW w:w="1080" w:type="dxa"/>
          </w:tcPr>
          <w:p w14:paraId="381D6FA5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C50CECD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61D8DA19" w14:textId="77777777" w:rsidTr="006B3E58">
        <w:tc>
          <w:tcPr>
            <w:tcW w:w="1080" w:type="dxa"/>
          </w:tcPr>
          <w:p w14:paraId="4AEF0AE4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F81BC9F" w14:textId="77777777" w:rsidR="006B3E58" w:rsidRPr="00D146DB" w:rsidRDefault="006B3E58" w:rsidP="006B3E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Skylt skall uppsättas </w:t>
            </w:r>
            <w:r>
              <w:rPr>
                <w:rFonts w:ascii="Arial" w:hAnsi="Arial"/>
                <w:sz w:val="20"/>
              </w:rPr>
              <w:t xml:space="preserve">på insida vägg vid genomföringen. </w:t>
            </w:r>
            <w:r w:rsidRPr="00D146DB">
              <w:rPr>
                <w:rFonts w:ascii="Arial" w:hAnsi="Arial"/>
                <w:sz w:val="20"/>
              </w:rPr>
              <w:t xml:space="preserve">Se </w:t>
            </w:r>
            <w:r>
              <w:rPr>
                <w:rFonts w:ascii="Arial" w:hAnsi="Arial"/>
                <w:sz w:val="20"/>
              </w:rPr>
              <w:t>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3F2DF9E7" w14:textId="77777777" w:rsidR="006B3E58" w:rsidRPr="00D146DB" w:rsidRDefault="006B3E58" w:rsidP="006B3E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733E059" w14:textId="77777777" w:rsidR="004547D0" w:rsidRPr="006468E3" w:rsidRDefault="004547D0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037568C7" w14:textId="77777777" w:rsidTr="006B3E58">
        <w:tc>
          <w:tcPr>
            <w:tcW w:w="1080" w:type="dxa"/>
          </w:tcPr>
          <w:bookmarkStart w:id="1161" w:name="Kryss1224"/>
          <w:p w14:paraId="7C32AC6A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61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o-2</w:t>
            </w:r>
          </w:p>
        </w:tc>
        <w:tc>
          <w:tcPr>
            <w:tcW w:w="5026" w:type="dxa"/>
          </w:tcPr>
          <w:p w14:paraId="3F0D68E7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Läge på telegenomföring</w:t>
            </w:r>
            <w:r w:rsidRPr="00D146DB">
              <w:rPr>
                <w:rFonts w:ascii="Arial" w:hAnsi="Arial"/>
                <w:sz w:val="20"/>
              </w:rPr>
              <w:t xml:space="preserve"> saknar skylt på utsida skyddsrumsvägg vid genomföringen.</w:t>
            </w:r>
          </w:p>
        </w:tc>
        <w:tc>
          <w:tcPr>
            <w:tcW w:w="1334" w:type="dxa"/>
          </w:tcPr>
          <w:p w14:paraId="007E2C48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22ABBC53" w14:textId="77777777" w:rsidTr="00D146DB">
        <w:trPr>
          <w:trHeight w:val="80"/>
        </w:trPr>
        <w:tc>
          <w:tcPr>
            <w:tcW w:w="1080" w:type="dxa"/>
          </w:tcPr>
          <w:p w14:paraId="4A414A9F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5D8A12B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6B3E58" w:rsidRPr="00D146DB" w14:paraId="34322768" w14:textId="77777777" w:rsidTr="006B3E58">
        <w:tc>
          <w:tcPr>
            <w:tcW w:w="1080" w:type="dxa"/>
          </w:tcPr>
          <w:p w14:paraId="31647D7E" w14:textId="77777777" w:rsidR="006B3E58" w:rsidRPr="00D146DB" w:rsidRDefault="006B3E58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72F0D3B" w14:textId="77777777" w:rsidR="006B3E58" w:rsidRPr="00D146DB" w:rsidRDefault="006B3E58" w:rsidP="006B3E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Skylt skall uppsättas </w:t>
            </w:r>
            <w:r>
              <w:rPr>
                <w:rFonts w:ascii="Arial" w:hAnsi="Arial"/>
                <w:sz w:val="20"/>
              </w:rPr>
              <w:t xml:space="preserve">på </w:t>
            </w:r>
            <w:r w:rsidRPr="00D146DB">
              <w:rPr>
                <w:rFonts w:ascii="Arial" w:hAnsi="Arial"/>
                <w:sz w:val="20"/>
              </w:rPr>
              <w:t>utsida vägg vid</w:t>
            </w:r>
            <w:r>
              <w:rPr>
                <w:rFonts w:ascii="Arial" w:hAnsi="Arial"/>
                <w:sz w:val="20"/>
              </w:rPr>
              <w:t xml:space="preserve"> genomföringen. Se typlösning 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631B950E" w14:textId="77777777" w:rsidR="006B3E58" w:rsidRPr="00D146DB" w:rsidRDefault="006B3E58" w:rsidP="006B3E5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31E9B26" w14:textId="77777777" w:rsidR="004547D0" w:rsidRPr="006468E3" w:rsidRDefault="004547D0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EE14FB" w:rsidRPr="00D146DB" w14:paraId="3633AF49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4832B687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  <w:r w:rsidRPr="00D146DB">
              <w:rPr>
                <w:rFonts w:ascii="Arial" w:hAnsi="Arial"/>
                <w:sz w:val="22"/>
                <w:szCs w:val="22"/>
              </w:rPr>
              <w:t>p</w:t>
            </w:r>
          </w:p>
        </w:tc>
        <w:tc>
          <w:tcPr>
            <w:tcW w:w="4658" w:type="dxa"/>
            <w:vMerge w:val="restart"/>
          </w:tcPr>
          <w:p w14:paraId="5C913BF3" w14:textId="77777777" w:rsidR="00EE14FB" w:rsidRPr="00D146DB" w:rsidRDefault="00EE14FB" w:rsidP="006444B5">
            <w:pPr>
              <w:pStyle w:val="Kontrollpunkt"/>
            </w:pPr>
            <w:r>
              <w:t>Minst ett e</w:t>
            </w:r>
            <w:r w:rsidRPr="00D146DB">
              <w:t>luttag per 60 platser</w:t>
            </w:r>
            <w:r>
              <w:t xml:space="preserve"> finns</w:t>
            </w:r>
            <w:r w:rsidRPr="00D146DB">
              <w:t>.</w:t>
            </w:r>
          </w:p>
        </w:tc>
        <w:tc>
          <w:tcPr>
            <w:tcW w:w="742" w:type="dxa"/>
          </w:tcPr>
          <w:p w14:paraId="4AB5C121" w14:textId="77777777" w:rsidR="00EE14FB" w:rsidRPr="00681AE0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9BEDF63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62" w:name="Kryss805"/>
        <w:tc>
          <w:tcPr>
            <w:tcW w:w="1320" w:type="dxa"/>
            <w:vMerge w:val="restart"/>
          </w:tcPr>
          <w:p w14:paraId="6A8CAEFB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62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63" w:name="Kryss806"/>
          <w:p w14:paraId="3221C11B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63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64" w:name="Kryss807"/>
          <w:p w14:paraId="53F9EE31" w14:textId="77777777" w:rsidR="00EE14FB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64"/>
            <w:r w:rsidR="00EE14FB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EE14FB" w:rsidRPr="00D146DB" w14:paraId="44DE4709" w14:textId="77777777" w:rsidTr="00EE7B0F">
        <w:trPr>
          <w:trHeight w:val="304"/>
        </w:trPr>
        <w:tc>
          <w:tcPr>
            <w:tcW w:w="709" w:type="dxa"/>
            <w:vMerge/>
          </w:tcPr>
          <w:p w14:paraId="77D8430E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E91717D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CBB968F" w14:textId="77777777" w:rsidR="00EE14F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38BD718" w14:textId="77777777" w:rsidR="00EE14FB" w:rsidRPr="00D146DB" w:rsidRDefault="00EE14FB" w:rsidP="00EE14F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6C7AA54" w14:textId="77777777" w:rsidR="00EE14FB" w:rsidRPr="00D146DB" w:rsidRDefault="00EE14F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E57FB0A" w14:textId="77777777" w:rsidR="004547D0" w:rsidRPr="006468E3" w:rsidRDefault="004547D0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2F25896E" w14:textId="77777777" w:rsidTr="006B3E58">
        <w:tc>
          <w:tcPr>
            <w:tcW w:w="1080" w:type="dxa"/>
          </w:tcPr>
          <w:bookmarkStart w:id="1165" w:name="Kryss1225"/>
          <w:p w14:paraId="30466F26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65"/>
            <w:r w:rsidR="006B3E58">
              <w:rPr>
                <w:rFonts w:ascii="Arial" w:hAnsi="Arial"/>
                <w:sz w:val="20"/>
              </w:rPr>
              <w:t xml:space="preserve"> 21</w:t>
            </w:r>
            <w:r w:rsidR="006B3E58" w:rsidRPr="00D146DB">
              <w:rPr>
                <w:rFonts w:ascii="Arial" w:hAnsi="Arial"/>
                <w:sz w:val="20"/>
              </w:rPr>
              <w:t>p-1</w:t>
            </w:r>
          </w:p>
        </w:tc>
        <w:tc>
          <w:tcPr>
            <w:tcW w:w="5026" w:type="dxa"/>
          </w:tcPr>
          <w:p w14:paraId="1922C758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Eluttag saknas.</w:t>
            </w:r>
          </w:p>
        </w:tc>
        <w:tc>
          <w:tcPr>
            <w:tcW w:w="1334" w:type="dxa"/>
          </w:tcPr>
          <w:p w14:paraId="664639D5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4547D0" w:rsidRPr="00D146DB" w14:paraId="030FF7DC" w14:textId="77777777" w:rsidTr="00D146DB">
        <w:trPr>
          <w:trHeight w:val="80"/>
        </w:trPr>
        <w:tc>
          <w:tcPr>
            <w:tcW w:w="1080" w:type="dxa"/>
          </w:tcPr>
          <w:p w14:paraId="4E160DC3" w14:textId="77777777" w:rsidR="004547D0" w:rsidRPr="00D146DB" w:rsidRDefault="004547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F1AD2A6" w14:textId="77777777" w:rsidR="004547D0" w:rsidRPr="00D146DB" w:rsidRDefault="004547D0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234D0" w:rsidRPr="00D146DB" w14:paraId="3A395485" w14:textId="77777777" w:rsidTr="004234D0">
        <w:trPr>
          <w:trHeight w:val="510"/>
        </w:trPr>
        <w:tc>
          <w:tcPr>
            <w:tcW w:w="1080" w:type="dxa"/>
          </w:tcPr>
          <w:p w14:paraId="16A46653" w14:textId="77777777" w:rsidR="004234D0" w:rsidRPr="00D146DB" w:rsidRDefault="004234D0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BF648DC" w14:textId="77777777" w:rsidR="004234D0" w:rsidRPr="00D146DB" w:rsidRDefault="004234D0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eluttag </w:t>
            </w:r>
            <w:r w:rsidR="0039416F">
              <w:rPr>
                <w:rFonts w:ascii="Arial" w:hAnsi="Arial"/>
                <w:sz w:val="20"/>
              </w:rPr>
              <w:t>skall anordnas.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 typlösning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T21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EE12" w14:textId="77777777" w:rsidR="004234D0" w:rsidRDefault="004234D0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59B13AF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94F1730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46C421D" w14:textId="77777777" w:rsidR="006468E3" w:rsidRPr="00CF31D6" w:rsidRDefault="006468E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08313D89" w14:textId="77777777" w:rsidR="00CF31D6" w:rsidRPr="00CF31D6" w:rsidRDefault="00FB7FA0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6468E3" w:rsidRPr="00D146DB" w14:paraId="7031D7E8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641272EE" w14:textId="77777777" w:rsidR="006468E3" w:rsidRPr="00D146DB" w:rsidRDefault="004234D0" w:rsidP="00AF102D">
            <w:pPr>
              <w:pStyle w:val="Rubrikchecklista"/>
              <w:rPr>
                <w:szCs w:val="28"/>
              </w:rPr>
            </w:pPr>
            <w:bookmarkStart w:id="1166" w:name="_Toc444063762"/>
            <w:bookmarkStart w:id="1167" w:name="_Toc444064374"/>
            <w:bookmarkStart w:id="1168" w:name="_Toc290375383"/>
            <w:r>
              <w:lastRenderedPageBreak/>
              <w:t>22</w:t>
            </w:r>
            <w:r w:rsidR="006468E3" w:rsidRPr="00D146DB">
              <w:t xml:space="preserve">. </w:t>
            </w:r>
            <w:bookmarkEnd w:id="1166"/>
            <w:bookmarkEnd w:id="1167"/>
            <w:r w:rsidR="006468E3" w:rsidRPr="00D146DB">
              <w:t>Luftintag i skyddsrummet</w:t>
            </w:r>
            <w:bookmarkEnd w:id="1168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2CFFD36" w14:textId="77777777" w:rsidR="006468E3" w:rsidRPr="00D146DB" w:rsidRDefault="006468E3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334D093" w14:textId="77777777" w:rsidR="00CE17D7" w:rsidRDefault="00CE17D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0307B9AF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5C326374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141E40FF" w14:textId="77777777" w:rsidR="00C13F5F" w:rsidRPr="00D146DB" w:rsidRDefault="00C13F5F" w:rsidP="006444B5">
            <w:pPr>
              <w:pStyle w:val="Kontrollpunkt"/>
            </w:pPr>
            <w:r>
              <w:t>Manuell stötvågsventil finns mellan intagsöppning och ventilationsaggregat</w:t>
            </w:r>
            <w:r w:rsidRPr="00D146DB">
              <w:t>.</w:t>
            </w:r>
          </w:p>
        </w:tc>
        <w:tc>
          <w:tcPr>
            <w:tcW w:w="742" w:type="dxa"/>
          </w:tcPr>
          <w:p w14:paraId="67B020AB" w14:textId="77777777" w:rsidR="00C13F5F" w:rsidRPr="00681AE0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AE23C80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169" w:name="Kryss808"/>
        <w:tc>
          <w:tcPr>
            <w:tcW w:w="1320" w:type="dxa"/>
            <w:vMerge w:val="restart"/>
          </w:tcPr>
          <w:p w14:paraId="0437E86C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69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70" w:name="Kryss809"/>
          <w:p w14:paraId="6FDC3CB1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0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71" w:name="Kryss810"/>
          <w:p w14:paraId="6F113AC0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1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78FC91D3" w14:textId="77777777" w:rsidTr="00EE7B0F">
        <w:trPr>
          <w:trHeight w:val="304"/>
        </w:trPr>
        <w:tc>
          <w:tcPr>
            <w:tcW w:w="709" w:type="dxa"/>
            <w:vMerge/>
          </w:tcPr>
          <w:p w14:paraId="5A6B31A2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D5C037F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DFF0258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B09B054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DBE4F7F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C7351ED" w14:textId="77777777" w:rsidR="00CE17D7" w:rsidRPr="009C6392" w:rsidRDefault="00CE17D7" w:rsidP="00CE17D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37BE7E75" w14:textId="77777777" w:rsidTr="006B3E58">
        <w:tc>
          <w:tcPr>
            <w:tcW w:w="1080" w:type="dxa"/>
          </w:tcPr>
          <w:bookmarkStart w:id="1172" w:name="Kryss1226"/>
          <w:p w14:paraId="3F1AB7C1" w14:textId="77777777" w:rsidR="006B3E58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2"/>
            <w:r w:rsidR="006B3E58">
              <w:rPr>
                <w:rFonts w:ascii="Arial" w:hAnsi="Arial"/>
                <w:sz w:val="20"/>
              </w:rPr>
              <w:t xml:space="preserve"> 22</w:t>
            </w:r>
            <w:r w:rsidR="006B3E58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7F084BF7" w14:textId="77777777" w:rsidR="006B3E58" w:rsidRPr="00D146DB" w:rsidRDefault="006B3E58" w:rsidP="00CE17D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Manuell stötvågsventil</w:t>
            </w:r>
            <w:r w:rsidRPr="00D146DB">
              <w:rPr>
                <w:rFonts w:ascii="Arial" w:hAnsi="Arial"/>
                <w:sz w:val="20"/>
              </w:rPr>
              <w:t xml:space="preserve"> saknas</w:t>
            </w:r>
            <w:r>
              <w:rPr>
                <w:rFonts w:ascii="Arial" w:hAnsi="Arial"/>
                <w:sz w:val="20"/>
              </w:rPr>
              <w:t xml:space="preserve"> mellan </w:t>
            </w:r>
            <w:r w:rsidRPr="00260FD5">
              <w:rPr>
                <w:rFonts w:ascii="Arial" w:hAnsi="Arial"/>
                <w:sz w:val="20"/>
              </w:rPr>
              <w:t>intagsöppning</w:t>
            </w:r>
            <w:r>
              <w:rPr>
                <w:rFonts w:ascii="Arial" w:hAnsi="Arial"/>
                <w:sz w:val="20"/>
              </w:rPr>
              <w:t xml:space="preserve"> och ventilationsaggregat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C572F4C" w14:textId="77777777" w:rsidR="006B3E58" w:rsidRPr="00D146DB" w:rsidRDefault="006B3E58" w:rsidP="00CE17D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E17D7" w:rsidRPr="00D146DB" w14:paraId="25D66C3D" w14:textId="77777777" w:rsidTr="006F3043">
        <w:trPr>
          <w:trHeight w:val="80"/>
        </w:trPr>
        <w:tc>
          <w:tcPr>
            <w:tcW w:w="1080" w:type="dxa"/>
          </w:tcPr>
          <w:p w14:paraId="22060E1F" w14:textId="77777777" w:rsidR="00CE17D7" w:rsidRPr="00D146DB" w:rsidRDefault="00CE17D7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D5876E7" w14:textId="77777777" w:rsidR="00CE17D7" w:rsidRPr="00D146DB" w:rsidRDefault="00CE17D7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C13F5F" w:rsidRPr="00D146DB" w14:paraId="658A3687" w14:textId="77777777" w:rsidTr="00C13F5F">
        <w:trPr>
          <w:trHeight w:val="510"/>
        </w:trPr>
        <w:tc>
          <w:tcPr>
            <w:tcW w:w="1080" w:type="dxa"/>
          </w:tcPr>
          <w:p w14:paraId="2E031E5A" w14:textId="77777777" w:rsidR="00C13F5F" w:rsidRPr="00D146DB" w:rsidRDefault="00C13F5F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8B03365" w14:textId="77777777" w:rsidR="00C13F5F" w:rsidRPr="00D146DB" w:rsidRDefault="00C13F5F" w:rsidP="00CE17D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</w:t>
            </w:r>
            <w:r>
              <w:rPr>
                <w:rFonts w:ascii="Arial" w:hAnsi="Arial"/>
                <w:sz w:val="20"/>
              </w:rPr>
              <w:t>automatisk stötvågsventil skall monteras</w:t>
            </w:r>
            <w:r w:rsidRPr="00D146DB">
              <w:rPr>
                <w:rFonts w:ascii="Arial" w:hAnsi="Arial"/>
                <w:sz w:val="20"/>
              </w:rPr>
              <w:t xml:space="preserve"> enligt typlösning </w:t>
            </w:r>
            <w:r>
              <w:rPr>
                <w:rFonts w:ascii="Arial" w:hAnsi="Arial"/>
                <w:sz w:val="20"/>
              </w:rPr>
              <w:t>T22-102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7539" w14:textId="77777777" w:rsidR="00C13F5F" w:rsidRDefault="00C13F5F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E8DC2C7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F76398A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25AB941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3076C0A2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6D81AEC7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22b</w:t>
            </w:r>
          </w:p>
        </w:tc>
        <w:tc>
          <w:tcPr>
            <w:tcW w:w="4658" w:type="dxa"/>
            <w:vMerge w:val="restart"/>
          </w:tcPr>
          <w:p w14:paraId="231B0308" w14:textId="77777777" w:rsidR="00C13F5F" w:rsidRPr="00D146DB" w:rsidRDefault="00C13F5F" w:rsidP="006444B5">
            <w:pPr>
              <w:pStyle w:val="Kontrollpunkt"/>
            </w:pPr>
            <w:r>
              <w:t>Manuell stötvågsventil kan öppnas och stängas</w:t>
            </w:r>
            <w:r w:rsidRPr="00D146DB">
              <w:t>.</w:t>
            </w:r>
          </w:p>
        </w:tc>
        <w:tc>
          <w:tcPr>
            <w:tcW w:w="742" w:type="dxa"/>
          </w:tcPr>
          <w:p w14:paraId="5E500253" w14:textId="77777777" w:rsidR="00C13F5F" w:rsidRPr="00681AE0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E7621BD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173" w:name="Kryss811"/>
        <w:tc>
          <w:tcPr>
            <w:tcW w:w="1320" w:type="dxa"/>
            <w:vMerge w:val="restart"/>
          </w:tcPr>
          <w:p w14:paraId="54F9259A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3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74" w:name="Kryss812"/>
          <w:p w14:paraId="75246BE5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4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75" w:name="Kryss813"/>
          <w:p w14:paraId="114C2010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5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13EA8344" w14:textId="77777777" w:rsidTr="00EE7B0F">
        <w:trPr>
          <w:trHeight w:val="304"/>
        </w:trPr>
        <w:tc>
          <w:tcPr>
            <w:tcW w:w="709" w:type="dxa"/>
            <w:vMerge/>
          </w:tcPr>
          <w:p w14:paraId="56C8D0E1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1023342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C755DEA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DA0CC6C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CCF3329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6BA733D" w14:textId="77777777" w:rsidR="00CE17D7" w:rsidRPr="009C6392" w:rsidRDefault="00CE17D7" w:rsidP="00CE17D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54493423" w14:textId="77777777" w:rsidTr="006B3E58">
        <w:tc>
          <w:tcPr>
            <w:tcW w:w="1080" w:type="dxa"/>
          </w:tcPr>
          <w:bookmarkStart w:id="1176" w:name="Kryss1227"/>
          <w:p w14:paraId="59E3B317" w14:textId="77777777" w:rsidR="006B3E58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6"/>
            <w:r w:rsidR="006B3E58">
              <w:rPr>
                <w:rFonts w:ascii="Arial" w:hAnsi="Arial"/>
                <w:sz w:val="20"/>
              </w:rPr>
              <w:t xml:space="preserve"> 22b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0F5A6196" w14:textId="77777777" w:rsidR="006B3E58" w:rsidRPr="00D146DB" w:rsidRDefault="006B3E58" w:rsidP="00CE17D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Manuell stötvågsventil kan ej öppnas och stängas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95E5E02" w14:textId="77777777" w:rsidR="006B3E58" w:rsidRPr="00D146DB" w:rsidRDefault="006B3E58" w:rsidP="00CE17D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CE17D7" w:rsidRPr="00D146DB" w14:paraId="73C1E054" w14:textId="77777777" w:rsidTr="006F3043">
        <w:trPr>
          <w:trHeight w:val="80"/>
        </w:trPr>
        <w:tc>
          <w:tcPr>
            <w:tcW w:w="1080" w:type="dxa"/>
          </w:tcPr>
          <w:p w14:paraId="17621283" w14:textId="77777777" w:rsidR="00CE17D7" w:rsidRPr="00D146DB" w:rsidRDefault="00CE17D7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86CDF5E" w14:textId="77777777" w:rsidR="00CE17D7" w:rsidRPr="00D146DB" w:rsidRDefault="00CE17D7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76905" w:rsidRPr="00D146DB" w14:paraId="3B609411" w14:textId="77777777" w:rsidTr="00F76905">
        <w:trPr>
          <w:trHeight w:val="468"/>
        </w:trPr>
        <w:tc>
          <w:tcPr>
            <w:tcW w:w="1080" w:type="dxa"/>
            <w:vMerge w:val="restart"/>
          </w:tcPr>
          <w:p w14:paraId="6FC7E5C8" w14:textId="77777777" w:rsidR="00F76905" w:rsidRPr="00D146DB" w:rsidRDefault="00F76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62C71FD1" w14:textId="77777777" w:rsidR="00F76905" w:rsidRPr="00D146DB" w:rsidRDefault="00F76905" w:rsidP="004A015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Manuell stötvågsventil skall renoveras eller bytas till automatisk stötvågsventil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enligt typlösning T22-102</w:t>
            </w:r>
            <w:r w:rsidRPr="00D146DB">
              <w:rPr>
                <w:rFonts w:ascii="Arial" w:hAnsi="Arial"/>
                <w:sz w:val="20"/>
              </w:rPr>
              <w:t>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Automatisk stötvågsventil med tillhörande infästningsskruvar och muttrar placeras i gemensam förpackning och placeras i skyddsrumsförrådet. Förpackningen märks med innehåll (antal och typ).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8000" w14:textId="77777777" w:rsidR="00F76905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C674921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16D5B9E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F76905" w:rsidRPr="00D146DB" w14:paraId="548932CD" w14:textId="77777777" w:rsidTr="00F76905">
        <w:trPr>
          <w:trHeight w:val="922"/>
        </w:trPr>
        <w:tc>
          <w:tcPr>
            <w:tcW w:w="1080" w:type="dxa"/>
            <w:vMerge/>
          </w:tcPr>
          <w:p w14:paraId="031D1796" w14:textId="77777777" w:rsidR="00F76905" w:rsidRPr="00D146DB" w:rsidRDefault="00F76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0E1E8CF1" w14:textId="77777777" w:rsidR="00F76905" w:rsidRPr="00D146DB" w:rsidRDefault="00F76905" w:rsidP="00513905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4511BCEA" w14:textId="77777777" w:rsidR="00F76905" w:rsidRPr="00CA7E69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2E6EBB7D" w14:textId="77777777" w:rsidR="00057EC9" w:rsidRDefault="00057EC9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1AAB3D01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691B7C28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22c</w:t>
            </w:r>
          </w:p>
        </w:tc>
        <w:tc>
          <w:tcPr>
            <w:tcW w:w="4658" w:type="dxa"/>
            <w:vMerge w:val="restart"/>
          </w:tcPr>
          <w:p w14:paraId="5E76EAE3" w14:textId="77777777" w:rsidR="00C13F5F" w:rsidRPr="00D146DB" w:rsidRDefault="000D5298" w:rsidP="006444B5">
            <w:pPr>
              <w:pStyle w:val="Kontrollpunkt"/>
            </w:pPr>
            <w:r>
              <w:t>Manuell stötvågsventil är smord</w:t>
            </w:r>
            <w:r w:rsidR="00C13F5F" w:rsidRPr="00D146DB">
              <w:t>.</w:t>
            </w:r>
          </w:p>
        </w:tc>
        <w:tc>
          <w:tcPr>
            <w:tcW w:w="742" w:type="dxa"/>
          </w:tcPr>
          <w:p w14:paraId="131DF6EF" w14:textId="77777777" w:rsidR="00C13F5F" w:rsidRPr="00681AE0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F96FAF3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177" w:name="Kryss814"/>
        <w:tc>
          <w:tcPr>
            <w:tcW w:w="1320" w:type="dxa"/>
            <w:vMerge w:val="restart"/>
          </w:tcPr>
          <w:p w14:paraId="5E262B18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7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78" w:name="Kryss815"/>
          <w:p w14:paraId="79502A6E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8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79" w:name="Kryss816"/>
          <w:p w14:paraId="1378C1B0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79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4290FC8C" w14:textId="77777777" w:rsidTr="00EE7B0F">
        <w:trPr>
          <w:trHeight w:val="304"/>
        </w:trPr>
        <w:tc>
          <w:tcPr>
            <w:tcW w:w="709" w:type="dxa"/>
            <w:vMerge/>
          </w:tcPr>
          <w:p w14:paraId="36500E74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8474FBC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2CA9FBD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25ED13A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A8D876C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F35572F" w14:textId="77777777" w:rsidR="00D23303" w:rsidRPr="009C6392" w:rsidRDefault="00D23303" w:rsidP="00D2330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32E56DF9" w14:textId="77777777" w:rsidTr="006B3E58">
        <w:tc>
          <w:tcPr>
            <w:tcW w:w="1080" w:type="dxa"/>
          </w:tcPr>
          <w:bookmarkStart w:id="1180" w:name="Kryss1228"/>
          <w:p w14:paraId="4C5E7520" w14:textId="77777777" w:rsidR="006B3E58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0"/>
            <w:r w:rsidR="006B3E58">
              <w:rPr>
                <w:rFonts w:ascii="Arial" w:hAnsi="Arial"/>
                <w:sz w:val="20"/>
              </w:rPr>
              <w:t xml:space="preserve"> 22c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5EC0184D" w14:textId="77777777" w:rsidR="006B3E58" w:rsidRPr="00D146DB" w:rsidRDefault="006B3E58" w:rsidP="00D2330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Manuell stötvågsventil kärvar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A712D59" w14:textId="77777777" w:rsidR="006B3E58" w:rsidRPr="00D146DB" w:rsidRDefault="006B3E58" w:rsidP="00D2330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23303" w:rsidRPr="00D146DB" w14:paraId="19E18FDC" w14:textId="77777777" w:rsidTr="006F3043">
        <w:trPr>
          <w:trHeight w:val="80"/>
        </w:trPr>
        <w:tc>
          <w:tcPr>
            <w:tcW w:w="1080" w:type="dxa"/>
          </w:tcPr>
          <w:p w14:paraId="26B8BD9A" w14:textId="77777777" w:rsidR="00D23303" w:rsidRPr="00D146DB" w:rsidRDefault="00D23303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84E961D" w14:textId="77777777" w:rsidR="00D23303" w:rsidRPr="00D146DB" w:rsidRDefault="00D23303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13905" w:rsidRPr="00D146DB" w14:paraId="0E2F8E89" w14:textId="77777777" w:rsidTr="00513905">
        <w:trPr>
          <w:trHeight w:val="510"/>
        </w:trPr>
        <w:tc>
          <w:tcPr>
            <w:tcW w:w="1080" w:type="dxa"/>
          </w:tcPr>
          <w:p w14:paraId="7D589CAC" w14:textId="77777777" w:rsidR="00513905" w:rsidRPr="00D146DB" w:rsidRDefault="00513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B7F63B3" w14:textId="77777777" w:rsidR="00513905" w:rsidRPr="00D146DB" w:rsidRDefault="00513905" w:rsidP="00D2330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Manuell stötvågsventil skall justeras och smörjas. Se typlösning T22-101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B58C" w14:textId="77777777" w:rsidR="00513905" w:rsidRDefault="00513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EE1AECD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2FBBA87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17BC7CE" w14:textId="77777777" w:rsidR="00C13F5F" w:rsidRDefault="00C13F5F" w:rsidP="00D2330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0B70C9EA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14AD16DC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</w:t>
            </w:r>
            <w:r w:rsidR="00513905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4F52B469" w14:textId="77777777" w:rsidR="00C13F5F" w:rsidRPr="00D146DB" w:rsidRDefault="00C13F5F" w:rsidP="006444B5">
            <w:pPr>
              <w:pStyle w:val="Kontrollpunkt"/>
            </w:pPr>
            <w:r>
              <w:t>En automatisk stötvågsventil</w:t>
            </w:r>
            <w:r w:rsidR="008F5A8F">
              <w:t xml:space="preserve"> </w:t>
            </w:r>
            <w:r>
              <w:t>finns för varje ventilationsaggregat</w:t>
            </w:r>
            <w:r w:rsidR="008F5A8F">
              <w:t xml:space="preserve"> (placerad i förrådet)</w:t>
            </w:r>
            <w:r w:rsidRPr="00D146DB">
              <w:t>.</w:t>
            </w:r>
          </w:p>
        </w:tc>
        <w:tc>
          <w:tcPr>
            <w:tcW w:w="742" w:type="dxa"/>
          </w:tcPr>
          <w:p w14:paraId="32E00CB7" w14:textId="77777777" w:rsidR="00C13F5F" w:rsidRPr="00681AE0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854A9E3" w14:textId="77777777" w:rsidR="00C13F5F" w:rsidRPr="00D146DB" w:rsidRDefault="00C13F5F" w:rsidP="00D233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81" w:name="Kryss817"/>
        <w:tc>
          <w:tcPr>
            <w:tcW w:w="1320" w:type="dxa"/>
            <w:vMerge w:val="restart"/>
          </w:tcPr>
          <w:p w14:paraId="43064866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1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82" w:name="Kryss818"/>
          <w:p w14:paraId="63145036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2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83" w:name="Kryss819"/>
          <w:p w14:paraId="1D561BAF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3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4B751B5C" w14:textId="77777777" w:rsidTr="00EE7B0F">
        <w:trPr>
          <w:trHeight w:val="304"/>
        </w:trPr>
        <w:tc>
          <w:tcPr>
            <w:tcW w:w="709" w:type="dxa"/>
            <w:vMerge/>
          </w:tcPr>
          <w:p w14:paraId="00FED879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BC351DA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1F28055F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D62BF0A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047BEF2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6A78345" w14:textId="77777777" w:rsidR="00D23303" w:rsidRPr="009C6392" w:rsidRDefault="00D23303" w:rsidP="00D2330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60808528" w14:textId="77777777" w:rsidTr="006B3E58">
        <w:tc>
          <w:tcPr>
            <w:tcW w:w="1080" w:type="dxa"/>
          </w:tcPr>
          <w:bookmarkStart w:id="1184" w:name="Kryss1229"/>
          <w:p w14:paraId="4363C8A8" w14:textId="77777777" w:rsidR="006B3E58" w:rsidRPr="00D146DB" w:rsidRDefault="00267E79" w:rsidP="00D2330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4"/>
            <w:r w:rsidR="006B3E58">
              <w:rPr>
                <w:rFonts w:ascii="Arial" w:hAnsi="Arial"/>
                <w:sz w:val="20"/>
              </w:rPr>
              <w:t xml:space="preserve"> 22d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6159FA8" w14:textId="77777777" w:rsidR="006B3E58" w:rsidRPr="00D146DB" w:rsidRDefault="006B3E58" w:rsidP="00D2330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Automatisk stötvågsventil är inte av godkänd typ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69AECEF" w14:textId="77777777" w:rsidR="006B3E58" w:rsidRPr="00D146DB" w:rsidRDefault="006B3E58" w:rsidP="00D2330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23303" w:rsidRPr="00D146DB" w14:paraId="5D558F72" w14:textId="77777777" w:rsidTr="006F3043">
        <w:trPr>
          <w:trHeight w:val="80"/>
        </w:trPr>
        <w:tc>
          <w:tcPr>
            <w:tcW w:w="1080" w:type="dxa"/>
          </w:tcPr>
          <w:p w14:paraId="3D8144CB" w14:textId="77777777" w:rsidR="00D23303" w:rsidRPr="00D146DB" w:rsidRDefault="00D23303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33903DA" w14:textId="77777777" w:rsidR="00D23303" w:rsidRPr="00D146DB" w:rsidRDefault="00D23303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76905" w:rsidRPr="00D146DB" w14:paraId="4F057B2D" w14:textId="77777777" w:rsidTr="00F76905">
        <w:trPr>
          <w:trHeight w:val="516"/>
        </w:trPr>
        <w:tc>
          <w:tcPr>
            <w:tcW w:w="1080" w:type="dxa"/>
            <w:vMerge w:val="restart"/>
          </w:tcPr>
          <w:p w14:paraId="366CECAB" w14:textId="77777777" w:rsidR="00F76905" w:rsidRPr="00D146DB" w:rsidRDefault="00F76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0BC03750" w14:textId="77777777" w:rsidR="00F76905" w:rsidRPr="00D146DB" w:rsidRDefault="00F76905" w:rsidP="00D2330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Ny godkänd stötvågsventil skall provmonteras. Automatisk stötvågsventil med tillhörande infästnings</w:t>
            </w:r>
            <w:r w:rsidR="00D15C5F">
              <w:rPr>
                <w:rFonts w:ascii="Arial" w:hAnsi="Arial"/>
                <w:sz w:val="20"/>
              </w:rPr>
              <w:softHyphen/>
            </w:r>
            <w:r>
              <w:rPr>
                <w:rFonts w:ascii="Arial" w:hAnsi="Arial"/>
                <w:sz w:val="20"/>
              </w:rPr>
              <w:t>skruvar och muttrar placeras i gemensam förpackning och placeras i skyddsrumsförrådet. Förpackningen märks med innehåll (antal och typ).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 typlösning T22</w:t>
            </w:r>
            <w:r>
              <w:rPr>
                <w:rFonts w:ascii="Arial" w:hAnsi="Arial"/>
                <w:sz w:val="20"/>
              </w:rPr>
              <w:noBreakHyphen/>
              <w:t>101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ADB6" w14:textId="77777777" w:rsidR="00F76905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912FB0E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8361D0D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F76905" w:rsidRPr="00D146DB" w14:paraId="45CEBCB3" w14:textId="77777777" w:rsidTr="00F76905">
        <w:trPr>
          <w:trHeight w:val="690"/>
        </w:trPr>
        <w:tc>
          <w:tcPr>
            <w:tcW w:w="1080" w:type="dxa"/>
            <w:vMerge/>
          </w:tcPr>
          <w:p w14:paraId="20534624" w14:textId="77777777" w:rsidR="00F76905" w:rsidRPr="00D146DB" w:rsidRDefault="00F76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35B68FEC" w14:textId="77777777" w:rsidR="00F76905" w:rsidRPr="00D146DB" w:rsidRDefault="00F76905" w:rsidP="00D2330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37BC1718" w14:textId="77777777" w:rsidR="00F76905" w:rsidRPr="00CA7E69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2729F5B9" w14:textId="77777777" w:rsidR="00CF31D6" w:rsidRDefault="00CF31D6" w:rsidP="00D2330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41167898" w14:textId="77777777" w:rsidTr="006B3E58">
        <w:tc>
          <w:tcPr>
            <w:tcW w:w="1080" w:type="dxa"/>
          </w:tcPr>
          <w:bookmarkStart w:id="1185" w:name="Kryss1230"/>
          <w:p w14:paraId="0FC473C1" w14:textId="77777777" w:rsidR="006B3E58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5"/>
            <w:r w:rsidR="006B3E58">
              <w:rPr>
                <w:rFonts w:ascii="Arial" w:hAnsi="Arial"/>
                <w:sz w:val="20"/>
              </w:rPr>
              <w:t xml:space="preserve"> 22d</w:t>
            </w:r>
            <w:r w:rsidR="006B3E58" w:rsidRPr="00D146DB">
              <w:rPr>
                <w:rFonts w:ascii="Arial" w:hAnsi="Arial"/>
                <w:sz w:val="20"/>
              </w:rPr>
              <w:t>-</w:t>
            </w:r>
            <w:r w:rsidR="006B3E58">
              <w:rPr>
                <w:rFonts w:ascii="Arial" w:hAnsi="Arial"/>
                <w:sz w:val="20"/>
              </w:rPr>
              <w:t>2</w:t>
            </w:r>
          </w:p>
        </w:tc>
        <w:tc>
          <w:tcPr>
            <w:tcW w:w="5026" w:type="dxa"/>
          </w:tcPr>
          <w:p w14:paraId="7E9979C4" w14:textId="77777777" w:rsidR="006B3E58" w:rsidRPr="00D146DB" w:rsidRDefault="006B3E58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Automatisk stötvågsventil är inte placerad i skyddsrumsförrådet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0E15F6B" w14:textId="77777777" w:rsidR="006B3E58" w:rsidRPr="00D146DB" w:rsidRDefault="006B3E58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918C6" w:rsidRPr="00D146DB" w14:paraId="37345B41" w14:textId="77777777" w:rsidTr="006F3043">
        <w:trPr>
          <w:trHeight w:val="80"/>
        </w:trPr>
        <w:tc>
          <w:tcPr>
            <w:tcW w:w="1080" w:type="dxa"/>
          </w:tcPr>
          <w:p w14:paraId="161D2834" w14:textId="77777777" w:rsidR="00B918C6" w:rsidRPr="00D146DB" w:rsidRDefault="00B918C6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79C0337" w14:textId="77777777" w:rsidR="00B918C6" w:rsidRPr="00D146DB" w:rsidRDefault="00B918C6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76905" w:rsidRPr="00D146DB" w14:paraId="42B9F6D4" w14:textId="77777777" w:rsidTr="0091766A">
        <w:trPr>
          <w:trHeight w:val="495"/>
        </w:trPr>
        <w:tc>
          <w:tcPr>
            <w:tcW w:w="1080" w:type="dxa"/>
            <w:vMerge w:val="restart"/>
          </w:tcPr>
          <w:p w14:paraId="6E9D9345" w14:textId="77777777" w:rsidR="00F76905" w:rsidRPr="00D146DB" w:rsidRDefault="00F76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2E27A2EC" w14:textId="77777777" w:rsidR="00F76905" w:rsidRPr="00D146DB" w:rsidRDefault="00F76905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 xml:space="preserve">Automatisk stötvågsventil med tillhörande infästningsskruvar och muttrar placeras i gemensam förpackning och placeras i skyddsrumsförrådet. Förpackningen märks med innehåll (antal och typ).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Se typlösning T22</w:t>
            </w:r>
            <w:r>
              <w:rPr>
                <w:rFonts w:ascii="Arial" w:hAnsi="Arial"/>
                <w:sz w:val="20"/>
              </w:rPr>
              <w:noBreakHyphen/>
              <w:t>101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FE18" w14:textId="77777777" w:rsidR="00F76905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E9DA7B2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13754B9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F76905" w:rsidRPr="00D146DB" w14:paraId="46F27C19" w14:textId="77777777" w:rsidTr="00F76905">
        <w:trPr>
          <w:trHeight w:val="577"/>
        </w:trPr>
        <w:tc>
          <w:tcPr>
            <w:tcW w:w="1080" w:type="dxa"/>
            <w:vMerge/>
          </w:tcPr>
          <w:p w14:paraId="733EF0A4" w14:textId="77777777" w:rsidR="00F76905" w:rsidRPr="00D146DB" w:rsidRDefault="00F76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50A2AFC6" w14:textId="77777777" w:rsidR="00F76905" w:rsidRPr="00D146DB" w:rsidRDefault="00F76905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0C3E23DD" w14:textId="77777777" w:rsidR="00F76905" w:rsidRPr="00CA7E69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5F8FA85E" w14:textId="77777777" w:rsidR="00FB7FA0" w:rsidRDefault="00FB7FA0" w:rsidP="00B918C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253AFD76" w14:textId="77777777" w:rsidR="00D93676" w:rsidRDefault="00FB7FA0" w:rsidP="00B918C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5A54E807" w14:textId="77777777" w:rsidTr="00EE7B0F">
        <w:trPr>
          <w:trHeight w:val="279"/>
        </w:trPr>
        <w:tc>
          <w:tcPr>
            <w:tcW w:w="709" w:type="dxa"/>
            <w:vMerge w:val="restart"/>
          </w:tcPr>
          <w:p w14:paraId="631A4D24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22</w:t>
            </w:r>
            <w:r w:rsidR="00513905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030E3D8A" w14:textId="77777777" w:rsidR="00C13F5F" w:rsidRPr="00EE7B0F" w:rsidRDefault="00C13F5F" w:rsidP="00EE7B0F">
            <w:pPr>
              <w:pStyle w:val="Kontrollpunkt"/>
            </w:pPr>
            <w:r w:rsidRPr="00EE7B0F">
              <w:t>Automatisk stötvågsventil är stängbar o</w:t>
            </w:r>
            <w:r w:rsidR="007A78D1" w:rsidRPr="00EE7B0F">
              <w:t>ch har en fungerande dränerings</w:t>
            </w:r>
            <w:r w:rsidRPr="00EE7B0F">
              <w:t>anordning.</w:t>
            </w:r>
          </w:p>
        </w:tc>
        <w:tc>
          <w:tcPr>
            <w:tcW w:w="742" w:type="dxa"/>
          </w:tcPr>
          <w:p w14:paraId="545B9A58" w14:textId="77777777" w:rsidR="00C13F5F" w:rsidRPr="00681AE0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93CF930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86" w:name="Kryss820"/>
        <w:tc>
          <w:tcPr>
            <w:tcW w:w="1320" w:type="dxa"/>
            <w:vMerge w:val="restart"/>
          </w:tcPr>
          <w:p w14:paraId="13308167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6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87" w:name="Kryss821"/>
          <w:p w14:paraId="46E11386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7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88" w:name="Kryss822"/>
          <w:p w14:paraId="43B6E3FB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8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7A251A79" w14:textId="77777777" w:rsidTr="00EE7B0F">
        <w:trPr>
          <w:trHeight w:val="130"/>
        </w:trPr>
        <w:tc>
          <w:tcPr>
            <w:tcW w:w="709" w:type="dxa"/>
            <w:vMerge/>
          </w:tcPr>
          <w:p w14:paraId="06563834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4B6C655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2E3817F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CEBBE13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AE7D00C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C75840C" w14:textId="77777777" w:rsidR="00B918C6" w:rsidRPr="009C6392" w:rsidRDefault="00B918C6" w:rsidP="00B918C6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59C04CBA" w14:textId="77777777" w:rsidTr="006B3E58">
        <w:tc>
          <w:tcPr>
            <w:tcW w:w="1080" w:type="dxa"/>
          </w:tcPr>
          <w:bookmarkStart w:id="1189" w:name="Kryss1231"/>
          <w:p w14:paraId="4357B65F" w14:textId="77777777" w:rsidR="006B3E58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89"/>
            <w:r w:rsidR="006B3E58">
              <w:rPr>
                <w:rFonts w:ascii="Arial" w:hAnsi="Arial"/>
                <w:sz w:val="20"/>
              </w:rPr>
              <w:t xml:space="preserve"> 22e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6FC37A7" w14:textId="77777777" w:rsidR="006B3E58" w:rsidRPr="00D146DB" w:rsidRDefault="006B3E58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 xml:space="preserve">Stängningsanordning hos automatisk </w:t>
            </w:r>
            <w:r w:rsidRPr="00260FD5">
              <w:rPr>
                <w:rFonts w:ascii="Arial" w:hAnsi="Arial"/>
                <w:sz w:val="20"/>
              </w:rPr>
              <w:t>stötvågsventil</w:t>
            </w:r>
            <w:r>
              <w:rPr>
                <w:rFonts w:ascii="Arial" w:hAnsi="Arial"/>
                <w:sz w:val="20"/>
              </w:rPr>
              <w:t xml:space="preserve"> kärvar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4EFACAD" w14:textId="77777777" w:rsidR="006B3E58" w:rsidRPr="00D146DB" w:rsidRDefault="006B3E58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918C6" w:rsidRPr="00D146DB" w14:paraId="3C0A0435" w14:textId="77777777" w:rsidTr="006F3043">
        <w:trPr>
          <w:trHeight w:val="80"/>
        </w:trPr>
        <w:tc>
          <w:tcPr>
            <w:tcW w:w="1080" w:type="dxa"/>
          </w:tcPr>
          <w:p w14:paraId="414C5A48" w14:textId="77777777" w:rsidR="00B918C6" w:rsidRPr="00D146DB" w:rsidRDefault="00B918C6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9304669" w14:textId="77777777" w:rsidR="00B918C6" w:rsidRPr="00D146DB" w:rsidRDefault="00B918C6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13905" w:rsidRPr="00D146DB" w14:paraId="7F3A2C0E" w14:textId="77777777" w:rsidTr="00513905">
        <w:trPr>
          <w:trHeight w:val="510"/>
        </w:trPr>
        <w:tc>
          <w:tcPr>
            <w:tcW w:w="1080" w:type="dxa"/>
          </w:tcPr>
          <w:p w14:paraId="67504BD4" w14:textId="77777777" w:rsidR="00513905" w:rsidRPr="00D146DB" w:rsidRDefault="00513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E79F769" w14:textId="77777777" w:rsidR="00513905" w:rsidRPr="00D146DB" w:rsidRDefault="00513905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 xml:space="preserve">Ventil skall rengöras och smörjas.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Se typlösning T22</w:t>
            </w:r>
            <w:r>
              <w:rPr>
                <w:rFonts w:ascii="Arial" w:hAnsi="Arial"/>
                <w:sz w:val="20"/>
              </w:rPr>
              <w:noBreakHyphen/>
              <w:t>101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52021" w14:textId="77777777" w:rsidR="00513905" w:rsidRDefault="00513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D7E798A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8097E2B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5B91FA0" w14:textId="77777777" w:rsidR="006B3E58" w:rsidRDefault="006B3E58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76864920" w14:textId="77777777" w:rsidTr="006B3E58">
        <w:tc>
          <w:tcPr>
            <w:tcW w:w="1080" w:type="dxa"/>
          </w:tcPr>
          <w:bookmarkStart w:id="1190" w:name="Kryss1232"/>
          <w:p w14:paraId="59FF37C8" w14:textId="77777777" w:rsidR="006B3E58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0"/>
            <w:r w:rsidR="006B3E58">
              <w:rPr>
                <w:rFonts w:ascii="Arial" w:hAnsi="Arial"/>
                <w:sz w:val="20"/>
              </w:rPr>
              <w:t xml:space="preserve"> 22e</w:t>
            </w:r>
            <w:r w:rsidR="006B3E58" w:rsidRPr="00D146DB">
              <w:rPr>
                <w:rFonts w:ascii="Arial" w:hAnsi="Arial"/>
                <w:sz w:val="20"/>
              </w:rPr>
              <w:t>-</w:t>
            </w:r>
            <w:r w:rsidR="006B3E58">
              <w:rPr>
                <w:rFonts w:ascii="Arial" w:hAnsi="Arial"/>
                <w:sz w:val="20"/>
              </w:rPr>
              <w:t>2</w:t>
            </w:r>
          </w:p>
        </w:tc>
        <w:tc>
          <w:tcPr>
            <w:tcW w:w="5026" w:type="dxa"/>
          </w:tcPr>
          <w:p w14:paraId="2F0BDAD5" w14:textId="77777777" w:rsidR="006B3E58" w:rsidRPr="00D146DB" w:rsidRDefault="006B3E58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 xml:space="preserve">Dräneringsanordning hos automatisk </w:t>
            </w:r>
            <w:r w:rsidRPr="00260FD5">
              <w:rPr>
                <w:rFonts w:ascii="Arial" w:hAnsi="Arial"/>
                <w:sz w:val="20"/>
              </w:rPr>
              <w:t>stötvågsventil</w:t>
            </w:r>
            <w:r>
              <w:rPr>
                <w:rFonts w:ascii="Arial" w:hAnsi="Arial"/>
                <w:sz w:val="20"/>
              </w:rPr>
              <w:t xml:space="preserve"> fungerar ej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4D6FBC9" w14:textId="77777777" w:rsidR="006B3E58" w:rsidRPr="00D146DB" w:rsidRDefault="006B3E58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918C6" w:rsidRPr="00D146DB" w14:paraId="46E846B0" w14:textId="77777777" w:rsidTr="006F3043">
        <w:trPr>
          <w:trHeight w:val="80"/>
        </w:trPr>
        <w:tc>
          <w:tcPr>
            <w:tcW w:w="1080" w:type="dxa"/>
          </w:tcPr>
          <w:p w14:paraId="18B03B40" w14:textId="77777777" w:rsidR="00B918C6" w:rsidRPr="00D146DB" w:rsidRDefault="00B918C6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BDDCC02" w14:textId="77777777" w:rsidR="00B918C6" w:rsidRPr="00D146DB" w:rsidRDefault="00B918C6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13905" w:rsidRPr="00D146DB" w14:paraId="6161A0E6" w14:textId="77777777" w:rsidTr="00513905">
        <w:trPr>
          <w:trHeight w:val="510"/>
        </w:trPr>
        <w:tc>
          <w:tcPr>
            <w:tcW w:w="1080" w:type="dxa"/>
          </w:tcPr>
          <w:p w14:paraId="57EC9F3C" w14:textId="77777777" w:rsidR="00513905" w:rsidRPr="00D146DB" w:rsidRDefault="00513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BA59DB6" w14:textId="77777777" w:rsidR="00513905" w:rsidRPr="00D146DB" w:rsidRDefault="00513905" w:rsidP="00B918C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Dräneringsanordning skall rengöras och justeras. Se typlösning T22</w:t>
            </w:r>
            <w:r>
              <w:rPr>
                <w:rFonts w:ascii="Arial" w:hAnsi="Arial"/>
                <w:sz w:val="20"/>
              </w:rPr>
              <w:noBreakHyphen/>
              <w:t>101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00B96" w14:textId="77777777" w:rsidR="00513905" w:rsidRDefault="00513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5E94360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0CA7119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9668911" w14:textId="77777777" w:rsidR="00972927" w:rsidRDefault="00972927" w:rsidP="00B918C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748F8C13" w14:textId="77777777" w:rsidTr="00EE7B0F">
        <w:trPr>
          <w:trHeight w:val="258"/>
        </w:trPr>
        <w:tc>
          <w:tcPr>
            <w:tcW w:w="709" w:type="dxa"/>
            <w:vMerge w:val="restart"/>
          </w:tcPr>
          <w:p w14:paraId="6DA5587E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22f"/>
              </w:smartTagPr>
              <w:r>
                <w:rPr>
                  <w:rFonts w:ascii="Arial" w:hAnsi="Arial"/>
                  <w:sz w:val="22"/>
                  <w:szCs w:val="22"/>
                </w:rPr>
                <w:t>22</w:t>
              </w:r>
              <w:r w:rsidR="00513905">
                <w:rPr>
                  <w:rFonts w:ascii="Arial" w:hAnsi="Arial"/>
                  <w:sz w:val="22"/>
                  <w:szCs w:val="22"/>
                </w:rPr>
                <w:t>f</w:t>
              </w:r>
            </w:smartTag>
          </w:p>
        </w:tc>
        <w:tc>
          <w:tcPr>
            <w:tcW w:w="4658" w:type="dxa"/>
            <w:vMerge w:val="restart"/>
          </w:tcPr>
          <w:p w14:paraId="7B40DBC5" w14:textId="77777777" w:rsidR="00C13F5F" w:rsidRPr="00EE7B0F" w:rsidRDefault="007A78D1" w:rsidP="00EE7B0F">
            <w:pPr>
              <w:pStyle w:val="Kontrollpunkt"/>
            </w:pPr>
            <w:r w:rsidRPr="00EE7B0F">
              <w:t>A</w:t>
            </w:r>
            <w:r w:rsidR="00C13F5F" w:rsidRPr="00EE7B0F">
              <w:t xml:space="preserve">utomatisk stötvågsventil passar och </w:t>
            </w:r>
            <w:r w:rsidR="000D5298" w:rsidRPr="00EE7B0F">
              <w:t xml:space="preserve">det finns </w:t>
            </w:r>
            <w:r w:rsidR="00C13F5F" w:rsidRPr="00EE7B0F">
              <w:t xml:space="preserve">skruvar, </w:t>
            </w:r>
            <w:r w:rsidR="000D5298" w:rsidRPr="00EE7B0F">
              <w:t>muttrar och packningar</w:t>
            </w:r>
            <w:r w:rsidR="00C13F5F" w:rsidRPr="00EE7B0F">
              <w:t>.</w:t>
            </w:r>
          </w:p>
        </w:tc>
        <w:tc>
          <w:tcPr>
            <w:tcW w:w="742" w:type="dxa"/>
          </w:tcPr>
          <w:p w14:paraId="023C1A78" w14:textId="77777777" w:rsidR="00C13F5F" w:rsidRPr="00681AE0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6D0117C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191" w:name="Kryss823"/>
        <w:tc>
          <w:tcPr>
            <w:tcW w:w="1320" w:type="dxa"/>
            <w:vMerge w:val="restart"/>
          </w:tcPr>
          <w:p w14:paraId="073B9C1E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1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92" w:name="Kryss824"/>
          <w:p w14:paraId="14E0DBC1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2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93" w:name="Kryss825"/>
          <w:p w14:paraId="115B3F14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3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6C67EB1D" w14:textId="77777777" w:rsidTr="00EE7B0F">
        <w:trPr>
          <w:trHeight w:val="94"/>
        </w:trPr>
        <w:tc>
          <w:tcPr>
            <w:tcW w:w="709" w:type="dxa"/>
            <w:vMerge/>
          </w:tcPr>
          <w:p w14:paraId="41FD9C61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965093C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4200E06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CC6E41C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529B740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9B3A1B5" w14:textId="77777777" w:rsidR="00B918C6" w:rsidRPr="009C6392" w:rsidRDefault="00B918C6" w:rsidP="00B918C6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2FAF54B8" w14:textId="77777777" w:rsidTr="006B3E58">
        <w:tc>
          <w:tcPr>
            <w:tcW w:w="1080" w:type="dxa"/>
          </w:tcPr>
          <w:bookmarkStart w:id="1194" w:name="Kryss1233"/>
          <w:p w14:paraId="2B4F856E" w14:textId="77777777" w:rsidR="006B3E58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4"/>
            <w:r w:rsidR="006B3E58">
              <w:rPr>
                <w:rFonts w:ascii="Arial" w:hAnsi="Arial"/>
                <w:sz w:val="20"/>
              </w:rPr>
              <w:t xml:space="preserve"> 22f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24BE9D49" w14:textId="77777777" w:rsidR="006B3E58" w:rsidRPr="00D146DB" w:rsidRDefault="006B3E58" w:rsidP="00DD72D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Infästning av automatisk stötvågsventil passar ej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3FA4C892" w14:textId="77777777" w:rsidR="006B3E58" w:rsidRPr="00D146DB" w:rsidRDefault="006B3E58" w:rsidP="00DD72D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B918C6" w:rsidRPr="00D146DB" w14:paraId="65F5BBAB" w14:textId="77777777" w:rsidTr="006F3043">
        <w:trPr>
          <w:trHeight w:val="80"/>
        </w:trPr>
        <w:tc>
          <w:tcPr>
            <w:tcW w:w="1080" w:type="dxa"/>
          </w:tcPr>
          <w:p w14:paraId="7451DBDA" w14:textId="77777777" w:rsidR="00B918C6" w:rsidRPr="00D146DB" w:rsidRDefault="00B918C6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36C1F34" w14:textId="77777777" w:rsidR="00B918C6" w:rsidRPr="00D146DB" w:rsidRDefault="00B918C6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13905" w:rsidRPr="00D146DB" w14:paraId="219C3ED7" w14:textId="77777777" w:rsidTr="00513905">
        <w:trPr>
          <w:trHeight w:val="510"/>
        </w:trPr>
        <w:tc>
          <w:tcPr>
            <w:tcW w:w="1080" w:type="dxa"/>
          </w:tcPr>
          <w:p w14:paraId="1F2D8EA7" w14:textId="77777777" w:rsidR="00513905" w:rsidRPr="00D146DB" w:rsidRDefault="00513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1C655FD" w14:textId="77777777" w:rsidR="00513905" w:rsidRPr="00D146DB" w:rsidRDefault="00513905" w:rsidP="00DD72D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Infästning skall justeras enligt typlösning T22</w:t>
            </w:r>
            <w:r>
              <w:rPr>
                <w:rFonts w:ascii="Arial" w:hAnsi="Arial"/>
                <w:sz w:val="20"/>
              </w:rPr>
              <w:noBreakHyphen/>
              <w:t>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A307" w14:textId="77777777" w:rsidR="00513905" w:rsidRDefault="00513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1C40E65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9692424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22375B5" w14:textId="77777777" w:rsidR="00513905" w:rsidRDefault="00513905" w:rsidP="00B918C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0717B9F0" w14:textId="77777777" w:rsidTr="006B3E58">
        <w:tc>
          <w:tcPr>
            <w:tcW w:w="1080" w:type="dxa"/>
          </w:tcPr>
          <w:bookmarkStart w:id="1195" w:name="Kryss1234"/>
          <w:p w14:paraId="25674BB1" w14:textId="77777777" w:rsidR="006B3E58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5"/>
            <w:r w:rsidR="006B3E58">
              <w:rPr>
                <w:rFonts w:ascii="Arial" w:hAnsi="Arial"/>
                <w:sz w:val="20"/>
              </w:rPr>
              <w:t xml:space="preserve"> 22f</w:t>
            </w:r>
            <w:r w:rsidR="006B3E58" w:rsidRPr="00D146DB">
              <w:rPr>
                <w:rFonts w:ascii="Arial" w:hAnsi="Arial"/>
                <w:sz w:val="20"/>
              </w:rPr>
              <w:t>-</w:t>
            </w:r>
            <w:r w:rsidR="006B3E58">
              <w:rPr>
                <w:rFonts w:ascii="Arial" w:hAnsi="Arial"/>
                <w:sz w:val="20"/>
              </w:rPr>
              <w:t>2</w:t>
            </w:r>
          </w:p>
        </w:tc>
        <w:tc>
          <w:tcPr>
            <w:tcW w:w="5026" w:type="dxa"/>
          </w:tcPr>
          <w:p w14:paraId="06CF7BDB" w14:textId="77777777" w:rsidR="006B3E58" w:rsidRPr="00D146DB" w:rsidRDefault="006B3E58" w:rsidP="00DD72D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>
              <w:rPr>
                <w:rFonts w:ascii="Arial" w:hAnsi="Arial"/>
                <w:sz w:val="20"/>
              </w:rPr>
              <w:t>Skruvförband inklusive packning till automatisk stötvågsventil är ej komplett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0CF2DAA" w14:textId="77777777" w:rsidR="006B3E58" w:rsidRPr="00D146DB" w:rsidRDefault="006B3E58" w:rsidP="00DD72D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D72D1" w:rsidRPr="00D146DB" w14:paraId="31A5E6AF" w14:textId="77777777" w:rsidTr="006F3043">
        <w:trPr>
          <w:trHeight w:val="80"/>
        </w:trPr>
        <w:tc>
          <w:tcPr>
            <w:tcW w:w="1080" w:type="dxa"/>
          </w:tcPr>
          <w:p w14:paraId="3444E43C" w14:textId="77777777" w:rsidR="00DD72D1" w:rsidRPr="00D146DB" w:rsidRDefault="00DD72D1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1F4A68A" w14:textId="77777777" w:rsidR="00DD72D1" w:rsidRPr="00D146DB" w:rsidRDefault="00DD72D1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F76905" w:rsidRPr="00D146DB" w14:paraId="104FA002" w14:textId="77777777" w:rsidTr="00F76905">
        <w:trPr>
          <w:trHeight w:val="565"/>
        </w:trPr>
        <w:tc>
          <w:tcPr>
            <w:tcW w:w="1080" w:type="dxa"/>
            <w:vMerge w:val="restart"/>
          </w:tcPr>
          <w:p w14:paraId="448F864A" w14:textId="77777777" w:rsidR="00F76905" w:rsidRPr="00D146DB" w:rsidRDefault="00F76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511F9FFF" w14:textId="77777777" w:rsidR="00F76905" w:rsidRPr="00D146DB" w:rsidRDefault="00F76905" w:rsidP="00DD72D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Skruvförband inklusive packning kompletteras för alla infästningspunkter. Skruvförband inklusive packning förvaras i gemensam förpackning och placeras i skyddsrumsförrådet. Förpackningen märks med innehåll (antal och typ). Se typlösning T22</w:t>
            </w:r>
            <w:r>
              <w:rPr>
                <w:rFonts w:ascii="Arial" w:hAnsi="Arial"/>
                <w:sz w:val="20"/>
              </w:rPr>
              <w:noBreakHyphen/>
              <w:t>101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9CEAE" w14:textId="77777777" w:rsidR="00F76905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B8AC945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65830A9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F76905" w:rsidRPr="00D146DB" w14:paraId="5455F156" w14:textId="77777777" w:rsidTr="00F76905">
        <w:trPr>
          <w:trHeight w:val="577"/>
        </w:trPr>
        <w:tc>
          <w:tcPr>
            <w:tcW w:w="1080" w:type="dxa"/>
            <w:vMerge/>
          </w:tcPr>
          <w:p w14:paraId="59BA33AF" w14:textId="77777777" w:rsidR="00F76905" w:rsidRPr="00D146DB" w:rsidRDefault="00F76905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575D9AF0" w14:textId="77777777" w:rsidR="00F76905" w:rsidRPr="00D146DB" w:rsidRDefault="00F76905" w:rsidP="00DD72D1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3D0DC546" w14:textId="77777777" w:rsidR="00F76905" w:rsidRPr="00CA7E69" w:rsidRDefault="00F76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00184118" w14:textId="77777777" w:rsidR="009C6392" w:rsidRPr="00057EC9" w:rsidRDefault="009C6392" w:rsidP="00BF53B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  <w:szCs w:val="8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554ACCBC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3D85E8D2" w14:textId="77777777" w:rsidR="00C13F5F" w:rsidRPr="00513905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</w:t>
            </w:r>
            <w:r w:rsidR="00513905">
              <w:rPr>
                <w:rFonts w:ascii="Arial" w:hAnsi="Arial"/>
                <w:sz w:val="22"/>
                <w:szCs w:val="22"/>
              </w:rPr>
              <w:t>g</w:t>
            </w:r>
          </w:p>
        </w:tc>
        <w:tc>
          <w:tcPr>
            <w:tcW w:w="4658" w:type="dxa"/>
            <w:vMerge w:val="restart"/>
          </w:tcPr>
          <w:p w14:paraId="5541957C" w14:textId="77777777" w:rsidR="00C13F5F" w:rsidRPr="00EE7B0F" w:rsidRDefault="00C13F5F" w:rsidP="00EE7B0F">
            <w:pPr>
              <w:pStyle w:val="Kontrollpunkt"/>
            </w:pPr>
            <w:r w:rsidRPr="00EE7B0F">
              <w:t>Uteluftskanal fram till stötvågsventil finns och är utförd av stål.</w:t>
            </w:r>
          </w:p>
        </w:tc>
        <w:tc>
          <w:tcPr>
            <w:tcW w:w="742" w:type="dxa"/>
          </w:tcPr>
          <w:p w14:paraId="50108B51" w14:textId="77777777" w:rsidR="00C13F5F" w:rsidRPr="00681AE0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5BD7107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196" w:name="Kryss826"/>
        <w:tc>
          <w:tcPr>
            <w:tcW w:w="1320" w:type="dxa"/>
            <w:vMerge w:val="restart"/>
          </w:tcPr>
          <w:p w14:paraId="6FA5E1C5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6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197" w:name="Kryss827"/>
          <w:p w14:paraId="49D346AA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7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198" w:name="Kryss828"/>
          <w:p w14:paraId="494ACA97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8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59F29E90" w14:textId="77777777" w:rsidTr="00EE7B0F">
        <w:trPr>
          <w:trHeight w:val="304"/>
        </w:trPr>
        <w:tc>
          <w:tcPr>
            <w:tcW w:w="709" w:type="dxa"/>
            <w:vMerge/>
          </w:tcPr>
          <w:p w14:paraId="319D25E2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4C323EB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D45DFE2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CAAE87E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3A632AB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BB9EF5A" w14:textId="77777777" w:rsidR="009C6392" w:rsidRPr="009C6392" w:rsidRDefault="009C639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5DD7967B" w14:textId="77777777" w:rsidTr="006B3E58">
        <w:tc>
          <w:tcPr>
            <w:tcW w:w="1080" w:type="dxa"/>
          </w:tcPr>
          <w:bookmarkStart w:id="1199" w:name="Kryss1235"/>
          <w:p w14:paraId="37201EE5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199"/>
            <w:r w:rsidR="000D5298">
              <w:rPr>
                <w:rFonts w:ascii="Arial" w:hAnsi="Arial"/>
                <w:sz w:val="20"/>
              </w:rPr>
              <w:t xml:space="preserve"> 22</w:t>
            </w:r>
            <w:r w:rsidR="006B3E58">
              <w:rPr>
                <w:rFonts w:ascii="Arial" w:hAnsi="Arial"/>
                <w:sz w:val="20"/>
              </w:rPr>
              <w:t>g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664E10CE" w14:textId="77777777" w:rsidR="006B3E58" w:rsidRPr="00D146DB" w:rsidRDefault="006B3E58" w:rsidP="0084628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Uteluftskanal </w:t>
            </w:r>
            <w:r>
              <w:rPr>
                <w:rFonts w:ascii="Arial" w:hAnsi="Arial"/>
                <w:sz w:val="20"/>
              </w:rPr>
              <w:t>fram till stötvågsventil saknas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BE791F7" w14:textId="77777777" w:rsidR="006B3E58" w:rsidRPr="00D146DB" w:rsidRDefault="006B3E58" w:rsidP="0084628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C6392" w:rsidRPr="00D146DB" w14:paraId="2A60D0B1" w14:textId="77777777" w:rsidTr="00D146DB">
        <w:trPr>
          <w:trHeight w:val="80"/>
        </w:trPr>
        <w:tc>
          <w:tcPr>
            <w:tcW w:w="1080" w:type="dxa"/>
          </w:tcPr>
          <w:p w14:paraId="32B4E026" w14:textId="77777777" w:rsidR="009C6392" w:rsidRPr="00D146DB" w:rsidRDefault="009C639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007E81F" w14:textId="77777777" w:rsidR="009C6392" w:rsidRPr="00D146DB" w:rsidRDefault="009C639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13905" w:rsidRPr="00D146DB" w14:paraId="23EDAD8F" w14:textId="77777777" w:rsidTr="00513905">
        <w:trPr>
          <w:trHeight w:val="510"/>
        </w:trPr>
        <w:tc>
          <w:tcPr>
            <w:tcW w:w="1080" w:type="dxa"/>
          </w:tcPr>
          <w:p w14:paraId="5F32F190" w14:textId="77777777" w:rsidR="00513905" w:rsidRPr="00D146DB" w:rsidRDefault="0051390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06A044B" w14:textId="77777777" w:rsidR="00513905" w:rsidRPr="00D146DB" w:rsidRDefault="0051390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uteluftskan</w:t>
            </w:r>
            <w:r>
              <w:rPr>
                <w:rFonts w:ascii="Arial" w:hAnsi="Arial"/>
                <w:sz w:val="20"/>
              </w:rPr>
              <w:t>al anordnas enligt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typlösning T22-104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8910" w14:textId="77777777" w:rsidR="00513905" w:rsidRDefault="00513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A1E0028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BF8D419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027FEB1" w14:textId="77777777" w:rsidR="00513905" w:rsidRPr="009C6392" w:rsidRDefault="00513905" w:rsidP="00BF53B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6AEFFAC2" w14:textId="77777777" w:rsidTr="006B3E58">
        <w:tc>
          <w:tcPr>
            <w:tcW w:w="1080" w:type="dxa"/>
          </w:tcPr>
          <w:bookmarkStart w:id="1200" w:name="Kryss1236"/>
          <w:p w14:paraId="4962D1E6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0"/>
            <w:r w:rsidR="006B3E58">
              <w:rPr>
                <w:rFonts w:ascii="Arial" w:hAnsi="Arial"/>
                <w:sz w:val="20"/>
              </w:rPr>
              <w:t xml:space="preserve"> 22g</w:t>
            </w:r>
            <w:r w:rsidR="006B3E58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6F1B394C" w14:textId="77777777" w:rsidR="006B3E58" w:rsidRPr="00D146DB" w:rsidRDefault="006B3E58" w:rsidP="0084628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Uteluftskanal </w:t>
            </w:r>
            <w:r>
              <w:rPr>
                <w:rFonts w:ascii="Arial" w:hAnsi="Arial"/>
                <w:sz w:val="20"/>
              </w:rPr>
              <w:t xml:space="preserve">fram till stötvågsventil </w:t>
            </w:r>
            <w:r w:rsidRPr="00D146DB">
              <w:rPr>
                <w:rFonts w:ascii="Arial" w:hAnsi="Arial"/>
                <w:sz w:val="20"/>
              </w:rPr>
              <w:t>ä</w:t>
            </w:r>
            <w:r>
              <w:rPr>
                <w:rFonts w:ascii="Arial" w:hAnsi="Arial"/>
                <w:sz w:val="20"/>
              </w:rPr>
              <w:t>r</w:t>
            </w:r>
            <w:r w:rsidRPr="00D146DB">
              <w:rPr>
                <w:rFonts w:ascii="Arial" w:hAnsi="Arial"/>
                <w:sz w:val="20"/>
              </w:rPr>
              <w:t xml:space="preserve"> ej utförd av stål.</w:t>
            </w:r>
          </w:p>
        </w:tc>
        <w:tc>
          <w:tcPr>
            <w:tcW w:w="1334" w:type="dxa"/>
          </w:tcPr>
          <w:p w14:paraId="02720329" w14:textId="77777777" w:rsidR="006B3E58" w:rsidRPr="00D146DB" w:rsidRDefault="006B3E58" w:rsidP="0084628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C6392" w:rsidRPr="00D146DB" w14:paraId="17F11772" w14:textId="77777777" w:rsidTr="00D146DB">
        <w:trPr>
          <w:trHeight w:val="80"/>
        </w:trPr>
        <w:tc>
          <w:tcPr>
            <w:tcW w:w="1080" w:type="dxa"/>
          </w:tcPr>
          <w:p w14:paraId="1373CD88" w14:textId="77777777" w:rsidR="009C6392" w:rsidRPr="00D146DB" w:rsidRDefault="009C639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CA097EC" w14:textId="77777777" w:rsidR="009C6392" w:rsidRPr="00D146DB" w:rsidRDefault="009C639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513905" w:rsidRPr="00D146DB" w14:paraId="6C1912A3" w14:textId="77777777" w:rsidTr="00513905">
        <w:trPr>
          <w:trHeight w:val="510"/>
        </w:trPr>
        <w:tc>
          <w:tcPr>
            <w:tcW w:w="1080" w:type="dxa"/>
          </w:tcPr>
          <w:p w14:paraId="171D3AAC" w14:textId="77777777" w:rsidR="00513905" w:rsidRPr="00D146DB" w:rsidRDefault="0051390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7608C2F" w14:textId="77777777" w:rsidR="00513905" w:rsidRPr="00D146DB" w:rsidRDefault="0051390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uteluftskan</w:t>
            </w:r>
            <w:r>
              <w:rPr>
                <w:rFonts w:ascii="Arial" w:hAnsi="Arial"/>
                <w:sz w:val="20"/>
              </w:rPr>
              <w:t>al anordnas enligt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typlösning T22-104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CDA7" w14:textId="77777777" w:rsidR="00513905" w:rsidRDefault="00513905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D544CB2" w14:textId="77777777" w:rsidR="00942120" w:rsidRPr="002A120F" w:rsidRDefault="00942120" w:rsidP="00942120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60F1803" w14:textId="77777777" w:rsidR="00942120" w:rsidRPr="00DA2E50" w:rsidRDefault="00942120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8ECF878" w14:textId="77777777" w:rsidR="00CF31D6" w:rsidRDefault="00CF31D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639CE164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5604D3CE" w14:textId="77777777" w:rsidR="00C13F5F" w:rsidRPr="00C13F5F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</w:t>
            </w:r>
            <w:r w:rsidR="007F677C">
              <w:rPr>
                <w:rFonts w:ascii="Arial" w:hAnsi="Arial"/>
                <w:sz w:val="22"/>
                <w:szCs w:val="22"/>
              </w:rPr>
              <w:t>h</w:t>
            </w:r>
          </w:p>
        </w:tc>
        <w:tc>
          <w:tcPr>
            <w:tcW w:w="4658" w:type="dxa"/>
            <w:vMerge w:val="restart"/>
          </w:tcPr>
          <w:p w14:paraId="123E793B" w14:textId="77777777" w:rsidR="00C13F5F" w:rsidRPr="00EE7B0F" w:rsidRDefault="00C13F5F" w:rsidP="00EE7B0F">
            <w:pPr>
              <w:pStyle w:val="Kontrollpunkt"/>
            </w:pPr>
            <w:r w:rsidRPr="00EE7B0F">
              <w:t xml:space="preserve">Det finns dräneringsanordning före </w:t>
            </w:r>
            <w:r w:rsidR="005E63D5" w:rsidRPr="00EE7B0F">
              <w:t>manuell stötvågsventil</w:t>
            </w:r>
            <w:r w:rsidRPr="00EE7B0F">
              <w:t xml:space="preserve"> på uteluftskanalen.</w:t>
            </w:r>
          </w:p>
        </w:tc>
        <w:tc>
          <w:tcPr>
            <w:tcW w:w="742" w:type="dxa"/>
          </w:tcPr>
          <w:p w14:paraId="01BD756C" w14:textId="77777777" w:rsidR="00C13F5F" w:rsidRPr="00681AE0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C4E716C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1|-|-</w:t>
            </w:r>
          </w:p>
        </w:tc>
        <w:bookmarkStart w:id="1201" w:name="Kryss829"/>
        <w:tc>
          <w:tcPr>
            <w:tcW w:w="1320" w:type="dxa"/>
            <w:vMerge w:val="restart"/>
          </w:tcPr>
          <w:p w14:paraId="48621720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1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02" w:name="Kryss830"/>
          <w:p w14:paraId="761DFDC3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2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03" w:name="Kryss831"/>
          <w:p w14:paraId="779D2B8E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3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6CE525F1" w14:textId="77777777" w:rsidTr="00EE7B0F">
        <w:trPr>
          <w:trHeight w:val="304"/>
        </w:trPr>
        <w:tc>
          <w:tcPr>
            <w:tcW w:w="709" w:type="dxa"/>
            <w:vMerge/>
          </w:tcPr>
          <w:p w14:paraId="147FAE72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153FB39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DD968D7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897BD3F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044079F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DED7DD2" w14:textId="77777777" w:rsidR="009C6392" w:rsidRPr="009C6392" w:rsidRDefault="009C639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2DA3B013" w14:textId="77777777" w:rsidTr="006B3E58">
        <w:tc>
          <w:tcPr>
            <w:tcW w:w="1080" w:type="dxa"/>
          </w:tcPr>
          <w:bookmarkStart w:id="1204" w:name="Kryss1237"/>
          <w:p w14:paraId="0B00B117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4"/>
            <w:r w:rsidR="006B3E58">
              <w:rPr>
                <w:rFonts w:ascii="Arial" w:hAnsi="Arial"/>
                <w:sz w:val="20"/>
              </w:rPr>
              <w:t xml:space="preserve"> 22h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349683FE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Dräneringsanordning </w:t>
            </w:r>
            <w:r>
              <w:rPr>
                <w:rFonts w:ascii="Arial" w:hAnsi="Arial"/>
                <w:sz w:val="20"/>
              </w:rPr>
              <w:t xml:space="preserve">på uteluftskanalen </w:t>
            </w:r>
            <w:r w:rsidRPr="00D146DB">
              <w:rPr>
                <w:rFonts w:ascii="Arial" w:hAnsi="Arial"/>
                <w:sz w:val="20"/>
              </w:rPr>
              <w:t xml:space="preserve">saknas före </w:t>
            </w:r>
            <w:r w:rsidR="005E63D5" w:rsidRPr="005C0838">
              <w:rPr>
                <w:rFonts w:ascii="Arial" w:hAnsi="Arial"/>
                <w:sz w:val="20"/>
              </w:rPr>
              <w:t>manuell stötvågsventil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0D526970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C6392" w:rsidRPr="00D146DB" w14:paraId="6E3889C5" w14:textId="77777777" w:rsidTr="00D146DB">
        <w:trPr>
          <w:trHeight w:val="80"/>
        </w:trPr>
        <w:tc>
          <w:tcPr>
            <w:tcW w:w="1080" w:type="dxa"/>
          </w:tcPr>
          <w:p w14:paraId="7BA6A031" w14:textId="77777777" w:rsidR="009C6392" w:rsidRPr="00D146DB" w:rsidRDefault="009C639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25C6918" w14:textId="77777777" w:rsidR="009C6392" w:rsidRPr="00D146DB" w:rsidRDefault="009C639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F677C" w:rsidRPr="00D146DB" w14:paraId="32237766" w14:textId="77777777" w:rsidTr="007F677C">
        <w:trPr>
          <w:trHeight w:val="510"/>
        </w:trPr>
        <w:tc>
          <w:tcPr>
            <w:tcW w:w="1080" w:type="dxa"/>
          </w:tcPr>
          <w:p w14:paraId="0A0A326C" w14:textId="77777777" w:rsidR="007F677C" w:rsidRPr="00D146DB" w:rsidRDefault="007F677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43D036B" w14:textId="77777777" w:rsidR="007F677C" w:rsidRPr="00D146DB" w:rsidRDefault="007F677C" w:rsidP="0084628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dräneringsanordning </w:t>
            </w:r>
            <w:r>
              <w:rPr>
                <w:rFonts w:ascii="Arial" w:hAnsi="Arial"/>
                <w:sz w:val="20"/>
              </w:rPr>
              <w:t xml:space="preserve">skall anordnas.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Se typlösning T22</w:t>
            </w:r>
            <w:r>
              <w:rPr>
                <w:rFonts w:ascii="Arial" w:hAnsi="Arial"/>
                <w:sz w:val="20"/>
              </w:rPr>
              <w:noBreakHyphen/>
            </w:r>
            <w:r w:rsidRPr="00D146DB">
              <w:rPr>
                <w:rFonts w:ascii="Arial" w:hAnsi="Arial"/>
                <w:sz w:val="20"/>
              </w:rPr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03D3" w14:textId="77777777" w:rsidR="007F677C" w:rsidRDefault="007F677C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BD49B55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657D216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5A862FE" w14:textId="77777777" w:rsidR="00FB7FA0" w:rsidRDefault="00FB7FA0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p w14:paraId="77EA6311" w14:textId="77777777" w:rsidR="00D93676" w:rsidRDefault="00FB7FA0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748E389F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75E7773D" w14:textId="77777777" w:rsidR="00C13F5F" w:rsidRPr="00C13F5F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22</w:t>
            </w:r>
            <w:r w:rsidR="007F677C">
              <w:rPr>
                <w:rFonts w:ascii="Arial" w:hAnsi="Arial"/>
                <w:sz w:val="22"/>
                <w:szCs w:val="22"/>
              </w:rPr>
              <w:t>i</w:t>
            </w:r>
          </w:p>
        </w:tc>
        <w:tc>
          <w:tcPr>
            <w:tcW w:w="4658" w:type="dxa"/>
            <w:vMerge w:val="restart"/>
          </w:tcPr>
          <w:p w14:paraId="4BD646EF" w14:textId="77777777" w:rsidR="00C13F5F" w:rsidRPr="00D146DB" w:rsidRDefault="00C13F5F" w:rsidP="006444B5">
            <w:pPr>
              <w:pStyle w:val="Kontrollpunkt"/>
            </w:pPr>
            <w:r w:rsidRPr="00D146DB">
              <w:t>Uteluftskanalen är rostskyddsbehandlad.</w:t>
            </w:r>
          </w:p>
        </w:tc>
        <w:tc>
          <w:tcPr>
            <w:tcW w:w="742" w:type="dxa"/>
          </w:tcPr>
          <w:p w14:paraId="766C2EB0" w14:textId="77777777" w:rsidR="00C13F5F" w:rsidRPr="00681AE0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F481D69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05" w:name="Kryss832"/>
        <w:tc>
          <w:tcPr>
            <w:tcW w:w="1320" w:type="dxa"/>
            <w:vMerge w:val="restart"/>
          </w:tcPr>
          <w:p w14:paraId="7C9D0834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5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06" w:name="Kryss833"/>
          <w:p w14:paraId="2F50A289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6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07" w:name="Kryss834"/>
          <w:p w14:paraId="43782E1F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7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06CD766B" w14:textId="77777777" w:rsidTr="00EE7B0F">
        <w:trPr>
          <w:trHeight w:val="304"/>
        </w:trPr>
        <w:tc>
          <w:tcPr>
            <w:tcW w:w="709" w:type="dxa"/>
            <w:vMerge/>
          </w:tcPr>
          <w:p w14:paraId="0F1F120B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603E13A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DE42E82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5D91328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3C0CEE2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34490D6" w14:textId="77777777" w:rsidR="009C6392" w:rsidRPr="009C6392" w:rsidRDefault="009C639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7B45487E" w14:textId="77777777" w:rsidTr="006B3E58">
        <w:tc>
          <w:tcPr>
            <w:tcW w:w="1080" w:type="dxa"/>
          </w:tcPr>
          <w:bookmarkStart w:id="1208" w:name="Kryss1238"/>
          <w:p w14:paraId="48750A6E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8"/>
            <w:r w:rsidR="006B3E58">
              <w:rPr>
                <w:rFonts w:ascii="Arial" w:hAnsi="Arial"/>
                <w:sz w:val="20"/>
              </w:rPr>
              <w:t xml:space="preserve"> 22i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D1DE9A3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</w:t>
            </w:r>
            <w:r>
              <w:rPr>
                <w:rFonts w:ascii="Arial" w:hAnsi="Arial"/>
                <w:sz w:val="20"/>
              </w:rPr>
              <w:t>l: Rostskyddsbehandling av uteluftskanal</w:t>
            </w:r>
            <w:r w:rsidRPr="00D146DB">
              <w:rPr>
                <w:rFonts w:ascii="Arial" w:hAnsi="Arial"/>
                <w:sz w:val="20"/>
              </w:rPr>
              <w:t xml:space="preserve"> är bristfällig.</w:t>
            </w:r>
          </w:p>
        </w:tc>
        <w:tc>
          <w:tcPr>
            <w:tcW w:w="1334" w:type="dxa"/>
          </w:tcPr>
          <w:p w14:paraId="0F98FD97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C6392" w:rsidRPr="00D146DB" w14:paraId="4AEE6458" w14:textId="77777777" w:rsidTr="00D146DB">
        <w:trPr>
          <w:trHeight w:val="80"/>
        </w:trPr>
        <w:tc>
          <w:tcPr>
            <w:tcW w:w="1080" w:type="dxa"/>
          </w:tcPr>
          <w:p w14:paraId="2BFB0448" w14:textId="77777777" w:rsidR="009C6392" w:rsidRPr="00D146DB" w:rsidRDefault="009C639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7E01765" w14:textId="77777777" w:rsidR="009C6392" w:rsidRPr="00D146DB" w:rsidRDefault="009C639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F677C" w:rsidRPr="00D146DB" w14:paraId="34BC6EF1" w14:textId="77777777" w:rsidTr="007F677C">
        <w:trPr>
          <w:trHeight w:val="510"/>
        </w:trPr>
        <w:tc>
          <w:tcPr>
            <w:tcW w:w="1080" w:type="dxa"/>
          </w:tcPr>
          <w:p w14:paraId="368C57F7" w14:textId="77777777" w:rsidR="007F677C" w:rsidRPr="00D146DB" w:rsidRDefault="007F677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11769F5" w14:textId="77777777" w:rsidR="007F677C" w:rsidRPr="00D146DB" w:rsidRDefault="007F677C" w:rsidP="0084628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</w:t>
            </w:r>
            <w:r>
              <w:rPr>
                <w:rFonts w:ascii="Arial" w:hAnsi="Arial"/>
                <w:sz w:val="20"/>
              </w:rPr>
              <w:t>rd: Uteluftskanal rostskyddsbehandlas</w:t>
            </w:r>
            <w:r w:rsidRPr="00D146DB">
              <w:rPr>
                <w:rFonts w:ascii="Arial" w:hAnsi="Arial"/>
                <w:sz w:val="20"/>
              </w:rPr>
              <w:t xml:space="preserve"> enligt typlösning </w:t>
            </w:r>
            <w:r w:rsidR="00C164A9">
              <w:rPr>
                <w:rFonts w:ascii="Arial" w:hAnsi="Arial"/>
                <w:sz w:val="20"/>
              </w:rPr>
              <w:t>T12-105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8C3EE" w14:textId="77777777" w:rsidR="007F677C" w:rsidRDefault="007F677C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49158D5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7098EEA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BF8D56A" w14:textId="77777777" w:rsidR="007F677C" w:rsidRPr="009C6392" w:rsidRDefault="007F677C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5D8C10F4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54201062" w14:textId="77777777" w:rsidR="00C13F5F" w:rsidRPr="00C13F5F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</w:t>
            </w:r>
            <w:r w:rsidR="007F677C">
              <w:rPr>
                <w:rFonts w:ascii="Arial" w:hAnsi="Arial"/>
                <w:sz w:val="22"/>
                <w:szCs w:val="22"/>
              </w:rPr>
              <w:t>j</w:t>
            </w:r>
          </w:p>
        </w:tc>
        <w:tc>
          <w:tcPr>
            <w:tcW w:w="4658" w:type="dxa"/>
            <w:vMerge w:val="restart"/>
          </w:tcPr>
          <w:p w14:paraId="6D216760" w14:textId="77777777" w:rsidR="00C13F5F" w:rsidRPr="00D146DB" w:rsidRDefault="00C13F5F" w:rsidP="006444B5">
            <w:pPr>
              <w:pStyle w:val="Kontrollpunkt"/>
            </w:pPr>
            <w:r w:rsidRPr="00D146DB">
              <w:t>Infästning av uteluftskanalen är godtagbar.</w:t>
            </w:r>
          </w:p>
        </w:tc>
        <w:tc>
          <w:tcPr>
            <w:tcW w:w="742" w:type="dxa"/>
          </w:tcPr>
          <w:p w14:paraId="3587BDAB" w14:textId="77777777" w:rsidR="00C13F5F" w:rsidRPr="00681AE0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3842343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09" w:name="Kryss835"/>
        <w:tc>
          <w:tcPr>
            <w:tcW w:w="1320" w:type="dxa"/>
            <w:vMerge w:val="restart"/>
          </w:tcPr>
          <w:p w14:paraId="6F498885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09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10" w:name="Kryss836"/>
          <w:p w14:paraId="73074595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0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11" w:name="Kryss837"/>
          <w:p w14:paraId="79055B4A" w14:textId="77777777" w:rsidR="00C13F5F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1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326D37D2" w14:textId="77777777" w:rsidTr="00EE7B0F">
        <w:trPr>
          <w:trHeight w:val="304"/>
        </w:trPr>
        <w:tc>
          <w:tcPr>
            <w:tcW w:w="709" w:type="dxa"/>
            <w:vMerge/>
          </w:tcPr>
          <w:p w14:paraId="61735035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FD8ECDA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0033ABD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6F152CD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3028320" w14:textId="77777777" w:rsidR="00C13F5F" w:rsidRPr="00D146DB" w:rsidRDefault="00C13F5F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3033AEC" w14:textId="77777777" w:rsidR="009C6392" w:rsidRPr="009C6392" w:rsidRDefault="009C639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0C021EFA" w14:textId="77777777" w:rsidTr="006B3E58">
        <w:trPr>
          <w:trHeight w:val="78"/>
        </w:trPr>
        <w:tc>
          <w:tcPr>
            <w:tcW w:w="1080" w:type="dxa"/>
          </w:tcPr>
          <w:bookmarkStart w:id="1212" w:name="Kryss1239"/>
          <w:p w14:paraId="4DF83C16" w14:textId="77777777" w:rsidR="006B3E58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2"/>
            <w:r w:rsidR="006B3E58">
              <w:rPr>
                <w:rFonts w:ascii="Arial" w:hAnsi="Arial"/>
                <w:sz w:val="20"/>
              </w:rPr>
              <w:t xml:space="preserve"> 22j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4725F55A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Infästning av uteluftskanalen är bristfällig.</w:t>
            </w:r>
          </w:p>
        </w:tc>
        <w:tc>
          <w:tcPr>
            <w:tcW w:w="1334" w:type="dxa"/>
          </w:tcPr>
          <w:p w14:paraId="164263FA" w14:textId="77777777" w:rsidR="006B3E58" w:rsidRPr="00D146DB" w:rsidRDefault="006B3E58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C6392" w:rsidRPr="00D146DB" w14:paraId="57A18BCC" w14:textId="77777777" w:rsidTr="00801940">
        <w:trPr>
          <w:trHeight w:val="28"/>
        </w:trPr>
        <w:tc>
          <w:tcPr>
            <w:tcW w:w="1080" w:type="dxa"/>
          </w:tcPr>
          <w:p w14:paraId="486B164A" w14:textId="77777777" w:rsidR="009C6392" w:rsidRPr="00D146DB" w:rsidRDefault="009C6392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F42FAEF" w14:textId="77777777" w:rsidR="009C6392" w:rsidRPr="00D146DB" w:rsidRDefault="009C6392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F677C" w:rsidRPr="00D146DB" w14:paraId="4DE04440" w14:textId="77777777" w:rsidTr="007F677C">
        <w:trPr>
          <w:trHeight w:val="510"/>
        </w:trPr>
        <w:tc>
          <w:tcPr>
            <w:tcW w:w="1080" w:type="dxa"/>
          </w:tcPr>
          <w:p w14:paraId="6B7CFD4E" w14:textId="77777777" w:rsidR="007F677C" w:rsidRPr="00D146DB" w:rsidRDefault="007F677C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50E7E44" w14:textId="77777777" w:rsidR="007F677C" w:rsidRPr="00D146DB" w:rsidRDefault="007F677C" w:rsidP="00801940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>
              <w:rPr>
                <w:rFonts w:ascii="Arial" w:hAnsi="Arial"/>
                <w:sz w:val="20"/>
              </w:rPr>
              <w:t>Infästning</w:t>
            </w:r>
            <w:r w:rsidRPr="00D146DB">
              <w:rPr>
                <w:rFonts w:ascii="Arial" w:hAnsi="Arial"/>
                <w:sz w:val="20"/>
              </w:rPr>
              <w:t xml:space="preserve"> av uteluftskanal skall kompletteras enligt typlösning </w:t>
            </w:r>
            <w:r>
              <w:rPr>
                <w:rFonts w:ascii="Arial" w:hAnsi="Arial"/>
                <w:sz w:val="20"/>
              </w:rPr>
              <w:t>T22</w:t>
            </w:r>
            <w:r w:rsidRPr="00D146DB">
              <w:rPr>
                <w:rFonts w:ascii="Arial" w:hAnsi="Arial"/>
                <w:sz w:val="20"/>
              </w:rPr>
              <w:t>-105.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C3F5" w14:textId="77777777" w:rsidR="007F677C" w:rsidRDefault="007F677C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9804BE5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9EC6B62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FA72730" w14:textId="77777777" w:rsidR="00972927" w:rsidRDefault="00972927" w:rsidP="00801940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C13F5F" w:rsidRPr="00D146DB" w14:paraId="459CA23A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3A973168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</w:t>
            </w:r>
            <w:r w:rsidR="007F677C">
              <w:rPr>
                <w:rFonts w:ascii="Arial" w:hAnsi="Arial"/>
                <w:sz w:val="22"/>
                <w:szCs w:val="22"/>
              </w:rPr>
              <w:t>k</w:t>
            </w:r>
          </w:p>
        </w:tc>
        <w:tc>
          <w:tcPr>
            <w:tcW w:w="4658" w:type="dxa"/>
            <w:vMerge w:val="restart"/>
          </w:tcPr>
          <w:p w14:paraId="554F3BDF" w14:textId="77777777" w:rsidR="00C13F5F" w:rsidRPr="00D146DB" w:rsidRDefault="00C13F5F" w:rsidP="006444B5">
            <w:pPr>
              <w:pStyle w:val="Kontrollpunkt"/>
            </w:pPr>
            <w:r w:rsidRPr="00D146DB">
              <w:t>Genomföring för luftintag finns och är rätt utförd.</w:t>
            </w:r>
          </w:p>
        </w:tc>
        <w:tc>
          <w:tcPr>
            <w:tcW w:w="742" w:type="dxa"/>
          </w:tcPr>
          <w:p w14:paraId="5BB8B2BA" w14:textId="77777777" w:rsidR="00C13F5F" w:rsidRPr="00681AE0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AD65CE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13" w:name="Kryss838"/>
        <w:tc>
          <w:tcPr>
            <w:tcW w:w="1320" w:type="dxa"/>
            <w:vMerge w:val="restart"/>
          </w:tcPr>
          <w:p w14:paraId="322780AE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3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14" w:name="Kryss839"/>
          <w:p w14:paraId="30805BD1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4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15" w:name="Kryss840"/>
          <w:p w14:paraId="474F3B24" w14:textId="77777777" w:rsidR="00C13F5F" w:rsidRPr="00D146DB" w:rsidRDefault="009A358B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5"/>
            <w:r w:rsidR="00C13F5F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C13F5F" w:rsidRPr="00D146DB" w14:paraId="63E3BBF8" w14:textId="77777777" w:rsidTr="00EE7B0F">
        <w:trPr>
          <w:trHeight w:val="304"/>
        </w:trPr>
        <w:tc>
          <w:tcPr>
            <w:tcW w:w="709" w:type="dxa"/>
            <w:vMerge/>
          </w:tcPr>
          <w:p w14:paraId="25087638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0AC1271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44C598E" w14:textId="77777777" w:rsidR="00C13F5F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0149AFE" w14:textId="77777777" w:rsidR="00C13F5F" w:rsidRPr="00D146DB" w:rsidRDefault="00C13F5F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18AC63C" w14:textId="77777777" w:rsidR="00C13F5F" w:rsidRPr="00D146DB" w:rsidRDefault="00C13F5F" w:rsidP="006F304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2AF0092" w14:textId="77777777" w:rsidR="00DD72D1" w:rsidRPr="009C6392" w:rsidRDefault="00DD72D1" w:rsidP="00DD72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6B3E58" w:rsidRPr="00D146DB" w14:paraId="58A2C9D8" w14:textId="77777777" w:rsidTr="002C5FF3">
        <w:tc>
          <w:tcPr>
            <w:tcW w:w="1080" w:type="dxa"/>
          </w:tcPr>
          <w:bookmarkStart w:id="1216" w:name="Kryss1240"/>
          <w:p w14:paraId="7EB5B4F5" w14:textId="77777777" w:rsidR="006B3E58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6"/>
            <w:r w:rsidR="006B3E58">
              <w:rPr>
                <w:rFonts w:ascii="Arial" w:hAnsi="Arial"/>
                <w:sz w:val="20"/>
              </w:rPr>
              <w:t xml:space="preserve"> 22k</w:t>
            </w:r>
            <w:r w:rsidR="006B3E58" w:rsidRPr="00D146DB">
              <w:rPr>
                <w:rFonts w:ascii="Arial" w:hAnsi="Arial"/>
                <w:sz w:val="20"/>
              </w:rPr>
              <w:t>-1</w:t>
            </w:r>
          </w:p>
        </w:tc>
        <w:tc>
          <w:tcPr>
            <w:tcW w:w="5026" w:type="dxa"/>
          </w:tcPr>
          <w:p w14:paraId="1BEC05A1" w14:textId="77777777" w:rsidR="006B3E58" w:rsidRPr="00D146DB" w:rsidRDefault="006B3E58" w:rsidP="006F30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Genomföring saknas.</w:t>
            </w:r>
          </w:p>
        </w:tc>
        <w:tc>
          <w:tcPr>
            <w:tcW w:w="1334" w:type="dxa"/>
          </w:tcPr>
          <w:p w14:paraId="48A0B73F" w14:textId="77777777" w:rsidR="006B3E58" w:rsidRPr="00D146DB" w:rsidRDefault="006B3E58" w:rsidP="006F30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D72D1" w:rsidRPr="00D146DB" w14:paraId="2187A363" w14:textId="77777777" w:rsidTr="006F3043">
        <w:trPr>
          <w:trHeight w:val="80"/>
        </w:trPr>
        <w:tc>
          <w:tcPr>
            <w:tcW w:w="1080" w:type="dxa"/>
          </w:tcPr>
          <w:p w14:paraId="78265B20" w14:textId="77777777" w:rsidR="00DD72D1" w:rsidRPr="00D146DB" w:rsidRDefault="00DD72D1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282DDE6" w14:textId="77777777" w:rsidR="00DD72D1" w:rsidRPr="00D146DB" w:rsidRDefault="00DD72D1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F677C" w:rsidRPr="00D146DB" w14:paraId="52B521F4" w14:textId="77777777" w:rsidTr="007F677C">
        <w:trPr>
          <w:trHeight w:val="510"/>
        </w:trPr>
        <w:tc>
          <w:tcPr>
            <w:tcW w:w="1080" w:type="dxa"/>
          </w:tcPr>
          <w:p w14:paraId="6B93D6EB" w14:textId="77777777" w:rsidR="007F677C" w:rsidRPr="00D146DB" w:rsidRDefault="007F677C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1A8D9ED" w14:textId="77777777" w:rsidR="007F677C" w:rsidRPr="00D146DB" w:rsidRDefault="007F677C" w:rsidP="006F30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 </w:t>
            </w:r>
            <w:r>
              <w:rPr>
                <w:rFonts w:ascii="Arial" w:hAnsi="Arial"/>
                <w:sz w:val="20"/>
              </w:rPr>
              <w:t>genomföring enligt typlösning T22-106</w:t>
            </w:r>
            <w:r w:rsidRPr="00D146DB">
              <w:rPr>
                <w:rFonts w:ascii="Arial" w:hAnsi="Arial"/>
                <w:sz w:val="20"/>
              </w:rPr>
              <w:t xml:space="preserve"> anordnas.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29F1" w14:textId="77777777" w:rsidR="007F677C" w:rsidRDefault="007F677C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4FF0261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60B186E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9E4805C" w14:textId="77777777" w:rsidR="007F677C" w:rsidRPr="009C6392" w:rsidRDefault="007F677C" w:rsidP="00DD72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66E6959F" w14:textId="77777777" w:rsidTr="002C5FF3">
        <w:tc>
          <w:tcPr>
            <w:tcW w:w="1080" w:type="dxa"/>
          </w:tcPr>
          <w:bookmarkStart w:id="1217" w:name="Kryss1241"/>
          <w:p w14:paraId="1E1D006C" w14:textId="77777777" w:rsidR="002C5FF3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7"/>
            <w:r w:rsidR="002C5FF3">
              <w:rPr>
                <w:rFonts w:ascii="Arial" w:hAnsi="Arial"/>
                <w:sz w:val="20"/>
              </w:rPr>
              <w:t xml:space="preserve"> 22k</w:t>
            </w:r>
            <w:r w:rsidR="002C5FF3" w:rsidRPr="00D146DB">
              <w:rPr>
                <w:rFonts w:ascii="Arial" w:hAnsi="Arial"/>
                <w:sz w:val="20"/>
              </w:rPr>
              <w:t>-2</w:t>
            </w:r>
          </w:p>
        </w:tc>
        <w:tc>
          <w:tcPr>
            <w:tcW w:w="5026" w:type="dxa"/>
          </w:tcPr>
          <w:p w14:paraId="59A5EF26" w14:textId="77777777" w:rsidR="002C5FF3" w:rsidRPr="00D146DB" w:rsidRDefault="002C5FF3" w:rsidP="006F30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Genomföring genom begränsningsvägg har gjutskador kring ingjutningsgods.</w:t>
            </w:r>
          </w:p>
        </w:tc>
        <w:tc>
          <w:tcPr>
            <w:tcW w:w="1334" w:type="dxa"/>
          </w:tcPr>
          <w:p w14:paraId="4DD45C52" w14:textId="77777777" w:rsidR="002C5FF3" w:rsidRPr="00D146DB" w:rsidRDefault="002C5FF3" w:rsidP="006F30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D72D1" w:rsidRPr="00D146DB" w14:paraId="6E6FE1F7" w14:textId="77777777" w:rsidTr="006F3043">
        <w:trPr>
          <w:trHeight w:val="80"/>
        </w:trPr>
        <w:tc>
          <w:tcPr>
            <w:tcW w:w="1080" w:type="dxa"/>
          </w:tcPr>
          <w:p w14:paraId="3706DAD1" w14:textId="77777777" w:rsidR="00DD72D1" w:rsidRPr="00D146DB" w:rsidRDefault="00DD72D1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D05468A" w14:textId="77777777" w:rsidR="00DD72D1" w:rsidRPr="00D146DB" w:rsidRDefault="00DD72D1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D444D" w:rsidRPr="00D146DB" w14:paraId="6DD91859" w14:textId="77777777" w:rsidTr="001D444D">
        <w:tc>
          <w:tcPr>
            <w:tcW w:w="1080" w:type="dxa"/>
          </w:tcPr>
          <w:p w14:paraId="553CA5A8" w14:textId="77777777" w:rsidR="001D444D" w:rsidRPr="00D146DB" w:rsidRDefault="001D444D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12AC11A6" w14:textId="77777777" w:rsidR="001D444D" w:rsidRPr="00D146DB" w:rsidRDefault="001D444D" w:rsidP="0006385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Håligheter skall igenlagas. Se typlösning </w:t>
            </w:r>
            <w:r w:rsidRPr="005C0838">
              <w:rPr>
                <w:rFonts w:ascii="Arial" w:hAnsi="Arial"/>
                <w:sz w:val="20"/>
              </w:rPr>
              <w:t>T</w:t>
            </w:r>
            <w:r w:rsidR="005E63D5" w:rsidRPr="005C0838">
              <w:rPr>
                <w:rFonts w:ascii="Arial" w:hAnsi="Arial"/>
                <w:sz w:val="20"/>
              </w:rPr>
              <w:t>1</w:t>
            </w:r>
            <w:r w:rsidRPr="005C0838">
              <w:rPr>
                <w:rFonts w:ascii="Arial" w:hAnsi="Arial"/>
                <w:sz w:val="20"/>
              </w:rPr>
              <w:t>2</w:t>
            </w:r>
            <w:r w:rsidRPr="005C0838">
              <w:rPr>
                <w:rFonts w:ascii="Arial" w:hAnsi="Arial"/>
                <w:sz w:val="20"/>
              </w:rPr>
              <w:noBreakHyphen/>
              <w:t>10</w:t>
            </w:r>
            <w:r w:rsidR="003B08C9" w:rsidRPr="005C0838">
              <w:rPr>
                <w:rFonts w:ascii="Arial" w:hAnsi="Arial"/>
                <w:sz w:val="20"/>
              </w:rPr>
              <w:t>2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E2DCB31" w14:textId="77777777" w:rsidR="001D444D" w:rsidRPr="00D146DB" w:rsidRDefault="001D444D" w:rsidP="0006385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C8810C8" w14:textId="77777777" w:rsidR="0006385F" w:rsidRPr="009C6392" w:rsidRDefault="0006385F" w:rsidP="00DD72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0106D8D3" w14:textId="77777777" w:rsidTr="002C5FF3">
        <w:tc>
          <w:tcPr>
            <w:tcW w:w="1080" w:type="dxa"/>
          </w:tcPr>
          <w:bookmarkStart w:id="1218" w:name="Kryss1242"/>
          <w:p w14:paraId="4AF8ABA3" w14:textId="77777777" w:rsidR="002C5FF3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8"/>
            <w:r w:rsidR="002C5FF3">
              <w:rPr>
                <w:rFonts w:ascii="Arial" w:hAnsi="Arial"/>
                <w:sz w:val="20"/>
              </w:rPr>
              <w:t xml:space="preserve"> 22k</w:t>
            </w:r>
            <w:r w:rsidR="002C5FF3" w:rsidRPr="00D146DB">
              <w:rPr>
                <w:rFonts w:ascii="Arial" w:hAnsi="Arial"/>
                <w:sz w:val="20"/>
              </w:rPr>
              <w:t>-3</w:t>
            </w:r>
          </w:p>
        </w:tc>
        <w:tc>
          <w:tcPr>
            <w:tcW w:w="5026" w:type="dxa"/>
          </w:tcPr>
          <w:p w14:paraId="40DD6408" w14:textId="77777777" w:rsidR="002C5FF3" w:rsidRPr="00D146DB" w:rsidRDefault="002C5FF3" w:rsidP="006F30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Genomföring är ingjuten i ursparing med felaktigt material.</w:t>
            </w:r>
          </w:p>
        </w:tc>
        <w:tc>
          <w:tcPr>
            <w:tcW w:w="1334" w:type="dxa"/>
          </w:tcPr>
          <w:p w14:paraId="08535C41" w14:textId="77777777" w:rsidR="002C5FF3" w:rsidRPr="00D146DB" w:rsidRDefault="002C5FF3" w:rsidP="006F30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D72D1" w:rsidRPr="00D146DB" w14:paraId="4A00B508" w14:textId="77777777" w:rsidTr="006F3043">
        <w:trPr>
          <w:trHeight w:val="80"/>
        </w:trPr>
        <w:tc>
          <w:tcPr>
            <w:tcW w:w="1080" w:type="dxa"/>
          </w:tcPr>
          <w:p w14:paraId="7EB8B465" w14:textId="77777777" w:rsidR="00DD72D1" w:rsidRPr="00D146DB" w:rsidRDefault="00DD72D1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EED8B2B" w14:textId="77777777" w:rsidR="00DD72D1" w:rsidRPr="00D146DB" w:rsidRDefault="00DD72D1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7F677C" w:rsidRPr="00D146DB" w14:paraId="40860198" w14:textId="77777777" w:rsidTr="007F677C">
        <w:trPr>
          <w:trHeight w:val="510"/>
        </w:trPr>
        <w:tc>
          <w:tcPr>
            <w:tcW w:w="1080" w:type="dxa"/>
          </w:tcPr>
          <w:p w14:paraId="182DC787" w14:textId="77777777" w:rsidR="007F677C" w:rsidRPr="00D146DB" w:rsidRDefault="007F677C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F4C54CB" w14:textId="77777777" w:rsidR="007F677C" w:rsidRPr="00394B27" w:rsidRDefault="007F677C" w:rsidP="005B17E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394B27">
              <w:rPr>
                <w:rFonts w:ascii="Arial" w:hAnsi="Arial"/>
                <w:sz w:val="20"/>
              </w:rPr>
              <w:t>Åtgärd: Genomföring anordnas enligt</w:t>
            </w:r>
            <w:r w:rsidR="00D15C5F" w:rsidRPr="00394B27">
              <w:rPr>
                <w:rFonts w:ascii="Arial" w:hAnsi="Arial"/>
                <w:sz w:val="20"/>
              </w:rPr>
              <w:t xml:space="preserve"> </w:t>
            </w:r>
            <w:r w:rsidRPr="00394B27">
              <w:rPr>
                <w:rFonts w:ascii="Arial" w:hAnsi="Arial"/>
                <w:sz w:val="20"/>
              </w:rPr>
              <w:t xml:space="preserve">typlösning </w:t>
            </w:r>
            <w:r w:rsidR="00D15C5F" w:rsidRPr="00394B27">
              <w:rPr>
                <w:rFonts w:ascii="Arial" w:hAnsi="Arial"/>
                <w:sz w:val="20"/>
              </w:rPr>
              <w:br/>
            </w:r>
            <w:r w:rsidRPr="00394B27">
              <w:rPr>
                <w:rFonts w:ascii="Arial" w:hAnsi="Arial"/>
                <w:sz w:val="20"/>
              </w:rPr>
              <w:t>T22-10</w:t>
            </w:r>
            <w:r w:rsidR="005B17E6" w:rsidRPr="00394B27">
              <w:rPr>
                <w:rFonts w:ascii="Arial" w:hAnsi="Arial"/>
                <w:sz w:val="20"/>
              </w:rPr>
              <w:t>6</w:t>
            </w:r>
            <w:r w:rsidRPr="00394B27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DC5EA" w14:textId="77777777" w:rsidR="007F677C" w:rsidRDefault="007F677C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E7E7781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4BB4D02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FF80313" w14:textId="77777777" w:rsidR="00BC497E" w:rsidRPr="00D93676" w:rsidRDefault="00BC497E" w:rsidP="00DD72D1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2CC1898F" w14:textId="77777777" w:rsidTr="002C5FF3">
        <w:tc>
          <w:tcPr>
            <w:tcW w:w="1080" w:type="dxa"/>
          </w:tcPr>
          <w:bookmarkStart w:id="1219" w:name="Kryss1243"/>
          <w:p w14:paraId="189AEE75" w14:textId="77777777" w:rsidR="002C5FF3" w:rsidRPr="00D146DB" w:rsidRDefault="00267E79" w:rsidP="006F3043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19"/>
            <w:r w:rsidR="002C5FF3">
              <w:rPr>
                <w:rFonts w:ascii="Arial" w:hAnsi="Arial"/>
                <w:sz w:val="20"/>
              </w:rPr>
              <w:t xml:space="preserve"> 22k</w:t>
            </w:r>
            <w:r w:rsidR="002C5FF3" w:rsidRPr="00D146DB">
              <w:rPr>
                <w:rFonts w:ascii="Arial" w:hAnsi="Arial"/>
                <w:sz w:val="20"/>
              </w:rPr>
              <w:t>-4</w:t>
            </w:r>
          </w:p>
        </w:tc>
        <w:tc>
          <w:tcPr>
            <w:tcW w:w="5026" w:type="dxa"/>
          </w:tcPr>
          <w:p w14:paraId="0ABAD067" w14:textId="77777777" w:rsidR="002C5FF3" w:rsidRPr="00D146DB" w:rsidRDefault="002C5FF3" w:rsidP="006F30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Genomföring genom begränsningsvägg är otät.</w:t>
            </w:r>
          </w:p>
        </w:tc>
        <w:tc>
          <w:tcPr>
            <w:tcW w:w="1334" w:type="dxa"/>
          </w:tcPr>
          <w:p w14:paraId="3BD9C75A" w14:textId="77777777" w:rsidR="002C5FF3" w:rsidRPr="00D146DB" w:rsidRDefault="002C5FF3" w:rsidP="006F304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DD72D1" w:rsidRPr="00D146DB" w14:paraId="6CAF2A63" w14:textId="77777777" w:rsidTr="006F3043">
        <w:trPr>
          <w:trHeight w:val="80"/>
        </w:trPr>
        <w:tc>
          <w:tcPr>
            <w:tcW w:w="1080" w:type="dxa"/>
          </w:tcPr>
          <w:p w14:paraId="17C6FFD4" w14:textId="77777777" w:rsidR="00DD72D1" w:rsidRPr="00D146DB" w:rsidRDefault="00DD72D1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851296E" w14:textId="77777777" w:rsidR="00DD72D1" w:rsidRPr="00D146DB" w:rsidRDefault="00DD72D1" w:rsidP="006F3043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15C5F" w:rsidRPr="00D146DB" w14:paraId="4D17CBCF" w14:textId="77777777" w:rsidTr="00D15C5F">
        <w:trPr>
          <w:trHeight w:val="520"/>
        </w:trPr>
        <w:tc>
          <w:tcPr>
            <w:tcW w:w="1080" w:type="dxa"/>
          </w:tcPr>
          <w:p w14:paraId="16FA1878" w14:textId="77777777" w:rsidR="00D15C5F" w:rsidRPr="00D146DB" w:rsidRDefault="00D15C5F" w:rsidP="006F3043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3897ADB" w14:textId="77777777" w:rsidR="00D15C5F" w:rsidRPr="00D146DB" w:rsidRDefault="00D15C5F" w:rsidP="0006385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Tätning med fogmassa utförs på insida genom</w:t>
            </w:r>
            <w:r>
              <w:rPr>
                <w:rFonts w:ascii="Arial" w:hAnsi="Arial"/>
                <w:sz w:val="20"/>
              </w:rPr>
              <w:softHyphen/>
              <w:t>föring mellan stål och betong. Se typlösning T22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CD12" w14:textId="77777777" w:rsidR="00D15C5F" w:rsidRDefault="00D15C5F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6D9F725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EB047B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4F297F9" w14:textId="77777777" w:rsidR="002C5FF3" w:rsidRPr="00681AE0" w:rsidRDefault="002C5FF3" w:rsidP="00681AE0">
      <w:pPr>
        <w:pStyle w:val="1515"/>
        <w:rPr>
          <w:rFonts w:ascii="Arial" w:hAnsi="Arial"/>
          <w:sz w:val="20"/>
        </w:rPr>
      </w:pPr>
    </w:p>
    <w:p w14:paraId="09BCE1C9" w14:textId="77777777" w:rsidR="002C5FF3" w:rsidRPr="00FB7FA0" w:rsidRDefault="002C5FF3" w:rsidP="00681AE0">
      <w:pPr>
        <w:pStyle w:val="1515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2134A3" w:rsidRPr="00D146DB" w14:paraId="055935FA" w14:textId="77777777" w:rsidTr="009D61EF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2E2E8395" w14:textId="77777777" w:rsidR="002134A3" w:rsidRPr="00D146DB" w:rsidRDefault="00873694" w:rsidP="00AF102D">
            <w:pPr>
              <w:pStyle w:val="Rubrikchecklista"/>
              <w:rPr>
                <w:szCs w:val="28"/>
              </w:rPr>
            </w:pPr>
            <w:bookmarkStart w:id="1220" w:name="_Toc290375384"/>
            <w:r>
              <w:t>23</w:t>
            </w:r>
            <w:r w:rsidR="002134A3" w:rsidRPr="00D146DB">
              <w:t xml:space="preserve">. </w:t>
            </w:r>
            <w:r w:rsidR="002134A3">
              <w:t>Utvändigt</w:t>
            </w:r>
            <w:bookmarkEnd w:id="1220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497AC15F" w14:textId="77777777" w:rsidR="002134A3" w:rsidRPr="00D146DB" w:rsidRDefault="002134A3" w:rsidP="009D61EF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A7870D7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trike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73694" w:rsidRPr="00D146DB" w14:paraId="6A94CC42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098DCAB7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1FA68375" w14:textId="77777777" w:rsidR="00873694" w:rsidRPr="00D146DB" w:rsidRDefault="00873694" w:rsidP="006444B5">
            <w:pPr>
              <w:pStyle w:val="Kontrollpunkt"/>
            </w:pPr>
            <w:r w:rsidRPr="00D146DB">
              <w:t>Utvändigt stigschakt är av rätt typ.</w:t>
            </w:r>
          </w:p>
        </w:tc>
        <w:tc>
          <w:tcPr>
            <w:tcW w:w="742" w:type="dxa"/>
          </w:tcPr>
          <w:p w14:paraId="520DE317" w14:textId="77777777" w:rsidR="00873694" w:rsidRPr="00DB3A24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9CDBD0C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21" w:name="Kryss841"/>
        <w:tc>
          <w:tcPr>
            <w:tcW w:w="1320" w:type="dxa"/>
            <w:vMerge w:val="restart"/>
          </w:tcPr>
          <w:p w14:paraId="64DA7170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1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22" w:name="Kryss842"/>
          <w:p w14:paraId="2B3ECE19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2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23" w:name="Kryss843"/>
          <w:p w14:paraId="23756AF4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3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73694" w:rsidRPr="00D146DB" w14:paraId="378E4DD7" w14:textId="77777777" w:rsidTr="00EE7B0F">
        <w:trPr>
          <w:trHeight w:val="304"/>
        </w:trPr>
        <w:tc>
          <w:tcPr>
            <w:tcW w:w="709" w:type="dxa"/>
            <w:vMerge/>
          </w:tcPr>
          <w:p w14:paraId="696CF3F7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3D82B77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67083AD0" w14:textId="77777777" w:rsidR="00873694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1C51B73" w14:textId="77777777" w:rsidR="00873694" w:rsidRPr="00D146DB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1BAD51B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94D138F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19225BB5" w14:textId="77777777" w:rsidTr="002C5FF3">
        <w:tc>
          <w:tcPr>
            <w:tcW w:w="1080" w:type="dxa"/>
          </w:tcPr>
          <w:bookmarkStart w:id="1224" w:name="Kryss1244"/>
          <w:p w14:paraId="4CF448B7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4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5296604F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Utvändigt stigschakt är av felaktig typ.</w:t>
            </w:r>
          </w:p>
        </w:tc>
        <w:tc>
          <w:tcPr>
            <w:tcW w:w="1334" w:type="dxa"/>
          </w:tcPr>
          <w:p w14:paraId="6DF989A4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133A4333" w14:textId="77777777" w:rsidTr="009D61EF">
        <w:trPr>
          <w:trHeight w:val="80"/>
        </w:trPr>
        <w:tc>
          <w:tcPr>
            <w:tcW w:w="1080" w:type="dxa"/>
          </w:tcPr>
          <w:p w14:paraId="5624DD6F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F4FCB61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E2F66" w:rsidRPr="00D146DB" w14:paraId="6E686077" w14:textId="77777777" w:rsidTr="00DE2F66">
        <w:trPr>
          <w:trHeight w:val="510"/>
        </w:trPr>
        <w:tc>
          <w:tcPr>
            <w:tcW w:w="1080" w:type="dxa"/>
          </w:tcPr>
          <w:p w14:paraId="3D30B1C7" w14:textId="77777777" w:rsidR="00DE2F66" w:rsidRPr="00D146DB" w:rsidRDefault="00DE2F66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020E641" w14:textId="77777777" w:rsidR="00DE2F66" w:rsidRPr="00D146DB" w:rsidRDefault="00DE2F66" w:rsidP="00DE2F6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ytt stigschakt skall anordnas e</w:t>
            </w:r>
            <w:r>
              <w:rPr>
                <w:rFonts w:ascii="Arial" w:hAnsi="Arial"/>
                <w:sz w:val="20"/>
              </w:rPr>
              <w:t>nligt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typlösning T08-103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FF9D" w14:textId="77777777" w:rsidR="00DE2F66" w:rsidRDefault="00DE2F66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54B4061F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95BB62B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549B50F" w14:textId="77777777" w:rsidR="00FB7FA0" w:rsidRDefault="00FB7FA0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p w14:paraId="67B3D5CA" w14:textId="77777777" w:rsidR="00D93676" w:rsidRDefault="00FB7FA0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73694" w:rsidRPr="00D146DB" w14:paraId="3CDE8D1E" w14:textId="77777777" w:rsidTr="00EE7B0F">
        <w:trPr>
          <w:trHeight w:val="311"/>
        </w:trPr>
        <w:tc>
          <w:tcPr>
            <w:tcW w:w="709" w:type="dxa"/>
            <w:vMerge w:val="restart"/>
          </w:tcPr>
          <w:p w14:paraId="791DA250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00E8C18A" w14:textId="77777777" w:rsidR="00873694" w:rsidRPr="00D146DB" w:rsidRDefault="00873694" w:rsidP="006444B5">
            <w:pPr>
              <w:pStyle w:val="Kontrollpunkt"/>
            </w:pPr>
            <w:r w:rsidRPr="00D146DB">
              <w:t xml:space="preserve">Stegjärn eller stege finns om så erfordras i utvändigt stigschakt (höjd </w:t>
            </w:r>
            <w:r w:rsidRPr="00D146DB">
              <w:sym w:font="Symbol" w:char="F0B3"/>
            </w:r>
            <w:r w:rsidRPr="00D146DB">
              <w:t xml:space="preserve"> </w:t>
            </w:r>
            <w:smartTag w:uri="urn:schemas-microsoft-com:office:smarttags" w:element="metricconverter">
              <w:smartTagPr>
                <w:attr w:name="ProductID" w:val="1,2 m"/>
              </w:smartTagPr>
              <w:r w:rsidRPr="00D146DB">
                <w:t>1,2 m</w:t>
              </w:r>
            </w:smartTag>
            <w:r w:rsidRPr="00D146DB">
              <w:t>).</w:t>
            </w:r>
          </w:p>
        </w:tc>
        <w:tc>
          <w:tcPr>
            <w:tcW w:w="742" w:type="dxa"/>
          </w:tcPr>
          <w:p w14:paraId="7C5582F3" w14:textId="77777777" w:rsidR="00873694" w:rsidRPr="00DB3A24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78DB0D7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25" w:name="Kryss844"/>
        <w:tc>
          <w:tcPr>
            <w:tcW w:w="1320" w:type="dxa"/>
            <w:vMerge w:val="restart"/>
          </w:tcPr>
          <w:p w14:paraId="11C62A8F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5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26" w:name="Kryss845"/>
          <w:p w14:paraId="7A5B6C90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6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27" w:name="Kryss846"/>
          <w:p w14:paraId="2060CE7E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7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73694" w:rsidRPr="00D146DB" w14:paraId="5D92DE4D" w14:textId="77777777" w:rsidTr="00EE7B0F">
        <w:trPr>
          <w:trHeight w:val="310"/>
        </w:trPr>
        <w:tc>
          <w:tcPr>
            <w:tcW w:w="709" w:type="dxa"/>
            <w:vMerge/>
          </w:tcPr>
          <w:p w14:paraId="40D88D78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EB7F8B4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2CCEF81" w14:textId="77777777" w:rsidR="00873694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B0CE0BD" w14:textId="77777777" w:rsidR="00873694" w:rsidRPr="00D146DB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81660F9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66672736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6A95A4F1" w14:textId="77777777" w:rsidTr="002C5FF3">
        <w:tc>
          <w:tcPr>
            <w:tcW w:w="1080" w:type="dxa"/>
          </w:tcPr>
          <w:bookmarkStart w:id="1228" w:name="Kryss1245"/>
          <w:p w14:paraId="1E582380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8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3656BA05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Stegjärn eller stege är defekt eller saknas i stigschakt.</w:t>
            </w:r>
          </w:p>
        </w:tc>
        <w:tc>
          <w:tcPr>
            <w:tcW w:w="1334" w:type="dxa"/>
          </w:tcPr>
          <w:p w14:paraId="382B2776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6FF46E30" w14:textId="77777777" w:rsidTr="009D61EF">
        <w:trPr>
          <w:trHeight w:val="80"/>
        </w:trPr>
        <w:tc>
          <w:tcPr>
            <w:tcW w:w="1080" w:type="dxa"/>
          </w:tcPr>
          <w:p w14:paraId="09E5B1E8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BE6CA87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E2F66" w:rsidRPr="00D146DB" w14:paraId="5E8EE123" w14:textId="77777777" w:rsidTr="00DE2F66">
        <w:trPr>
          <w:trHeight w:val="510"/>
        </w:trPr>
        <w:tc>
          <w:tcPr>
            <w:tcW w:w="1080" w:type="dxa"/>
          </w:tcPr>
          <w:p w14:paraId="0F341CC7" w14:textId="77777777" w:rsidR="00DE2F66" w:rsidRPr="00D146DB" w:rsidRDefault="00DE2F66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D40C327" w14:textId="77777777" w:rsidR="00DE2F66" w:rsidRPr="00D146DB" w:rsidRDefault="00DE2F66" w:rsidP="00DD4A1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Ny stege skall anordnas e</w:t>
            </w:r>
            <w:r>
              <w:rPr>
                <w:rFonts w:ascii="Arial" w:hAnsi="Arial"/>
                <w:sz w:val="20"/>
              </w:rPr>
              <w:t>nligt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typlösning </w:t>
            </w:r>
            <w:r w:rsidR="00D15C5F">
              <w:rPr>
                <w:rFonts w:ascii="Arial" w:hAnsi="Arial"/>
                <w:sz w:val="20"/>
              </w:rPr>
              <w:br/>
            </w:r>
            <w:r w:rsidRPr="005C0838">
              <w:rPr>
                <w:rFonts w:ascii="Arial" w:hAnsi="Arial"/>
                <w:sz w:val="20"/>
              </w:rPr>
              <w:t>T</w:t>
            </w:r>
            <w:r w:rsidR="00C164A9" w:rsidRPr="005C0838">
              <w:rPr>
                <w:rFonts w:ascii="Arial" w:hAnsi="Arial"/>
                <w:sz w:val="20"/>
              </w:rPr>
              <w:t>12-103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863D" w14:textId="77777777" w:rsidR="00DE2F66" w:rsidRDefault="00DE2F66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BA9882F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1DA4B7D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A5FD6C1" w14:textId="77777777" w:rsidR="002134A3" w:rsidRPr="00F150B8" w:rsidRDefault="002134A3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73694" w:rsidRPr="00D146DB" w14:paraId="4339136D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39BE7830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5B15AD9E" w14:textId="77777777" w:rsidR="00873694" w:rsidRPr="00D146DB" w:rsidRDefault="00873694" w:rsidP="006444B5">
            <w:pPr>
              <w:pStyle w:val="Kontrollpunkt"/>
            </w:pPr>
            <w:r w:rsidRPr="00D146DB">
              <w:t>Infästning av stegjärn eller stege är riktigt utförd.</w:t>
            </w:r>
          </w:p>
        </w:tc>
        <w:tc>
          <w:tcPr>
            <w:tcW w:w="742" w:type="dxa"/>
          </w:tcPr>
          <w:p w14:paraId="69B25A9E" w14:textId="77777777" w:rsidR="00873694" w:rsidRPr="00DB3A24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A4B3F87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29" w:name="Kryss847"/>
        <w:tc>
          <w:tcPr>
            <w:tcW w:w="1320" w:type="dxa"/>
            <w:vMerge w:val="restart"/>
          </w:tcPr>
          <w:p w14:paraId="33D11FF8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29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30" w:name="Kryss848"/>
          <w:p w14:paraId="78C445BB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0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31" w:name="Kryss849"/>
          <w:p w14:paraId="1CB41291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1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73694" w:rsidRPr="00D146DB" w14:paraId="0B137C7C" w14:textId="77777777" w:rsidTr="00EE7B0F">
        <w:trPr>
          <w:trHeight w:val="304"/>
        </w:trPr>
        <w:tc>
          <w:tcPr>
            <w:tcW w:w="709" w:type="dxa"/>
            <w:vMerge/>
          </w:tcPr>
          <w:p w14:paraId="7FAB12C3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0FBBEB2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4CF963F" w14:textId="77777777" w:rsidR="00873694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AC3B1BA" w14:textId="77777777" w:rsidR="00873694" w:rsidRPr="00D146DB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085E0F2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59B48FD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1A24AB46" w14:textId="77777777" w:rsidTr="002C5FF3">
        <w:tc>
          <w:tcPr>
            <w:tcW w:w="1080" w:type="dxa"/>
          </w:tcPr>
          <w:bookmarkStart w:id="1232" w:name="Kryss1246"/>
          <w:p w14:paraId="314BBE45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2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41CF24EC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Bristfällig infästning av stegjärn eller stege.</w:t>
            </w:r>
          </w:p>
        </w:tc>
        <w:tc>
          <w:tcPr>
            <w:tcW w:w="1334" w:type="dxa"/>
          </w:tcPr>
          <w:p w14:paraId="42C852FE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5055703D" w14:textId="77777777" w:rsidTr="009D61EF">
        <w:trPr>
          <w:trHeight w:val="80"/>
        </w:trPr>
        <w:tc>
          <w:tcPr>
            <w:tcW w:w="1080" w:type="dxa"/>
          </w:tcPr>
          <w:p w14:paraId="0BCB5D79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3CD918C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B3A24" w:rsidRPr="00D146DB" w14:paraId="6CCE31EE" w14:textId="77777777" w:rsidTr="00DB3A24">
        <w:tc>
          <w:tcPr>
            <w:tcW w:w="1080" w:type="dxa"/>
          </w:tcPr>
          <w:p w14:paraId="78BFBFD4" w14:textId="77777777" w:rsidR="00DB3A24" w:rsidRPr="00D146DB" w:rsidRDefault="00DB3A2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F2F28E4" w14:textId="77777777" w:rsidR="00DB3A24" w:rsidRPr="00D146DB" w:rsidRDefault="00DB3A24" w:rsidP="00DE2F6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Infästning skall kompletteras enligt typlösning </w:t>
            </w:r>
            <w:r w:rsidR="00C164A9" w:rsidRPr="005C0838">
              <w:rPr>
                <w:rFonts w:ascii="Arial" w:hAnsi="Arial"/>
                <w:sz w:val="20"/>
              </w:rPr>
              <w:t>T12-104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F409CD9" w14:textId="77777777" w:rsidR="00DB3A24" w:rsidRPr="00D146DB" w:rsidRDefault="00DB3A24" w:rsidP="00DE2F6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D5E7677" w14:textId="77777777" w:rsidR="00972927" w:rsidRDefault="00972927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73694" w:rsidRPr="00D146DB" w14:paraId="483423AE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6BF38892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78CB44F8" w14:textId="77777777" w:rsidR="00873694" w:rsidRPr="00D146DB" w:rsidRDefault="00873694" w:rsidP="006444B5">
            <w:pPr>
              <w:pStyle w:val="Kontrollpunkt"/>
            </w:pPr>
            <w:r w:rsidRPr="00D146DB">
              <w:t>Stegjärn eller stege är fria från rost.</w:t>
            </w:r>
          </w:p>
        </w:tc>
        <w:tc>
          <w:tcPr>
            <w:tcW w:w="742" w:type="dxa"/>
          </w:tcPr>
          <w:p w14:paraId="2921C8B8" w14:textId="77777777" w:rsidR="00873694" w:rsidRPr="00DB3A24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01E009B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33" w:name="Kryss850"/>
        <w:tc>
          <w:tcPr>
            <w:tcW w:w="1320" w:type="dxa"/>
            <w:vMerge w:val="restart"/>
          </w:tcPr>
          <w:p w14:paraId="6A09F1E7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3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34" w:name="Kryss851"/>
          <w:p w14:paraId="1A922295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4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35" w:name="Kryss852"/>
          <w:p w14:paraId="734564AD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5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73694" w:rsidRPr="00D146DB" w14:paraId="2628F8E0" w14:textId="77777777" w:rsidTr="00EE7B0F">
        <w:trPr>
          <w:trHeight w:val="304"/>
        </w:trPr>
        <w:tc>
          <w:tcPr>
            <w:tcW w:w="709" w:type="dxa"/>
            <w:vMerge/>
          </w:tcPr>
          <w:p w14:paraId="1349942B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8C5F3D1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D274343" w14:textId="77777777" w:rsidR="00873694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64C2CDE" w14:textId="77777777" w:rsidR="00873694" w:rsidRPr="00D146DB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3621E16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CE07CC6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68C235DD" w14:textId="77777777" w:rsidTr="002C5FF3">
        <w:tc>
          <w:tcPr>
            <w:tcW w:w="1080" w:type="dxa"/>
          </w:tcPr>
          <w:bookmarkStart w:id="1236" w:name="Kryss1247"/>
          <w:p w14:paraId="1B1F71C7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6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d-1</w:t>
            </w:r>
          </w:p>
        </w:tc>
        <w:tc>
          <w:tcPr>
            <w:tcW w:w="5026" w:type="dxa"/>
          </w:tcPr>
          <w:p w14:paraId="205C9B76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Stegjärn eller stege är rostiga.</w:t>
            </w:r>
          </w:p>
        </w:tc>
        <w:tc>
          <w:tcPr>
            <w:tcW w:w="1334" w:type="dxa"/>
          </w:tcPr>
          <w:p w14:paraId="1BC4D23D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6414D29B" w14:textId="77777777" w:rsidTr="009D61EF">
        <w:trPr>
          <w:trHeight w:val="80"/>
        </w:trPr>
        <w:tc>
          <w:tcPr>
            <w:tcW w:w="1080" w:type="dxa"/>
          </w:tcPr>
          <w:p w14:paraId="7D9958F7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EF6FB54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B3A24" w:rsidRPr="00D146DB" w14:paraId="7B33C5A9" w14:textId="77777777" w:rsidTr="00DB3A24">
        <w:tc>
          <w:tcPr>
            <w:tcW w:w="1080" w:type="dxa"/>
          </w:tcPr>
          <w:p w14:paraId="0DE05F5A" w14:textId="77777777" w:rsidR="00DB3A24" w:rsidRPr="00D146DB" w:rsidRDefault="00DB3A2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3B6A768" w14:textId="77777777" w:rsidR="00DB3A24" w:rsidRDefault="00DB3A24" w:rsidP="00DE2F6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Stegjärn eller st</w:t>
            </w:r>
            <w:r>
              <w:rPr>
                <w:rFonts w:ascii="Arial" w:hAnsi="Arial"/>
                <w:sz w:val="20"/>
              </w:rPr>
              <w:t>ege skall rostskyddsbehandlas.</w:t>
            </w:r>
            <w:r w:rsidRPr="00D146DB">
              <w:rPr>
                <w:rFonts w:ascii="Arial" w:hAnsi="Arial"/>
                <w:sz w:val="20"/>
              </w:rPr>
              <w:t xml:space="preserve"> Se typlösning </w:t>
            </w:r>
            <w:r w:rsidR="00C164A9" w:rsidRPr="005C0838">
              <w:rPr>
                <w:rFonts w:ascii="Arial" w:hAnsi="Arial"/>
                <w:sz w:val="20"/>
              </w:rPr>
              <w:t>T12-105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14124F6" w14:textId="77777777" w:rsidR="00DB3A24" w:rsidRPr="00D146DB" w:rsidRDefault="00DB3A24" w:rsidP="00DE2F6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C32CB80" w14:textId="77777777" w:rsidR="002134A3" w:rsidRPr="00F150B8" w:rsidRDefault="002134A3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73694" w:rsidRPr="00D146DB" w14:paraId="298DEA60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13B59E95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e</w:t>
            </w:r>
          </w:p>
        </w:tc>
        <w:tc>
          <w:tcPr>
            <w:tcW w:w="4658" w:type="dxa"/>
            <w:vMerge w:val="restart"/>
          </w:tcPr>
          <w:p w14:paraId="39916CA2" w14:textId="77777777" w:rsidR="00873694" w:rsidRPr="00EE7B0F" w:rsidRDefault="00873694" w:rsidP="00EE7B0F">
            <w:pPr>
              <w:pStyle w:val="Kontrollpunkt"/>
            </w:pPr>
            <w:r w:rsidRPr="00EE7B0F">
              <w:t xml:space="preserve">Reservutgång </w:t>
            </w:r>
            <w:r w:rsidR="000D5298" w:rsidRPr="00EE7B0F">
              <w:t xml:space="preserve">som mynnar under mark </w:t>
            </w:r>
            <w:r w:rsidR="003223D8" w:rsidRPr="00EE7B0F">
              <w:t>är ej motfylld</w:t>
            </w:r>
            <w:r w:rsidRPr="00EE7B0F">
              <w:t>.</w:t>
            </w:r>
          </w:p>
        </w:tc>
        <w:tc>
          <w:tcPr>
            <w:tcW w:w="742" w:type="dxa"/>
          </w:tcPr>
          <w:p w14:paraId="1B0146AA" w14:textId="77777777" w:rsidR="00873694" w:rsidRPr="00DB3A24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B00A9FF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-|-|3</w:t>
            </w:r>
          </w:p>
        </w:tc>
        <w:bookmarkStart w:id="1237" w:name="Kryss853"/>
        <w:tc>
          <w:tcPr>
            <w:tcW w:w="1320" w:type="dxa"/>
            <w:vMerge w:val="restart"/>
          </w:tcPr>
          <w:p w14:paraId="038664FF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7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38" w:name="Kryss854"/>
          <w:p w14:paraId="55DD3771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8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39" w:name="Kryss855"/>
          <w:p w14:paraId="22A4DBB8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39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73694" w:rsidRPr="00D146DB" w14:paraId="2BA6D28C" w14:textId="77777777" w:rsidTr="00EE7B0F">
        <w:trPr>
          <w:trHeight w:val="304"/>
        </w:trPr>
        <w:tc>
          <w:tcPr>
            <w:tcW w:w="709" w:type="dxa"/>
            <w:vMerge/>
          </w:tcPr>
          <w:p w14:paraId="4465381F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7A26CF88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DF47F2E" w14:textId="77777777" w:rsidR="00873694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7BFDB67" w14:textId="77777777" w:rsidR="00873694" w:rsidRPr="00D146DB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4650FA80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9E81ABA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63C2CD47" w14:textId="77777777" w:rsidTr="002C5FF3">
        <w:tc>
          <w:tcPr>
            <w:tcW w:w="1080" w:type="dxa"/>
          </w:tcPr>
          <w:bookmarkStart w:id="1240" w:name="Kryss1248"/>
          <w:p w14:paraId="1856318E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0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e-1</w:t>
            </w:r>
          </w:p>
        </w:tc>
        <w:tc>
          <w:tcPr>
            <w:tcW w:w="5026" w:type="dxa"/>
          </w:tcPr>
          <w:p w14:paraId="3DB7E236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Reservutgång är motfylld.</w:t>
            </w:r>
          </w:p>
        </w:tc>
        <w:tc>
          <w:tcPr>
            <w:tcW w:w="1334" w:type="dxa"/>
          </w:tcPr>
          <w:p w14:paraId="526E1259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35B5222A" w14:textId="77777777" w:rsidTr="009D61EF">
        <w:trPr>
          <w:trHeight w:val="80"/>
        </w:trPr>
        <w:tc>
          <w:tcPr>
            <w:tcW w:w="1080" w:type="dxa"/>
          </w:tcPr>
          <w:p w14:paraId="4349FAAE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822AF8B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E2F66" w:rsidRPr="00D146DB" w14:paraId="46CA879B" w14:textId="77777777" w:rsidTr="00DE2F66">
        <w:trPr>
          <w:trHeight w:val="510"/>
        </w:trPr>
        <w:tc>
          <w:tcPr>
            <w:tcW w:w="1080" w:type="dxa"/>
          </w:tcPr>
          <w:p w14:paraId="00EC87B8" w14:textId="77777777" w:rsidR="00DE2F66" w:rsidRPr="00D146DB" w:rsidRDefault="00DE2F66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D1F44E3" w14:textId="77777777" w:rsidR="00DE2F66" w:rsidRPr="00D146DB" w:rsidRDefault="00DE2F66" w:rsidP="00DE2F6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 xml:space="preserve">ytt stigschakt skall anordnas </w:t>
            </w:r>
            <w:r>
              <w:rPr>
                <w:rFonts w:ascii="Arial" w:hAnsi="Arial"/>
                <w:sz w:val="20"/>
              </w:rPr>
              <w:t xml:space="preserve">enligt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>
              <w:rPr>
                <w:rFonts w:ascii="Arial" w:hAnsi="Arial"/>
                <w:sz w:val="20"/>
              </w:rPr>
              <w:t>T08-103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5DEF" w14:textId="77777777" w:rsidR="00DE2F66" w:rsidRDefault="00DE2F66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6FA51E9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C251CB1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2C12A9C" w14:textId="77777777" w:rsidR="00DE2F66" w:rsidRPr="00F150B8" w:rsidRDefault="00DE2F66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73694" w:rsidRPr="00D146DB" w14:paraId="67C92C47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278C92B1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23f"/>
              </w:smartTagPr>
              <w:r>
                <w:rPr>
                  <w:rFonts w:ascii="Arial" w:hAnsi="Arial"/>
                  <w:sz w:val="22"/>
                  <w:szCs w:val="22"/>
                </w:rPr>
                <w:t>23</w:t>
              </w:r>
              <w:r w:rsidRPr="00D146DB">
                <w:rPr>
                  <w:rFonts w:ascii="Arial" w:hAnsi="Arial"/>
                  <w:sz w:val="22"/>
                  <w:szCs w:val="22"/>
                </w:rPr>
                <w:t>f</w:t>
              </w:r>
            </w:smartTag>
          </w:p>
        </w:tc>
        <w:tc>
          <w:tcPr>
            <w:tcW w:w="4658" w:type="dxa"/>
            <w:vMerge w:val="restart"/>
          </w:tcPr>
          <w:p w14:paraId="56E458FB" w14:textId="77777777" w:rsidR="00873694" w:rsidRPr="00D146DB" w:rsidRDefault="00873694" w:rsidP="00EE7B0F">
            <w:pPr>
              <w:pStyle w:val="Kontrollpunkt"/>
            </w:pPr>
            <w:r w:rsidRPr="00D146DB">
              <w:t>Utvändigt stigschakt är torrt.</w:t>
            </w:r>
          </w:p>
        </w:tc>
        <w:tc>
          <w:tcPr>
            <w:tcW w:w="742" w:type="dxa"/>
          </w:tcPr>
          <w:p w14:paraId="1136765E" w14:textId="77777777" w:rsidR="00873694" w:rsidRPr="00DB3A24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167BE2D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41" w:name="Kryss856"/>
        <w:tc>
          <w:tcPr>
            <w:tcW w:w="1320" w:type="dxa"/>
            <w:vMerge w:val="restart"/>
          </w:tcPr>
          <w:p w14:paraId="33F7AFDF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1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42" w:name="Kryss857"/>
          <w:p w14:paraId="4022CAAA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2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43" w:name="Kryss858"/>
          <w:p w14:paraId="11C5AEA2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3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73694" w:rsidRPr="00D146DB" w14:paraId="5B00781B" w14:textId="77777777" w:rsidTr="00EE7B0F">
        <w:trPr>
          <w:trHeight w:val="304"/>
        </w:trPr>
        <w:tc>
          <w:tcPr>
            <w:tcW w:w="709" w:type="dxa"/>
            <w:vMerge/>
          </w:tcPr>
          <w:p w14:paraId="2BB49F2C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4B4B2CBB" w14:textId="77777777" w:rsidR="00873694" w:rsidRPr="00D146DB" w:rsidRDefault="00873694" w:rsidP="00EE7B0F">
            <w:pPr>
              <w:pStyle w:val="Kontrollpunkt"/>
              <w:rPr>
                <w:sz w:val="16"/>
                <w:szCs w:val="16"/>
              </w:rPr>
            </w:pPr>
          </w:p>
        </w:tc>
        <w:tc>
          <w:tcPr>
            <w:tcW w:w="742" w:type="dxa"/>
          </w:tcPr>
          <w:p w14:paraId="1DFFE24B" w14:textId="77777777" w:rsidR="00873694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C992159" w14:textId="77777777" w:rsidR="00873694" w:rsidRPr="00D146DB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9A145D3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C0C9673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56CB245C" w14:textId="77777777" w:rsidTr="002C5FF3">
        <w:tc>
          <w:tcPr>
            <w:tcW w:w="1080" w:type="dxa"/>
          </w:tcPr>
          <w:bookmarkStart w:id="1244" w:name="Kryss1249"/>
          <w:p w14:paraId="49F4902B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4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f-1</w:t>
            </w:r>
          </w:p>
        </w:tc>
        <w:tc>
          <w:tcPr>
            <w:tcW w:w="5026" w:type="dxa"/>
          </w:tcPr>
          <w:p w14:paraId="464BAC05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Vatten i utvändigt stigschakt</w:t>
            </w:r>
            <w:r w:rsidR="000937E2">
              <w:rPr>
                <w:rFonts w:ascii="Arial" w:hAnsi="Arial"/>
                <w:sz w:val="20"/>
              </w:rPr>
              <w:t xml:space="preserve"> finns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01312F5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18014B93" w14:textId="77777777" w:rsidTr="009D61EF">
        <w:trPr>
          <w:trHeight w:val="80"/>
        </w:trPr>
        <w:tc>
          <w:tcPr>
            <w:tcW w:w="1080" w:type="dxa"/>
          </w:tcPr>
          <w:p w14:paraId="4A3EB1B7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234A094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D4A1A" w:rsidRPr="00D146DB" w14:paraId="528D2085" w14:textId="77777777" w:rsidTr="00DD4A1A">
        <w:trPr>
          <w:trHeight w:val="510"/>
        </w:trPr>
        <w:tc>
          <w:tcPr>
            <w:tcW w:w="1080" w:type="dxa"/>
          </w:tcPr>
          <w:p w14:paraId="04BCF8E8" w14:textId="77777777" w:rsidR="00DD4A1A" w:rsidRPr="00D146DB" w:rsidRDefault="00DD4A1A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60A5A017" w14:textId="77777777" w:rsidR="00DD4A1A" w:rsidRPr="00D146DB" w:rsidRDefault="00DD4A1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Dränering skall anordnas. 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noBreakHyphen/>
              <w:t>101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7AF4" w14:textId="77777777" w:rsidR="00DD4A1A" w:rsidRDefault="00DD4A1A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66A8D25B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59AE697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B257D4A" w14:textId="77777777" w:rsidR="00BC497E" w:rsidRDefault="00BC497E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873694" w:rsidRPr="00D146DB" w14:paraId="64B02891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384433BC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g</w:t>
            </w:r>
          </w:p>
        </w:tc>
        <w:tc>
          <w:tcPr>
            <w:tcW w:w="4658" w:type="dxa"/>
            <w:vMerge w:val="restart"/>
          </w:tcPr>
          <w:p w14:paraId="2B818173" w14:textId="77777777" w:rsidR="00873694" w:rsidRPr="00D146DB" w:rsidRDefault="00873694" w:rsidP="006444B5">
            <w:pPr>
              <w:pStyle w:val="Kontrollpunkt"/>
            </w:pPr>
            <w:r w:rsidRPr="00D146DB">
              <w:t>Antenngenomförings läge är angiven med skylt på utsida.</w:t>
            </w:r>
          </w:p>
        </w:tc>
        <w:tc>
          <w:tcPr>
            <w:tcW w:w="742" w:type="dxa"/>
          </w:tcPr>
          <w:p w14:paraId="224FDD90" w14:textId="77777777" w:rsidR="00873694" w:rsidRPr="00DB3A24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CF3AD69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-|2|3</w:t>
            </w:r>
          </w:p>
        </w:tc>
        <w:bookmarkStart w:id="1245" w:name="Kryss859"/>
        <w:tc>
          <w:tcPr>
            <w:tcW w:w="1320" w:type="dxa"/>
            <w:vMerge w:val="restart"/>
          </w:tcPr>
          <w:p w14:paraId="5B5075A7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5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46" w:name="Kryss860"/>
          <w:p w14:paraId="38BE5FB6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6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47" w:name="Kryss861"/>
          <w:p w14:paraId="7A6A8D00" w14:textId="77777777" w:rsidR="0087369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7"/>
            <w:r w:rsidR="0087369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873694" w:rsidRPr="00D146DB" w14:paraId="63EE7EF0" w14:textId="77777777" w:rsidTr="00EE7B0F">
        <w:trPr>
          <w:trHeight w:val="304"/>
        </w:trPr>
        <w:tc>
          <w:tcPr>
            <w:tcW w:w="709" w:type="dxa"/>
            <w:vMerge/>
          </w:tcPr>
          <w:p w14:paraId="55112E59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0F2BE6D9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243D67F" w14:textId="77777777" w:rsidR="00873694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F887A70" w14:textId="77777777" w:rsidR="00873694" w:rsidRPr="00D146DB" w:rsidRDefault="0087369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1CDEC49" w14:textId="77777777" w:rsidR="00873694" w:rsidRPr="00D146DB" w:rsidRDefault="0087369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F88B5E5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3AD60871" w14:textId="77777777" w:rsidTr="002C5FF3">
        <w:tc>
          <w:tcPr>
            <w:tcW w:w="1080" w:type="dxa"/>
          </w:tcPr>
          <w:bookmarkStart w:id="1248" w:name="Kryss1250"/>
          <w:p w14:paraId="4AB703EF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8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g-1</w:t>
            </w:r>
          </w:p>
        </w:tc>
        <w:tc>
          <w:tcPr>
            <w:tcW w:w="5026" w:type="dxa"/>
          </w:tcPr>
          <w:p w14:paraId="6A1EB752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Antenngenomförings läge saknar skylt på utsida.</w:t>
            </w:r>
          </w:p>
        </w:tc>
        <w:tc>
          <w:tcPr>
            <w:tcW w:w="1334" w:type="dxa"/>
          </w:tcPr>
          <w:p w14:paraId="376BBA47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767A064C" w14:textId="77777777" w:rsidTr="009D61EF">
        <w:trPr>
          <w:trHeight w:val="80"/>
        </w:trPr>
        <w:tc>
          <w:tcPr>
            <w:tcW w:w="1080" w:type="dxa"/>
          </w:tcPr>
          <w:p w14:paraId="400E97F0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AE7B792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15C5F" w:rsidRPr="00D146DB" w14:paraId="47B804F8" w14:textId="77777777" w:rsidTr="00D15C5F">
        <w:tc>
          <w:tcPr>
            <w:tcW w:w="1080" w:type="dxa"/>
          </w:tcPr>
          <w:p w14:paraId="42507C88" w14:textId="77777777" w:rsidR="00D15C5F" w:rsidRPr="00D146DB" w:rsidRDefault="00D15C5F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4C64F0A" w14:textId="77777777" w:rsidR="00D15C5F" w:rsidRPr="00D146DB" w:rsidRDefault="00D15C5F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Skylt för antenngenomförings läge skall uppsättas på utsida. 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66D3001B" w14:textId="77777777" w:rsidR="00D15C5F" w:rsidRPr="00D146DB" w:rsidRDefault="00D15C5F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9A36CEA" w14:textId="77777777" w:rsidR="002134A3" w:rsidRPr="00F150B8" w:rsidRDefault="002134A3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B61E14" w:rsidRPr="00D146DB" w14:paraId="7BDEA5C1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0D965083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h</w:t>
            </w:r>
          </w:p>
        </w:tc>
        <w:tc>
          <w:tcPr>
            <w:tcW w:w="4658" w:type="dxa"/>
            <w:vMerge w:val="restart"/>
          </w:tcPr>
          <w:p w14:paraId="5A9B5CAC" w14:textId="77777777" w:rsidR="00B61E14" w:rsidRPr="00D146DB" w:rsidRDefault="00B61E14" w:rsidP="006444B5">
            <w:pPr>
              <w:pStyle w:val="Kontrollpunkt"/>
            </w:pPr>
            <w:r w:rsidRPr="00D146DB">
              <w:t xml:space="preserve">Uteluftskanal </w:t>
            </w:r>
            <w:r>
              <w:t>mynnar i det fria</w:t>
            </w:r>
            <w:r w:rsidRPr="00D146DB">
              <w:t>.</w:t>
            </w:r>
          </w:p>
        </w:tc>
        <w:tc>
          <w:tcPr>
            <w:tcW w:w="742" w:type="dxa"/>
          </w:tcPr>
          <w:p w14:paraId="153F1D56" w14:textId="77777777" w:rsidR="00B61E14" w:rsidRPr="00DB3A24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1552078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49" w:name="Kryss862"/>
        <w:tc>
          <w:tcPr>
            <w:tcW w:w="1320" w:type="dxa"/>
            <w:vMerge w:val="restart"/>
          </w:tcPr>
          <w:p w14:paraId="29CB6639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49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50" w:name="Kryss863"/>
          <w:p w14:paraId="7B1D6F3F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0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51" w:name="Kryss864"/>
          <w:p w14:paraId="3341BC39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1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61E14" w:rsidRPr="00D146DB" w14:paraId="2AE55224" w14:textId="77777777" w:rsidTr="00EE7B0F">
        <w:trPr>
          <w:trHeight w:val="304"/>
        </w:trPr>
        <w:tc>
          <w:tcPr>
            <w:tcW w:w="709" w:type="dxa"/>
            <w:vMerge/>
          </w:tcPr>
          <w:p w14:paraId="2789CF28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6CDCF6B0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3F0B0E0" w14:textId="77777777" w:rsidR="00B61E14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3BE73CA" w14:textId="77777777" w:rsidR="00B61E14" w:rsidRPr="00D146DB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C6CF44E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A8D0805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77650B20" w14:textId="77777777" w:rsidTr="002C5FF3">
        <w:tc>
          <w:tcPr>
            <w:tcW w:w="1080" w:type="dxa"/>
          </w:tcPr>
          <w:bookmarkStart w:id="1252" w:name="Kryss1251"/>
          <w:p w14:paraId="4F797298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2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h-1</w:t>
            </w:r>
          </w:p>
        </w:tc>
        <w:tc>
          <w:tcPr>
            <w:tcW w:w="5026" w:type="dxa"/>
          </w:tcPr>
          <w:p w14:paraId="012E15B4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Uteluftskanal mynnar ej i det fria.</w:t>
            </w:r>
          </w:p>
        </w:tc>
        <w:tc>
          <w:tcPr>
            <w:tcW w:w="1334" w:type="dxa"/>
          </w:tcPr>
          <w:p w14:paraId="60033DC1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291E7BD3" w14:textId="77777777" w:rsidTr="009D61EF">
        <w:trPr>
          <w:trHeight w:val="80"/>
        </w:trPr>
        <w:tc>
          <w:tcPr>
            <w:tcW w:w="1080" w:type="dxa"/>
          </w:tcPr>
          <w:p w14:paraId="7A68B326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DADA1A2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D4A1A" w:rsidRPr="00D146DB" w14:paraId="38420442" w14:textId="77777777" w:rsidTr="00DD4A1A">
        <w:trPr>
          <w:trHeight w:val="510"/>
        </w:trPr>
        <w:tc>
          <w:tcPr>
            <w:tcW w:w="1080" w:type="dxa"/>
          </w:tcPr>
          <w:p w14:paraId="11811B6E" w14:textId="77777777" w:rsidR="00DD4A1A" w:rsidRPr="00D146DB" w:rsidRDefault="00DD4A1A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1061345" w14:textId="77777777" w:rsidR="00DD4A1A" w:rsidRPr="00D146DB" w:rsidRDefault="00DD4A1A" w:rsidP="00DD4A1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</w:t>
            </w:r>
            <w:r w:rsidRPr="00D146DB">
              <w:rPr>
                <w:rFonts w:ascii="Arial" w:hAnsi="Arial"/>
                <w:sz w:val="20"/>
              </w:rPr>
              <w:t xml:space="preserve"> uteluftskanal skall anordnas enligt typlösning </w:t>
            </w:r>
            <w:r>
              <w:rPr>
                <w:rFonts w:ascii="Arial" w:hAnsi="Arial"/>
                <w:sz w:val="20"/>
              </w:rPr>
              <w:t>T23-102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DFC69" w14:textId="77777777" w:rsidR="00DD4A1A" w:rsidRDefault="00DD4A1A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7669006A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541CC29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57AA16C4" w14:textId="77777777" w:rsidR="00D93676" w:rsidRDefault="00D93676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p w14:paraId="33383F49" w14:textId="77777777" w:rsidR="00846848" w:rsidRDefault="00846848" w:rsidP="002134A3">
      <w:pPr>
        <w:pStyle w:val="1515"/>
        <w:tabs>
          <w:tab w:val="left" w:pos="1418"/>
          <w:tab w:val="left" w:pos="2268"/>
        </w:tabs>
        <w:ind w:left="2268" w:hanging="1417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B61E14" w:rsidRPr="00D146DB" w14:paraId="0294681C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0FE0A472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i</w:t>
            </w:r>
          </w:p>
        </w:tc>
        <w:tc>
          <w:tcPr>
            <w:tcW w:w="4658" w:type="dxa"/>
            <w:vMerge w:val="restart"/>
          </w:tcPr>
          <w:p w14:paraId="3811637C" w14:textId="77777777" w:rsidR="00B61E14" w:rsidRPr="00D146DB" w:rsidRDefault="00B61E14" w:rsidP="006444B5">
            <w:pPr>
              <w:pStyle w:val="Kontrollpunkt"/>
            </w:pPr>
            <w:r>
              <w:t>Uteluftskanal</w:t>
            </w:r>
            <w:r w:rsidRPr="00D146DB">
              <w:t xml:space="preserve"> är utförd av stålrör.</w:t>
            </w:r>
          </w:p>
        </w:tc>
        <w:tc>
          <w:tcPr>
            <w:tcW w:w="742" w:type="dxa"/>
          </w:tcPr>
          <w:p w14:paraId="0E225D1F" w14:textId="77777777" w:rsidR="00B61E14" w:rsidRPr="00DB3A24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5B3644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53" w:name="Kryss865"/>
        <w:tc>
          <w:tcPr>
            <w:tcW w:w="1320" w:type="dxa"/>
            <w:vMerge w:val="restart"/>
          </w:tcPr>
          <w:p w14:paraId="613DBDE5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3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54" w:name="Kryss866"/>
          <w:p w14:paraId="18AAE950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4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55" w:name="Kryss867"/>
          <w:p w14:paraId="6FC563D9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5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61E14" w:rsidRPr="00D146DB" w14:paraId="07223D33" w14:textId="77777777" w:rsidTr="00EE7B0F">
        <w:trPr>
          <w:trHeight w:val="304"/>
        </w:trPr>
        <w:tc>
          <w:tcPr>
            <w:tcW w:w="709" w:type="dxa"/>
            <w:vMerge/>
          </w:tcPr>
          <w:p w14:paraId="126A996C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E8C6DE6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C60DABD" w14:textId="77777777" w:rsidR="00B61E14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AB43164" w14:textId="77777777" w:rsidR="00B61E14" w:rsidRPr="00D146DB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DD7B406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7927A1C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57A9A191" w14:textId="77777777" w:rsidTr="002C5FF3">
        <w:tc>
          <w:tcPr>
            <w:tcW w:w="1080" w:type="dxa"/>
          </w:tcPr>
          <w:bookmarkStart w:id="1256" w:name="Kryss1252"/>
          <w:p w14:paraId="596360EF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6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i-1</w:t>
            </w:r>
          </w:p>
        </w:tc>
        <w:tc>
          <w:tcPr>
            <w:tcW w:w="5026" w:type="dxa"/>
          </w:tcPr>
          <w:p w14:paraId="548A85B8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Uteluftskanal</w:t>
            </w:r>
            <w:r w:rsidRPr="00D146DB">
              <w:rPr>
                <w:rFonts w:ascii="Arial" w:hAnsi="Arial"/>
                <w:sz w:val="20"/>
              </w:rPr>
              <w:t xml:space="preserve"> är inte utförd av stålrör.</w:t>
            </w:r>
          </w:p>
        </w:tc>
        <w:tc>
          <w:tcPr>
            <w:tcW w:w="1334" w:type="dxa"/>
          </w:tcPr>
          <w:p w14:paraId="6138B5F7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1EA1EC91" w14:textId="77777777" w:rsidTr="009D61EF">
        <w:trPr>
          <w:trHeight w:val="80"/>
        </w:trPr>
        <w:tc>
          <w:tcPr>
            <w:tcW w:w="1080" w:type="dxa"/>
          </w:tcPr>
          <w:p w14:paraId="21A8138A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8026322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D4A1A" w:rsidRPr="00D146DB" w14:paraId="0C357073" w14:textId="77777777" w:rsidTr="00DD4A1A">
        <w:trPr>
          <w:trHeight w:val="510"/>
        </w:trPr>
        <w:tc>
          <w:tcPr>
            <w:tcW w:w="1080" w:type="dxa"/>
          </w:tcPr>
          <w:p w14:paraId="44FD28A7" w14:textId="77777777" w:rsidR="00DD4A1A" w:rsidRPr="00D146DB" w:rsidRDefault="00DD4A1A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F0D6E6D" w14:textId="77777777" w:rsidR="00DD4A1A" w:rsidRPr="00D146DB" w:rsidRDefault="00DD4A1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U</w:t>
            </w:r>
            <w:r w:rsidRPr="00D146DB">
              <w:rPr>
                <w:rFonts w:ascii="Arial" w:hAnsi="Arial"/>
                <w:sz w:val="20"/>
              </w:rPr>
              <w:t xml:space="preserve">teluftskanal skall bytas till stålrör. </w:t>
            </w:r>
            <w:r w:rsidR="00D15C5F">
              <w:rPr>
                <w:rFonts w:ascii="Arial" w:hAnsi="Arial"/>
                <w:sz w:val="20"/>
              </w:rPr>
              <w:br/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22AB0" w14:textId="77777777" w:rsidR="00DD4A1A" w:rsidRDefault="00DD4A1A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83C424E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AC89629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9279F2D" w14:textId="77777777" w:rsidR="00DD4A1A" w:rsidRPr="00F150B8" w:rsidRDefault="00DD4A1A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B61E14" w:rsidRPr="00D146DB" w14:paraId="6ABD8451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0012726B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j</w:t>
            </w:r>
          </w:p>
        </w:tc>
        <w:tc>
          <w:tcPr>
            <w:tcW w:w="4658" w:type="dxa"/>
            <w:vMerge w:val="restart"/>
          </w:tcPr>
          <w:p w14:paraId="5EBC2A17" w14:textId="77777777" w:rsidR="00B61E14" w:rsidRPr="00D146DB" w:rsidRDefault="000D5298" w:rsidP="006444B5">
            <w:pPr>
              <w:pStyle w:val="Kontrollpunkt"/>
            </w:pPr>
            <w:r>
              <w:t>Uteluftskanal</w:t>
            </w:r>
            <w:r w:rsidR="00B61E14" w:rsidRPr="00D146DB">
              <w:t xml:space="preserve"> </w:t>
            </w:r>
            <w:r>
              <w:t>är fri från</w:t>
            </w:r>
            <w:r w:rsidR="00B61E14" w:rsidRPr="00D146DB">
              <w:t xml:space="preserve"> främmande föremål som hindrar luftflödet.</w:t>
            </w:r>
          </w:p>
        </w:tc>
        <w:tc>
          <w:tcPr>
            <w:tcW w:w="742" w:type="dxa"/>
          </w:tcPr>
          <w:p w14:paraId="73A7AF89" w14:textId="77777777" w:rsidR="00B61E14" w:rsidRPr="00DB3A24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30619ED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57" w:name="Kryss868"/>
        <w:tc>
          <w:tcPr>
            <w:tcW w:w="1320" w:type="dxa"/>
            <w:vMerge w:val="restart"/>
          </w:tcPr>
          <w:p w14:paraId="1C1D5604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7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58" w:name="Kryss869"/>
          <w:p w14:paraId="2C79A4C8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8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59" w:name="Kryss870"/>
          <w:p w14:paraId="51B36885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59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61E14" w:rsidRPr="00D146DB" w14:paraId="6B7003BF" w14:textId="77777777" w:rsidTr="00EE7B0F">
        <w:trPr>
          <w:trHeight w:val="304"/>
        </w:trPr>
        <w:tc>
          <w:tcPr>
            <w:tcW w:w="709" w:type="dxa"/>
            <w:vMerge/>
          </w:tcPr>
          <w:p w14:paraId="0389F4A4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E7AE98E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C5ECC59" w14:textId="77777777" w:rsidR="00B61E14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BD22B0D" w14:textId="77777777" w:rsidR="00B61E14" w:rsidRPr="00D146DB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58CA7ED1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34C9ED6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073FD13B" w14:textId="77777777" w:rsidTr="002C5FF3">
        <w:tc>
          <w:tcPr>
            <w:tcW w:w="1080" w:type="dxa"/>
          </w:tcPr>
          <w:bookmarkStart w:id="1260" w:name="Kryss1253"/>
          <w:p w14:paraId="6D7659AC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0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j-1</w:t>
            </w:r>
          </w:p>
        </w:tc>
        <w:tc>
          <w:tcPr>
            <w:tcW w:w="5026" w:type="dxa"/>
          </w:tcPr>
          <w:p w14:paraId="705B04D5" w14:textId="77777777" w:rsidR="002C5FF3" w:rsidRPr="00D146DB" w:rsidRDefault="000D5298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Uteluftskanal</w:t>
            </w:r>
            <w:r w:rsidR="002C5FF3" w:rsidRPr="00D146DB">
              <w:rPr>
                <w:rFonts w:ascii="Arial" w:hAnsi="Arial"/>
                <w:sz w:val="20"/>
              </w:rPr>
              <w:t xml:space="preserve"> är ej rensad.</w:t>
            </w:r>
          </w:p>
        </w:tc>
        <w:tc>
          <w:tcPr>
            <w:tcW w:w="1334" w:type="dxa"/>
          </w:tcPr>
          <w:p w14:paraId="6ED54833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08A88950" w14:textId="77777777" w:rsidTr="009D61EF">
        <w:trPr>
          <w:trHeight w:val="80"/>
        </w:trPr>
        <w:tc>
          <w:tcPr>
            <w:tcW w:w="1080" w:type="dxa"/>
          </w:tcPr>
          <w:p w14:paraId="364A6BEC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01B0C02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86F0D" w:rsidRPr="00D146DB" w14:paraId="14FE264F" w14:textId="77777777" w:rsidTr="00486F0D">
        <w:trPr>
          <w:trHeight w:val="510"/>
        </w:trPr>
        <w:tc>
          <w:tcPr>
            <w:tcW w:w="1080" w:type="dxa"/>
          </w:tcPr>
          <w:p w14:paraId="44A87AB5" w14:textId="77777777" w:rsidR="00486F0D" w:rsidRPr="00D146DB" w:rsidRDefault="00486F0D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E7857E2" w14:textId="77777777" w:rsidR="00486F0D" w:rsidRPr="00D146DB" w:rsidRDefault="00486F0D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U</w:t>
            </w:r>
            <w:r w:rsidRPr="00D146DB">
              <w:rPr>
                <w:rFonts w:ascii="Arial" w:hAnsi="Arial"/>
                <w:sz w:val="20"/>
              </w:rPr>
              <w:t xml:space="preserve">teluftskanals yttre del skall rensas invändigt. 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</w:t>
            </w:r>
            <w:r w:rsidR="000937E2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42AF" w14:textId="77777777" w:rsidR="00486F0D" w:rsidRDefault="00486F0D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59AF54A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4C0D6D3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75106D60" w14:textId="77777777" w:rsidR="00972927" w:rsidRDefault="00972927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B61E14" w:rsidRPr="00D146DB" w14:paraId="5C23F9AA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1241036C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k</w:t>
            </w:r>
          </w:p>
        </w:tc>
        <w:tc>
          <w:tcPr>
            <w:tcW w:w="4658" w:type="dxa"/>
            <w:vMerge w:val="restart"/>
          </w:tcPr>
          <w:p w14:paraId="632D1056" w14:textId="77777777" w:rsidR="00B61E14" w:rsidRPr="00D146DB" w:rsidRDefault="00B61E14" w:rsidP="006444B5">
            <w:pPr>
              <w:pStyle w:val="Kontrollpunkt"/>
            </w:pPr>
            <w:r w:rsidRPr="00D146DB">
              <w:t>Uteluftskanalen är rostskyddsbehandlad.</w:t>
            </w:r>
          </w:p>
        </w:tc>
        <w:tc>
          <w:tcPr>
            <w:tcW w:w="742" w:type="dxa"/>
          </w:tcPr>
          <w:p w14:paraId="52D8A5BB" w14:textId="77777777" w:rsidR="00B61E14" w:rsidRPr="00DB3A24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C5AE5C0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61" w:name="Kryss871"/>
        <w:tc>
          <w:tcPr>
            <w:tcW w:w="1320" w:type="dxa"/>
            <w:vMerge w:val="restart"/>
          </w:tcPr>
          <w:p w14:paraId="262CE964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1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62" w:name="Kryss872"/>
          <w:p w14:paraId="240277B9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2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63" w:name="Kryss873"/>
          <w:p w14:paraId="0DB7B83F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3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61E14" w:rsidRPr="00D146DB" w14:paraId="551487F8" w14:textId="77777777" w:rsidTr="00EE7B0F">
        <w:trPr>
          <w:trHeight w:val="304"/>
        </w:trPr>
        <w:tc>
          <w:tcPr>
            <w:tcW w:w="709" w:type="dxa"/>
            <w:vMerge/>
          </w:tcPr>
          <w:p w14:paraId="6B2DD21C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7E276D4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5F58A32" w14:textId="77777777" w:rsidR="00B61E14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C35836" w14:textId="77777777" w:rsidR="00B61E14" w:rsidRPr="00D146DB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C1BE45C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FB11A53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59C388E8" w14:textId="77777777" w:rsidTr="002C5FF3">
        <w:tc>
          <w:tcPr>
            <w:tcW w:w="1080" w:type="dxa"/>
          </w:tcPr>
          <w:bookmarkStart w:id="1264" w:name="Kryss1254"/>
          <w:p w14:paraId="184BA4D7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4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k-1</w:t>
            </w:r>
          </w:p>
        </w:tc>
        <w:tc>
          <w:tcPr>
            <w:tcW w:w="5026" w:type="dxa"/>
          </w:tcPr>
          <w:p w14:paraId="28FF98E9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Rostskyddsbehandling av målad uteluftskanal är bristfällig.</w:t>
            </w:r>
          </w:p>
        </w:tc>
        <w:tc>
          <w:tcPr>
            <w:tcW w:w="1334" w:type="dxa"/>
          </w:tcPr>
          <w:p w14:paraId="7099DD16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05273E38" w14:textId="77777777" w:rsidTr="009D61EF">
        <w:trPr>
          <w:trHeight w:val="80"/>
        </w:trPr>
        <w:tc>
          <w:tcPr>
            <w:tcW w:w="1080" w:type="dxa"/>
          </w:tcPr>
          <w:p w14:paraId="3D68061F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ABFA4EF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86F0D" w:rsidRPr="00D146DB" w14:paraId="3367C5EC" w14:textId="77777777" w:rsidTr="00486F0D">
        <w:trPr>
          <w:trHeight w:val="510"/>
        </w:trPr>
        <w:tc>
          <w:tcPr>
            <w:tcW w:w="1080" w:type="dxa"/>
          </w:tcPr>
          <w:p w14:paraId="4D8A9235" w14:textId="77777777" w:rsidR="00486F0D" w:rsidRPr="00D146DB" w:rsidRDefault="00486F0D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817C701" w14:textId="77777777" w:rsidR="00486F0D" w:rsidRPr="00D146DB" w:rsidRDefault="00486F0D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U</w:t>
            </w:r>
            <w:r w:rsidRPr="00D146DB">
              <w:rPr>
                <w:rFonts w:ascii="Arial" w:hAnsi="Arial"/>
                <w:sz w:val="20"/>
              </w:rPr>
              <w:t xml:space="preserve">teluftskanal skall rostskyddas enligt typlösning </w:t>
            </w:r>
            <w:r w:rsidR="00C164A9" w:rsidRPr="005C0838">
              <w:rPr>
                <w:rFonts w:ascii="Arial" w:hAnsi="Arial"/>
                <w:sz w:val="20"/>
              </w:rPr>
              <w:t>T12-105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63B5" w14:textId="77777777" w:rsidR="00486F0D" w:rsidRDefault="00486F0D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20FD147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3DC3EF4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F20B9D0" w14:textId="77777777" w:rsidR="009A37EC" w:rsidRPr="00F150B8" w:rsidRDefault="009A37EC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54E57804" w14:textId="77777777" w:rsidTr="002C5FF3">
        <w:tc>
          <w:tcPr>
            <w:tcW w:w="1080" w:type="dxa"/>
          </w:tcPr>
          <w:bookmarkStart w:id="1265" w:name="Kryss1255"/>
          <w:p w14:paraId="15853A8E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5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k-2</w:t>
            </w:r>
          </w:p>
        </w:tc>
        <w:tc>
          <w:tcPr>
            <w:tcW w:w="5026" w:type="dxa"/>
          </w:tcPr>
          <w:p w14:paraId="332412D5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Rostskyddsbehandling av varmförzinkad </w:t>
            </w:r>
            <w:r w:rsidRPr="00260FD5">
              <w:rPr>
                <w:rFonts w:ascii="Arial" w:hAnsi="Arial"/>
                <w:sz w:val="20"/>
              </w:rPr>
              <w:t>uteluftskanal</w:t>
            </w:r>
            <w:r w:rsidRPr="00D146DB">
              <w:rPr>
                <w:rFonts w:ascii="Arial" w:hAnsi="Arial"/>
                <w:sz w:val="20"/>
              </w:rPr>
              <w:t xml:space="preserve"> är bristfällig.</w:t>
            </w:r>
          </w:p>
        </w:tc>
        <w:tc>
          <w:tcPr>
            <w:tcW w:w="1334" w:type="dxa"/>
          </w:tcPr>
          <w:p w14:paraId="09F34688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66F5EC9D" w14:textId="77777777" w:rsidTr="009D61EF">
        <w:trPr>
          <w:trHeight w:val="80"/>
        </w:trPr>
        <w:tc>
          <w:tcPr>
            <w:tcW w:w="1080" w:type="dxa"/>
          </w:tcPr>
          <w:p w14:paraId="023A1C88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0A65302D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3AB5D63F" w14:textId="77777777" w:rsidTr="00444C74">
        <w:trPr>
          <w:trHeight w:val="510"/>
        </w:trPr>
        <w:tc>
          <w:tcPr>
            <w:tcW w:w="1080" w:type="dxa"/>
          </w:tcPr>
          <w:p w14:paraId="038331B3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B164F15" w14:textId="77777777" w:rsidR="00444C74" w:rsidRPr="00D146DB" w:rsidRDefault="00444C74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U</w:t>
            </w:r>
            <w:r w:rsidRPr="00D146DB">
              <w:rPr>
                <w:rFonts w:ascii="Arial" w:hAnsi="Arial"/>
                <w:sz w:val="20"/>
              </w:rPr>
              <w:t xml:space="preserve">teluftskanal skall rostskyddas enligt typlösning </w:t>
            </w:r>
            <w:r w:rsidR="00C164A9" w:rsidRPr="005C0838">
              <w:rPr>
                <w:rFonts w:ascii="Arial" w:hAnsi="Arial"/>
                <w:sz w:val="20"/>
              </w:rPr>
              <w:t>T12-105</w:t>
            </w:r>
            <w:r w:rsidRPr="005C0838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B52B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E06F29C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B962929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CE90C3F" w14:textId="77777777" w:rsidR="00444C74" w:rsidRPr="00F150B8" w:rsidRDefault="00444C74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B61E14" w:rsidRPr="00D146DB" w14:paraId="0EC3220E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4387B32A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l</w:t>
            </w:r>
          </w:p>
        </w:tc>
        <w:tc>
          <w:tcPr>
            <w:tcW w:w="4658" w:type="dxa"/>
            <w:vMerge w:val="restart"/>
          </w:tcPr>
          <w:p w14:paraId="47F129D9" w14:textId="77777777" w:rsidR="00B61E14" w:rsidRPr="00D146DB" w:rsidRDefault="00B61E14" w:rsidP="006444B5">
            <w:pPr>
              <w:pStyle w:val="Kontrollpunkt"/>
            </w:pPr>
            <w:r w:rsidRPr="00D146DB">
              <w:t>Infästning av monterad uteluftskanal är godtagbar.</w:t>
            </w:r>
          </w:p>
        </w:tc>
        <w:tc>
          <w:tcPr>
            <w:tcW w:w="742" w:type="dxa"/>
          </w:tcPr>
          <w:p w14:paraId="09DF50A3" w14:textId="77777777" w:rsidR="00B61E14" w:rsidRPr="00DB3A24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2538C8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66" w:name="Kryss874"/>
        <w:tc>
          <w:tcPr>
            <w:tcW w:w="1320" w:type="dxa"/>
            <w:vMerge w:val="restart"/>
          </w:tcPr>
          <w:p w14:paraId="4A003A01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6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67" w:name="Kryss875"/>
          <w:p w14:paraId="05BE210B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7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68" w:name="Kryss876"/>
          <w:p w14:paraId="6A064CF4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8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61E14" w:rsidRPr="00D146DB" w14:paraId="652A234C" w14:textId="77777777" w:rsidTr="00EE7B0F">
        <w:trPr>
          <w:trHeight w:val="304"/>
        </w:trPr>
        <w:tc>
          <w:tcPr>
            <w:tcW w:w="709" w:type="dxa"/>
            <w:vMerge/>
          </w:tcPr>
          <w:p w14:paraId="6EFE3EC3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ABAAA37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620BEB2" w14:textId="77777777" w:rsidR="00B61E14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1408DC7" w14:textId="77777777" w:rsidR="00B61E14" w:rsidRPr="00D146DB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48BE056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C991592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0521FEAF" w14:textId="77777777" w:rsidTr="002C5FF3">
        <w:tc>
          <w:tcPr>
            <w:tcW w:w="1080" w:type="dxa"/>
          </w:tcPr>
          <w:bookmarkStart w:id="1269" w:name="Kryss1256"/>
          <w:p w14:paraId="37DD384A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69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l-1</w:t>
            </w:r>
          </w:p>
        </w:tc>
        <w:tc>
          <w:tcPr>
            <w:tcW w:w="5026" w:type="dxa"/>
          </w:tcPr>
          <w:p w14:paraId="3CC535D7" w14:textId="77777777" w:rsidR="002C5FF3" w:rsidRPr="00D146DB" w:rsidRDefault="000937E2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</w:t>
            </w:r>
            <w:r w:rsidR="0040366E">
              <w:rPr>
                <w:rFonts w:ascii="Arial" w:hAnsi="Arial"/>
                <w:sz w:val="20"/>
              </w:rPr>
              <w:t>kruv är ej åtdragen</w:t>
            </w:r>
            <w:r w:rsidR="002C5FF3"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74AF5377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11C2B1BF" w14:textId="77777777" w:rsidTr="009D61EF">
        <w:trPr>
          <w:trHeight w:val="80"/>
        </w:trPr>
        <w:tc>
          <w:tcPr>
            <w:tcW w:w="1080" w:type="dxa"/>
          </w:tcPr>
          <w:p w14:paraId="04343C32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2F5FB9D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1D444D" w:rsidRPr="00D146DB" w14:paraId="080E073C" w14:textId="77777777" w:rsidTr="001D444D">
        <w:tc>
          <w:tcPr>
            <w:tcW w:w="1080" w:type="dxa"/>
          </w:tcPr>
          <w:p w14:paraId="75299B97" w14:textId="77777777" w:rsidR="001D444D" w:rsidRPr="00D146DB" w:rsidRDefault="001D444D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5842DA54" w14:textId="77777777" w:rsidR="001D444D" w:rsidRPr="00D146DB" w:rsidRDefault="001D444D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</w:t>
            </w:r>
            <w:r>
              <w:rPr>
                <w:rFonts w:ascii="Arial" w:hAnsi="Arial"/>
                <w:sz w:val="20"/>
              </w:rPr>
              <w:t>ärd: Skruv</w:t>
            </w:r>
            <w:r w:rsidRPr="00D146DB">
              <w:rPr>
                <w:rFonts w:ascii="Arial" w:hAnsi="Arial"/>
                <w:sz w:val="20"/>
              </w:rPr>
              <w:t xml:space="preserve"> skall dras åt. 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17BEA6B4" w14:textId="77777777" w:rsidR="001D444D" w:rsidRPr="00D146DB" w:rsidRDefault="001D444D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D3832FC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21555C18" w14:textId="77777777" w:rsidTr="002C5FF3">
        <w:tc>
          <w:tcPr>
            <w:tcW w:w="1080" w:type="dxa"/>
          </w:tcPr>
          <w:bookmarkStart w:id="1270" w:name="Kryss1257"/>
          <w:p w14:paraId="1008AB24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0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l-2</w:t>
            </w:r>
          </w:p>
        </w:tc>
        <w:tc>
          <w:tcPr>
            <w:tcW w:w="5026" w:type="dxa"/>
          </w:tcPr>
          <w:p w14:paraId="379A4365" w14:textId="77777777" w:rsidR="002C5FF3" w:rsidRPr="00D146DB" w:rsidRDefault="0040366E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="002C5FF3" w:rsidRPr="00D146DB">
              <w:rPr>
                <w:rFonts w:ascii="Arial" w:hAnsi="Arial"/>
                <w:sz w:val="20"/>
              </w:rPr>
              <w:t xml:space="preserve"> saknas.</w:t>
            </w:r>
          </w:p>
        </w:tc>
        <w:tc>
          <w:tcPr>
            <w:tcW w:w="1334" w:type="dxa"/>
          </w:tcPr>
          <w:p w14:paraId="34183FD3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178EF6B0" w14:textId="77777777" w:rsidTr="009D61EF">
        <w:trPr>
          <w:trHeight w:val="80"/>
        </w:trPr>
        <w:tc>
          <w:tcPr>
            <w:tcW w:w="1080" w:type="dxa"/>
          </w:tcPr>
          <w:p w14:paraId="62BAC169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19AB7EE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5CE73500" w14:textId="77777777" w:rsidTr="00444C74">
        <w:trPr>
          <w:trHeight w:val="510"/>
        </w:trPr>
        <w:tc>
          <w:tcPr>
            <w:tcW w:w="1080" w:type="dxa"/>
          </w:tcPr>
          <w:p w14:paraId="629A6D84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596847E7" w14:textId="77777777" w:rsidR="00444C74" w:rsidRPr="00D146DB" w:rsidRDefault="00444C74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 skruv skall monteras.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58CA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2A9F821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DA0CD0D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CE93391" w14:textId="77777777" w:rsidR="00CF31D6" w:rsidRDefault="00CF31D6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B61E14" w:rsidRPr="00D146DB" w14:paraId="20C946ED" w14:textId="77777777" w:rsidTr="00EE7B0F">
        <w:trPr>
          <w:trHeight w:val="296"/>
        </w:trPr>
        <w:tc>
          <w:tcPr>
            <w:tcW w:w="709" w:type="dxa"/>
            <w:vMerge w:val="restart"/>
          </w:tcPr>
          <w:p w14:paraId="096C111A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m</w:t>
            </w:r>
          </w:p>
        </w:tc>
        <w:tc>
          <w:tcPr>
            <w:tcW w:w="4658" w:type="dxa"/>
            <w:vMerge w:val="restart"/>
          </w:tcPr>
          <w:p w14:paraId="11D8DA9B" w14:textId="77777777" w:rsidR="00B61E14" w:rsidRPr="00D146DB" w:rsidRDefault="00B61E14" w:rsidP="006444B5">
            <w:pPr>
              <w:pStyle w:val="Kontrollpunkt"/>
            </w:pPr>
            <w:r w:rsidRPr="00D146DB">
              <w:t>Uteluftskanal</w:t>
            </w:r>
            <w:r>
              <w:t xml:space="preserve">ens öppning är </w:t>
            </w:r>
            <w:r w:rsidRPr="00D146DB">
              <w:t xml:space="preserve">minst </w:t>
            </w:r>
            <w:smartTag w:uri="urn:schemas-microsoft-com:office:smarttags" w:element="metricconverter">
              <w:smartTagPr>
                <w:attr w:name="ProductID" w:val="1,0 m"/>
              </w:smartTagPr>
              <w:r w:rsidRPr="00D146DB">
                <w:t>1,0 m</w:t>
              </w:r>
            </w:smartTag>
            <w:r>
              <w:t xml:space="preserve"> över mark och </w:t>
            </w:r>
            <w:r w:rsidR="008F5A8F">
              <w:t>skyddad</w:t>
            </w:r>
            <w:r w:rsidRPr="00D146DB">
              <w:t xml:space="preserve"> mot nederbörd.</w:t>
            </w:r>
          </w:p>
        </w:tc>
        <w:tc>
          <w:tcPr>
            <w:tcW w:w="742" w:type="dxa"/>
          </w:tcPr>
          <w:p w14:paraId="47471CB6" w14:textId="77777777" w:rsidR="00B61E14" w:rsidRPr="00DB3A24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E2558FF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71" w:name="Kryss877"/>
        <w:tc>
          <w:tcPr>
            <w:tcW w:w="1320" w:type="dxa"/>
            <w:vMerge w:val="restart"/>
          </w:tcPr>
          <w:p w14:paraId="49D3F12C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1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72" w:name="Kryss878"/>
          <w:p w14:paraId="62D80A36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2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73" w:name="Kryss879"/>
          <w:p w14:paraId="150CA2AB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3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61E14" w:rsidRPr="00D146DB" w14:paraId="72678064" w14:textId="77777777" w:rsidTr="00EE7B0F">
        <w:trPr>
          <w:trHeight w:val="160"/>
        </w:trPr>
        <w:tc>
          <w:tcPr>
            <w:tcW w:w="709" w:type="dxa"/>
            <w:vMerge/>
          </w:tcPr>
          <w:p w14:paraId="64B2AC8A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5921E0C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41978C20" w14:textId="77777777" w:rsidR="00B61E14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E77253" w14:textId="77777777" w:rsidR="00B61E14" w:rsidRPr="00D146DB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6319DE06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7B571F8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659BB31B" w14:textId="77777777" w:rsidTr="002C5FF3">
        <w:tc>
          <w:tcPr>
            <w:tcW w:w="1080" w:type="dxa"/>
          </w:tcPr>
          <w:bookmarkStart w:id="1274" w:name="Kryss1258"/>
          <w:p w14:paraId="56E1F176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4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m-1</w:t>
            </w:r>
          </w:p>
        </w:tc>
        <w:tc>
          <w:tcPr>
            <w:tcW w:w="5026" w:type="dxa"/>
          </w:tcPr>
          <w:p w14:paraId="34F928D0" w14:textId="77777777" w:rsidR="002C5FF3" w:rsidRPr="00D146DB" w:rsidRDefault="002C5FF3" w:rsidP="00B537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</w:t>
            </w:r>
            <w:r w:rsidR="00B5375A">
              <w:rPr>
                <w:rFonts w:ascii="Arial" w:hAnsi="Arial"/>
                <w:sz w:val="20"/>
              </w:rPr>
              <w:t xml:space="preserve"> </w:t>
            </w:r>
            <w:r w:rsidR="00B5375A" w:rsidRPr="00260FD5">
              <w:rPr>
                <w:rFonts w:ascii="Arial" w:hAnsi="Arial"/>
                <w:sz w:val="20"/>
              </w:rPr>
              <w:t>U</w:t>
            </w:r>
            <w:r w:rsidRPr="00260FD5">
              <w:rPr>
                <w:rFonts w:ascii="Arial" w:hAnsi="Arial"/>
                <w:sz w:val="20"/>
              </w:rPr>
              <w:t>teluftskanalens</w:t>
            </w:r>
            <w:r w:rsidRPr="00D146DB">
              <w:rPr>
                <w:rFonts w:ascii="Arial" w:hAnsi="Arial"/>
                <w:sz w:val="20"/>
              </w:rPr>
              <w:t xml:space="preserve"> öppning är placerad på mindre avstånd än </w:t>
            </w:r>
            <w:smartTag w:uri="urn:schemas-microsoft-com:office:smarttags" w:element="metricconverter">
              <w:smartTagPr>
                <w:attr w:name="ProductID" w:val="1,0 meter"/>
              </w:smartTagPr>
              <w:r w:rsidRPr="00D146DB">
                <w:rPr>
                  <w:rFonts w:ascii="Arial" w:hAnsi="Arial"/>
                  <w:sz w:val="20"/>
                </w:rPr>
                <w:t>1,0 meter</w:t>
              </w:r>
            </w:smartTag>
            <w:r w:rsidRPr="00D146DB">
              <w:rPr>
                <w:rFonts w:ascii="Arial" w:hAnsi="Arial"/>
                <w:sz w:val="20"/>
              </w:rPr>
              <w:t xml:space="preserve"> över mark.</w:t>
            </w:r>
          </w:p>
        </w:tc>
        <w:tc>
          <w:tcPr>
            <w:tcW w:w="1334" w:type="dxa"/>
          </w:tcPr>
          <w:p w14:paraId="559F9172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27C89EB7" w14:textId="77777777" w:rsidTr="009D61EF">
        <w:trPr>
          <w:trHeight w:val="80"/>
        </w:trPr>
        <w:tc>
          <w:tcPr>
            <w:tcW w:w="1080" w:type="dxa"/>
          </w:tcPr>
          <w:p w14:paraId="2132F3D8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AC16190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4949D56A" w14:textId="77777777" w:rsidTr="00444C74">
        <w:trPr>
          <w:trHeight w:val="510"/>
        </w:trPr>
        <w:tc>
          <w:tcPr>
            <w:tcW w:w="1080" w:type="dxa"/>
          </w:tcPr>
          <w:p w14:paraId="567D9E4F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C2F0FA5" w14:textId="77777777" w:rsidR="00444C74" w:rsidRPr="00D146DB" w:rsidRDefault="00444C74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</w:t>
            </w:r>
            <w:r w:rsidR="0039416F">
              <w:rPr>
                <w:rFonts w:ascii="Arial" w:hAnsi="Arial"/>
                <w:sz w:val="20"/>
              </w:rPr>
              <w:t>gärd: Ny kanal skall anskaffas.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809B4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C191349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905A9A4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308D1F5F" w14:textId="77777777" w:rsidR="00444C74" w:rsidRPr="00F150B8" w:rsidRDefault="00444C74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C5FF3" w:rsidRPr="00D146DB" w14:paraId="6CEECA52" w14:textId="77777777" w:rsidTr="002C5FF3">
        <w:tc>
          <w:tcPr>
            <w:tcW w:w="1080" w:type="dxa"/>
          </w:tcPr>
          <w:bookmarkStart w:id="1275" w:name="Kryss1259"/>
          <w:p w14:paraId="30F94D83" w14:textId="77777777" w:rsidR="002C5FF3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5"/>
            <w:r w:rsidR="002C5FF3" w:rsidRPr="00D146DB">
              <w:rPr>
                <w:rFonts w:ascii="Arial" w:hAnsi="Arial"/>
                <w:sz w:val="20"/>
              </w:rPr>
              <w:t xml:space="preserve"> </w:t>
            </w:r>
            <w:r w:rsidR="002C5FF3">
              <w:rPr>
                <w:rFonts w:ascii="Arial" w:hAnsi="Arial"/>
                <w:sz w:val="20"/>
              </w:rPr>
              <w:t>23</w:t>
            </w:r>
            <w:r w:rsidR="002C5FF3" w:rsidRPr="00D146DB">
              <w:rPr>
                <w:rFonts w:ascii="Arial" w:hAnsi="Arial"/>
                <w:sz w:val="20"/>
              </w:rPr>
              <w:t>m-2</w:t>
            </w:r>
          </w:p>
        </w:tc>
        <w:tc>
          <w:tcPr>
            <w:tcW w:w="5026" w:type="dxa"/>
          </w:tcPr>
          <w:p w14:paraId="671F77CC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Uteluft</w:t>
            </w:r>
            <w:r>
              <w:rPr>
                <w:rFonts w:ascii="Arial" w:hAnsi="Arial"/>
                <w:sz w:val="20"/>
              </w:rPr>
              <w:t>s</w:t>
            </w:r>
            <w:r w:rsidRPr="00D146DB">
              <w:rPr>
                <w:rFonts w:ascii="Arial" w:hAnsi="Arial"/>
                <w:sz w:val="20"/>
              </w:rPr>
              <w:t>kanal</w:t>
            </w:r>
            <w:r>
              <w:rPr>
                <w:rFonts w:ascii="Arial" w:hAnsi="Arial"/>
                <w:sz w:val="20"/>
              </w:rPr>
              <w:t>en</w:t>
            </w:r>
            <w:r w:rsidRPr="00D146DB">
              <w:rPr>
                <w:rFonts w:ascii="Arial" w:hAnsi="Arial"/>
                <w:sz w:val="20"/>
              </w:rPr>
              <w:t>s öppning är utformad så att nederbörd kan rinna in.</w:t>
            </w:r>
          </w:p>
        </w:tc>
        <w:tc>
          <w:tcPr>
            <w:tcW w:w="1334" w:type="dxa"/>
          </w:tcPr>
          <w:p w14:paraId="3D43CBD0" w14:textId="77777777" w:rsidR="002C5FF3" w:rsidRPr="00D146DB" w:rsidRDefault="002C5FF3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39BC2980" w14:textId="77777777" w:rsidTr="009D61EF">
        <w:trPr>
          <w:trHeight w:val="80"/>
        </w:trPr>
        <w:tc>
          <w:tcPr>
            <w:tcW w:w="1080" w:type="dxa"/>
          </w:tcPr>
          <w:p w14:paraId="1FD48AE0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7E07A2F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01279382" w14:textId="77777777" w:rsidTr="00444C74">
        <w:trPr>
          <w:trHeight w:val="510"/>
        </w:trPr>
        <w:tc>
          <w:tcPr>
            <w:tcW w:w="1080" w:type="dxa"/>
          </w:tcPr>
          <w:p w14:paraId="0290F7D5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E80622D" w14:textId="77777777" w:rsidR="0039416F" w:rsidRDefault="00444C74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</w:t>
            </w:r>
            <w:r w:rsidRPr="00D146DB">
              <w:rPr>
                <w:rFonts w:ascii="Arial" w:hAnsi="Arial"/>
                <w:sz w:val="20"/>
              </w:rPr>
              <w:t>y kanal sk</w:t>
            </w:r>
            <w:r w:rsidR="0039416F">
              <w:rPr>
                <w:rFonts w:ascii="Arial" w:hAnsi="Arial"/>
                <w:sz w:val="20"/>
              </w:rPr>
              <w:t>all anskaffas och provmonteras.</w:t>
            </w:r>
          </w:p>
          <w:p w14:paraId="6E4309E0" w14:textId="77777777" w:rsidR="00444C74" w:rsidRPr="00D146DB" w:rsidRDefault="00444C74" w:rsidP="007977A8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C9B1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9EC53C2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A5605C0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6652A642" w14:textId="77777777" w:rsidR="00D93676" w:rsidRDefault="00D93676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0BC12F7C" w14:textId="77777777" w:rsidR="006A3922" w:rsidRDefault="006A3922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B61E14" w:rsidRPr="00D146DB" w14:paraId="482E2BF1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0D477082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n</w:t>
            </w:r>
          </w:p>
        </w:tc>
        <w:tc>
          <w:tcPr>
            <w:tcW w:w="4658" w:type="dxa"/>
            <w:vMerge w:val="restart"/>
          </w:tcPr>
          <w:p w14:paraId="08B3D125" w14:textId="77777777" w:rsidR="00B61E14" w:rsidRPr="00D146DB" w:rsidRDefault="00B61E14" w:rsidP="006444B5">
            <w:pPr>
              <w:pStyle w:val="Kontrollpunkt"/>
            </w:pPr>
            <w:r w:rsidRPr="00D146DB">
              <w:t>Uteluft</w:t>
            </w:r>
            <w:r>
              <w:t>s</w:t>
            </w:r>
            <w:r w:rsidRPr="00D146DB">
              <w:t>kanal</w:t>
            </w:r>
            <w:r>
              <w:t>en</w:t>
            </w:r>
            <w:r w:rsidRPr="00D146DB">
              <w:t xml:space="preserve">s öppning har ett nät med ca </w:t>
            </w:r>
            <w:smartTag w:uri="urn:schemas-microsoft-com:office:smarttags" w:element="metricconverter">
              <w:smartTagPr>
                <w:attr w:name="ProductID" w:val="20 mm"/>
              </w:smartTagPr>
              <w:r w:rsidRPr="00D146DB">
                <w:t>20 mm</w:t>
              </w:r>
            </w:smartTag>
            <w:r w:rsidRPr="00D146DB">
              <w:t xml:space="preserve"> maskvidd.</w:t>
            </w:r>
          </w:p>
        </w:tc>
        <w:tc>
          <w:tcPr>
            <w:tcW w:w="742" w:type="dxa"/>
          </w:tcPr>
          <w:p w14:paraId="756B2878" w14:textId="77777777" w:rsidR="00B61E14" w:rsidRPr="00DB3A24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AFC6DFE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76" w:name="Kryss880"/>
        <w:tc>
          <w:tcPr>
            <w:tcW w:w="1320" w:type="dxa"/>
            <w:vMerge w:val="restart"/>
          </w:tcPr>
          <w:p w14:paraId="3114806B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6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77" w:name="Kryss881"/>
          <w:p w14:paraId="7A8F45DC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7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78" w:name="Kryss882"/>
          <w:p w14:paraId="65780394" w14:textId="77777777" w:rsidR="00B61E14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8"/>
            <w:r w:rsidR="00B61E14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B61E14" w:rsidRPr="00D146DB" w14:paraId="302690E0" w14:textId="77777777" w:rsidTr="00EE7B0F">
        <w:trPr>
          <w:trHeight w:val="304"/>
        </w:trPr>
        <w:tc>
          <w:tcPr>
            <w:tcW w:w="709" w:type="dxa"/>
            <w:vMerge/>
          </w:tcPr>
          <w:p w14:paraId="2E589AF6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83DA41D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FCDB0B9" w14:textId="77777777" w:rsidR="00B61E14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10167EC" w14:textId="77777777" w:rsidR="00B61E14" w:rsidRPr="00D146DB" w:rsidRDefault="00B61E14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0DFCA3DA" w14:textId="77777777" w:rsidR="00B61E14" w:rsidRPr="00D146DB" w:rsidRDefault="00B61E14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290C16F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EE295C" w:rsidRPr="00D146DB" w14:paraId="14561B3B" w14:textId="77777777" w:rsidTr="00EE295C">
        <w:tc>
          <w:tcPr>
            <w:tcW w:w="1080" w:type="dxa"/>
          </w:tcPr>
          <w:bookmarkStart w:id="1279" w:name="Kryss1260"/>
          <w:p w14:paraId="165993EC" w14:textId="77777777" w:rsidR="00EE295C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79"/>
            <w:r w:rsidR="00EE295C" w:rsidRPr="00D146DB">
              <w:rPr>
                <w:rFonts w:ascii="Arial" w:hAnsi="Arial"/>
                <w:sz w:val="20"/>
              </w:rPr>
              <w:t xml:space="preserve"> </w:t>
            </w:r>
            <w:r w:rsidR="00EE295C">
              <w:rPr>
                <w:rFonts w:ascii="Arial" w:hAnsi="Arial"/>
                <w:sz w:val="20"/>
              </w:rPr>
              <w:t>23</w:t>
            </w:r>
            <w:r w:rsidR="00EE295C" w:rsidRPr="00D146DB">
              <w:rPr>
                <w:rFonts w:ascii="Arial" w:hAnsi="Arial"/>
                <w:sz w:val="20"/>
              </w:rPr>
              <w:t>n-1</w:t>
            </w:r>
          </w:p>
        </w:tc>
        <w:tc>
          <w:tcPr>
            <w:tcW w:w="5026" w:type="dxa"/>
          </w:tcPr>
          <w:p w14:paraId="058C7AFD" w14:textId="77777777" w:rsidR="00EE295C" w:rsidRPr="00D146DB" w:rsidRDefault="00EE295C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Uteluft</w:t>
            </w:r>
            <w:r>
              <w:rPr>
                <w:rFonts w:ascii="Arial" w:hAnsi="Arial"/>
                <w:sz w:val="20"/>
              </w:rPr>
              <w:t>s</w:t>
            </w:r>
            <w:r w:rsidRPr="00D146DB">
              <w:rPr>
                <w:rFonts w:ascii="Arial" w:hAnsi="Arial"/>
                <w:sz w:val="20"/>
              </w:rPr>
              <w:t>kanal</w:t>
            </w:r>
            <w:r>
              <w:rPr>
                <w:rFonts w:ascii="Arial" w:hAnsi="Arial"/>
                <w:sz w:val="20"/>
              </w:rPr>
              <w:t>en</w:t>
            </w:r>
            <w:r w:rsidRPr="00D146DB">
              <w:rPr>
                <w:rFonts w:ascii="Arial" w:hAnsi="Arial"/>
                <w:sz w:val="20"/>
              </w:rPr>
              <w:t>s öppning saknar nät.</w:t>
            </w:r>
          </w:p>
        </w:tc>
        <w:tc>
          <w:tcPr>
            <w:tcW w:w="1334" w:type="dxa"/>
          </w:tcPr>
          <w:p w14:paraId="7956DC80" w14:textId="77777777" w:rsidR="00EE295C" w:rsidRPr="00D146DB" w:rsidRDefault="00EE295C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66B76650" w14:textId="77777777" w:rsidTr="009D61EF">
        <w:trPr>
          <w:trHeight w:val="80"/>
        </w:trPr>
        <w:tc>
          <w:tcPr>
            <w:tcW w:w="1080" w:type="dxa"/>
          </w:tcPr>
          <w:p w14:paraId="465F5C4F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3650D2D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504C22A8" w14:textId="77777777" w:rsidTr="00444C74">
        <w:trPr>
          <w:trHeight w:val="510"/>
        </w:trPr>
        <w:tc>
          <w:tcPr>
            <w:tcW w:w="1080" w:type="dxa"/>
          </w:tcPr>
          <w:p w14:paraId="24DD0BA4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4F1460BA" w14:textId="77777777" w:rsidR="0039416F" w:rsidRDefault="00444C74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Ö</w:t>
            </w:r>
            <w:r w:rsidRPr="00D146DB">
              <w:rPr>
                <w:rFonts w:ascii="Arial" w:hAnsi="Arial"/>
                <w:sz w:val="20"/>
              </w:rPr>
              <w:t>ppn</w:t>
            </w:r>
            <w:r w:rsidR="0039416F">
              <w:rPr>
                <w:rFonts w:ascii="Arial" w:hAnsi="Arial"/>
                <w:sz w:val="20"/>
              </w:rPr>
              <w:t>ing skall kompletteras med nät.</w:t>
            </w:r>
          </w:p>
          <w:p w14:paraId="5BCFAAB7" w14:textId="77777777" w:rsidR="00444C74" w:rsidRPr="00D146DB" w:rsidRDefault="00444C74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24F1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3F7120F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87CA17E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3DA769A" w14:textId="77777777" w:rsidR="00444C74" w:rsidRPr="00F150B8" w:rsidRDefault="00444C74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DE2F66" w:rsidRPr="00D146DB" w14:paraId="73E12A0A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3F04B72E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o</w:t>
            </w:r>
          </w:p>
        </w:tc>
        <w:tc>
          <w:tcPr>
            <w:tcW w:w="4658" w:type="dxa"/>
            <w:vMerge w:val="restart"/>
          </w:tcPr>
          <w:p w14:paraId="32F43342" w14:textId="77777777" w:rsidR="00DE2F66" w:rsidRPr="00D146DB" w:rsidRDefault="00DE2F66" w:rsidP="006444B5">
            <w:pPr>
              <w:pStyle w:val="Kontrollpunkt"/>
            </w:pPr>
            <w:r>
              <w:t>Demonterbar ute</w:t>
            </w:r>
            <w:r w:rsidRPr="00D146DB">
              <w:t>luft</w:t>
            </w:r>
            <w:r>
              <w:t>skanal</w:t>
            </w:r>
            <w:r w:rsidRPr="00D146DB">
              <w:t xml:space="preserve"> finns och förvaras i skyddsrumsförrådet.</w:t>
            </w:r>
          </w:p>
        </w:tc>
        <w:tc>
          <w:tcPr>
            <w:tcW w:w="742" w:type="dxa"/>
          </w:tcPr>
          <w:p w14:paraId="5D5F32C2" w14:textId="77777777" w:rsidR="00DE2F66" w:rsidRPr="00DB3A24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82B16C4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80" w:name="Kryss883"/>
        <w:tc>
          <w:tcPr>
            <w:tcW w:w="1320" w:type="dxa"/>
            <w:vMerge w:val="restart"/>
          </w:tcPr>
          <w:p w14:paraId="18153253" w14:textId="77777777" w:rsidR="00DE2F66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0"/>
            <w:r w:rsidR="00DE2F6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81" w:name="Kryss884"/>
          <w:p w14:paraId="00385AD2" w14:textId="77777777" w:rsidR="00DE2F66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1"/>
            <w:r w:rsidR="00DE2F6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82" w:name="Kryss885"/>
          <w:p w14:paraId="0D00D467" w14:textId="77777777" w:rsidR="00DE2F66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2"/>
            <w:r w:rsidR="00DE2F6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DE2F66" w:rsidRPr="00D146DB" w14:paraId="5D380E9D" w14:textId="77777777" w:rsidTr="00EE7B0F">
        <w:trPr>
          <w:trHeight w:val="304"/>
        </w:trPr>
        <w:tc>
          <w:tcPr>
            <w:tcW w:w="709" w:type="dxa"/>
            <w:vMerge/>
          </w:tcPr>
          <w:p w14:paraId="2016B9D0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2E31264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C455825" w14:textId="77777777" w:rsidR="00DE2F66" w:rsidRDefault="00DE2F66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B539122" w14:textId="77777777" w:rsidR="00DE2F66" w:rsidRPr="00D146DB" w:rsidRDefault="00DE2F66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FF38B69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A958436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A483A" w:rsidRPr="00D146DB" w14:paraId="0F043B68" w14:textId="77777777" w:rsidTr="009A483A">
        <w:tc>
          <w:tcPr>
            <w:tcW w:w="1080" w:type="dxa"/>
          </w:tcPr>
          <w:bookmarkStart w:id="1283" w:name="Kryss1261"/>
          <w:p w14:paraId="64FDEA06" w14:textId="77777777" w:rsidR="009A483A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3"/>
            <w:r w:rsidR="009A483A" w:rsidRPr="00D146DB">
              <w:rPr>
                <w:rFonts w:ascii="Arial" w:hAnsi="Arial"/>
                <w:sz w:val="20"/>
              </w:rPr>
              <w:t xml:space="preserve"> </w:t>
            </w:r>
            <w:r w:rsidR="009A483A">
              <w:rPr>
                <w:rFonts w:ascii="Arial" w:hAnsi="Arial"/>
                <w:sz w:val="20"/>
              </w:rPr>
              <w:t>23</w:t>
            </w:r>
            <w:r w:rsidR="009A483A" w:rsidRPr="00D146DB">
              <w:rPr>
                <w:rFonts w:ascii="Arial" w:hAnsi="Arial"/>
                <w:sz w:val="20"/>
              </w:rPr>
              <w:t>o-1</w:t>
            </w:r>
          </w:p>
        </w:tc>
        <w:tc>
          <w:tcPr>
            <w:tcW w:w="5026" w:type="dxa"/>
          </w:tcPr>
          <w:p w14:paraId="7C07E349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Demonterbar</w:t>
            </w:r>
            <w:r w:rsidRPr="00D146DB">
              <w:rPr>
                <w:rFonts w:ascii="Arial" w:hAnsi="Arial"/>
                <w:sz w:val="20"/>
              </w:rPr>
              <w:t xml:space="preserve"> uteluft</w:t>
            </w:r>
            <w:r>
              <w:rPr>
                <w:rFonts w:ascii="Arial" w:hAnsi="Arial"/>
                <w:sz w:val="20"/>
              </w:rPr>
              <w:t>s</w:t>
            </w:r>
            <w:r w:rsidRPr="00D146DB">
              <w:rPr>
                <w:rFonts w:ascii="Arial" w:hAnsi="Arial"/>
                <w:sz w:val="20"/>
              </w:rPr>
              <w:t>kanal saknas.</w:t>
            </w:r>
          </w:p>
        </w:tc>
        <w:tc>
          <w:tcPr>
            <w:tcW w:w="1334" w:type="dxa"/>
          </w:tcPr>
          <w:p w14:paraId="55A75211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1F60EA80" w14:textId="77777777" w:rsidTr="009D61EF">
        <w:trPr>
          <w:trHeight w:val="80"/>
        </w:trPr>
        <w:tc>
          <w:tcPr>
            <w:tcW w:w="1080" w:type="dxa"/>
          </w:tcPr>
          <w:p w14:paraId="3067C778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85C1366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2F9FF8C9" w14:textId="77777777" w:rsidTr="00444C74">
        <w:trPr>
          <w:trHeight w:val="510"/>
        </w:trPr>
        <w:tc>
          <w:tcPr>
            <w:tcW w:w="1080" w:type="dxa"/>
          </w:tcPr>
          <w:p w14:paraId="6410FE0D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7AEF127C" w14:textId="77777777" w:rsidR="00444C74" w:rsidRPr="00D146DB" w:rsidRDefault="00444C74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Ny</w:t>
            </w:r>
            <w:r w:rsidRPr="00D146DB">
              <w:rPr>
                <w:rFonts w:ascii="Arial" w:hAnsi="Arial"/>
                <w:sz w:val="20"/>
              </w:rPr>
              <w:t xml:space="preserve"> uteluft</w:t>
            </w:r>
            <w:r>
              <w:rPr>
                <w:rFonts w:ascii="Arial" w:hAnsi="Arial"/>
                <w:sz w:val="20"/>
              </w:rPr>
              <w:t>s</w:t>
            </w:r>
            <w:r w:rsidRPr="00D146DB">
              <w:rPr>
                <w:rFonts w:ascii="Arial" w:hAnsi="Arial"/>
                <w:sz w:val="20"/>
              </w:rPr>
              <w:t>ka</w:t>
            </w:r>
            <w:r>
              <w:rPr>
                <w:rFonts w:ascii="Arial" w:hAnsi="Arial"/>
                <w:sz w:val="20"/>
              </w:rPr>
              <w:t>nal skall anskaffas.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101D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17680620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CBFA816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2717F19E" w14:textId="77777777" w:rsidR="00972927" w:rsidRDefault="00972927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A483A" w:rsidRPr="00D146DB" w14:paraId="1743C570" w14:textId="77777777" w:rsidTr="009A483A">
        <w:tc>
          <w:tcPr>
            <w:tcW w:w="1080" w:type="dxa"/>
          </w:tcPr>
          <w:bookmarkStart w:id="1284" w:name="Kryss1262"/>
          <w:p w14:paraId="5C9CEF85" w14:textId="77777777" w:rsidR="009A483A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4"/>
            <w:r w:rsidR="009A483A" w:rsidRPr="00D146DB">
              <w:rPr>
                <w:rFonts w:ascii="Arial" w:hAnsi="Arial"/>
                <w:sz w:val="20"/>
              </w:rPr>
              <w:t xml:space="preserve"> </w:t>
            </w:r>
            <w:r w:rsidR="009A483A">
              <w:rPr>
                <w:rFonts w:ascii="Arial" w:hAnsi="Arial"/>
                <w:sz w:val="20"/>
              </w:rPr>
              <w:t>23</w:t>
            </w:r>
            <w:r w:rsidR="009A483A" w:rsidRPr="00D146DB">
              <w:rPr>
                <w:rFonts w:ascii="Arial" w:hAnsi="Arial"/>
                <w:sz w:val="20"/>
              </w:rPr>
              <w:t>o-2</w:t>
            </w:r>
          </w:p>
        </w:tc>
        <w:tc>
          <w:tcPr>
            <w:tcW w:w="5026" w:type="dxa"/>
          </w:tcPr>
          <w:p w14:paraId="0B9DB935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Demonterbar</w:t>
            </w:r>
            <w:r w:rsidRPr="00D146DB">
              <w:rPr>
                <w:rFonts w:ascii="Arial" w:hAnsi="Arial"/>
                <w:sz w:val="20"/>
              </w:rPr>
              <w:t xml:space="preserve"> uteluft</w:t>
            </w:r>
            <w:r>
              <w:rPr>
                <w:rFonts w:ascii="Arial" w:hAnsi="Arial"/>
                <w:sz w:val="20"/>
              </w:rPr>
              <w:t>s</w:t>
            </w:r>
            <w:r w:rsidRPr="00D146DB">
              <w:rPr>
                <w:rFonts w:ascii="Arial" w:hAnsi="Arial"/>
                <w:sz w:val="20"/>
              </w:rPr>
              <w:t>kanal förvaras utanför skyddsrumsförrådet.</w:t>
            </w:r>
          </w:p>
        </w:tc>
        <w:tc>
          <w:tcPr>
            <w:tcW w:w="1334" w:type="dxa"/>
          </w:tcPr>
          <w:p w14:paraId="3CD6CB58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6194C684" w14:textId="77777777" w:rsidTr="009D61EF">
        <w:trPr>
          <w:trHeight w:val="80"/>
        </w:trPr>
        <w:tc>
          <w:tcPr>
            <w:tcW w:w="1080" w:type="dxa"/>
          </w:tcPr>
          <w:p w14:paraId="1DFA24B1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05E6D53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511C3F86" w14:textId="77777777" w:rsidTr="00444C74">
        <w:trPr>
          <w:trHeight w:val="510"/>
        </w:trPr>
        <w:tc>
          <w:tcPr>
            <w:tcW w:w="1080" w:type="dxa"/>
          </w:tcPr>
          <w:p w14:paraId="2390AD17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004D1DDB" w14:textId="77777777" w:rsidR="00444C74" w:rsidRPr="00D146DB" w:rsidRDefault="00444C74" w:rsidP="00B61E14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Demonterbar</w:t>
            </w:r>
            <w:r w:rsidRPr="00D146DB">
              <w:rPr>
                <w:rFonts w:ascii="Arial" w:hAnsi="Arial"/>
                <w:sz w:val="20"/>
              </w:rPr>
              <w:t xml:space="preserve"> uteluft</w:t>
            </w:r>
            <w:r>
              <w:rPr>
                <w:rFonts w:ascii="Arial" w:hAnsi="Arial"/>
                <w:sz w:val="20"/>
              </w:rPr>
              <w:t>s</w:t>
            </w:r>
            <w:r w:rsidRPr="00D146DB">
              <w:rPr>
                <w:rFonts w:ascii="Arial" w:hAnsi="Arial"/>
                <w:sz w:val="20"/>
              </w:rPr>
              <w:t>kanal skall flyttas till skyddsrums</w:t>
            </w:r>
            <w:r w:rsidRPr="00D146DB">
              <w:rPr>
                <w:rFonts w:ascii="Arial" w:hAnsi="Arial"/>
                <w:sz w:val="20"/>
              </w:rPr>
              <w:softHyphen/>
              <w:t xml:space="preserve">förrådet. 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0D83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A3621DA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9BD6017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3BDEA78" w14:textId="77777777" w:rsidR="00444C74" w:rsidRPr="00F150B8" w:rsidRDefault="00444C74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DE2F66" w:rsidRPr="00D146DB" w14:paraId="5447ABD2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67D8E1EC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p</w:t>
            </w:r>
          </w:p>
        </w:tc>
        <w:tc>
          <w:tcPr>
            <w:tcW w:w="4658" w:type="dxa"/>
            <w:vMerge w:val="restart"/>
          </w:tcPr>
          <w:p w14:paraId="065FFCE5" w14:textId="77777777" w:rsidR="00DE2F66" w:rsidRPr="00D146DB" w:rsidRDefault="00DE2F66" w:rsidP="006444B5">
            <w:pPr>
              <w:pStyle w:val="Kontrollpunkt"/>
            </w:pPr>
            <w:r w:rsidRPr="00D146DB">
              <w:t>Demont</w:t>
            </w:r>
            <w:r>
              <w:t>erad</w:t>
            </w:r>
            <w:r w:rsidRPr="00D146DB">
              <w:t xml:space="preserve"> uteluft</w:t>
            </w:r>
            <w:r>
              <w:t>s</w:t>
            </w:r>
            <w:r w:rsidRPr="00D146DB">
              <w:t>kanal går att montera.</w:t>
            </w:r>
          </w:p>
        </w:tc>
        <w:tc>
          <w:tcPr>
            <w:tcW w:w="742" w:type="dxa"/>
          </w:tcPr>
          <w:p w14:paraId="2B758EB8" w14:textId="77777777" w:rsidR="00DE2F66" w:rsidRPr="00DB3A24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7F10527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85" w:name="Kryss886"/>
        <w:tc>
          <w:tcPr>
            <w:tcW w:w="1320" w:type="dxa"/>
            <w:vMerge w:val="restart"/>
          </w:tcPr>
          <w:p w14:paraId="545FA0FA" w14:textId="77777777" w:rsidR="00DE2F66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5"/>
            <w:r w:rsidR="00DE2F6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86" w:name="Kryss887"/>
          <w:p w14:paraId="73AF81AA" w14:textId="77777777" w:rsidR="00DE2F66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6"/>
            <w:r w:rsidR="00DE2F6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87" w:name="Kryss888"/>
          <w:p w14:paraId="2F0E57B6" w14:textId="77777777" w:rsidR="00DE2F66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7"/>
            <w:r w:rsidR="00DE2F6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DE2F66" w:rsidRPr="00D146DB" w14:paraId="6DA79AD7" w14:textId="77777777" w:rsidTr="00EE7B0F">
        <w:trPr>
          <w:trHeight w:val="304"/>
        </w:trPr>
        <w:tc>
          <w:tcPr>
            <w:tcW w:w="709" w:type="dxa"/>
            <w:vMerge/>
          </w:tcPr>
          <w:p w14:paraId="5C9774CC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968AA53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7F5B016C" w14:textId="77777777" w:rsidR="00DE2F66" w:rsidRDefault="00DE2F66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152932E" w14:textId="77777777" w:rsidR="00DE2F66" w:rsidRPr="00D146DB" w:rsidRDefault="00DE2F66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37E52ACC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1EC15ED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A483A" w:rsidRPr="00D146DB" w14:paraId="58F01E1B" w14:textId="77777777" w:rsidTr="009A483A">
        <w:tc>
          <w:tcPr>
            <w:tcW w:w="1080" w:type="dxa"/>
          </w:tcPr>
          <w:bookmarkStart w:id="1288" w:name="Kryss1263"/>
          <w:p w14:paraId="69120D9F" w14:textId="77777777" w:rsidR="009A483A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8"/>
            <w:r w:rsidR="009A483A" w:rsidRPr="00D146DB">
              <w:rPr>
                <w:rFonts w:ascii="Arial" w:hAnsi="Arial"/>
                <w:sz w:val="20"/>
              </w:rPr>
              <w:t xml:space="preserve"> </w:t>
            </w:r>
            <w:r w:rsidR="009A483A">
              <w:rPr>
                <w:rFonts w:ascii="Arial" w:hAnsi="Arial"/>
                <w:sz w:val="20"/>
              </w:rPr>
              <w:t>23</w:t>
            </w:r>
            <w:r w:rsidR="009A483A" w:rsidRPr="00D146DB">
              <w:rPr>
                <w:rFonts w:ascii="Arial" w:hAnsi="Arial"/>
                <w:sz w:val="20"/>
              </w:rPr>
              <w:t>p-1</w:t>
            </w:r>
          </w:p>
        </w:tc>
        <w:tc>
          <w:tcPr>
            <w:tcW w:w="5026" w:type="dxa"/>
          </w:tcPr>
          <w:p w14:paraId="74A17582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Genomföringens fläns fungerar ej.</w:t>
            </w:r>
          </w:p>
        </w:tc>
        <w:tc>
          <w:tcPr>
            <w:tcW w:w="1334" w:type="dxa"/>
          </w:tcPr>
          <w:p w14:paraId="7125F9E1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6DDDC60C" w14:textId="77777777" w:rsidTr="009D61EF">
        <w:trPr>
          <w:trHeight w:val="80"/>
        </w:trPr>
        <w:tc>
          <w:tcPr>
            <w:tcW w:w="1080" w:type="dxa"/>
          </w:tcPr>
          <w:p w14:paraId="0EBFC4E8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DF1BC9D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BB2928" w:rsidRPr="00D146DB" w14:paraId="64274C5F" w14:textId="77777777" w:rsidTr="00BB2928">
        <w:trPr>
          <w:trHeight w:val="560"/>
        </w:trPr>
        <w:tc>
          <w:tcPr>
            <w:tcW w:w="1080" w:type="dxa"/>
            <w:vMerge w:val="restart"/>
          </w:tcPr>
          <w:p w14:paraId="7003B3AA" w14:textId="77777777" w:rsidR="00BB2928" w:rsidRPr="00D146DB" w:rsidRDefault="00BB2928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 w:val="restart"/>
            <w:tcBorders>
              <w:right w:val="single" w:sz="4" w:space="0" w:color="auto"/>
            </w:tcBorders>
          </w:tcPr>
          <w:p w14:paraId="591083F5" w14:textId="77777777" w:rsidR="00BB2928" w:rsidRDefault="00BB2928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G</w:t>
            </w:r>
            <w:r w:rsidRPr="00D146DB">
              <w:rPr>
                <w:rFonts w:ascii="Arial" w:hAnsi="Arial"/>
                <w:sz w:val="20"/>
              </w:rPr>
              <w:t>enomföring</w:t>
            </w:r>
            <w:r>
              <w:rPr>
                <w:rFonts w:ascii="Arial" w:hAnsi="Arial"/>
                <w:sz w:val="20"/>
              </w:rPr>
              <w:t>en</w:t>
            </w:r>
            <w:r w:rsidRPr="00D146DB">
              <w:rPr>
                <w:rFonts w:ascii="Arial" w:hAnsi="Arial"/>
                <w:sz w:val="20"/>
              </w:rPr>
              <w:t>s</w:t>
            </w:r>
            <w:r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fläns skall rensas från gjutrester, skruvhål skall rengöras, gängas upp samt smörjas så </w:t>
            </w:r>
            <w:r>
              <w:rPr>
                <w:rFonts w:ascii="Arial" w:hAnsi="Arial"/>
                <w:sz w:val="20"/>
              </w:rPr>
              <w:t>att uteluftskanal kan monteras.</w:t>
            </w:r>
          </w:p>
          <w:p w14:paraId="69A329F0" w14:textId="77777777" w:rsidR="00BB2928" w:rsidRPr="00D146DB" w:rsidRDefault="00BB2928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D785" w14:textId="77777777" w:rsidR="00BB2928" w:rsidRDefault="00BB2928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3D34E268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0DE887F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  <w:tr w:rsidR="00BB2928" w:rsidRPr="00D146DB" w14:paraId="3386359C" w14:textId="77777777" w:rsidTr="00BB2928">
        <w:trPr>
          <w:trHeight w:val="284"/>
        </w:trPr>
        <w:tc>
          <w:tcPr>
            <w:tcW w:w="1080" w:type="dxa"/>
            <w:vMerge/>
          </w:tcPr>
          <w:p w14:paraId="52A9C95A" w14:textId="77777777" w:rsidR="00BB2928" w:rsidRPr="00D146DB" w:rsidRDefault="00BB2928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vMerge/>
          </w:tcPr>
          <w:p w14:paraId="569E70AA" w14:textId="77777777" w:rsidR="00BB2928" w:rsidRDefault="00BB2928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14:paraId="175503F9" w14:textId="77777777" w:rsidR="00BB2928" w:rsidRPr="00CA7E69" w:rsidRDefault="00BB2928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3EC36675" w14:textId="77777777" w:rsidR="00444C74" w:rsidRPr="00F150B8" w:rsidRDefault="00444C74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A483A" w:rsidRPr="00D146DB" w14:paraId="37F172F6" w14:textId="77777777" w:rsidTr="009A483A">
        <w:tc>
          <w:tcPr>
            <w:tcW w:w="1080" w:type="dxa"/>
          </w:tcPr>
          <w:bookmarkStart w:id="1289" w:name="Kryss1264"/>
          <w:p w14:paraId="693E669A" w14:textId="77777777" w:rsidR="009A483A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89"/>
            <w:r w:rsidR="009A483A" w:rsidRPr="00D146DB">
              <w:rPr>
                <w:rFonts w:ascii="Arial" w:hAnsi="Arial"/>
                <w:sz w:val="20"/>
              </w:rPr>
              <w:t xml:space="preserve"> </w:t>
            </w:r>
            <w:r w:rsidR="009A483A">
              <w:rPr>
                <w:rFonts w:ascii="Arial" w:hAnsi="Arial"/>
                <w:sz w:val="20"/>
              </w:rPr>
              <w:t>23</w:t>
            </w:r>
            <w:r w:rsidR="009A483A" w:rsidRPr="00D146DB">
              <w:rPr>
                <w:rFonts w:ascii="Arial" w:hAnsi="Arial"/>
                <w:sz w:val="20"/>
              </w:rPr>
              <w:t>p-2</w:t>
            </w:r>
          </w:p>
        </w:tc>
        <w:tc>
          <w:tcPr>
            <w:tcW w:w="5026" w:type="dxa"/>
          </w:tcPr>
          <w:p w14:paraId="19F30275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Demonterad uteluft</w:t>
            </w:r>
            <w:r>
              <w:rPr>
                <w:rFonts w:ascii="Arial" w:hAnsi="Arial"/>
                <w:sz w:val="20"/>
              </w:rPr>
              <w:t>s</w:t>
            </w:r>
            <w:r w:rsidRPr="00D146DB">
              <w:rPr>
                <w:rFonts w:ascii="Arial" w:hAnsi="Arial"/>
                <w:sz w:val="20"/>
              </w:rPr>
              <w:t>kanal går ej att montera.</w:t>
            </w:r>
          </w:p>
        </w:tc>
        <w:tc>
          <w:tcPr>
            <w:tcW w:w="1334" w:type="dxa"/>
          </w:tcPr>
          <w:p w14:paraId="1AB1F42F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2B61ECC3" w14:textId="77777777" w:rsidTr="009D61EF">
        <w:trPr>
          <w:trHeight w:val="80"/>
        </w:trPr>
        <w:tc>
          <w:tcPr>
            <w:tcW w:w="1080" w:type="dxa"/>
          </w:tcPr>
          <w:p w14:paraId="44D41092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168C9CA4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095617A5" w14:textId="77777777" w:rsidTr="00444C74">
        <w:trPr>
          <w:trHeight w:val="510"/>
        </w:trPr>
        <w:tc>
          <w:tcPr>
            <w:tcW w:w="1080" w:type="dxa"/>
          </w:tcPr>
          <w:p w14:paraId="66C4BC9E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2484FA0D" w14:textId="77777777" w:rsidR="00444C74" w:rsidRPr="00D146DB" w:rsidRDefault="00444C74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Uteluftskanal</w:t>
            </w:r>
            <w:r w:rsidR="0039416F">
              <w:rPr>
                <w:rFonts w:ascii="Arial" w:hAnsi="Arial"/>
                <w:sz w:val="20"/>
              </w:rPr>
              <w:t xml:space="preserve"> skall justeras.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 w:rsidR="00D15C5F"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-103.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99D8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000FB423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57E4CD2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6D5BFBA" w14:textId="77777777" w:rsidR="00444C74" w:rsidRPr="00F150B8" w:rsidRDefault="00444C74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A483A" w:rsidRPr="00D146DB" w14:paraId="427E6440" w14:textId="77777777" w:rsidTr="009A483A">
        <w:tc>
          <w:tcPr>
            <w:tcW w:w="1080" w:type="dxa"/>
          </w:tcPr>
          <w:bookmarkStart w:id="1290" w:name="Kryss1265"/>
          <w:p w14:paraId="1129118C" w14:textId="77777777" w:rsidR="009A483A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90"/>
            <w:r w:rsidR="009A483A" w:rsidRPr="00D146DB">
              <w:rPr>
                <w:rFonts w:ascii="Arial" w:hAnsi="Arial"/>
                <w:sz w:val="20"/>
              </w:rPr>
              <w:t xml:space="preserve"> </w:t>
            </w:r>
            <w:r w:rsidR="009A483A">
              <w:rPr>
                <w:rFonts w:ascii="Arial" w:hAnsi="Arial"/>
                <w:sz w:val="20"/>
              </w:rPr>
              <w:t>23</w:t>
            </w:r>
            <w:r w:rsidR="009A483A" w:rsidRPr="00D146DB">
              <w:rPr>
                <w:rFonts w:ascii="Arial" w:hAnsi="Arial"/>
                <w:sz w:val="20"/>
              </w:rPr>
              <w:t>p-3</w:t>
            </w:r>
          </w:p>
        </w:tc>
        <w:tc>
          <w:tcPr>
            <w:tcW w:w="5026" w:type="dxa"/>
          </w:tcPr>
          <w:p w14:paraId="6F92EC91" w14:textId="77777777" w:rsidR="009A483A" w:rsidRPr="00D146DB" w:rsidRDefault="0040366E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Fel: Skruv</w:t>
            </w:r>
            <w:r w:rsidR="000937E2">
              <w:rPr>
                <w:rFonts w:ascii="Arial" w:hAnsi="Arial"/>
                <w:sz w:val="20"/>
              </w:rPr>
              <w:t xml:space="preserve"> och/</w:t>
            </w:r>
            <w:r w:rsidR="009A483A" w:rsidRPr="00D146DB"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z w:val="20"/>
              </w:rPr>
              <w:t>ller mutte</w:t>
            </w:r>
            <w:r w:rsidR="009A483A" w:rsidRPr="00D146DB">
              <w:rPr>
                <w:rFonts w:ascii="Arial" w:hAnsi="Arial"/>
                <w:sz w:val="20"/>
              </w:rPr>
              <w:t>r saknas.</w:t>
            </w:r>
          </w:p>
        </w:tc>
        <w:tc>
          <w:tcPr>
            <w:tcW w:w="1334" w:type="dxa"/>
          </w:tcPr>
          <w:p w14:paraId="728A662B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65FEB1FE" w14:textId="77777777" w:rsidTr="009D61EF">
        <w:trPr>
          <w:trHeight w:val="80"/>
        </w:trPr>
        <w:tc>
          <w:tcPr>
            <w:tcW w:w="1080" w:type="dxa"/>
          </w:tcPr>
          <w:p w14:paraId="05D8C2FF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7BD58A5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28CC4DC1" w14:textId="77777777" w:rsidTr="00444C74">
        <w:trPr>
          <w:trHeight w:val="510"/>
        </w:trPr>
        <w:tc>
          <w:tcPr>
            <w:tcW w:w="1080" w:type="dxa"/>
          </w:tcPr>
          <w:p w14:paraId="76FF475E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3A61E925" w14:textId="77777777" w:rsidR="00444C74" w:rsidRPr="00D146DB" w:rsidRDefault="00444C74" w:rsidP="00B537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Åtgärd: </w:t>
            </w:r>
            <w:r w:rsidRPr="00260FD5">
              <w:rPr>
                <w:rFonts w:ascii="Arial" w:hAnsi="Arial"/>
                <w:sz w:val="20"/>
              </w:rPr>
              <w:t>N</w:t>
            </w:r>
            <w:r w:rsidR="0040366E" w:rsidRPr="00260FD5">
              <w:rPr>
                <w:rFonts w:ascii="Arial" w:hAnsi="Arial"/>
                <w:sz w:val="20"/>
              </w:rPr>
              <w:t>y</w:t>
            </w:r>
            <w:r w:rsidR="0040366E">
              <w:rPr>
                <w:rFonts w:ascii="Arial" w:hAnsi="Arial"/>
                <w:sz w:val="20"/>
              </w:rPr>
              <w:t xml:space="preserve"> skruv</w:t>
            </w:r>
            <w:r w:rsidR="000937E2">
              <w:rPr>
                <w:rFonts w:ascii="Arial" w:hAnsi="Arial"/>
                <w:sz w:val="20"/>
              </w:rPr>
              <w:t>/</w:t>
            </w:r>
            <w:r w:rsidR="0040366E">
              <w:rPr>
                <w:rFonts w:ascii="Arial" w:hAnsi="Arial"/>
                <w:sz w:val="20"/>
              </w:rPr>
              <w:t>mutte</w:t>
            </w:r>
            <w:r w:rsidR="0039416F">
              <w:rPr>
                <w:rFonts w:ascii="Arial" w:hAnsi="Arial"/>
                <w:sz w:val="20"/>
              </w:rPr>
              <w:t>r skall anskaffas.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T23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FDFE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20D1D30A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C99F156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40CFB2F7" w14:textId="77777777" w:rsidR="00CF31D6" w:rsidRDefault="00CF31D6" w:rsidP="002134A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DE2F66" w:rsidRPr="00D146DB" w14:paraId="76FA5F21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7B117D00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23</w:t>
            </w:r>
            <w:r w:rsidRPr="00D146DB">
              <w:rPr>
                <w:rFonts w:ascii="Arial" w:hAnsi="Arial"/>
                <w:sz w:val="22"/>
                <w:szCs w:val="22"/>
              </w:rPr>
              <w:t>q</w:t>
            </w:r>
          </w:p>
        </w:tc>
        <w:tc>
          <w:tcPr>
            <w:tcW w:w="4658" w:type="dxa"/>
            <w:vMerge w:val="restart"/>
          </w:tcPr>
          <w:p w14:paraId="68F56FF2" w14:textId="77777777" w:rsidR="00DE2F66" w:rsidRPr="00D146DB" w:rsidRDefault="00DE2F66" w:rsidP="006444B5">
            <w:pPr>
              <w:pStyle w:val="Kontrollpunkt"/>
            </w:pPr>
            <w:r w:rsidRPr="00D146DB">
              <w:t>Motfylld uteluftskanal är kringgjuten.</w:t>
            </w:r>
          </w:p>
        </w:tc>
        <w:tc>
          <w:tcPr>
            <w:tcW w:w="742" w:type="dxa"/>
          </w:tcPr>
          <w:p w14:paraId="2AD47600" w14:textId="77777777" w:rsidR="00DE2F66" w:rsidRPr="00DB3A24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33BFA4BC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-|-|3</w:t>
            </w:r>
          </w:p>
        </w:tc>
        <w:bookmarkStart w:id="1291" w:name="Kryss889"/>
        <w:tc>
          <w:tcPr>
            <w:tcW w:w="1320" w:type="dxa"/>
            <w:vMerge w:val="restart"/>
          </w:tcPr>
          <w:p w14:paraId="5A1F85C1" w14:textId="77777777" w:rsidR="00DE2F66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91"/>
            <w:r w:rsidR="00DE2F6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292" w:name="Kryss890"/>
          <w:p w14:paraId="065B2591" w14:textId="77777777" w:rsidR="00DE2F66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92"/>
            <w:r w:rsidR="00DE2F6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293" w:name="Kryss891"/>
          <w:p w14:paraId="71BCE717" w14:textId="77777777" w:rsidR="00DE2F66" w:rsidRPr="00D146DB" w:rsidRDefault="009A358B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93"/>
            <w:r w:rsidR="00DE2F66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DE2F66" w:rsidRPr="00D146DB" w14:paraId="68364606" w14:textId="77777777" w:rsidTr="00EE7B0F">
        <w:trPr>
          <w:trHeight w:val="304"/>
        </w:trPr>
        <w:tc>
          <w:tcPr>
            <w:tcW w:w="709" w:type="dxa"/>
            <w:vMerge/>
          </w:tcPr>
          <w:p w14:paraId="7E2065E7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BF244EE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584B3B98" w14:textId="77777777" w:rsidR="00DE2F66" w:rsidRDefault="00DE2F66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93A2DF4" w14:textId="77777777" w:rsidR="00DE2F66" w:rsidRPr="00D146DB" w:rsidRDefault="00DE2F66" w:rsidP="00444C7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801CD86" w14:textId="77777777" w:rsidR="00DE2F66" w:rsidRPr="00D146DB" w:rsidRDefault="00DE2F66" w:rsidP="009D61E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52944CD" w14:textId="77777777" w:rsidR="002134A3" w:rsidRPr="00F150B8" w:rsidRDefault="002134A3" w:rsidP="002134A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A483A" w:rsidRPr="00D146DB" w14:paraId="0296A3F5" w14:textId="77777777" w:rsidTr="009A483A">
        <w:tc>
          <w:tcPr>
            <w:tcW w:w="1080" w:type="dxa"/>
          </w:tcPr>
          <w:bookmarkStart w:id="1294" w:name="Kryss1266"/>
          <w:p w14:paraId="1B41202D" w14:textId="77777777" w:rsidR="009A483A" w:rsidRPr="00D146DB" w:rsidRDefault="00267E79" w:rsidP="009D61EF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94"/>
            <w:r w:rsidR="009A483A" w:rsidRPr="00D146DB">
              <w:rPr>
                <w:rFonts w:ascii="Arial" w:hAnsi="Arial"/>
                <w:sz w:val="20"/>
              </w:rPr>
              <w:t xml:space="preserve"> </w:t>
            </w:r>
            <w:r w:rsidR="009A483A">
              <w:rPr>
                <w:rFonts w:ascii="Arial" w:hAnsi="Arial"/>
                <w:sz w:val="20"/>
              </w:rPr>
              <w:t>23</w:t>
            </w:r>
            <w:r w:rsidR="009A483A" w:rsidRPr="00D146DB">
              <w:rPr>
                <w:rFonts w:ascii="Arial" w:hAnsi="Arial"/>
                <w:sz w:val="20"/>
              </w:rPr>
              <w:t>q-1</w:t>
            </w:r>
          </w:p>
        </w:tc>
        <w:tc>
          <w:tcPr>
            <w:tcW w:w="5026" w:type="dxa"/>
          </w:tcPr>
          <w:p w14:paraId="2C7C1E90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Motfylld uteluftskanal är ej kringgjuten.</w:t>
            </w:r>
          </w:p>
        </w:tc>
        <w:tc>
          <w:tcPr>
            <w:tcW w:w="1334" w:type="dxa"/>
          </w:tcPr>
          <w:p w14:paraId="30AD4757" w14:textId="77777777" w:rsidR="009A483A" w:rsidRPr="00D146DB" w:rsidRDefault="009A483A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2134A3" w:rsidRPr="00D146DB" w14:paraId="6DA1EE71" w14:textId="77777777" w:rsidTr="009D61EF">
        <w:trPr>
          <w:trHeight w:val="80"/>
        </w:trPr>
        <w:tc>
          <w:tcPr>
            <w:tcW w:w="1080" w:type="dxa"/>
          </w:tcPr>
          <w:p w14:paraId="681CAF30" w14:textId="77777777" w:rsidR="002134A3" w:rsidRPr="00D146DB" w:rsidRDefault="002134A3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F79C5B1" w14:textId="77777777" w:rsidR="002134A3" w:rsidRPr="00D146DB" w:rsidRDefault="002134A3" w:rsidP="009D61EF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444C74" w:rsidRPr="00D146DB" w14:paraId="2DED8DE2" w14:textId="77777777" w:rsidTr="006A3922">
        <w:trPr>
          <w:trHeight w:val="510"/>
        </w:trPr>
        <w:tc>
          <w:tcPr>
            <w:tcW w:w="1080" w:type="dxa"/>
          </w:tcPr>
          <w:p w14:paraId="78454867" w14:textId="77777777" w:rsidR="00444C74" w:rsidRPr="00D146DB" w:rsidRDefault="00444C74" w:rsidP="009D61EF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  <w:tcBorders>
              <w:right w:val="single" w:sz="4" w:space="0" w:color="auto"/>
            </w:tcBorders>
          </w:tcPr>
          <w:p w14:paraId="14F7923A" w14:textId="77777777" w:rsidR="00444C74" w:rsidRPr="00D146DB" w:rsidRDefault="00444C74" w:rsidP="009D61EF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U</w:t>
            </w:r>
            <w:r w:rsidRPr="00D146DB">
              <w:rPr>
                <w:rFonts w:ascii="Arial" w:hAnsi="Arial"/>
                <w:sz w:val="20"/>
              </w:rPr>
              <w:t>teluftskanal skall kringgju</w:t>
            </w:r>
            <w:r>
              <w:rPr>
                <w:rFonts w:ascii="Arial" w:hAnsi="Arial"/>
                <w:sz w:val="20"/>
              </w:rPr>
              <w:t>tas enligt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 w:rsidRPr="00D146DB">
              <w:rPr>
                <w:rFonts w:ascii="Arial" w:hAnsi="Arial"/>
                <w:sz w:val="20"/>
              </w:rPr>
              <w:t xml:space="preserve">typlösning </w:t>
            </w:r>
            <w:r>
              <w:rPr>
                <w:rFonts w:ascii="Arial" w:hAnsi="Arial"/>
                <w:sz w:val="20"/>
              </w:rPr>
              <w:t>T23-102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89D1" w14:textId="77777777" w:rsidR="00444C74" w:rsidRDefault="00444C74" w:rsidP="00444C74">
            <w:pPr>
              <w:pStyle w:val="1515"/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  <w:r w:rsidRPr="00CA7E69">
              <w:rPr>
                <w:rFonts w:ascii="Arial" w:hAnsi="Arial"/>
                <w:sz w:val="16"/>
                <w:szCs w:val="16"/>
              </w:rPr>
              <w:t>Mängd</w:t>
            </w:r>
            <w:r>
              <w:rPr>
                <w:rFonts w:ascii="Arial" w:hAnsi="Arial"/>
                <w:sz w:val="16"/>
                <w:szCs w:val="16"/>
              </w:rPr>
              <w:t>:</w:t>
            </w:r>
          </w:p>
          <w:p w14:paraId="4E011375" w14:textId="77777777" w:rsidR="00F677F5" w:rsidRPr="002A120F" w:rsidRDefault="00F677F5" w:rsidP="00F677F5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A544526" w14:textId="77777777" w:rsidR="00F677F5" w:rsidRPr="00DA2E50" w:rsidRDefault="00F677F5" w:rsidP="0091766A">
            <w:pPr>
              <w:pStyle w:val="1515"/>
              <w:ind w:left="0" w:right="-108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0D68F118" w14:textId="77777777" w:rsidR="009A483A" w:rsidRDefault="009A483A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p w14:paraId="0DF5DEF8" w14:textId="77777777" w:rsidR="009A483A" w:rsidRPr="00CF31D6" w:rsidRDefault="00FB7FA0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9C6392" w:rsidRPr="00D146DB" w14:paraId="07D3A932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2C777AE1" w14:textId="77777777" w:rsidR="009C6392" w:rsidRPr="00D146DB" w:rsidRDefault="00AF6ED2" w:rsidP="00AF102D">
            <w:pPr>
              <w:pStyle w:val="Rubrikchecklista"/>
              <w:rPr>
                <w:szCs w:val="28"/>
              </w:rPr>
            </w:pPr>
            <w:bookmarkStart w:id="1295" w:name="_Toc444063775"/>
            <w:bookmarkStart w:id="1296" w:name="_Toc444064387"/>
            <w:bookmarkStart w:id="1297" w:name="_Toc141673139"/>
            <w:bookmarkStart w:id="1298" w:name="_Toc290375385"/>
            <w:r>
              <w:lastRenderedPageBreak/>
              <w:t>24</w:t>
            </w:r>
            <w:r w:rsidR="009C6392" w:rsidRPr="00D146DB">
              <w:t xml:space="preserve">. </w:t>
            </w:r>
            <w:smartTag w:uri="urn:schemas-microsoft-com:office:smarttags" w:element="PersonName">
              <w:r w:rsidR="009C6392" w:rsidRPr="00D146DB">
                <w:t>Skyddsrum</w:t>
              </w:r>
            </w:smartTag>
            <w:r w:rsidR="009C6392" w:rsidRPr="00D146DB">
              <w:t>sförråd</w:t>
            </w:r>
            <w:bookmarkEnd w:id="1295"/>
            <w:bookmarkEnd w:id="1296"/>
            <w:bookmarkEnd w:id="1297"/>
            <w:bookmarkEnd w:id="1298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EB1D8B6" w14:textId="77777777" w:rsidR="009C6392" w:rsidRPr="00D146DB" w:rsidRDefault="009C6392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E0E8601" w14:textId="77777777" w:rsidR="009C6392" w:rsidRPr="007946BA" w:rsidRDefault="009C6392">
      <w:pPr>
        <w:pStyle w:val="1515"/>
        <w:tabs>
          <w:tab w:val="left" w:pos="1701"/>
          <w:tab w:val="left" w:pos="2552"/>
          <w:tab w:val="left" w:pos="3402"/>
        </w:tabs>
        <w:ind w:left="3401" w:hanging="2550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F6ED2" w:rsidRPr="00D146DB" w14:paraId="4DCDB4B9" w14:textId="77777777" w:rsidTr="00EE7B0F">
        <w:trPr>
          <w:trHeight w:val="345"/>
        </w:trPr>
        <w:tc>
          <w:tcPr>
            <w:tcW w:w="709" w:type="dxa"/>
            <w:vMerge w:val="restart"/>
          </w:tcPr>
          <w:p w14:paraId="6E37BFF5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24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6BCC13E9" w14:textId="77777777" w:rsidR="00AF6ED2" w:rsidRPr="00D146DB" w:rsidRDefault="00AF6ED2" w:rsidP="006444B5">
            <w:pPr>
              <w:pStyle w:val="Kontrollpunkt"/>
            </w:pPr>
            <w:r w:rsidRPr="00D146DB">
              <w:t xml:space="preserve">Utrymme för </w:t>
            </w:r>
            <w:r w:rsidR="008F5A8F">
              <w:t>förvaring av skyddsrums</w:t>
            </w:r>
            <w:r w:rsidR="008F5A8F">
              <w:softHyphen/>
            </w:r>
            <w:r w:rsidRPr="00D146DB">
              <w:t>materielen finns inom samma fastighet.</w:t>
            </w:r>
          </w:p>
        </w:tc>
        <w:tc>
          <w:tcPr>
            <w:tcW w:w="742" w:type="dxa"/>
          </w:tcPr>
          <w:p w14:paraId="0F24BFDE" w14:textId="77777777" w:rsidR="00AF6ED2" w:rsidRPr="00E06A05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0FE1629F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299" w:name="Kryss892"/>
        <w:tc>
          <w:tcPr>
            <w:tcW w:w="1320" w:type="dxa"/>
            <w:vMerge w:val="restart"/>
          </w:tcPr>
          <w:p w14:paraId="54911F5D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299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300" w:name="Kryss893"/>
          <w:p w14:paraId="5E6D1610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0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301" w:name="Kryss894"/>
          <w:p w14:paraId="19F45781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1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F6ED2" w:rsidRPr="00D146DB" w14:paraId="149FCF94" w14:textId="77777777" w:rsidTr="00EE7B0F">
        <w:trPr>
          <w:trHeight w:val="345"/>
        </w:trPr>
        <w:tc>
          <w:tcPr>
            <w:tcW w:w="709" w:type="dxa"/>
            <w:vMerge/>
          </w:tcPr>
          <w:p w14:paraId="679AF446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3E99FDD1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4AB1358" w14:textId="77777777" w:rsidR="00AF6ED2" w:rsidRDefault="00AF6ED2" w:rsidP="005165E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211D756" w14:textId="77777777" w:rsidR="00AF6ED2" w:rsidRPr="00D146DB" w:rsidRDefault="00AF6ED2" w:rsidP="005165E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17EB2D8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1EB22B4" w14:textId="77777777" w:rsidR="00992545" w:rsidRPr="007946BA" w:rsidRDefault="0099254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A483A" w:rsidRPr="00D146DB" w14:paraId="0C672589" w14:textId="77777777" w:rsidTr="009A483A">
        <w:tc>
          <w:tcPr>
            <w:tcW w:w="1080" w:type="dxa"/>
          </w:tcPr>
          <w:bookmarkStart w:id="1302" w:name="Kryss1267"/>
          <w:p w14:paraId="449F273C" w14:textId="77777777" w:rsidR="009A483A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2"/>
            <w:r w:rsidR="009A483A" w:rsidRPr="00D146DB">
              <w:rPr>
                <w:rFonts w:ascii="Arial" w:hAnsi="Arial"/>
                <w:sz w:val="20"/>
              </w:rPr>
              <w:t xml:space="preserve"> </w:t>
            </w:r>
            <w:r w:rsidR="009A483A">
              <w:rPr>
                <w:rFonts w:ascii="Arial" w:hAnsi="Arial"/>
                <w:sz w:val="20"/>
              </w:rPr>
              <w:t>24</w:t>
            </w:r>
            <w:r w:rsidR="009A483A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28B10C74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Utrymme för betryggande förvaring av </w:t>
            </w:r>
            <w:r w:rsidRPr="00260FD5">
              <w:rPr>
                <w:rFonts w:ascii="Arial" w:hAnsi="Arial"/>
                <w:sz w:val="20"/>
              </w:rPr>
              <w:t>skyddsrumsmaterielen</w:t>
            </w:r>
            <w:r w:rsidRPr="00D146DB">
              <w:rPr>
                <w:rFonts w:ascii="Arial" w:hAnsi="Arial"/>
                <w:sz w:val="20"/>
              </w:rPr>
              <w:t xml:space="preserve"> saknas.</w:t>
            </w:r>
          </w:p>
        </w:tc>
        <w:tc>
          <w:tcPr>
            <w:tcW w:w="1334" w:type="dxa"/>
          </w:tcPr>
          <w:p w14:paraId="2B3787F2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992545" w:rsidRPr="00D146DB" w14:paraId="414956CD" w14:textId="77777777" w:rsidTr="00D146DB">
        <w:trPr>
          <w:trHeight w:val="80"/>
        </w:trPr>
        <w:tc>
          <w:tcPr>
            <w:tcW w:w="1080" w:type="dxa"/>
          </w:tcPr>
          <w:p w14:paraId="6C17AB58" w14:textId="77777777" w:rsidR="00992545" w:rsidRPr="00D146DB" w:rsidRDefault="00992545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6315401C" w14:textId="77777777" w:rsidR="00992545" w:rsidRPr="00D146DB" w:rsidRDefault="00992545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A483A" w:rsidRPr="00D146DB" w14:paraId="4899414E" w14:textId="77777777" w:rsidTr="009A483A">
        <w:tc>
          <w:tcPr>
            <w:tcW w:w="1080" w:type="dxa"/>
          </w:tcPr>
          <w:p w14:paraId="3593CE24" w14:textId="77777777" w:rsidR="009A483A" w:rsidRPr="00D146DB" w:rsidRDefault="009A483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258027D" w14:textId="77777777" w:rsidR="009A483A" w:rsidRDefault="009A483A" w:rsidP="009A483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Åtgärd: Särskilt s</w:t>
            </w:r>
            <w:r>
              <w:rPr>
                <w:rFonts w:ascii="Arial" w:hAnsi="Arial"/>
                <w:sz w:val="20"/>
              </w:rPr>
              <w:t>kyddsrumsförråd skall anordnas.</w:t>
            </w:r>
          </w:p>
          <w:p w14:paraId="05642CDC" w14:textId="77777777" w:rsidR="009A483A" w:rsidRPr="00D146DB" w:rsidRDefault="009A483A" w:rsidP="009A483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T24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6F19B748" w14:textId="77777777" w:rsidR="009A483A" w:rsidRPr="00D146DB" w:rsidRDefault="009A483A" w:rsidP="009A483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3A6B1724" w14:textId="77777777" w:rsidR="001B44B2" w:rsidRPr="007946BA" w:rsidRDefault="001B44B2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A483A" w:rsidRPr="00D146DB" w14:paraId="183E5C79" w14:textId="77777777" w:rsidTr="009A483A">
        <w:tc>
          <w:tcPr>
            <w:tcW w:w="1080" w:type="dxa"/>
          </w:tcPr>
          <w:bookmarkStart w:id="1303" w:name="Kryss1268"/>
          <w:p w14:paraId="396396B2" w14:textId="77777777" w:rsidR="009A483A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3"/>
            <w:r w:rsidR="009A483A" w:rsidRPr="00D146DB">
              <w:rPr>
                <w:rFonts w:ascii="Arial" w:hAnsi="Arial"/>
                <w:sz w:val="20"/>
              </w:rPr>
              <w:t xml:space="preserve"> </w:t>
            </w:r>
            <w:r w:rsidR="009A483A">
              <w:rPr>
                <w:rFonts w:ascii="Arial" w:hAnsi="Arial"/>
                <w:sz w:val="20"/>
              </w:rPr>
              <w:t>24</w:t>
            </w:r>
            <w:r w:rsidR="009A483A" w:rsidRPr="00D146DB">
              <w:rPr>
                <w:rFonts w:ascii="Arial" w:hAnsi="Arial"/>
                <w:sz w:val="20"/>
              </w:rPr>
              <w:t>a-2</w:t>
            </w:r>
          </w:p>
        </w:tc>
        <w:tc>
          <w:tcPr>
            <w:tcW w:w="5026" w:type="dxa"/>
          </w:tcPr>
          <w:p w14:paraId="3C99039B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smartTag w:uri="urn:schemas-microsoft-com:office:smarttags" w:element="PersonName">
              <w:r w:rsidRPr="00D146DB">
                <w:rPr>
                  <w:rFonts w:ascii="Arial" w:hAnsi="Arial"/>
                  <w:sz w:val="20"/>
                </w:rPr>
                <w:t>Skyddsrum</w:t>
              </w:r>
            </w:smartTag>
            <w:r w:rsidRPr="00D146DB">
              <w:rPr>
                <w:rFonts w:ascii="Arial" w:hAnsi="Arial"/>
                <w:sz w:val="20"/>
              </w:rPr>
              <w:t>sförrådet är beläget inom annan fastighet än skyddsrummet.</w:t>
            </w:r>
          </w:p>
        </w:tc>
        <w:tc>
          <w:tcPr>
            <w:tcW w:w="1334" w:type="dxa"/>
          </w:tcPr>
          <w:p w14:paraId="552C1C16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46BA" w:rsidRPr="00D146DB" w14:paraId="4236B98E" w14:textId="77777777" w:rsidTr="00D146DB">
        <w:trPr>
          <w:trHeight w:val="80"/>
        </w:trPr>
        <w:tc>
          <w:tcPr>
            <w:tcW w:w="1080" w:type="dxa"/>
          </w:tcPr>
          <w:p w14:paraId="2B6E57B0" w14:textId="77777777" w:rsidR="007946BA" w:rsidRPr="00D146DB" w:rsidRDefault="007946B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4326CA96" w14:textId="77777777" w:rsidR="007946BA" w:rsidRPr="00D146DB" w:rsidRDefault="007946BA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A483A" w:rsidRPr="00D146DB" w14:paraId="3C7F8A09" w14:textId="77777777" w:rsidTr="009A483A">
        <w:tc>
          <w:tcPr>
            <w:tcW w:w="1080" w:type="dxa"/>
          </w:tcPr>
          <w:p w14:paraId="487946FD" w14:textId="77777777" w:rsidR="009A483A" w:rsidRPr="00D146DB" w:rsidRDefault="009A483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FA53FE8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smartTag w:uri="urn:schemas-microsoft-com:office:smarttags" w:element="PersonName">
              <w:r w:rsidRPr="00D146DB">
                <w:rPr>
                  <w:rFonts w:ascii="Arial" w:hAnsi="Arial"/>
                  <w:sz w:val="20"/>
                </w:rPr>
                <w:t>Skyddsrum</w:t>
              </w:r>
            </w:smartTag>
            <w:r w:rsidRPr="00D146DB">
              <w:rPr>
                <w:rFonts w:ascii="Arial" w:hAnsi="Arial"/>
                <w:sz w:val="20"/>
              </w:rPr>
              <w:t xml:space="preserve">sförråd skall anordnas enligt typlösning </w:t>
            </w:r>
            <w:r>
              <w:rPr>
                <w:rFonts w:ascii="Arial" w:hAnsi="Arial"/>
                <w:sz w:val="20"/>
              </w:rPr>
              <w:t>T24</w:t>
            </w:r>
            <w:r w:rsidRPr="00D146DB">
              <w:rPr>
                <w:rFonts w:ascii="Arial" w:hAnsi="Arial"/>
                <w:sz w:val="20"/>
              </w:rPr>
              <w:t>-101 inom samma fastighet, byggnad och våningsplan som skyddsrummet är beläget i.</w:t>
            </w:r>
          </w:p>
        </w:tc>
        <w:tc>
          <w:tcPr>
            <w:tcW w:w="1334" w:type="dxa"/>
          </w:tcPr>
          <w:p w14:paraId="3191ABFB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3DF4A8C" w14:textId="77777777" w:rsidR="00992545" w:rsidRPr="007946BA" w:rsidRDefault="00992545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9A483A" w:rsidRPr="00D146DB" w14:paraId="4FD06F87" w14:textId="77777777" w:rsidTr="009A483A">
        <w:tc>
          <w:tcPr>
            <w:tcW w:w="1080" w:type="dxa"/>
          </w:tcPr>
          <w:bookmarkStart w:id="1304" w:name="Kryss1269"/>
          <w:p w14:paraId="283B9715" w14:textId="77777777" w:rsidR="009A483A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4"/>
            <w:r w:rsidR="009A483A" w:rsidRPr="00D146DB">
              <w:rPr>
                <w:rFonts w:ascii="Arial" w:hAnsi="Arial"/>
                <w:sz w:val="20"/>
              </w:rPr>
              <w:t xml:space="preserve"> </w:t>
            </w:r>
            <w:r w:rsidR="009A483A">
              <w:rPr>
                <w:rFonts w:ascii="Arial" w:hAnsi="Arial"/>
                <w:sz w:val="20"/>
              </w:rPr>
              <w:t>24</w:t>
            </w:r>
            <w:r w:rsidR="009A483A" w:rsidRPr="00D146DB">
              <w:rPr>
                <w:rFonts w:ascii="Arial" w:hAnsi="Arial"/>
                <w:sz w:val="20"/>
              </w:rPr>
              <w:t>a-3</w:t>
            </w:r>
          </w:p>
        </w:tc>
        <w:tc>
          <w:tcPr>
            <w:tcW w:w="5026" w:type="dxa"/>
          </w:tcPr>
          <w:p w14:paraId="111FB947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smartTag w:uri="urn:schemas-microsoft-com:office:smarttags" w:element="PersonName">
              <w:r w:rsidRPr="00D146DB">
                <w:rPr>
                  <w:rFonts w:ascii="Arial" w:hAnsi="Arial"/>
                  <w:sz w:val="20"/>
                </w:rPr>
                <w:t>Skyddsrum</w:t>
              </w:r>
            </w:smartTag>
            <w:r w:rsidRPr="00D146DB">
              <w:rPr>
                <w:rFonts w:ascii="Arial" w:hAnsi="Arial"/>
                <w:sz w:val="20"/>
              </w:rPr>
              <w:t>sförrådet är inte beläget i samma våningsplan som skyddsrummet är beläget i.</w:t>
            </w:r>
          </w:p>
        </w:tc>
        <w:tc>
          <w:tcPr>
            <w:tcW w:w="1334" w:type="dxa"/>
          </w:tcPr>
          <w:p w14:paraId="09139890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46BA" w:rsidRPr="00D146DB" w14:paraId="48E38E8B" w14:textId="77777777" w:rsidTr="00D146DB">
        <w:trPr>
          <w:trHeight w:val="80"/>
        </w:trPr>
        <w:tc>
          <w:tcPr>
            <w:tcW w:w="1080" w:type="dxa"/>
          </w:tcPr>
          <w:p w14:paraId="0A53761F" w14:textId="77777777" w:rsidR="007946BA" w:rsidRPr="00D146DB" w:rsidRDefault="007946B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EE74234" w14:textId="77777777" w:rsidR="007946BA" w:rsidRPr="00D146DB" w:rsidRDefault="007946BA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9A483A" w:rsidRPr="00D146DB" w14:paraId="5C306AA9" w14:textId="77777777" w:rsidTr="009A483A">
        <w:tc>
          <w:tcPr>
            <w:tcW w:w="1080" w:type="dxa"/>
          </w:tcPr>
          <w:p w14:paraId="5CE0598A" w14:textId="77777777" w:rsidR="009A483A" w:rsidRPr="00D146DB" w:rsidRDefault="009A483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5D7E451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smartTag w:uri="urn:schemas-microsoft-com:office:smarttags" w:element="PersonName">
              <w:r w:rsidRPr="00D146DB">
                <w:rPr>
                  <w:rFonts w:ascii="Arial" w:hAnsi="Arial"/>
                  <w:sz w:val="20"/>
                </w:rPr>
                <w:t>Skyddsrum</w:t>
              </w:r>
            </w:smartTag>
            <w:r w:rsidRPr="00D146DB">
              <w:rPr>
                <w:rFonts w:ascii="Arial" w:hAnsi="Arial"/>
                <w:sz w:val="20"/>
              </w:rPr>
              <w:t xml:space="preserve">sförråd enligt typlösning </w:t>
            </w:r>
            <w:r>
              <w:rPr>
                <w:rFonts w:ascii="Arial" w:hAnsi="Arial"/>
                <w:sz w:val="20"/>
              </w:rPr>
              <w:t>T24</w:t>
            </w:r>
            <w:r w:rsidRPr="00D146DB">
              <w:rPr>
                <w:rFonts w:ascii="Arial" w:hAnsi="Arial"/>
                <w:sz w:val="20"/>
              </w:rPr>
              <w:t>-101 skall anordnas i samma byggnad och våningsplan som skyddsrummet är beläget i.</w:t>
            </w:r>
          </w:p>
        </w:tc>
        <w:tc>
          <w:tcPr>
            <w:tcW w:w="1334" w:type="dxa"/>
          </w:tcPr>
          <w:p w14:paraId="665EC174" w14:textId="77777777" w:rsidR="009A483A" w:rsidRPr="00D146DB" w:rsidRDefault="009A483A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878C856" w14:textId="77777777" w:rsidR="00972927" w:rsidRDefault="00972927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44573" w:rsidRPr="00D146DB" w14:paraId="2B56574C" w14:textId="77777777" w:rsidTr="00244573">
        <w:tc>
          <w:tcPr>
            <w:tcW w:w="1080" w:type="dxa"/>
          </w:tcPr>
          <w:bookmarkStart w:id="1305" w:name="Kryss1270"/>
          <w:p w14:paraId="5CAA5725" w14:textId="77777777" w:rsidR="00244573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5"/>
            <w:r w:rsidR="00244573" w:rsidRPr="00D146DB">
              <w:rPr>
                <w:rFonts w:ascii="Arial" w:hAnsi="Arial"/>
                <w:sz w:val="20"/>
              </w:rPr>
              <w:t xml:space="preserve"> </w:t>
            </w:r>
            <w:r w:rsidR="00244573">
              <w:rPr>
                <w:rFonts w:ascii="Arial" w:hAnsi="Arial"/>
                <w:sz w:val="20"/>
              </w:rPr>
              <w:t>24</w:t>
            </w:r>
            <w:r w:rsidR="00827383">
              <w:rPr>
                <w:rFonts w:ascii="Arial" w:hAnsi="Arial"/>
                <w:sz w:val="20"/>
              </w:rPr>
              <w:t>a-4</w:t>
            </w:r>
          </w:p>
        </w:tc>
        <w:tc>
          <w:tcPr>
            <w:tcW w:w="5026" w:type="dxa"/>
          </w:tcPr>
          <w:p w14:paraId="0DDE005C" w14:textId="77777777" w:rsidR="00244573" w:rsidRPr="00D146DB" w:rsidRDefault="00244573" w:rsidP="00123E06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smartTag w:uri="urn:schemas-microsoft-com:office:smarttags" w:element="PersonName">
              <w:r w:rsidRPr="00D146DB">
                <w:rPr>
                  <w:rFonts w:ascii="Arial" w:hAnsi="Arial"/>
                  <w:sz w:val="20"/>
                </w:rPr>
                <w:t>Skyddsrum</w:t>
              </w:r>
            </w:smartTag>
            <w:r w:rsidR="00827383">
              <w:rPr>
                <w:rFonts w:ascii="Arial" w:hAnsi="Arial"/>
                <w:sz w:val="20"/>
              </w:rPr>
              <w:t>sförrådet är</w:t>
            </w:r>
            <w:r w:rsidRPr="00D146DB">
              <w:rPr>
                <w:rFonts w:ascii="Arial" w:hAnsi="Arial"/>
                <w:sz w:val="20"/>
              </w:rPr>
              <w:t xml:space="preserve"> beläget i intilliggande byggnad </w:t>
            </w:r>
            <w:r w:rsidR="00827383">
              <w:rPr>
                <w:rFonts w:ascii="Arial" w:hAnsi="Arial"/>
                <w:sz w:val="20"/>
              </w:rPr>
              <w:t>med</w:t>
            </w:r>
            <w:r w:rsidRPr="00D146DB">
              <w:rPr>
                <w:rFonts w:ascii="Arial" w:hAnsi="Arial"/>
                <w:sz w:val="20"/>
              </w:rPr>
              <w:t xml:space="preserve"> gångavstånd </w:t>
            </w:r>
            <w:r w:rsidR="00123E06">
              <w:rPr>
                <w:rFonts w:ascii="Arial" w:hAnsi="Arial"/>
                <w:sz w:val="20"/>
              </w:rPr>
              <w:t>som överstiger</w:t>
            </w:r>
            <w:r w:rsidR="00827383">
              <w:rPr>
                <w:rFonts w:ascii="Arial" w:hAnsi="Arial"/>
                <w:sz w:val="20"/>
              </w:rPr>
              <w:t xml:space="preserve"> </w:t>
            </w:r>
            <w:smartTag w:uri="urn:schemas-microsoft-com:office:smarttags" w:element="metricconverter">
              <w:smartTagPr>
                <w:attr w:name="ProductID" w:val="30 m"/>
              </w:smartTagPr>
              <w:r w:rsidRPr="00D146DB">
                <w:rPr>
                  <w:rFonts w:ascii="Arial" w:hAnsi="Arial"/>
                  <w:sz w:val="20"/>
                </w:rPr>
                <w:t>30 m</w:t>
              </w:r>
            </w:smartTag>
            <w:r w:rsidRPr="00D146DB">
              <w:rPr>
                <w:rFonts w:ascii="Arial" w:hAnsi="Arial"/>
                <w:sz w:val="20"/>
              </w:rPr>
              <w:t xml:space="preserve"> mellan entréer</w:t>
            </w:r>
            <w:r w:rsidR="00827383">
              <w:rPr>
                <w:rFonts w:ascii="Arial" w:hAnsi="Arial"/>
                <w:sz w:val="20"/>
              </w:rPr>
              <w:t xml:space="preserve"> till respektive byggnad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18C07BB4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46BA" w:rsidRPr="00D146DB" w14:paraId="7D6D5A90" w14:textId="77777777" w:rsidTr="00D146DB">
        <w:trPr>
          <w:trHeight w:val="80"/>
        </w:trPr>
        <w:tc>
          <w:tcPr>
            <w:tcW w:w="1080" w:type="dxa"/>
          </w:tcPr>
          <w:p w14:paraId="2A5FCD36" w14:textId="77777777" w:rsidR="007946BA" w:rsidRPr="00D146DB" w:rsidRDefault="007946B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85058D9" w14:textId="77777777" w:rsidR="007946BA" w:rsidRPr="00D146DB" w:rsidRDefault="007946BA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44573" w:rsidRPr="00D146DB" w14:paraId="052FD83E" w14:textId="77777777" w:rsidTr="00244573">
        <w:tc>
          <w:tcPr>
            <w:tcW w:w="1080" w:type="dxa"/>
          </w:tcPr>
          <w:p w14:paraId="67384F6E" w14:textId="77777777" w:rsidR="00244573" w:rsidRPr="00D146DB" w:rsidRDefault="0024457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764C1862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smartTag w:uri="urn:schemas-microsoft-com:office:smarttags" w:element="PersonName">
              <w:r w:rsidRPr="00D146DB">
                <w:rPr>
                  <w:rFonts w:ascii="Arial" w:hAnsi="Arial"/>
                  <w:sz w:val="20"/>
                </w:rPr>
                <w:t>Skyddsrum</w:t>
              </w:r>
            </w:smartTag>
            <w:r w:rsidRPr="00D146DB">
              <w:rPr>
                <w:rFonts w:ascii="Arial" w:hAnsi="Arial"/>
                <w:sz w:val="20"/>
              </w:rPr>
              <w:t xml:space="preserve">sförråd enligt typlösning </w:t>
            </w:r>
            <w:r>
              <w:rPr>
                <w:rFonts w:ascii="Arial" w:hAnsi="Arial"/>
                <w:sz w:val="20"/>
              </w:rPr>
              <w:t>T24</w:t>
            </w:r>
            <w:r w:rsidRPr="00D146DB">
              <w:rPr>
                <w:rFonts w:ascii="Arial" w:hAnsi="Arial"/>
                <w:sz w:val="20"/>
              </w:rPr>
              <w:t>-101 skall anordnas i samma byggnad och våningsplan som skyddsrummet är beläget i.</w:t>
            </w:r>
          </w:p>
        </w:tc>
        <w:tc>
          <w:tcPr>
            <w:tcW w:w="1334" w:type="dxa"/>
          </w:tcPr>
          <w:p w14:paraId="6050573E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7877986" w14:textId="77777777" w:rsidR="007946BA" w:rsidRPr="007946BA" w:rsidRDefault="007946B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F6ED2" w:rsidRPr="00D146DB" w14:paraId="0B72CB68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434DC998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24</w:t>
            </w:r>
            <w:r w:rsidRPr="00D146DB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4658" w:type="dxa"/>
            <w:vMerge w:val="restart"/>
          </w:tcPr>
          <w:p w14:paraId="1A3BA3BD" w14:textId="77777777" w:rsidR="00AF6ED2" w:rsidRPr="00FF5943" w:rsidRDefault="00FE0BC7" w:rsidP="00FF5943">
            <w:pPr>
              <w:pStyle w:val="Kontrollpunkt"/>
            </w:pPr>
            <w:r w:rsidRPr="00FF5943">
              <w:t>Skyddsrumsförrådet</w:t>
            </w:r>
            <w:r w:rsidR="00AF6ED2" w:rsidRPr="00FF5943">
              <w:t xml:space="preserve"> är torrt och uppvärmt.</w:t>
            </w:r>
          </w:p>
        </w:tc>
        <w:tc>
          <w:tcPr>
            <w:tcW w:w="742" w:type="dxa"/>
          </w:tcPr>
          <w:p w14:paraId="7D054320" w14:textId="77777777" w:rsidR="00AF6ED2" w:rsidRPr="00E06A05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4DED2F0A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306" w:name="Kryss895"/>
        <w:tc>
          <w:tcPr>
            <w:tcW w:w="1320" w:type="dxa"/>
            <w:vMerge w:val="restart"/>
          </w:tcPr>
          <w:p w14:paraId="1F327BC2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6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307" w:name="Kryss896"/>
          <w:p w14:paraId="6EC2953E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7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308" w:name="Kryss897"/>
          <w:p w14:paraId="39E46E93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8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F6ED2" w:rsidRPr="00D146DB" w14:paraId="5D53D4E5" w14:textId="77777777" w:rsidTr="00EE7B0F">
        <w:trPr>
          <w:trHeight w:val="304"/>
        </w:trPr>
        <w:tc>
          <w:tcPr>
            <w:tcW w:w="709" w:type="dxa"/>
            <w:vMerge/>
          </w:tcPr>
          <w:p w14:paraId="4DF20BA1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9B4F7D4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0E945FC7" w14:textId="77777777" w:rsidR="00AF6ED2" w:rsidRDefault="00AF6ED2" w:rsidP="005165E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D2B0E03" w14:textId="77777777" w:rsidR="00AF6ED2" w:rsidRPr="00D146DB" w:rsidRDefault="00AF6ED2" w:rsidP="005165E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7C57630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41B3DA3" w14:textId="77777777" w:rsidR="007946BA" w:rsidRPr="007946BA" w:rsidRDefault="007946B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44573" w:rsidRPr="00D146DB" w14:paraId="7A3C6312" w14:textId="77777777" w:rsidTr="00244573">
        <w:tc>
          <w:tcPr>
            <w:tcW w:w="1080" w:type="dxa"/>
          </w:tcPr>
          <w:bookmarkStart w:id="1309" w:name="Kryss1271"/>
          <w:p w14:paraId="54189E5C" w14:textId="77777777" w:rsidR="00244573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09"/>
            <w:r w:rsidR="00244573" w:rsidRPr="00D146DB">
              <w:rPr>
                <w:rFonts w:ascii="Arial" w:hAnsi="Arial"/>
                <w:sz w:val="20"/>
              </w:rPr>
              <w:t xml:space="preserve"> </w:t>
            </w:r>
            <w:r w:rsidR="00244573">
              <w:rPr>
                <w:rFonts w:ascii="Arial" w:hAnsi="Arial"/>
                <w:sz w:val="20"/>
              </w:rPr>
              <w:t>24</w:t>
            </w:r>
            <w:r w:rsidR="00244573" w:rsidRPr="00D146DB">
              <w:rPr>
                <w:rFonts w:ascii="Arial" w:hAnsi="Arial"/>
                <w:sz w:val="20"/>
              </w:rPr>
              <w:t>b-1</w:t>
            </w:r>
          </w:p>
        </w:tc>
        <w:tc>
          <w:tcPr>
            <w:tcW w:w="5026" w:type="dxa"/>
          </w:tcPr>
          <w:p w14:paraId="4F800AE9" w14:textId="77777777" w:rsidR="00244573" w:rsidRPr="00D146DB" w:rsidRDefault="00244573" w:rsidP="00FE0BC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</w:t>
            </w:r>
            <w:r w:rsidR="00FE0BC7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 xml:space="preserve"> är ej torrt och uppvärmt.</w:t>
            </w:r>
          </w:p>
        </w:tc>
        <w:tc>
          <w:tcPr>
            <w:tcW w:w="1334" w:type="dxa"/>
          </w:tcPr>
          <w:p w14:paraId="7E2F5E2A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46BA" w:rsidRPr="00D146DB" w14:paraId="734EC5CF" w14:textId="77777777" w:rsidTr="00D146DB">
        <w:trPr>
          <w:trHeight w:val="80"/>
        </w:trPr>
        <w:tc>
          <w:tcPr>
            <w:tcW w:w="1080" w:type="dxa"/>
          </w:tcPr>
          <w:p w14:paraId="79B1A671" w14:textId="77777777" w:rsidR="007946BA" w:rsidRPr="00D146DB" w:rsidRDefault="007946B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2F4B3576" w14:textId="77777777" w:rsidR="007946BA" w:rsidRPr="00D146DB" w:rsidRDefault="007946BA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44573" w:rsidRPr="00D146DB" w14:paraId="03CFE311" w14:textId="77777777" w:rsidTr="00244573">
        <w:tc>
          <w:tcPr>
            <w:tcW w:w="1080" w:type="dxa"/>
          </w:tcPr>
          <w:p w14:paraId="30077D27" w14:textId="77777777" w:rsidR="00244573" w:rsidRPr="00D146DB" w:rsidRDefault="0024457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2A590AD3" w14:textId="77777777" w:rsidR="00244573" w:rsidRPr="00D146DB" w:rsidRDefault="00244573" w:rsidP="00FE0BC7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 w:rsidR="00FE0BC7">
              <w:rPr>
                <w:rFonts w:ascii="Arial" w:hAnsi="Arial"/>
                <w:sz w:val="20"/>
              </w:rPr>
              <w:t>Skyddsrumsförråd</w:t>
            </w:r>
            <w:r w:rsidRPr="00D146DB">
              <w:rPr>
                <w:rFonts w:ascii="Arial" w:hAnsi="Arial"/>
                <w:sz w:val="20"/>
              </w:rPr>
              <w:t xml:space="preserve"> som är tor</w:t>
            </w:r>
            <w:r>
              <w:rPr>
                <w:rFonts w:ascii="Arial" w:hAnsi="Arial"/>
                <w:sz w:val="20"/>
              </w:rPr>
              <w:t xml:space="preserve">rt och uppvärmt skall anordnas. </w:t>
            </w:r>
            <w:r w:rsidRPr="00D146DB">
              <w:rPr>
                <w:rFonts w:ascii="Arial" w:hAnsi="Arial"/>
                <w:sz w:val="20"/>
              </w:rPr>
              <w:t xml:space="preserve">Se typlösning </w:t>
            </w:r>
            <w:r>
              <w:rPr>
                <w:rFonts w:ascii="Arial" w:hAnsi="Arial"/>
                <w:sz w:val="20"/>
              </w:rPr>
              <w:t>T24</w:t>
            </w:r>
            <w:r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35010955" w14:textId="77777777" w:rsidR="00244573" w:rsidRPr="00D146DB" w:rsidRDefault="00244573" w:rsidP="00244573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5946A6D7" w14:textId="77777777" w:rsidR="007946BA" w:rsidRPr="007946BA" w:rsidRDefault="007946B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F6ED2" w:rsidRPr="00D146DB" w14:paraId="621E241C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067B71A2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24</w:t>
            </w:r>
            <w:r w:rsidRPr="00D146DB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4658" w:type="dxa"/>
            <w:vMerge w:val="restart"/>
          </w:tcPr>
          <w:p w14:paraId="48C2FA11" w14:textId="77777777" w:rsidR="00AF6ED2" w:rsidRPr="00FF5943" w:rsidRDefault="00AF6ED2" w:rsidP="00FF5943">
            <w:pPr>
              <w:pStyle w:val="Kontrollpunkt"/>
            </w:pPr>
            <w:r w:rsidRPr="00FF5943">
              <w:t>Utrustning för flera skyddsrum i samma förråd är åtskild och märkt.</w:t>
            </w:r>
          </w:p>
        </w:tc>
        <w:tc>
          <w:tcPr>
            <w:tcW w:w="742" w:type="dxa"/>
          </w:tcPr>
          <w:p w14:paraId="7B002A13" w14:textId="77777777" w:rsidR="00AF6ED2" w:rsidRPr="00E06A05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505B1B2E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1|2|-</w:t>
            </w:r>
          </w:p>
        </w:tc>
        <w:bookmarkStart w:id="1310" w:name="Kryss898"/>
        <w:tc>
          <w:tcPr>
            <w:tcW w:w="1320" w:type="dxa"/>
            <w:vMerge w:val="restart"/>
          </w:tcPr>
          <w:p w14:paraId="522E8C5A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10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311" w:name="Kryss899"/>
          <w:p w14:paraId="5ECB2DF6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8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11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312" w:name="Kryss900"/>
          <w:p w14:paraId="33AF2B55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12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F6ED2" w:rsidRPr="00D146DB" w14:paraId="58F762EA" w14:textId="77777777" w:rsidTr="00EE7B0F">
        <w:trPr>
          <w:trHeight w:val="304"/>
        </w:trPr>
        <w:tc>
          <w:tcPr>
            <w:tcW w:w="709" w:type="dxa"/>
            <w:vMerge/>
          </w:tcPr>
          <w:p w14:paraId="395C23E8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1EDA5E0A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3A56688B" w14:textId="77777777" w:rsidR="00AF6ED2" w:rsidRDefault="00AF6ED2" w:rsidP="005165E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1FF57E34" w14:textId="77777777" w:rsidR="00AF6ED2" w:rsidRPr="00D146DB" w:rsidRDefault="00AF6ED2" w:rsidP="005165E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27F76556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59AA092" w14:textId="77777777" w:rsidR="007946BA" w:rsidRPr="007946BA" w:rsidRDefault="007946BA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44573" w:rsidRPr="00D146DB" w14:paraId="73055962" w14:textId="77777777" w:rsidTr="00244573">
        <w:tc>
          <w:tcPr>
            <w:tcW w:w="1080" w:type="dxa"/>
          </w:tcPr>
          <w:bookmarkStart w:id="1313" w:name="Kryss1272"/>
          <w:p w14:paraId="380EDAA7" w14:textId="77777777" w:rsidR="00244573" w:rsidRPr="00D146DB" w:rsidRDefault="00267E79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13"/>
            <w:r w:rsidR="00244573" w:rsidRPr="00D146DB">
              <w:rPr>
                <w:rFonts w:ascii="Arial" w:hAnsi="Arial"/>
                <w:sz w:val="20"/>
              </w:rPr>
              <w:t xml:space="preserve"> </w:t>
            </w:r>
            <w:r w:rsidR="00244573">
              <w:rPr>
                <w:rFonts w:ascii="Arial" w:hAnsi="Arial"/>
                <w:sz w:val="20"/>
              </w:rPr>
              <w:t>24</w:t>
            </w:r>
            <w:r w:rsidR="00244573" w:rsidRPr="00D146DB">
              <w:rPr>
                <w:rFonts w:ascii="Arial" w:hAnsi="Arial"/>
                <w:sz w:val="20"/>
              </w:rPr>
              <w:t>c-1</w:t>
            </w:r>
          </w:p>
        </w:tc>
        <w:tc>
          <w:tcPr>
            <w:tcW w:w="5026" w:type="dxa"/>
          </w:tcPr>
          <w:p w14:paraId="2CE71BCD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Utrustning för flera skyddsrum i samma förråd är inte åtskild och märkt.</w:t>
            </w:r>
          </w:p>
        </w:tc>
        <w:tc>
          <w:tcPr>
            <w:tcW w:w="1334" w:type="dxa"/>
          </w:tcPr>
          <w:p w14:paraId="392246DD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46BA" w:rsidRPr="00D146DB" w14:paraId="48C3F7C1" w14:textId="77777777" w:rsidTr="00D146DB">
        <w:trPr>
          <w:trHeight w:val="80"/>
        </w:trPr>
        <w:tc>
          <w:tcPr>
            <w:tcW w:w="1080" w:type="dxa"/>
          </w:tcPr>
          <w:p w14:paraId="2F430149" w14:textId="77777777" w:rsidR="007946BA" w:rsidRPr="00D146DB" w:rsidRDefault="007946B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8950A96" w14:textId="77777777" w:rsidR="007946BA" w:rsidRPr="00D146DB" w:rsidRDefault="007946BA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44573" w:rsidRPr="00D146DB" w14:paraId="4B7C991A" w14:textId="77777777" w:rsidTr="00244573">
        <w:tc>
          <w:tcPr>
            <w:tcW w:w="1080" w:type="dxa"/>
          </w:tcPr>
          <w:p w14:paraId="21048A19" w14:textId="77777777" w:rsidR="00244573" w:rsidRPr="00D146DB" w:rsidRDefault="0024457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46329289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Utrustning för flera skyddsrum i samma förråd skall åtskiljas och märkas enligt typlösning </w:t>
            </w:r>
            <w:r>
              <w:rPr>
                <w:rFonts w:ascii="Arial" w:hAnsi="Arial"/>
                <w:sz w:val="20"/>
              </w:rPr>
              <w:t>T24</w:t>
            </w:r>
            <w:r w:rsidRPr="00D146DB">
              <w:rPr>
                <w:rFonts w:ascii="Arial" w:hAnsi="Arial"/>
                <w:sz w:val="20"/>
              </w:rPr>
              <w:t>-103.</w:t>
            </w:r>
          </w:p>
        </w:tc>
        <w:tc>
          <w:tcPr>
            <w:tcW w:w="1334" w:type="dxa"/>
          </w:tcPr>
          <w:p w14:paraId="1D2C671E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60A64EC" w14:textId="77777777" w:rsidR="00BC497E" w:rsidRDefault="00BC497E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AF6ED2" w:rsidRPr="00D146DB" w14:paraId="3697A574" w14:textId="77777777" w:rsidTr="00EE7B0F">
        <w:trPr>
          <w:trHeight w:val="378"/>
        </w:trPr>
        <w:tc>
          <w:tcPr>
            <w:tcW w:w="709" w:type="dxa"/>
            <w:vMerge w:val="restart"/>
          </w:tcPr>
          <w:p w14:paraId="57CE697B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24</w:t>
            </w:r>
            <w:r w:rsidR="000E72DD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4658" w:type="dxa"/>
            <w:vMerge w:val="restart"/>
          </w:tcPr>
          <w:p w14:paraId="24B172EB" w14:textId="77777777" w:rsidR="00AF6ED2" w:rsidRPr="00FF5943" w:rsidRDefault="000D5298" w:rsidP="00FF5943">
            <w:pPr>
              <w:pStyle w:val="Kontrollpunkt"/>
            </w:pPr>
            <w:r w:rsidRPr="00FF5943">
              <w:t>Endast utrustning för skyddsrummet finns i skyddsrumsförrådet</w:t>
            </w:r>
            <w:r w:rsidR="00AF6ED2" w:rsidRPr="00FF5943">
              <w:t>.</w:t>
            </w:r>
          </w:p>
        </w:tc>
        <w:tc>
          <w:tcPr>
            <w:tcW w:w="742" w:type="dxa"/>
          </w:tcPr>
          <w:p w14:paraId="4692760A" w14:textId="77777777" w:rsidR="00AF6ED2" w:rsidRPr="00E06A05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7BC74136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314" w:name="Kryss901"/>
        <w:tc>
          <w:tcPr>
            <w:tcW w:w="1320" w:type="dxa"/>
            <w:vMerge w:val="restart"/>
          </w:tcPr>
          <w:p w14:paraId="261D9DD2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14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315" w:name="Kryss902"/>
          <w:p w14:paraId="593C35AA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15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316" w:name="Kryss903"/>
          <w:p w14:paraId="75E39352" w14:textId="77777777" w:rsidR="00AF6ED2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16"/>
            <w:r w:rsidR="00AF6ED2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AF6ED2" w:rsidRPr="00D146DB" w14:paraId="5A525C2B" w14:textId="77777777" w:rsidTr="00EE7B0F">
        <w:trPr>
          <w:trHeight w:val="129"/>
        </w:trPr>
        <w:tc>
          <w:tcPr>
            <w:tcW w:w="709" w:type="dxa"/>
            <w:vMerge/>
          </w:tcPr>
          <w:p w14:paraId="72B325EF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5DC33703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5224B3A" w14:textId="77777777" w:rsidR="00AF6ED2" w:rsidRDefault="00AF6ED2" w:rsidP="005165E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FACC172" w14:textId="77777777" w:rsidR="00AF6ED2" w:rsidRPr="00D146DB" w:rsidRDefault="00AF6ED2" w:rsidP="005165E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1185EFEF" w14:textId="77777777" w:rsidR="00AF6ED2" w:rsidRPr="00D146DB" w:rsidRDefault="00AF6ED2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4A6CE3E" w14:textId="77777777" w:rsidR="000E72DD" w:rsidRPr="00203449" w:rsidRDefault="000E72DD" w:rsidP="00203449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44573" w:rsidRPr="00D146DB" w14:paraId="39005036" w14:textId="77777777" w:rsidTr="00244573">
        <w:tc>
          <w:tcPr>
            <w:tcW w:w="1080" w:type="dxa"/>
          </w:tcPr>
          <w:p w14:paraId="2E42D43A" w14:textId="77777777" w:rsidR="00244573" w:rsidRPr="00D146DB" w:rsidRDefault="00244573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sym w:font="Wingdings" w:char="F06F"/>
            </w:r>
            <w:r w:rsidRPr="00D146DB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24d-1</w:t>
            </w:r>
          </w:p>
        </w:tc>
        <w:tc>
          <w:tcPr>
            <w:tcW w:w="5026" w:type="dxa"/>
          </w:tcPr>
          <w:p w14:paraId="54D47548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Annan utrustning än utrustning till aktuellt skyddsrum finns i skyddsrumsförrådet.</w:t>
            </w:r>
          </w:p>
        </w:tc>
        <w:tc>
          <w:tcPr>
            <w:tcW w:w="1334" w:type="dxa"/>
          </w:tcPr>
          <w:p w14:paraId="75A43E8B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7946BA" w:rsidRPr="00D146DB" w14:paraId="001E669B" w14:textId="77777777" w:rsidTr="00D146DB">
        <w:trPr>
          <w:trHeight w:val="80"/>
        </w:trPr>
        <w:tc>
          <w:tcPr>
            <w:tcW w:w="1080" w:type="dxa"/>
          </w:tcPr>
          <w:p w14:paraId="5C11E8E1" w14:textId="77777777" w:rsidR="007946BA" w:rsidRPr="00D146DB" w:rsidRDefault="007946BA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361FE198" w14:textId="77777777" w:rsidR="007946BA" w:rsidRPr="00D146DB" w:rsidRDefault="007946BA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44573" w:rsidRPr="00D146DB" w14:paraId="181EF155" w14:textId="77777777" w:rsidTr="00244573">
        <w:tc>
          <w:tcPr>
            <w:tcW w:w="1080" w:type="dxa"/>
          </w:tcPr>
          <w:p w14:paraId="2952E861" w14:textId="77777777" w:rsidR="00244573" w:rsidRPr="00D146DB" w:rsidRDefault="0024457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6CA9A130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Sådant som inte tillhör skyddsrummet skall avlägsnas från skyddsrumsförrådet. Se typlösning </w:t>
            </w:r>
            <w:r>
              <w:rPr>
                <w:rFonts w:ascii="Arial" w:hAnsi="Arial"/>
                <w:sz w:val="20"/>
              </w:rPr>
              <w:t>T24</w:t>
            </w:r>
            <w:r w:rsidRPr="00D146DB">
              <w:rPr>
                <w:rFonts w:ascii="Arial" w:hAnsi="Arial"/>
                <w:sz w:val="20"/>
              </w:rPr>
              <w:noBreakHyphen/>
              <w:t>101.</w:t>
            </w:r>
          </w:p>
        </w:tc>
        <w:tc>
          <w:tcPr>
            <w:tcW w:w="1334" w:type="dxa"/>
          </w:tcPr>
          <w:p w14:paraId="42998F65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761D02F9" w14:textId="77777777" w:rsidR="00D93676" w:rsidRDefault="00D93676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44573" w:rsidRPr="00D146DB" w14:paraId="7834458E" w14:textId="77777777" w:rsidTr="00244573">
        <w:tc>
          <w:tcPr>
            <w:tcW w:w="1080" w:type="dxa"/>
          </w:tcPr>
          <w:bookmarkStart w:id="1317" w:name="Kryss1273"/>
          <w:p w14:paraId="5207F408" w14:textId="77777777" w:rsidR="00244573" w:rsidRPr="00D146DB" w:rsidRDefault="00A75C00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fldChar w:fldCharType="begin">
                <w:ffData>
                  <w:name w:val="Kryss12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17"/>
            <w:r w:rsidR="00244573" w:rsidRPr="00D146DB">
              <w:rPr>
                <w:rFonts w:ascii="Arial" w:hAnsi="Arial"/>
                <w:sz w:val="20"/>
              </w:rPr>
              <w:t xml:space="preserve"> </w:t>
            </w:r>
            <w:r w:rsidR="00244573">
              <w:rPr>
                <w:rFonts w:ascii="Arial" w:hAnsi="Arial"/>
                <w:sz w:val="20"/>
              </w:rPr>
              <w:t>24d</w:t>
            </w:r>
            <w:r w:rsidR="00244573" w:rsidRPr="00D146DB">
              <w:rPr>
                <w:rFonts w:ascii="Arial" w:hAnsi="Arial"/>
                <w:sz w:val="20"/>
              </w:rPr>
              <w:t>-</w:t>
            </w:r>
            <w:r w:rsidR="00244573">
              <w:rPr>
                <w:rFonts w:ascii="Arial" w:hAnsi="Arial"/>
                <w:sz w:val="20"/>
              </w:rPr>
              <w:t>2</w:t>
            </w:r>
          </w:p>
        </w:tc>
        <w:tc>
          <w:tcPr>
            <w:tcW w:w="5026" w:type="dxa"/>
          </w:tcPr>
          <w:p w14:paraId="1629AE33" w14:textId="77777777" w:rsidR="00244573" w:rsidRPr="00D146DB" w:rsidRDefault="00244573" w:rsidP="005165E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>Fel: Gas- och dimfilter finns kvar</w:t>
            </w:r>
            <w:r w:rsidR="005D3B76">
              <w:rPr>
                <w:rFonts w:ascii="Arial" w:hAnsi="Arial"/>
                <w:sz w:val="20"/>
              </w:rPr>
              <w:t xml:space="preserve"> tillsammans med nytt filter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580CA574" w14:textId="77777777" w:rsidR="00244573" w:rsidRPr="00D146DB" w:rsidRDefault="00244573" w:rsidP="005165E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AF6ED2" w:rsidRPr="00D146DB" w14:paraId="0303B6C1" w14:textId="77777777" w:rsidTr="005165EE">
        <w:trPr>
          <w:trHeight w:val="80"/>
        </w:trPr>
        <w:tc>
          <w:tcPr>
            <w:tcW w:w="1080" w:type="dxa"/>
          </w:tcPr>
          <w:p w14:paraId="085D4071" w14:textId="77777777" w:rsidR="00AF6ED2" w:rsidRPr="00D146DB" w:rsidRDefault="00AF6ED2" w:rsidP="005165EE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7C7DD93B" w14:textId="77777777" w:rsidR="00AF6ED2" w:rsidRPr="00D146DB" w:rsidRDefault="00AF6ED2" w:rsidP="005165EE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44573" w:rsidRPr="00D146DB" w14:paraId="4786804A" w14:textId="77777777" w:rsidTr="00244573">
        <w:tc>
          <w:tcPr>
            <w:tcW w:w="1080" w:type="dxa"/>
          </w:tcPr>
          <w:p w14:paraId="4086C994" w14:textId="77777777" w:rsidR="00244573" w:rsidRPr="00D146DB" w:rsidRDefault="00244573" w:rsidP="005165EE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DF006D7" w14:textId="77777777" w:rsidR="00244573" w:rsidRPr="00D146DB" w:rsidRDefault="00244573" w:rsidP="00B5375A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Åtgärd: </w:t>
            </w:r>
            <w:r w:rsidR="005D3B76">
              <w:rPr>
                <w:rFonts w:ascii="Arial" w:hAnsi="Arial"/>
                <w:sz w:val="20"/>
              </w:rPr>
              <w:t>Gas- och dimf</w:t>
            </w:r>
            <w:r w:rsidRPr="00D146DB">
              <w:rPr>
                <w:rFonts w:ascii="Arial" w:hAnsi="Arial"/>
                <w:sz w:val="20"/>
              </w:rPr>
              <w:t xml:space="preserve">ilter lämnas för </w:t>
            </w:r>
            <w:r w:rsidR="00B5375A" w:rsidRPr="00260FD5">
              <w:rPr>
                <w:rFonts w:ascii="Arial" w:hAnsi="Arial"/>
                <w:sz w:val="20"/>
              </w:rPr>
              <w:t>destruering</w:t>
            </w:r>
            <w:r w:rsidRPr="00D146DB">
              <w:rPr>
                <w:rFonts w:ascii="Arial" w:hAnsi="Arial"/>
                <w:sz w:val="20"/>
              </w:rPr>
              <w:t xml:space="preserve"> enligt typlösning </w:t>
            </w:r>
            <w:r>
              <w:rPr>
                <w:rFonts w:ascii="Arial" w:hAnsi="Arial"/>
                <w:sz w:val="20"/>
              </w:rPr>
              <w:t>T</w:t>
            </w:r>
            <w:r w:rsidR="00403CA3">
              <w:rPr>
                <w:rFonts w:ascii="Arial" w:hAnsi="Arial"/>
                <w:sz w:val="20"/>
              </w:rPr>
              <w:t>2</w:t>
            </w:r>
            <w:r>
              <w:rPr>
                <w:rFonts w:ascii="Arial" w:hAnsi="Arial"/>
                <w:sz w:val="20"/>
              </w:rPr>
              <w:t>4-102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4C4328F1" w14:textId="77777777" w:rsidR="00244573" w:rsidRPr="00D146DB" w:rsidRDefault="00244573" w:rsidP="005165EE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DF46F74" w14:textId="77777777" w:rsidR="00244573" w:rsidRDefault="0024457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p w14:paraId="75645D13" w14:textId="77777777" w:rsidR="00244573" w:rsidRPr="007946BA" w:rsidRDefault="0024457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0"/>
        <w:gridCol w:w="840"/>
      </w:tblGrid>
      <w:tr w:rsidR="007946BA" w:rsidRPr="00D146DB" w14:paraId="39307776" w14:textId="77777777" w:rsidTr="00D146DB"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26539AFD" w14:textId="77777777" w:rsidR="007946BA" w:rsidRPr="00D146DB" w:rsidRDefault="000E72DD" w:rsidP="00F111AD">
            <w:pPr>
              <w:pStyle w:val="Rubrikchecklista"/>
              <w:rPr>
                <w:szCs w:val="28"/>
              </w:rPr>
            </w:pPr>
            <w:bookmarkStart w:id="1318" w:name="_Toc141673140"/>
            <w:bookmarkStart w:id="1319" w:name="_Toc290375386"/>
            <w:r>
              <w:t>25</w:t>
            </w:r>
            <w:r w:rsidR="007946BA" w:rsidRPr="00D146DB">
              <w:t xml:space="preserve">. </w:t>
            </w:r>
            <w:r w:rsidR="00F111AD">
              <w:t>U</w:t>
            </w:r>
            <w:r w:rsidR="007946BA" w:rsidRPr="00D146DB">
              <w:t>trustning</w:t>
            </w:r>
            <w:bookmarkEnd w:id="1318"/>
            <w:bookmarkEnd w:id="1319"/>
            <w:r w:rsidR="00F111AD">
              <w:t xml:space="preserve"> i skyddsrumsförrådet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06DA3C4" w14:textId="77777777" w:rsidR="007946BA" w:rsidRPr="00D146DB" w:rsidRDefault="007946BA" w:rsidP="00D146DB">
            <w:pPr>
              <w:pStyle w:val="1515"/>
              <w:tabs>
                <w:tab w:val="left" w:pos="1418"/>
                <w:tab w:val="left" w:pos="2268"/>
              </w:tabs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363BB04" w14:textId="77777777" w:rsidR="007946BA" w:rsidRPr="00363958" w:rsidRDefault="007946BA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1E0" w:firstRow="1" w:lastRow="1" w:firstColumn="1" w:lastColumn="1" w:noHBand="0" w:noVBand="0"/>
      </w:tblPr>
      <w:tblGrid>
        <w:gridCol w:w="709"/>
        <w:gridCol w:w="4658"/>
        <w:gridCol w:w="742"/>
        <w:gridCol w:w="1320"/>
      </w:tblGrid>
      <w:tr w:rsidR="000D5298" w:rsidRPr="00D146DB" w14:paraId="0024B39E" w14:textId="77777777" w:rsidTr="00EE7B0F">
        <w:trPr>
          <w:trHeight w:val="304"/>
        </w:trPr>
        <w:tc>
          <w:tcPr>
            <w:tcW w:w="709" w:type="dxa"/>
            <w:vMerge w:val="restart"/>
          </w:tcPr>
          <w:p w14:paraId="740A576D" w14:textId="77777777" w:rsidR="000D5298" w:rsidRPr="00D146DB" w:rsidRDefault="000D529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25</w:t>
            </w:r>
            <w:r w:rsidRPr="00D146DB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4658" w:type="dxa"/>
            <w:vMerge w:val="restart"/>
          </w:tcPr>
          <w:p w14:paraId="4BC8DBAB" w14:textId="77777777" w:rsidR="000D5298" w:rsidRPr="00FF5943" w:rsidRDefault="000D5298" w:rsidP="00FF5943">
            <w:pPr>
              <w:pStyle w:val="Kontrollpunkt"/>
            </w:pPr>
            <w:r w:rsidRPr="00FF5943">
              <w:t>All lös utrustning är förvarad i skydds</w:t>
            </w:r>
            <w:r w:rsidR="00464F9B" w:rsidRPr="00FF5943">
              <w:softHyphen/>
            </w:r>
            <w:r w:rsidRPr="00FF5943">
              <w:t>rumsförrådet.</w:t>
            </w:r>
          </w:p>
        </w:tc>
        <w:tc>
          <w:tcPr>
            <w:tcW w:w="742" w:type="dxa"/>
          </w:tcPr>
          <w:p w14:paraId="73A01EB0" w14:textId="77777777" w:rsidR="000D5298" w:rsidRPr="00032F8E" w:rsidRDefault="000D529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60C63188" w14:textId="77777777" w:rsidR="000D5298" w:rsidRPr="00D146DB" w:rsidRDefault="000D529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22"/>
                <w:szCs w:val="22"/>
              </w:rPr>
            </w:pPr>
            <w:r w:rsidRPr="00D146DB">
              <w:rPr>
                <w:rFonts w:ascii="Arial" w:hAnsi="Arial"/>
                <w:sz w:val="22"/>
                <w:szCs w:val="22"/>
              </w:rPr>
              <w:t>1|2|3</w:t>
            </w:r>
          </w:p>
        </w:tc>
        <w:bookmarkStart w:id="1320" w:name="Kryss904"/>
        <w:tc>
          <w:tcPr>
            <w:tcW w:w="1320" w:type="dxa"/>
            <w:vMerge w:val="restart"/>
          </w:tcPr>
          <w:p w14:paraId="2E672851" w14:textId="77777777" w:rsidR="000D5298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0"/>
            <w:r w:rsidR="000D529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Ja</w:t>
            </w:r>
          </w:p>
          <w:bookmarkStart w:id="1321" w:name="Kryss905"/>
          <w:p w14:paraId="46827335" w14:textId="77777777" w:rsidR="000D5298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1"/>
            <w:r w:rsidR="000D529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Nej</w:t>
            </w:r>
          </w:p>
          <w:bookmarkStart w:id="1322" w:name="Kryss906"/>
          <w:p w14:paraId="158A928C" w14:textId="77777777" w:rsidR="000D5298" w:rsidRPr="00D146DB" w:rsidRDefault="009A358B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9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2"/>
            <w:r w:rsidR="000D5298" w:rsidRPr="00D146DB">
              <w:rPr>
                <w:rFonts w:ascii="Arial" w:eastAsia="MS Mincho" w:hAnsi="Arial" w:cs="Arial"/>
                <w:sz w:val="20"/>
                <w:lang w:val="fi-FI"/>
              </w:rPr>
              <w:t xml:space="preserve"> Ej aktuell</w:t>
            </w:r>
          </w:p>
        </w:tc>
      </w:tr>
      <w:tr w:rsidR="000D5298" w:rsidRPr="00D146DB" w14:paraId="00FDC5D9" w14:textId="77777777" w:rsidTr="00EE7B0F">
        <w:trPr>
          <w:trHeight w:val="304"/>
        </w:trPr>
        <w:tc>
          <w:tcPr>
            <w:tcW w:w="709" w:type="dxa"/>
            <w:vMerge/>
          </w:tcPr>
          <w:p w14:paraId="1B0B7510" w14:textId="77777777" w:rsidR="000D5298" w:rsidRPr="00D146DB" w:rsidRDefault="000D529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08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58" w:type="dxa"/>
            <w:vMerge/>
          </w:tcPr>
          <w:p w14:paraId="2196B74A" w14:textId="77777777" w:rsidR="000D5298" w:rsidRPr="00D146DB" w:rsidRDefault="000D529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42" w:type="dxa"/>
          </w:tcPr>
          <w:p w14:paraId="2E0256E5" w14:textId="77777777" w:rsidR="000D5298" w:rsidRDefault="000D5298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8"/>
                <w:szCs w:val="8"/>
              </w:rPr>
            </w:pPr>
          </w:p>
          <w:p w14:paraId="2ACC4DD5" w14:textId="77777777" w:rsidR="000D5298" w:rsidRPr="00D146DB" w:rsidRDefault="000D5298" w:rsidP="001C5C9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20" w:type="dxa"/>
            <w:vMerge/>
          </w:tcPr>
          <w:p w14:paraId="7AD2B885" w14:textId="77777777" w:rsidR="000D5298" w:rsidRPr="00D146DB" w:rsidRDefault="000D5298" w:rsidP="00D146D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229BCF4E" w14:textId="77777777" w:rsidR="00332943" w:rsidRPr="00363958" w:rsidRDefault="0033294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8"/>
        </w:rPr>
      </w:pPr>
    </w:p>
    <w:tbl>
      <w:tblPr>
        <w:tblW w:w="0" w:type="auto"/>
        <w:tblInd w:w="948" w:type="dxa"/>
        <w:tblLook w:val="01E0" w:firstRow="1" w:lastRow="1" w:firstColumn="1" w:lastColumn="1" w:noHBand="0" w:noVBand="0"/>
      </w:tblPr>
      <w:tblGrid>
        <w:gridCol w:w="1080"/>
        <w:gridCol w:w="5026"/>
        <w:gridCol w:w="1334"/>
      </w:tblGrid>
      <w:tr w:rsidR="00244573" w:rsidRPr="00D146DB" w14:paraId="7A5FACDD" w14:textId="77777777" w:rsidTr="00244573">
        <w:tc>
          <w:tcPr>
            <w:tcW w:w="1080" w:type="dxa"/>
          </w:tcPr>
          <w:bookmarkStart w:id="1323" w:name="Kryss1274"/>
          <w:p w14:paraId="4E6CA307" w14:textId="77777777" w:rsidR="00244573" w:rsidRPr="00D146DB" w:rsidRDefault="00A75C00" w:rsidP="00D146DB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3"/>
            <w:r w:rsidR="00244573" w:rsidRPr="00D146DB">
              <w:rPr>
                <w:rFonts w:ascii="Arial" w:hAnsi="Arial"/>
                <w:sz w:val="20"/>
              </w:rPr>
              <w:t xml:space="preserve"> </w:t>
            </w:r>
            <w:r w:rsidR="00244573">
              <w:rPr>
                <w:rFonts w:ascii="Arial" w:hAnsi="Arial"/>
                <w:sz w:val="20"/>
              </w:rPr>
              <w:t>25</w:t>
            </w:r>
            <w:r w:rsidR="00244573" w:rsidRPr="00D146DB">
              <w:rPr>
                <w:rFonts w:ascii="Arial" w:hAnsi="Arial"/>
                <w:sz w:val="20"/>
              </w:rPr>
              <w:t>a-1</w:t>
            </w:r>
          </w:p>
        </w:tc>
        <w:tc>
          <w:tcPr>
            <w:tcW w:w="5026" w:type="dxa"/>
          </w:tcPr>
          <w:p w14:paraId="38B711A8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D146DB">
              <w:rPr>
                <w:rFonts w:ascii="Arial" w:hAnsi="Arial"/>
                <w:sz w:val="20"/>
              </w:rPr>
              <w:t xml:space="preserve">Fel: All lös utrustning är inte förvarad i </w:t>
            </w:r>
            <w:r w:rsidRPr="00260FD5">
              <w:rPr>
                <w:rFonts w:ascii="Arial" w:hAnsi="Arial"/>
                <w:sz w:val="20"/>
              </w:rPr>
              <w:t>skyddsrumsförrådet</w:t>
            </w:r>
            <w:r w:rsidRPr="00D146DB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34" w:type="dxa"/>
          </w:tcPr>
          <w:p w14:paraId="622D2E8C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  <w:tr w:rsidR="00332943" w:rsidRPr="00D146DB" w14:paraId="73E4654C" w14:textId="77777777" w:rsidTr="00D146DB">
        <w:trPr>
          <w:trHeight w:val="80"/>
        </w:trPr>
        <w:tc>
          <w:tcPr>
            <w:tcW w:w="1080" w:type="dxa"/>
          </w:tcPr>
          <w:p w14:paraId="43778BBA" w14:textId="77777777" w:rsidR="00332943" w:rsidRPr="00D146DB" w:rsidRDefault="0033294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360" w:type="dxa"/>
            <w:gridSpan w:val="2"/>
          </w:tcPr>
          <w:p w14:paraId="5C3838B5" w14:textId="77777777" w:rsidR="00332943" w:rsidRPr="00D146DB" w:rsidRDefault="00332943" w:rsidP="00D146DB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244573" w:rsidRPr="00D146DB" w14:paraId="1712BFBB" w14:textId="77777777" w:rsidTr="00244573">
        <w:tc>
          <w:tcPr>
            <w:tcW w:w="1080" w:type="dxa"/>
          </w:tcPr>
          <w:p w14:paraId="1C0F03E1" w14:textId="77777777" w:rsidR="00244573" w:rsidRPr="00D146DB" w:rsidRDefault="00244573" w:rsidP="00D146DB">
            <w:pPr>
              <w:pStyle w:val="1515"/>
              <w:tabs>
                <w:tab w:val="left" w:pos="1680"/>
              </w:tabs>
              <w:ind w:lef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5026" w:type="dxa"/>
          </w:tcPr>
          <w:p w14:paraId="07149E8A" w14:textId="77777777" w:rsidR="00244573" w:rsidRPr="00D146DB" w:rsidRDefault="001B21A5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Åtgärd: Följande utrustning</w:t>
            </w:r>
            <w:r w:rsidR="000C12E6">
              <w:rPr>
                <w:rFonts w:ascii="Arial" w:hAnsi="Arial"/>
                <w:sz w:val="20"/>
              </w:rPr>
              <w:t>,</w:t>
            </w:r>
            <w:r>
              <w:rPr>
                <w:rFonts w:ascii="Arial" w:hAnsi="Arial"/>
                <w:sz w:val="20"/>
              </w:rPr>
              <w:t xml:space="preserve"> </w:t>
            </w:r>
            <w:r w:rsidR="00244573" w:rsidRPr="00D146DB">
              <w:rPr>
                <w:rFonts w:ascii="Arial" w:hAnsi="Arial"/>
                <w:sz w:val="20"/>
              </w:rPr>
              <w:t>befintlig eller anskaffad</w:t>
            </w:r>
            <w:r w:rsidR="000C12E6">
              <w:rPr>
                <w:rFonts w:ascii="Arial" w:hAnsi="Arial"/>
                <w:sz w:val="20"/>
              </w:rPr>
              <w:t>,</w:t>
            </w:r>
            <w:r w:rsidR="00244573" w:rsidRPr="00D146DB">
              <w:rPr>
                <w:rFonts w:ascii="Arial" w:hAnsi="Arial"/>
                <w:sz w:val="20"/>
              </w:rPr>
              <w:t xml:space="preserve"> skall </w:t>
            </w:r>
            <w:r>
              <w:rPr>
                <w:rFonts w:ascii="Arial" w:hAnsi="Arial"/>
                <w:sz w:val="20"/>
              </w:rPr>
              <w:t>placeras i</w:t>
            </w:r>
            <w:r w:rsidR="00244573">
              <w:rPr>
                <w:rFonts w:ascii="Arial" w:hAnsi="Arial"/>
                <w:sz w:val="20"/>
              </w:rPr>
              <w:t xml:space="preserve"> skyddsrumsförrådet.</w:t>
            </w:r>
            <w:r w:rsidR="00D15C5F">
              <w:rPr>
                <w:rFonts w:ascii="Arial" w:hAnsi="Arial"/>
                <w:sz w:val="20"/>
              </w:rPr>
              <w:t xml:space="preserve"> </w:t>
            </w:r>
            <w:r w:rsidR="00244573" w:rsidRPr="00D146DB">
              <w:rPr>
                <w:rFonts w:ascii="Arial" w:hAnsi="Arial"/>
                <w:sz w:val="20"/>
              </w:rPr>
              <w:t xml:space="preserve">Se typlösning </w:t>
            </w:r>
            <w:r w:rsidR="00D15C5F">
              <w:rPr>
                <w:rFonts w:ascii="Arial" w:hAnsi="Arial"/>
                <w:sz w:val="20"/>
              </w:rPr>
              <w:br/>
            </w:r>
            <w:r w:rsidR="00244573">
              <w:rPr>
                <w:rFonts w:ascii="Arial" w:hAnsi="Arial"/>
                <w:sz w:val="20"/>
              </w:rPr>
              <w:t>T25</w:t>
            </w:r>
            <w:r w:rsidR="00244573" w:rsidRPr="00D146DB">
              <w:rPr>
                <w:rFonts w:ascii="Arial" w:hAnsi="Arial"/>
                <w:sz w:val="20"/>
              </w:rPr>
              <w:t>-101.</w:t>
            </w:r>
          </w:p>
        </w:tc>
        <w:tc>
          <w:tcPr>
            <w:tcW w:w="1334" w:type="dxa"/>
          </w:tcPr>
          <w:p w14:paraId="3D12D8C5" w14:textId="77777777" w:rsidR="00244573" w:rsidRPr="00D146DB" w:rsidRDefault="00244573" w:rsidP="00D146DB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45522B52" w14:textId="77777777" w:rsidR="00EA7F23" w:rsidRDefault="00EA7F2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3277"/>
        <w:gridCol w:w="1432"/>
        <w:gridCol w:w="1432"/>
      </w:tblGrid>
      <w:tr w:rsidR="00A52AB1" w:rsidRPr="005165EE" w14:paraId="17196099" w14:textId="77777777" w:rsidTr="00F96560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C54C014" w14:textId="77777777" w:rsidR="00A52AB1" w:rsidRPr="005165EE" w:rsidRDefault="00A52AB1" w:rsidP="005165EE">
            <w:pPr>
              <w:pStyle w:val="1515"/>
              <w:ind w:left="0" w:right="17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nil"/>
            </w:tcBorders>
          </w:tcPr>
          <w:p w14:paraId="5A59B08E" w14:textId="77777777" w:rsidR="006233BB" w:rsidRPr="005165EE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3DD72A00" w14:textId="77777777" w:rsidR="00A52AB1" w:rsidRPr="005165EE" w:rsidRDefault="006A5477" w:rsidP="006A5477">
            <w:pPr>
              <w:pStyle w:val="1515"/>
              <w:ind w:left="0" w:right="11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</w:t>
            </w:r>
            <w:r w:rsidR="001B21A5">
              <w:rPr>
                <w:rFonts w:ascii="Arial" w:hAnsi="Arial"/>
                <w:b/>
                <w:sz w:val="20"/>
              </w:rPr>
              <w:t>aknas i</w:t>
            </w:r>
            <w:r w:rsidR="00A52AB1" w:rsidRPr="005165EE">
              <w:rPr>
                <w:rFonts w:ascii="Arial" w:hAnsi="Arial"/>
                <w:b/>
                <w:sz w:val="20"/>
              </w:rPr>
              <w:t xml:space="preserve"> förrådet</w:t>
            </w:r>
            <w:r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027329DB" w14:textId="77777777" w:rsidR="00A52AB1" w:rsidRPr="005165EE" w:rsidRDefault="006A5477" w:rsidP="006A5477">
            <w:pPr>
              <w:pStyle w:val="1515"/>
              <w:ind w:left="0" w:right="6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</w:t>
            </w:r>
            <w:r w:rsidR="00A52AB1" w:rsidRPr="005165EE">
              <w:rPr>
                <w:rFonts w:ascii="Arial" w:hAnsi="Arial"/>
                <w:b/>
                <w:sz w:val="20"/>
              </w:rPr>
              <w:t>kall finnas i förrådet</w:t>
            </w:r>
            <w:r>
              <w:rPr>
                <w:rFonts w:ascii="Arial" w:hAnsi="Arial"/>
                <w:b/>
                <w:sz w:val="20"/>
              </w:rPr>
              <w:t>:</w:t>
            </w:r>
          </w:p>
        </w:tc>
      </w:tr>
      <w:tr w:rsidR="00CE5B65" w:rsidRPr="005165EE" w14:paraId="170EFB61" w14:textId="77777777" w:rsidTr="00F96560">
        <w:trPr>
          <w:trHeight w:val="340"/>
          <w:jc w:val="center"/>
        </w:trPr>
        <w:tc>
          <w:tcPr>
            <w:tcW w:w="4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9B7D3D" w14:textId="77777777" w:rsidR="00CE5B65" w:rsidRPr="00F83707" w:rsidRDefault="00CE5B65" w:rsidP="001C5C99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3F206BB8" w14:textId="77777777" w:rsidR="00CE5B65" w:rsidRPr="001B21A5" w:rsidRDefault="00CE5B65" w:rsidP="001C5C99">
            <w:pPr>
              <w:pStyle w:val="1515"/>
              <w:ind w:left="0" w:right="15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Luftsluss</w:t>
            </w:r>
            <w:r w:rsidR="006A5477"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D15486" w14:textId="77777777" w:rsidR="00CE5B65" w:rsidRPr="005165EE" w:rsidRDefault="00CE5B65" w:rsidP="005165EE">
            <w:pPr>
              <w:pStyle w:val="1515"/>
              <w:ind w:left="0" w:right="114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A47AFC" w14:textId="77777777" w:rsidR="00CE5B65" w:rsidRPr="005165EE" w:rsidRDefault="00CE5B65" w:rsidP="00DF5624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</w:tc>
      </w:tr>
      <w:tr w:rsidR="00DF5624" w:rsidRPr="005165EE" w14:paraId="51DD0E75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4CE65F2" w14:textId="77777777" w:rsidR="00CE5B65" w:rsidRPr="005165EE" w:rsidRDefault="00CE5B65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24" w:name="Kryss1275"/>
          <w:p w14:paraId="6D29C71C" w14:textId="77777777" w:rsidR="00DF5624" w:rsidRPr="005165EE" w:rsidRDefault="00A75C00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4"/>
            <w:r w:rsidR="00DF5624" w:rsidRPr="005165EE">
              <w:rPr>
                <w:rFonts w:ascii="Arial" w:hAnsi="Arial"/>
                <w:sz w:val="20"/>
              </w:rPr>
              <w:t xml:space="preserve"> </w:t>
            </w:r>
            <w:r w:rsidR="00DF5624" w:rsidRPr="007C2064">
              <w:rPr>
                <w:rFonts w:ascii="Arial" w:hAnsi="Arial"/>
                <w:sz w:val="20"/>
              </w:rPr>
              <w:t>25a-1/01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C860F9" w14:textId="77777777" w:rsidR="00CE5B65" w:rsidRPr="005165EE" w:rsidRDefault="00CE5B65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03D2E91" w14:textId="77777777" w:rsidR="00DF5624" w:rsidRPr="005165EE" w:rsidRDefault="00DF5624" w:rsidP="006A5477">
            <w:pPr>
              <w:pStyle w:val="1515"/>
              <w:ind w:left="0" w:right="0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Luftsluss inklusive monterings</w:t>
            </w:r>
            <w:r w:rsidR="00D37B94">
              <w:rPr>
                <w:rFonts w:ascii="Arial" w:hAnsi="Arial"/>
                <w:sz w:val="20"/>
              </w:rPr>
              <w:softHyphen/>
            </w:r>
            <w:r w:rsidRPr="005165EE">
              <w:rPr>
                <w:rFonts w:ascii="Arial" w:hAnsi="Arial"/>
                <w:sz w:val="20"/>
              </w:rPr>
              <w:t>anvisningar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</w:tcBorders>
          </w:tcPr>
          <w:p w14:paraId="463018C3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E32D180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16"/>
                <w:szCs w:val="16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3E9BE980" w14:textId="77777777" w:rsidR="00DF5624" w:rsidRPr="005165EE" w:rsidRDefault="00DF5624" w:rsidP="00DF5624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E59B0B5" w14:textId="77777777" w:rsidR="00DF5624" w:rsidRPr="00A421FD" w:rsidRDefault="00BB25AE" w:rsidP="00DF5624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325" w:name="Text18"/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bookmarkEnd w:id="1325"/>
            <w:r w:rsidR="007D7C6B">
              <w:rPr>
                <w:rFonts w:ascii="Arial" w:hAnsi="Arial"/>
                <w:szCs w:val="24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CE5B65" w:rsidRPr="005165EE" w14:paraId="6AE5440F" w14:textId="77777777" w:rsidTr="00346102">
        <w:trPr>
          <w:trHeight w:val="340"/>
          <w:jc w:val="center"/>
        </w:trPr>
        <w:tc>
          <w:tcPr>
            <w:tcW w:w="4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807E57" w14:textId="77777777" w:rsidR="00CE5B65" w:rsidRPr="00F83707" w:rsidRDefault="00CE5B65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647B8F4B" w14:textId="77777777" w:rsidR="00CE5B65" w:rsidRPr="001B21A5" w:rsidRDefault="00CE5B65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Skyddsdörr</w:t>
            </w:r>
            <w:r w:rsidR="006A5477"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351938" w14:textId="77777777" w:rsidR="00CE5B65" w:rsidRPr="005165EE" w:rsidRDefault="00CE5B65" w:rsidP="005165EE">
            <w:pPr>
              <w:pStyle w:val="1515"/>
              <w:ind w:left="0" w:right="114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top w:val="nil"/>
              <w:left w:val="nil"/>
              <w:right w:val="nil"/>
            </w:tcBorders>
          </w:tcPr>
          <w:p w14:paraId="5715658A" w14:textId="77777777" w:rsidR="00CE5B65" w:rsidRPr="005165EE" w:rsidRDefault="00CE5B65" w:rsidP="00DF5624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</w:tc>
      </w:tr>
      <w:tr w:rsidR="00DF5624" w:rsidRPr="005165EE" w14:paraId="64984E9E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870E6FC" w14:textId="77777777" w:rsidR="00CE5B65" w:rsidRPr="005165EE" w:rsidRDefault="00CE5B65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26" w:name="Kryss1276"/>
          <w:p w14:paraId="1E5A5559" w14:textId="77777777" w:rsidR="00DF5624" w:rsidRPr="005165EE" w:rsidRDefault="00A75C00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6"/>
            <w:r w:rsidR="00DF5624" w:rsidRPr="005165EE">
              <w:rPr>
                <w:rFonts w:ascii="Arial" w:hAnsi="Arial"/>
                <w:sz w:val="20"/>
              </w:rPr>
              <w:t xml:space="preserve"> </w:t>
            </w:r>
            <w:r w:rsidR="00DF5624" w:rsidRPr="007C2064">
              <w:rPr>
                <w:rFonts w:ascii="Arial" w:hAnsi="Arial"/>
                <w:sz w:val="20"/>
              </w:rPr>
              <w:t>25a-1/02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88FE4B" w14:textId="77777777" w:rsidR="00CE5B65" w:rsidRPr="005165EE" w:rsidRDefault="00CE5B65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490373F" w14:textId="77777777" w:rsidR="00DF5624" w:rsidRPr="005165EE" w:rsidRDefault="00DF5624" w:rsidP="006A547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Löstagbar tröskel till skyddsdörr inklusive montageskruvar</w:t>
            </w:r>
          </w:p>
        </w:tc>
        <w:tc>
          <w:tcPr>
            <w:tcW w:w="1432" w:type="dxa"/>
            <w:tcBorders>
              <w:left w:val="single" w:sz="4" w:space="0" w:color="auto"/>
              <w:bottom w:val="single" w:sz="4" w:space="0" w:color="auto"/>
            </w:tcBorders>
          </w:tcPr>
          <w:p w14:paraId="6BA447F9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869FE5D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355006A2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A1B4E51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F5624" w:rsidRPr="005165EE" w14:paraId="441A4F38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20CF165" w14:textId="77777777" w:rsidR="00CE5B65" w:rsidRPr="005165EE" w:rsidRDefault="00CE5B65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27" w:name="Kryss1277"/>
          <w:p w14:paraId="05957C0C" w14:textId="77777777" w:rsidR="00DF5624" w:rsidRPr="005165EE" w:rsidRDefault="00A75C00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7"/>
            <w:r w:rsidR="00DF5624" w:rsidRPr="005165EE">
              <w:rPr>
                <w:rFonts w:ascii="Arial" w:hAnsi="Arial"/>
                <w:sz w:val="20"/>
              </w:rPr>
              <w:t xml:space="preserve"> </w:t>
            </w:r>
            <w:r w:rsidR="00DF5624" w:rsidRPr="007C2064">
              <w:rPr>
                <w:rFonts w:ascii="Arial" w:hAnsi="Arial"/>
                <w:sz w:val="20"/>
              </w:rPr>
              <w:t>25a-1/03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C48F5B" w14:textId="77777777" w:rsidR="00CE5B65" w:rsidRPr="005165EE" w:rsidRDefault="00CE5B65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9BC7C56" w14:textId="77777777" w:rsidR="00DF5624" w:rsidRDefault="00DF562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Tätningslist till skyddsdörr</w:t>
            </w:r>
          </w:p>
          <w:p w14:paraId="2EFAC6C3" w14:textId="77777777" w:rsidR="00D37B94" w:rsidRPr="005165EE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  <w:bottom w:val="single" w:sz="4" w:space="0" w:color="auto"/>
            </w:tcBorders>
          </w:tcPr>
          <w:p w14:paraId="65A7E04F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4551CC0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003CDABB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99FD77B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F5624" w:rsidRPr="005165EE" w14:paraId="73BFA45B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05DEEC9" w14:textId="77777777" w:rsidR="00CE5B65" w:rsidRPr="005165EE" w:rsidRDefault="00CE5B65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28" w:name="Kryss1278"/>
          <w:p w14:paraId="6E9E6DE2" w14:textId="77777777" w:rsidR="00DF5624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8"/>
            <w:r w:rsidR="00DF5624" w:rsidRPr="005165EE">
              <w:rPr>
                <w:rFonts w:ascii="Arial" w:hAnsi="Arial"/>
                <w:sz w:val="20"/>
              </w:rPr>
              <w:t xml:space="preserve"> 25a-1/04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EA6146" w14:textId="77777777" w:rsidR="00CE5B65" w:rsidRPr="005165EE" w:rsidRDefault="00CE5B65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0A2A31C" w14:textId="77777777" w:rsidR="00DF5624" w:rsidRPr="005165EE" w:rsidRDefault="00DF562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Mittpost till skyddsdörr inklusive montageskruvar</w:t>
            </w:r>
          </w:p>
        </w:tc>
        <w:tc>
          <w:tcPr>
            <w:tcW w:w="1432" w:type="dxa"/>
            <w:tcBorders>
              <w:left w:val="single" w:sz="4" w:space="0" w:color="auto"/>
              <w:bottom w:val="single" w:sz="4" w:space="0" w:color="auto"/>
            </w:tcBorders>
          </w:tcPr>
          <w:p w14:paraId="4A581322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FE2CE67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B151119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23DB117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F5624" w:rsidRPr="005165EE" w14:paraId="3C4581DA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A113192" w14:textId="77777777" w:rsidR="00CE5B65" w:rsidRPr="005165EE" w:rsidRDefault="00CE5B65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29" w:name="Kryss1279"/>
          <w:p w14:paraId="20A760EB" w14:textId="77777777" w:rsidR="00DF5624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29"/>
            <w:r w:rsidR="00DF5624" w:rsidRPr="005165EE">
              <w:rPr>
                <w:rFonts w:ascii="Arial" w:hAnsi="Arial"/>
                <w:sz w:val="20"/>
              </w:rPr>
              <w:t xml:space="preserve"> 25a-1/05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3DD7A9" w14:textId="77777777" w:rsidR="00CE5B65" w:rsidRPr="005165EE" w:rsidRDefault="00CE5B65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F874263" w14:textId="77777777" w:rsidR="00DF5624" w:rsidRPr="005165EE" w:rsidRDefault="00DF562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Stängningsvred till skyddsdörr inklusive montageskruvar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30AC18F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EB04C83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0C7414F6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C54CCE6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0B07C5" w:rsidRPr="005165EE" w14:paraId="4E74C4C7" w14:textId="77777777" w:rsidTr="00431326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1934A0E" w14:textId="77777777" w:rsidR="000B07C5" w:rsidRPr="005165EE" w:rsidRDefault="000B07C5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0" w:name="Kryss1280"/>
          <w:p w14:paraId="1A8CEE54" w14:textId="77777777" w:rsidR="000B07C5" w:rsidRPr="00AD2B3A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0"/>
            <w:r w:rsidR="000B07C5" w:rsidRPr="00AD2B3A">
              <w:rPr>
                <w:rFonts w:ascii="Arial" w:hAnsi="Arial"/>
                <w:sz w:val="20"/>
              </w:rPr>
              <w:t xml:space="preserve"> 25a-1/06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9FCDEE" w14:textId="77777777" w:rsidR="000B07C5" w:rsidRPr="00AD2B3A" w:rsidRDefault="000B07C5" w:rsidP="00431326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CABECE4" w14:textId="77777777" w:rsidR="000B07C5" w:rsidRPr="00AD2B3A" w:rsidRDefault="000B07C5" w:rsidP="00431326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Splitterskyddsplåtar till skydds</w:t>
            </w:r>
            <w:r w:rsidRPr="00AD2B3A">
              <w:rPr>
                <w:rFonts w:ascii="Arial" w:hAnsi="Arial"/>
                <w:sz w:val="20"/>
              </w:rPr>
              <w:softHyphen/>
              <w:t>dörr SRD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AABC0F7" w14:textId="77777777" w:rsidR="000B07C5" w:rsidRPr="00AD2B3A" w:rsidRDefault="000B07C5" w:rsidP="00431326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A16B147" w14:textId="77777777" w:rsidR="000B07C5" w:rsidRPr="00AD2B3A" w:rsidRDefault="00955DE2" w:rsidP="00431326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B07C5" w:rsidRPr="00AD2B3A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39BB9B3" w14:textId="77777777" w:rsidR="000B07C5" w:rsidRPr="00AD2B3A" w:rsidRDefault="000B07C5" w:rsidP="00431326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82FD7C1" w14:textId="77777777" w:rsidR="000B07C5" w:rsidRPr="00A421FD" w:rsidRDefault="007C2239" w:rsidP="00431326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B07C5" w:rsidRPr="00AD2B3A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CE5B65" w:rsidRPr="005165EE" w14:paraId="46AF8BF7" w14:textId="77777777" w:rsidTr="00346102">
        <w:trPr>
          <w:trHeight w:val="340"/>
          <w:jc w:val="center"/>
        </w:trPr>
        <w:tc>
          <w:tcPr>
            <w:tcW w:w="4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ADF2F0" w14:textId="77777777" w:rsidR="00CE5B65" w:rsidRPr="00F83707" w:rsidRDefault="00CE5B65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5C4DC990" w14:textId="77777777" w:rsidR="00CE5B65" w:rsidRPr="001B21A5" w:rsidRDefault="00CE5B65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Gastät dörr</w:t>
            </w:r>
            <w:r w:rsidR="006A5477"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1432" w:type="dxa"/>
            <w:tcBorders>
              <w:top w:val="nil"/>
              <w:left w:val="nil"/>
              <w:right w:val="nil"/>
            </w:tcBorders>
          </w:tcPr>
          <w:p w14:paraId="2F3A7434" w14:textId="77777777" w:rsidR="00CE5B65" w:rsidRPr="005165EE" w:rsidRDefault="00CE5B65" w:rsidP="005165EE">
            <w:pPr>
              <w:pStyle w:val="1515"/>
              <w:ind w:left="0" w:right="114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top w:val="nil"/>
              <w:left w:val="nil"/>
              <w:right w:val="nil"/>
            </w:tcBorders>
          </w:tcPr>
          <w:p w14:paraId="7088AF07" w14:textId="77777777" w:rsidR="00CE5B65" w:rsidRPr="005165EE" w:rsidRDefault="00CE5B65" w:rsidP="00DF5624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</w:tc>
      </w:tr>
      <w:tr w:rsidR="00DF5624" w:rsidRPr="005165EE" w14:paraId="4D2C156E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7995646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1" w:name="Kryss1281"/>
          <w:p w14:paraId="308FA993" w14:textId="77777777" w:rsidR="00DF5624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1"/>
            <w:r w:rsidR="0001536A">
              <w:rPr>
                <w:rFonts w:ascii="Arial" w:hAnsi="Arial"/>
                <w:sz w:val="20"/>
              </w:rPr>
              <w:t xml:space="preserve"> 25a-1/</w:t>
            </w:r>
            <w:r w:rsidR="003050A9">
              <w:rPr>
                <w:rFonts w:ascii="Arial" w:hAnsi="Arial"/>
                <w:sz w:val="20"/>
              </w:rPr>
              <w:t>81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6946B2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BC9C96B" w14:textId="77777777" w:rsidR="00D37B94" w:rsidRPr="005165EE" w:rsidRDefault="003050A9" w:rsidP="003050A9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Löstagbar tröskel till gastät dörr inklusive montageskruvar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740F4E6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1FFEC1A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2118566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5377FBB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3050A9" w:rsidRPr="005165EE" w14:paraId="4B684AAA" w14:textId="77777777" w:rsidTr="007C37FF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F3EF767" w14:textId="77777777" w:rsidR="003050A9" w:rsidRPr="005165EE" w:rsidRDefault="003050A9" w:rsidP="007C37FF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2" w:name="Kryss1282"/>
          <w:p w14:paraId="1DA5E71D" w14:textId="77777777" w:rsidR="003050A9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2"/>
            <w:r w:rsidR="003050A9">
              <w:rPr>
                <w:rFonts w:ascii="Arial" w:hAnsi="Arial"/>
                <w:sz w:val="20"/>
              </w:rPr>
              <w:t xml:space="preserve"> 25a-1/07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9FFBF6" w14:textId="77777777" w:rsidR="003050A9" w:rsidRPr="005165EE" w:rsidRDefault="003050A9" w:rsidP="007C37FF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491B73B" w14:textId="77777777" w:rsidR="003050A9" w:rsidRDefault="003050A9" w:rsidP="007C37FF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Tätningslist till gastät dörr</w:t>
            </w:r>
          </w:p>
          <w:p w14:paraId="352F0204" w14:textId="77777777" w:rsidR="003050A9" w:rsidRPr="005165EE" w:rsidRDefault="003050A9" w:rsidP="007C37FF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76D1F8A" w14:textId="77777777" w:rsidR="003050A9" w:rsidRPr="005165EE" w:rsidRDefault="003050A9" w:rsidP="007C37FF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05FEFA6" w14:textId="77777777" w:rsidR="003050A9" w:rsidRPr="00A421FD" w:rsidRDefault="00955DE2" w:rsidP="007C37FF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50A9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B7994DC" w14:textId="77777777" w:rsidR="003050A9" w:rsidRPr="005165EE" w:rsidRDefault="003050A9" w:rsidP="007C37FF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250A8CA" w14:textId="77777777" w:rsidR="003050A9" w:rsidRPr="00A421FD" w:rsidRDefault="007C2239" w:rsidP="007C37FF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50A9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F5624" w:rsidRPr="005165EE" w14:paraId="59BCA0AF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B052A34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3" w:name="Kryss1283"/>
          <w:p w14:paraId="103113EA" w14:textId="77777777" w:rsidR="00DF5624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3"/>
            <w:r w:rsidR="0001536A">
              <w:rPr>
                <w:rFonts w:ascii="Arial" w:hAnsi="Arial"/>
                <w:sz w:val="20"/>
              </w:rPr>
              <w:t xml:space="preserve"> 25a-1/08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D5B7C6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2F7F083" w14:textId="77777777" w:rsidR="00DF5624" w:rsidRPr="005165EE" w:rsidRDefault="00DF562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Mittpost till gastät dörr inklusive montageskruvar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CD2934D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569D646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84E2B73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9E5A375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F5624" w:rsidRPr="005165EE" w14:paraId="652DBB3C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46D49F8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4" w:name="Kryss1284"/>
          <w:p w14:paraId="5FBB7440" w14:textId="77777777" w:rsidR="00DF5624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4"/>
            <w:r w:rsidR="0001536A">
              <w:rPr>
                <w:rFonts w:ascii="Arial" w:hAnsi="Arial"/>
                <w:sz w:val="20"/>
              </w:rPr>
              <w:t xml:space="preserve"> 25a-1/09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7AE31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59259B4" w14:textId="77777777" w:rsidR="00DF5624" w:rsidRPr="005165EE" w:rsidRDefault="00DF562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Stängningsbeslag till gastät dörr inklusive montageskruvar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A88284E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47F10FB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9BB1C16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A316CF4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CE5B65" w:rsidRPr="005165EE" w14:paraId="4821CDF6" w14:textId="77777777" w:rsidTr="00346102">
        <w:trPr>
          <w:trHeight w:val="340"/>
          <w:jc w:val="center"/>
        </w:trPr>
        <w:tc>
          <w:tcPr>
            <w:tcW w:w="4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74CA89" w14:textId="77777777" w:rsidR="00CE5B65" w:rsidRPr="00F83707" w:rsidRDefault="00CE5B65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698AA629" w14:textId="77777777" w:rsidR="00CE5B65" w:rsidRPr="00DF5624" w:rsidRDefault="00CE5B65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Genomföring med övertrycksventil</w:t>
            </w:r>
            <w:r w:rsidR="006A5477"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07155C2C" w14:textId="77777777" w:rsidR="00CE5B65" w:rsidRPr="005165EE" w:rsidRDefault="00CE5B65" w:rsidP="005165EE">
            <w:pPr>
              <w:pStyle w:val="1515"/>
              <w:ind w:left="0" w:right="114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597DBF54" w14:textId="77777777" w:rsidR="00CE5B65" w:rsidRPr="005165EE" w:rsidRDefault="00CE5B65" w:rsidP="00DF5624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</w:tc>
      </w:tr>
      <w:tr w:rsidR="00DF5624" w:rsidRPr="005165EE" w14:paraId="42780DE1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3E7250A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5" w:name="Kryss1285"/>
          <w:p w14:paraId="6584E631" w14:textId="77777777" w:rsidR="00DF5624" w:rsidRPr="005165EE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5"/>
            <w:r w:rsidR="0001536A">
              <w:rPr>
                <w:rFonts w:ascii="Arial" w:hAnsi="Arial"/>
                <w:sz w:val="20"/>
              </w:rPr>
              <w:t xml:space="preserve"> 25a-1/10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7FE5C7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39EE66C" w14:textId="77777777" w:rsidR="00DF5624" w:rsidRPr="005165EE" w:rsidRDefault="00F725E4" w:rsidP="00F725E4">
            <w:pPr>
              <w:pStyle w:val="1515"/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</w:t>
            </w:r>
            <w:r w:rsidR="00DF5624" w:rsidRPr="005165EE">
              <w:rPr>
                <w:rFonts w:ascii="Arial" w:hAnsi="Arial"/>
                <w:sz w:val="20"/>
              </w:rPr>
              <w:t>plitterskydd till övertrycksventil inklusive montageskruvar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1FAA2FC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74B9102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906F668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B27D735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F5624" w:rsidRPr="005165EE" w14:paraId="7A591D56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2B953DF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6" w:name="Kryss1286"/>
          <w:p w14:paraId="6AD35166" w14:textId="77777777" w:rsidR="00DF5624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6"/>
            <w:r w:rsidR="0001536A">
              <w:rPr>
                <w:rFonts w:ascii="Arial" w:hAnsi="Arial"/>
                <w:sz w:val="20"/>
              </w:rPr>
              <w:t xml:space="preserve"> 25a-1/11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E6A985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70229B5" w14:textId="77777777" w:rsidR="00DF5624" w:rsidRPr="005165EE" w:rsidRDefault="00DF562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Demonterad övertrycksventil inklusive montageskruvar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906EF27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A118250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CC0F40D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15F9161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</w:tbl>
    <w:p w14:paraId="47C76A0C" w14:textId="77777777" w:rsidR="003050A9" w:rsidRPr="003050A9" w:rsidRDefault="003050A9">
      <w:pPr>
        <w:rPr>
          <w:sz w:val="8"/>
          <w:szCs w:val="8"/>
        </w:rPr>
      </w:pPr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3277"/>
        <w:gridCol w:w="1432"/>
        <w:gridCol w:w="1432"/>
      </w:tblGrid>
      <w:tr w:rsidR="00FA212F" w:rsidRPr="005C0838" w14:paraId="65F38CE8" w14:textId="77777777" w:rsidTr="005348F3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83C274D" w14:textId="77777777" w:rsidR="00FA212F" w:rsidRPr="005C0838" w:rsidRDefault="00FA212F" w:rsidP="005348F3">
            <w:pPr>
              <w:pStyle w:val="1515"/>
              <w:ind w:left="0" w:right="17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nil"/>
            </w:tcBorders>
          </w:tcPr>
          <w:p w14:paraId="46BC7FC0" w14:textId="77777777" w:rsidR="00FA212F" w:rsidRPr="005C0838" w:rsidRDefault="00FA212F" w:rsidP="005348F3">
            <w:pPr>
              <w:pStyle w:val="1515"/>
              <w:ind w:left="0" w:right="159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487DCD3B" w14:textId="77777777" w:rsidR="00FA212F" w:rsidRPr="005C0838" w:rsidRDefault="00FA212F" w:rsidP="005348F3">
            <w:pPr>
              <w:pStyle w:val="1515"/>
              <w:ind w:left="0" w:right="114"/>
              <w:jc w:val="center"/>
              <w:rPr>
                <w:rFonts w:ascii="Arial" w:hAnsi="Arial"/>
                <w:b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Saknas i förrådet: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1D371A2A" w14:textId="77777777" w:rsidR="00FA212F" w:rsidRPr="005C0838" w:rsidRDefault="00FA212F" w:rsidP="005348F3">
            <w:pPr>
              <w:pStyle w:val="1515"/>
              <w:ind w:left="0" w:right="63"/>
              <w:jc w:val="center"/>
              <w:rPr>
                <w:rFonts w:ascii="Arial" w:hAnsi="Arial"/>
                <w:b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Skall finnas i förrådet:</w:t>
            </w:r>
          </w:p>
        </w:tc>
      </w:tr>
      <w:tr w:rsidR="003050A9" w:rsidRPr="005165EE" w14:paraId="170B1B84" w14:textId="77777777" w:rsidTr="007C37FF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717D58" w14:textId="77777777" w:rsidR="003050A9" w:rsidRPr="00F83707" w:rsidRDefault="003050A9" w:rsidP="007C37FF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  <w:r>
              <w:rPr>
                <w:sz w:val="20"/>
              </w:rPr>
              <w:br w:type="page"/>
            </w:r>
          </w:p>
          <w:p w14:paraId="5BE2635F" w14:textId="77777777" w:rsidR="003050A9" w:rsidRPr="005165EE" w:rsidRDefault="003050A9" w:rsidP="007C37FF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Gastät lucka:</w:t>
            </w:r>
          </w:p>
        </w:tc>
      </w:tr>
      <w:tr w:rsidR="003050A9" w:rsidRPr="005165EE" w14:paraId="707752CD" w14:textId="77777777" w:rsidTr="007C37FF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02B4EED" w14:textId="77777777" w:rsidR="003050A9" w:rsidRPr="005165EE" w:rsidRDefault="003050A9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7" w:name="Kryss1287"/>
          <w:p w14:paraId="387FA7E0" w14:textId="77777777" w:rsidR="003050A9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7"/>
            <w:r w:rsidR="003050A9">
              <w:rPr>
                <w:rFonts w:ascii="Arial" w:hAnsi="Arial"/>
                <w:sz w:val="20"/>
              </w:rPr>
              <w:t xml:space="preserve"> 25a-1/12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5804AF" w14:textId="77777777" w:rsidR="003050A9" w:rsidRPr="005165EE" w:rsidRDefault="003050A9" w:rsidP="007C37FF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FB86BEB" w14:textId="77777777" w:rsidR="003050A9" w:rsidRDefault="003050A9" w:rsidP="007C37FF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Luckvred till gastät lucka</w:t>
            </w:r>
          </w:p>
          <w:p w14:paraId="3110CEA5" w14:textId="77777777" w:rsidR="003050A9" w:rsidRPr="005165EE" w:rsidRDefault="003050A9" w:rsidP="007C37FF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CD45339" w14:textId="77777777" w:rsidR="003050A9" w:rsidRPr="005165EE" w:rsidRDefault="003050A9" w:rsidP="007C37FF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889B642" w14:textId="77777777" w:rsidR="003050A9" w:rsidRPr="00A421FD" w:rsidRDefault="00955DE2" w:rsidP="007C37FF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50A9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4621C1E4" w14:textId="77777777" w:rsidR="003050A9" w:rsidRPr="005165EE" w:rsidRDefault="003050A9" w:rsidP="007C37FF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8181F59" w14:textId="77777777" w:rsidR="003050A9" w:rsidRPr="00A421FD" w:rsidRDefault="007C2239" w:rsidP="007C37FF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50A9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F5624" w:rsidRPr="005165EE" w14:paraId="6CE22B05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CB06887" w14:textId="77777777" w:rsidR="006A5477" w:rsidRPr="005165EE" w:rsidRDefault="006A5477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8" w:name="Kryss1288"/>
          <w:p w14:paraId="06A6C5CF" w14:textId="77777777" w:rsidR="00DF5624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8"/>
            <w:r w:rsidR="0001536A">
              <w:rPr>
                <w:rFonts w:ascii="Arial" w:hAnsi="Arial"/>
                <w:sz w:val="20"/>
              </w:rPr>
              <w:t xml:space="preserve"> 25a-1/13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FF439B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9D16DFF" w14:textId="77777777" w:rsidR="00DF5624" w:rsidRDefault="00DF562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Tätningslist till gastät lucka</w:t>
            </w:r>
          </w:p>
          <w:p w14:paraId="02759D91" w14:textId="77777777" w:rsidR="00D37B94" w:rsidRPr="005165EE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752A738D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89FEB0C" w14:textId="77777777" w:rsidR="00DF5624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A0921D3" w14:textId="77777777" w:rsidR="00DF5624" w:rsidRPr="005165EE" w:rsidRDefault="00DF5624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B6355DF" w14:textId="77777777" w:rsidR="00DF5624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5624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165EE" w14:paraId="726CC6B7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9944F2" w14:textId="77777777" w:rsidR="006233BB" w:rsidRPr="00F83707" w:rsidRDefault="006233BB" w:rsidP="007C2064">
            <w:pPr>
              <w:pStyle w:val="1515"/>
              <w:ind w:left="0" w:right="-125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01F6C193" w14:textId="77777777" w:rsidR="006233BB" w:rsidRPr="005165EE" w:rsidRDefault="006233BB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Igensättning för reservutgång:</w:t>
            </w:r>
          </w:p>
        </w:tc>
      </w:tr>
      <w:tr w:rsidR="00303A03" w:rsidRPr="005165EE" w14:paraId="47463E85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2106207" w14:textId="77777777" w:rsidR="006A5477" w:rsidRPr="005165EE" w:rsidRDefault="006A5477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39" w:name="Kryss1289"/>
          <w:p w14:paraId="598D8793" w14:textId="77777777" w:rsidR="00303A03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39"/>
            <w:r w:rsidR="00035841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14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96F4DC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B3C6953" w14:textId="77777777" w:rsidR="00303A03" w:rsidRDefault="00303A03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Betongelement till igensättning</w:t>
            </w:r>
          </w:p>
          <w:p w14:paraId="47A160FB" w14:textId="77777777" w:rsidR="00D37B94" w:rsidRPr="005165EE" w:rsidRDefault="00D37B94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5125022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A98DEBF" w14:textId="77777777" w:rsidR="00303A03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5A640A5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60ACC23" w14:textId="77777777" w:rsidR="00303A03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303A03" w:rsidRPr="005165EE" w14:paraId="0C8F09B4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CD94C0E" w14:textId="77777777" w:rsidR="006A5477" w:rsidRPr="005165EE" w:rsidRDefault="006A5477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0" w:name="Kryss1290"/>
          <w:p w14:paraId="6747A9D2" w14:textId="77777777" w:rsidR="00303A03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0"/>
            <w:r w:rsidR="00035841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15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4ADD7E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A1FFC72" w14:textId="77777777" w:rsidR="00303A03" w:rsidRPr="005165EE" w:rsidRDefault="00303A03" w:rsidP="00FB699F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Fördelningsbalk med infästnings</w:t>
            </w:r>
            <w:r w:rsidR="00D37B94">
              <w:rPr>
                <w:rFonts w:ascii="Arial" w:hAnsi="Arial"/>
                <w:sz w:val="20"/>
              </w:rPr>
              <w:softHyphen/>
            </w:r>
            <w:r w:rsidR="00FB699F">
              <w:rPr>
                <w:rFonts w:ascii="Arial" w:hAnsi="Arial"/>
                <w:sz w:val="20"/>
              </w:rPr>
              <w:t xml:space="preserve">skruvar till </w:t>
            </w:r>
            <w:r w:rsidRPr="005165EE">
              <w:rPr>
                <w:rFonts w:ascii="Arial" w:hAnsi="Arial"/>
                <w:sz w:val="20"/>
              </w:rPr>
              <w:t>igensättning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8247ACE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A87FF10" w14:textId="77777777" w:rsidR="00303A03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E50D490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DF78AA8" w14:textId="77777777" w:rsidR="00303A03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303A03" w:rsidRPr="005165EE" w14:paraId="611E18BF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673FA7B" w14:textId="77777777" w:rsidR="006A5477" w:rsidRPr="005165EE" w:rsidRDefault="006A5477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1" w:name="Kryss1291"/>
          <w:p w14:paraId="0A5D3474" w14:textId="77777777" w:rsidR="00303A03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1"/>
            <w:r w:rsidR="00035841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16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B1EB9B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8A86C42" w14:textId="77777777" w:rsidR="00303A03" w:rsidRDefault="00303A03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Träkilar till igensättning</w:t>
            </w:r>
          </w:p>
          <w:p w14:paraId="604DD65F" w14:textId="77777777" w:rsidR="00D37B94" w:rsidRPr="005165EE" w:rsidRDefault="00D37B94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525F5C5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C5258B0" w14:textId="77777777" w:rsidR="00303A03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3E2134C6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AF26BCB" w14:textId="77777777" w:rsidR="00303A03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303A03" w:rsidRPr="005165EE" w14:paraId="39BB5516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AA83499" w14:textId="77777777" w:rsidR="006A5477" w:rsidRPr="005165EE" w:rsidRDefault="006A5477" w:rsidP="007C2064">
            <w:pPr>
              <w:pStyle w:val="1515"/>
              <w:ind w:left="0" w:right="-125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2" w:name="Kryss1292"/>
          <w:p w14:paraId="01F6A9ED" w14:textId="77777777" w:rsidR="00303A03" w:rsidRPr="005165EE" w:rsidRDefault="007C2064" w:rsidP="007C2064">
            <w:pPr>
              <w:pStyle w:val="1515"/>
              <w:ind w:left="0" w:right="-125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2"/>
            <w:r w:rsidR="00035841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17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E1A27D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1239ADC" w14:textId="77777777" w:rsidR="00D37B94" w:rsidRPr="005165EE" w:rsidRDefault="00F3275C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Strålningsskydd </w:t>
            </w:r>
            <w:r w:rsidR="00035841" w:rsidRPr="005C0838">
              <w:rPr>
                <w:rFonts w:ascii="Arial" w:hAnsi="Arial"/>
                <w:sz w:val="20"/>
              </w:rPr>
              <w:t>av tegel</w:t>
            </w:r>
            <w:r w:rsidR="00035841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till stållucka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DF8C7A9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C105ACA" w14:textId="77777777" w:rsidR="00303A03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A77BA4B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E32B0F4" w14:textId="77777777" w:rsidR="00303A03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165EE" w14:paraId="3F708967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BBFBAA" w14:textId="77777777" w:rsidR="006233BB" w:rsidRPr="00F83707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60B29E52" w14:textId="77777777" w:rsidR="006233BB" w:rsidRPr="005165EE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Genomföring med skyddsplåt:</w:t>
            </w:r>
          </w:p>
        </w:tc>
      </w:tr>
      <w:tr w:rsidR="00303A03" w:rsidRPr="005165EE" w14:paraId="09E0BADE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B54178C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3" w:name="Kryss1293"/>
          <w:p w14:paraId="44183B9D" w14:textId="77777777" w:rsidR="00303A03" w:rsidRPr="005165EE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3"/>
            <w:r w:rsidR="00035841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18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B3C322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B51EC08" w14:textId="77777777" w:rsidR="00303A03" w:rsidRPr="005165EE" w:rsidRDefault="00303A03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Skyddsplåt inklusive infästnings</w:t>
            </w:r>
            <w:r w:rsidR="00D37B94">
              <w:rPr>
                <w:rFonts w:ascii="Arial" w:hAnsi="Arial"/>
                <w:sz w:val="20"/>
              </w:rPr>
              <w:softHyphen/>
            </w:r>
            <w:r w:rsidRPr="005165EE">
              <w:rPr>
                <w:rFonts w:ascii="Arial" w:hAnsi="Arial"/>
                <w:sz w:val="20"/>
              </w:rPr>
              <w:t>skruvar för genomföring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0D8D256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90A0882" w14:textId="77777777" w:rsidR="00303A03" w:rsidRPr="00A421FD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00F51FD9" w14:textId="77777777" w:rsidR="00303A03" w:rsidRPr="005165EE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6D37949" w14:textId="77777777" w:rsidR="00303A03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5E63D5" w:rsidRPr="005165EE" w14:paraId="30FCA2EC" w14:textId="77777777" w:rsidTr="00A8659D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D6D9152" w14:textId="77777777" w:rsidR="005E63D5" w:rsidRPr="005165EE" w:rsidRDefault="005E63D5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4" w:name="Kryss1294"/>
          <w:p w14:paraId="3F6CB2E2" w14:textId="77777777" w:rsidR="005E63D5" w:rsidRPr="005165EE" w:rsidRDefault="007C2064" w:rsidP="00A8659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4"/>
            <w:r w:rsidR="00035841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19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175581" w14:textId="77777777" w:rsidR="005E63D5" w:rsidRPr="005165EE" w:rsidRDefault="005E63D5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3801B1" w14:textId="77777777" w:rsidR="005E63D5" w:rsidRPr="005165EE" w:rsidRDefault="005E63D5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Tätningslist till genomföring med skyddsplåt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79A5B63E" w14:textId="77777777" w:rsidR="005E63D5" w:rsidRPr="005165EE" w:rsidRDefault="005E63D5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54D6BA5" w14:textId="77777777" w:rsidR="005E63D5" w:rsidRPr="00A421FD" w:rsidRDefault="00955DE2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E63D5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6279459" w14:textId="77777777" w:rsidR="005E63D5" w:rsidRPr="005165EE" w:rsidRDefault="005E63D5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772FA65" w14:textId="77777777" w:rsidR="005E63D5" w:rsidRPr="00A421FD" w:rsidRDefault="007C2239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E63D5" w:rsidRPr="00A421FD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5E63D5" w:rsidRPr="005165EE" w14:paraId="1C8C3F81" w14:textId="77777777" w:rsidTr="00A8659D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7031458" w14:textId="77777777" w:rsidR="005E63D5" w:rsidRPr="005165EE" w:rsidRDefault="005E63D5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5" w:name="Kryss1295"/>
          <w:p w14:paraId="7C306149" w14:textId="77777777" w:rsidR="005E63D5" w:rsidRPr="005C0838" w:rsidRDefault="007C2064" w:rsidP="00A8659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5"/>
            <w:r w:rsidR="005E63D5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112E3F" w14:textId="77777777" w:rsidR="005E63D5" w:rsidRPr="005C0838" w:rsidRDefault="005E63D5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9280320" w14:textId="77777777" w:rsidR="005E63D5" w:rsidRPr="005C0838" w:rsidRDefault="005E63D5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Betongproppar till genomföring</w:t>
            </w:r>
          </w:p>
          <w:p w14:paraId="2F0CAD1B" w14:textId="77777777" w:rsidR="005E63D5" w:rsidRPr="005C0838" w:rsidRDefault="005E63D5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459AD6B" w14:textId="77777777" w:rsidR="005E63D5" w:rsidRPr="005C0838" w:rsidRDefault="005E63D5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F5E95B9" w14:textId="77777777" w:rsidR="005E63D5" w:rsidRPr="005C0838" w:rsidRDefault="00955DE2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E63D5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7AA2A85B" w14:textId="77777777" w:rsidR="005E63D5" w:rsidRPr="005C0838" w:rsidRDefault="005E63D5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D219635" w14:textId="77777777" w:rsidR="005E63D5" w:rsidRPr="00A421FD" w:rsidRDefault="007C2239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E63D5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303A03" w:rsidRPr="005165EE" w14:paraId="50BEB6CF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B6CFFF2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6" w:name="Kryss1296"/>
          <w:p w14:paraId="2FA3B6B7" w14:textId="77777777" w:rsidR="00303A03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6"/>
            <w:r w:rsidR="00303A03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A54F1E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ED8F40E" w14:textId="77777777" w:rsidR="00303A03" w:rsidRPr="005C0838" w:rsidRDefault="00035841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Strålningsskydd av tegel till genomföring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417CC32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00197F9" w14:textId="77777777" w:rsidR="00303A03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82FDDF5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F62EA2E" w14:textId="77777777" w:rsidR="00303A03" w:rsidRPr="00A421FD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165EE" w14:paraId="13CB6BFF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7803B5" w14:textId="77777777" w:rsidR="006233BB" w:rsidRPr="00F83707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7A330ECB" w14:textId="77777777" w:rsidR="006233BB" w:rsidRPr="005165EE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Skjutbart väggelement:</w:t>
            </w:r>
          </w:p>
        </w:tc>
      </w:tr>
      <w:tr w:rsidR="00303A03" w:rsidRPr="005C0838" w14:paraId="70A854EF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DFADEFD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7" w:name="Kryss1297"/>
          <w:p w14:paraId="1C498972" w14:textId="77777777" w:rsidR="00303A03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7"/>
            <w:r w:rsidR="00B92512" w:rsidRPr="005C0838">
              <w:rPr>
                <w:rFonts w:ascii="Arial" w:hAnsi="Arial"/>
                <w:sz w:val="20"/>
              </w:rPr>
              <w:t xml:space="preserve"> 25a-1</w:t>
            </w:r>
            <w:r w:rsidR="0001536A">
              <w:rPr>
                <w:rFonts w:ascii="Arial" w:hAnsi="Arial"/>
                <w:sz w:val="20"/>
              </w:rPr>
              <w:t>/22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2AA5DE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B2A0C1E" w14:textId="77777777" w:rsidR="00303A03" w:rsidRPr="005C0838" w:rsidRDefault="00303A03" w:rsidP="009C5C93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Tätningslist till skjutbart vägg</w:t>
            </w:r>
            <w:r w:rsidR="009C5C93" w:rsidRPr="005C0838">
              <w:rPr>
                <w:rFonts w:ascii="Arial" w:hAnsi="Arial"/>
                <w:sz w:val="20"/>
              </w:rPr>
              <w:softHyphen/>
            </w:r>
            <w:r w:rsidRPr="005C0838">
              <w:rPr>
                <w:rFonts w:ascii="Arial" w:hAnsi="Arial"/>
                <w:sz w:val="20"/>
              </w:rPr>
              <w:t>element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71FA5E7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42C61F0" w14:textId="77777777" w:rsidR="00303A03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45B617EB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5C06324" w14:textId="77777777" w:rsidR="00303A03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035841" w:rsidRPr="005C0838" w14:paraId="057E6FF7" w14:textId="77777777" w:rsidTr="00A8659D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4CF5495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8" w:name="Kryss1298"/>
          <w:p w14:paraId="20EC8011" w14:textId="77777777" w:rsidR="00035841" w:rsidRPr="005C0838" w:rsidRDefault="007C2064" w:rsidP="00A8659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8"/>
            <w:r w:rsidR="0001536A">
              <w:rPr>
                <w:rFonts w:ascii="Arial" w:hAnsi="Arial"/>
                <w:sz w:val="20"/>
              </w:rPr>
              <w:t xml:space="preserve"> 25a-1/23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F9DEE6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BE8E56A" w14:textId="77777777" w:rsidR="00035841" w:rsidRPr="005C0838" w:rsidRDefault="00035841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Skyddsplåt med infästningsskru</w:t>
            </w:r>
            <w:r w:rsidRPr="005C0838">
              <w:rPr>
                <w:rFonts w:ascii="Arial" w:hAnsi="Arial"/>
                <w:sz w:val="20"/>
              </w:rPr>
              <w:softHyphen/>
              <w:t>var till skjutbart väggelement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0B5CE67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9BC166A" w14:textId="77777777" w:rsidR="00035841" w:rsidRPr="005C0838" w:rsidRDefault="00955DE2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3FB4C7E9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5660299" w14:textId="77777777" w:rsidR="00035841" w:rsidRPr="005C0838" w:rsidRDefault="007C2239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035841" w:rsidRPr="005C0838" w14:paraId="77D6B9E3" w14:textId="77777777" w:rsidTr="00A8659D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E9A1C0A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49" w:name="Kryss1299"/>
          <w:p w14:paraId="59328625" w14:textId="77777777" w:rsidR="00035841" w:rsidRPr="005C0838" w:rsidRDefault="007C2064" w:rsidP="00A8659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2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49"/>
            <w:r w:rsidR="00035841" w:rsidRPr="005C0838">
              <w:rPr>
                <w:rFonts w:ascii="Arial" w:hAnsi="Arial"/>
                <w:sz w:val="20"/>
              </w:rPr>
              <w:t xml:space="preserve"> 25a-1/2</w:t>
            </w:r>
            <w:r w:rsidR="0001536A">
              <w:rPr>
                <w:rFonts w:ascii="Arial" w:hAnsi="Arial"/>
                <w:sz w:val="20"/>
              </w:rPr>
              <w:t>4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512378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DCA66E4" w14:textId="77777777" w:rsidR="00035841" w:rsidRPr="005C0838" w:rsidRDefault="00035841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Dragblock med lina till skjutbart väggelement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8DA30CA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58E9ECF" w14:textId="77777777" w:rsidR="00035841" w:rsidRPr="005C0838" w:rsidRDefault="00955DE2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0B6F347C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43D1EE3" w14:textId="77777777" w:rsidR="00035841" w:rsidRPr="005C0838" w:rsidRDefault="007C2239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035841" w:rsidRPr="005C0838" w14:paraId="7F628F7D" w14:textId="77777777" w:rsidTr="00A8659D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3A627FD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0" w:name="Kryss1300"/>
          <w:p w14:paraId="1858C564" w14:textId="77777777" w:rsidR="00035841" w:rsidRPr="005C0838" w:rsidRDefault="007C2064" w:rsidP="00A8659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0"/>
            <w:r w:rsidR="00035841" w:rsidRPr="005C0838">
              <w:rPr>
                <w:rFonts w:ascii="Arial" w:hAnsi="Arial"/>
                <w:sz w:val="20"/>
              </w:rPr>
              <w:t xml:space="preserve"> 25a-1/2</w:t>
            </w:r>
            <w:r w:rsidR="0001536A">
              <w:rPr>
                <w:rFonts w:ascii="Arial" w:hAnsi="Arial"/>
                <w:sz w:val="20"/>
              </w:rPr>
              <w:t>5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9954D0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5576DFB" w14:textId="77777777" w:rsidR="00035841" w:rsidRPr="005C0838" w:rsidRDefault="00035841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Skruvar med brickor för låsning av element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7622F56C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62E15C3" w14:textId="77777777" w:rsidR="00035841" w:rsidRPr="005C0838" w:rsidRDefault="00955DE2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105B87A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382E39A" w14:textId="77777777" w:rsidR="00035841" w:rsidRPr="005C0838" w:rsidRDefault="007C2239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035841" w:rsidRPr="005165EE" w14:paraId="373D415C" w14:textId="77777777" w:rsidTr="00A8659D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327BB0E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1" w:name="Kryss1301"/>
          <w:p w14:paraId="263FB951" w14:textId="77777777" w:rsidR="00035841" w:rsidRPr="005C0838" w:rsidRDefault="007C2064" w:rsidP="00A8659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1"/>
            <w:r w:rsidR="00035841" w:rsidRPr="005C0838">
              <w:rPr>
                <w:rFonts w:ascii="Arial" w:hAnsi="Arial"/>
                <w:sz w:val="20"/>
              </w:rPr>
              <w:t xml:space="preserve"> 25a-1/2</w:t>
            </w:r>
            <w:r w:rsidR="0001536A">
              <w:rPr>
                <w:rFonts w:ascii="Arial" w:hAnsi="Arial"/>
                <w:sz w:val="20"/>
              </w:rPr>
              <w:t>6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B518DD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F87CF38" w14:textId="77777777" w:rsidR="00035841" w:rsidRPr="005C0838" w:rsidRDefault="00035841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Kilar med brickor och muttrar</w:t>
            </w:r>
          </w:p>
          <w:p w14:paraId="582577C6" w14:textId="77777777" w:rsidR="00035841" w:rsidRPr="005C0838" w:rsidRDefault="00035841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070DE5E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50F8427" w14:textId="77777777" w:rsidR="00035841" w:rsidRPr="005C0838" w:rsidRDefault="00955DE2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F4DBB5C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419A78B" w14:textId="77777777" w:rsidR="00035841" w:rsidRPr="00B931FC" w:rsidRDefault="007C2239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165EE" w14:paraId="62A8E965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01334C" w14:textId="77777777" w:rsidR="006233BB" w:rsidRPr="00F83707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7D19D262" w14:textId="77777777" w:rsidR="006233BB" w:rsidRPr="005165EE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Monterbar pelare:</w:t>
            </w:r>
          </w:p>
        </w:tc>
      </w:tr>
      <w:tr w:rsidR="00303A03" w:rsidRPr="005C0838" w14:paraId="4B21DC61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50EA1D6" w14:textId="77777777" w:rsidR="006A5477" w:rsidRPr="005165EE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2" w:name="Kryss1302"/>
          <w:p w14:paraId="1D632F90" w14:textId="77777777" w:rsidR="00303A03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2"/>
            <w:r w:rsidR="0001536A">
              <w:rPr>
                <w:rFonts w:ascii="Arial" w:hAnsi="Arial"/>
                <w:sz w:val="20"/>
              </w:rPr>
              <w:t xml:space="preserve"> 25a-1/27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247039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DF1E411" w14:textId="77777777" w:rsidR="00303A03" w:rsidRPr="005C0838" w:rsidRDefault="00303A03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Monterbar pelare</w:t>
            </w:r>
          </w:p>
          <w:p w14:paraId="73C74434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E907727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737DB2D" w14:textId="77777777" w:rsidR="00303A03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44E0162E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3BFAB77" w14:textId="77777777" w:rsidR="00303A03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303A03" w:rsidRPr="005C0838" w14:paraId="42BC25C3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D106182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3" w:name="Kryss1303"/>
          <w:p w14:paraId="2879A420" w14:textId="77777777" w:rsidR="00303A03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3"/>
            <w:r w:rsidR="0001536A">
              <w:rPr>
                <w:rFonts w:ascii="Arial" w:hAnsi="Arial"/>
                <w:sz w:val="20"/>
              </w:rPr>
              <w:t xml:space="preserve"> 25a-1/28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9A28AE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E1778DE" w14:textId="77777777" w:rsidR="00303A03" w:rsidRPr="005C0838" w:rsidRDefault="00303A03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Fotplåt till monterbar pelare</w:t>
            </w:r>
          </w:p>
          <w:p w14:paraId="6584DECC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5642595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E028710" w14:textId="77777777" w:rsidR="00303A03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2046B06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E8A8279" w14:textId="77777777" w:rsidR="00303A03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303A03" w:rsidRPr="005C0838" w14:paraId="1EFCCB8D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7018075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4" w:name="Kryss1304"/>
          <w:p w14:paraId="1FA9E172" w14:textId="77777777" w:rsidR="00303A03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4"/>
            <w:r w:rsidR="0001536A">
              <w:rPr>
                <w:rFonts w:ascii="Arial" w:hAnsi="Arial"/>
                <w:sz w:val="20"/>
              </w:rPr>
              <w:t xml:space="preserve"> 25a-1/29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3A9D31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AAD4548" w14:textId="77777777" w:rsidR="00303A03" w:rsidRPr="005C0838" w:rsidRDefault="005D3B76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Monterings</w:t>
            </w:r>
            <w:r w:rsidR="00303A03" w:rsidRPr="005C0838">
              <w:rPr>
                <w:rFonts w:ascii="Arial" w:hAnsi="Arial"/>
                <w:sz w:val="20"/>
              </w:rPr>
              <w:t>stång till monterbar pelare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447A4E3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B8D681D" w14:textId="77777777" w:rsidR="00303A03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3ADFFD99" w14:textId="77777777" w:rsidR="00303A03" w:rsidRPr="005C0838" w:rsidRDefault="00303A03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E10A0FC" w14:textId="77777777" w:rsidR="00303A03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303A03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11027CDC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199831" w14:textId="77777777" w:rsidR="006233BB" w:rsidRPr="005C0838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67F083F0" w14:textId="77777777" w:rsidR="006233BB" w:rsidRPr="005C0838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Skyddsrumsstomme:</w:t>
            </w:r>
          </w:p>
        </w:tc>
      </w:tr>
      <w:tr w:rsidR="00F3275C" w:rsidRPr="005C0838" w14:paraId="666223D5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77CC244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5" w:name="Kryss1305"/>
          <w:p w14:paraId="783562F9" w14:textId="77777777" w:rsidR="00F3275C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5"/>
            <w:r w:rsidR="0001536A">
              <w:rPr>
                <w:rFonts w:ascii="Arial" w:hAnsi="Arial"/>
                <w:sz w:val="20"/>
              </w:rPr>
              <w:t xml:space="preserve"> 25a-1/30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22D41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A2FEE24" w14:textId="77777777" w:rsidR="00F3275C" w:rsidRPr="005C0838" w:rsidRDefault="00F3275C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Monterbar stege inklusive infästningsskruvar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7BCFCF37" w14:textId="77777777" w:rsidR="00F3275C" w:rsidRPr="005C0838" w:rsidRDefault="00F3275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E4D5FA6" w14:textId="77777777" w:rsidR="00F3275C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3275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95B4816" w14:textId="77777777" w:rsidR="00F3275C" w:rsidRPr="005C0838" w:rsidRDefault="00F3275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DE9334F" w14:textId="77777777" w:rsidR="00F3275C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3275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3050A9" w:rsidRPr="005C0838" w14:paraId="2FCFFB5F" w14:textId="77777777" w:rsidTr="007C37FF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E057CD1" w14:textId="77777777" w:rsidR="003050A9" w:rsidRPr="005C0838" w:rsidRDefault="003050A9" w:rsidP="007C37FF">
            <w:pPr>
              <w:pStyle w:val="1515"/>
              <w:ind w:left="0" w:right="17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nil"/>
            </w:tcBorders>
          </w:tcPr>
          <w:p w14:paraId="139240FC" w14:textId="77777777" w:rsidR="003050A9" w:rsidRPr="005C0838" w:rsidRDefault="003050A9" w:rsidP="007C37FF">
            <w:pPr>
              <w:pStyle w:val="1515"/>
              <w:ind w:left="0" w:right="159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6CD3BBF7" w14:textId="77777777" w:rsidR="003050A9" w:rsidRPr="005C0838" w:rsidRDefault="003050A9" w:rsidP="007C37FF">
            <w:pPr>
              <w:pStyle w:val="1515"/>
              <w:ind w:left="0" w:right="114"/>
              <w:jc w:val="center"/>
              <w:rPr>
                <w:rFonts w:ascii="Arial" w:hAnsi="Arial"/>
                <w:b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Saknas i förrådet: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11DEEA52" w14:textId="77777777" w:rsidR="003050A9" w:rsidRPr="005C0838" w:rsidRDefault="003050A9" w:rsidP="007C37FF">
            <w:pPr>
              <w:pStyle w:val="1515"/>
              <w:ind w:left="0" w:right="63"/>
              <w:jc w:val="center"/>
              <w:rPr>
                <w:rFonts w:ascii="Arial" w:hAnsi="Arial"/>
                <w:b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Skall finnas i förrådet:</w:t>
            </w:r>
          </w:p>
        </w:tc>
      </w:tr>
      <w:tr w:rsidR="006233BB" w:rsidRPr="005C0838" w14:paraId="2E360D63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8EB2C19" w14:textId="77777777" w:rsidR="006233BB" w:rsidRPr="005C0838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5107AAF3" w14:textId="77777777" w:rsidR="006233BB" w:rsidRPr="005C0838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Ventilationsaggregat:</w:t>
            </w:r>
          </w:p>
        </w:tc>
      </w:tr>
      <w:tr w:rsidR="00FB699F" w:rsidRPr="005C0838" w14:paraId="01F3C0E5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AAC5206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6" w:name="Kryss1306"/>
          <w:p w14:paraId="6FD39FD2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6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31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A72DD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C96FA0F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Skyddsfilter</w:t>
            </w:r>
          </w:p>
          <w:p w14:paraId="0703E094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ACB3A0D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17EC59D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176FD70D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899DE59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49885FE7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F3BCC62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7" w:name="Kryss1307"/>
          <w:p w14:paraId="341CB87A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7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32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DDE7E0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815681E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Ventilationsaggregat</w:t>
            </w:r>
          </w:p>
          <w:p w14:paraId="68484EBE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901B500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189A302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83F4DAE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F93F0C3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3C11B51F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FD3EC73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8" w:name="Kryss1308"/>
          <w:p w14:paraId="5022AED9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8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33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9AA813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12EDAAA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Drift- och skötselinstruktioner till ventilationsaggregat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4D87659A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E51A779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7D92C7B0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3039903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6CCC2A1E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E5E467A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59" w:name="Kryss1309"/>
          <w:p w14:paraId="51C26320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59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34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61B44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44E69C7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Vev till ventilationsaggregat</w:t>
            </w:r>
          </w:p>
          <w:p w14:paraId="6F3CCA89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0A32E268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D247457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A900F29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3A284C3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02F021BD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F78B5B6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0" w:name="Kryss1310"/>
          <w:p w14:paraId="04DFE7DB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0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35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CE5CD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3CCFC0D" w14:textId="77777777" w:rsidR="00D37B94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Slang</w:t>
            </w:r>
            <w:r w:rsidR="005E63D5" w:rsidRPr="005C0838">
              <w:rPr>
                <w:rFonts w:ascii="Arial" w:hAnsi="Arial"/>
                <w:sz w:val="20"/>
              </w:rPr>
              <w:t xml:space="preserve"> mellan stötvågsventil och </w:t>
            </w:r>
            <w:r w:rsidRPr="005C0838">
              <w:rPr>
                <w:rFonts w:ascii="Arial" w:hAnsi="Arial"/>
                <w:sz w:val="20"/>
              </w:rPr>
              <w:t>ventilationsaggregat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9EE44EE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4D73FDF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70BA0694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B9B614A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627EEBDC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14AF892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1" w:name="Kryss1311"/>
          <w:p w14:paraId="442ED9A0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1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36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5F9EC6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35AEEFD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Slang</w:t>
            </w:r>
            <w:r w:rsidR="005E63D5" w:rsidRPr="005C0838">
              <w:rPr>
                <w:rFonts w:ascii="Arial" w:hAnsi="Arial"/>
                <w:sz w:val="20"/>
              </w:rPr>
              <w:t xml:space="preserve"> mellan ventilations</w:t>
            </w:r>
            <w:r w:rsidR="00C22E3F" w:rsidRPr="005C0838">
              <w:rPr>
                <w:rFonts w:ascii="Arial" w:hAnsi="Arial"/>
                <w:sz w:val="20"/>
              </w:rPr>
              <w:softHyphen/>
            </w:r>
            <w:r w:rsidR="005E63D5" w:rsidRPr="005C0838">
              <w:rPr>
                <w:rFonts w:ascii="Arial" w:hAnsi="Arial"/>
                <w:sz w:val="20"/>
              </w:rPr>
              <w:t>aggregat och tilluftskanal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028F50AE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F16E4EC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3C59170A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0D5BB4A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5F192C" w:rsidRPr="005C0838" w14:paraId="145FFBB7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A2B38EE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2" w:name="Kryss1312"/>
          <w:p w14:paraId="2733CC6B" w14:textId="77777777" w:rsidR="005F192C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2"/>
            <w:r w:rsidR="005F192C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37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5E311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354AD82" w14:textId="77777777" w:rsidR="005F192C" w:rsidRPr="005C0838" w:rsidRDefault="005F192C" w:rsidP="00D37B94">
            <w:pPr>
              <w:pStyle w:val="1515"/>
              <w:ind w:left="0" w:right="34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Slang</w:t>
            </w:r>
            <w:r w:rsidR="005E63D5" w:rsidRPr="005C0838">
              <w:rPr>
                <w:rFonts w:ascii="Arial" w:hAnsi="Arial"/>
                <w:sz w:val="20"/>
              </w:rPr>
              <w:t>klämmor till slangar</w:t>
            </w:r>
          </w:p>
          <w:p w14:paraId="1291461F" w14:textId="77777777" w:rsidR="005E63D5" w:rsidRPr="005C0838" w:rsidRDefault="005E63D5" w:rsidP="00D37B94">
            <w:pPr>
              <w:pStyle w:val="1515"/>
              <w:ind w:left="0" w:right="34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A3BCA55" w14:textId="77777777" w:rsidR="005F192C" w:rsidRPr="005C0838" w:rsidRDefault="005F192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2CE0C21" w14:textId="77777777" w:rsidR="005F192C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F192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05B3FB06" w14:textId="77777777" w:rsidR="005F192C" w:rsidRPr="005C0838" w:rsidRDefault="005F192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4B1CF06" w14:textId="77777777" w:rsidR="005F192C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F192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70345BCD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148497D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3" w:name="Kryss1313"/>
          <w:p w14:paraId="0D38081F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3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38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9C3A3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9724F96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Luftmängdsmätare</w:t>
            </w:r>
          </w:p>
          <w:p w14:paraId="7163EDC7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1A5E5A7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46802F8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546D2FD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9190728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1FE75117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3B2B23F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4" w:name="Kryss1314"/>
          <w:p w14:paraId="196CEE96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4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39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099FDA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34619E1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Mellansticksrör till ventilations</w:t>
            </w:r>
            <w:r w:rsidR="00D37B94" w:rsidRPr="005C0838">
              <w:rPr>
                <w:rFonts w:ascii="Arial" w:hAnsi="Arial"/>
                <w:sz w:val="20"/>
              </w:rPr>
              <w:softHyphen/>
            </w:r>
            <w:r w:rsidRPr="005C0838">
              <w:rPr>
                <w:rFonts w:ascii="Arial" w:hAnsi="Arial"/>
                <w:sz w:val="20"/>
              </w:rPr>
              <w:t>aggregat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35BA29C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D7A0B4B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4E10272B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CBB7E40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73E7EBBE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81EB22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5" w:name="Kryss1315"/>
          <w:p w14:paraId="1CA550FF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5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40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20FD6A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A67684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Packningar till ventilations</w:t>
            </w:r>
            <w:r w:rsidR="00D37B94" w:rsidRPr="005C0838">
              <w:rPr>
                <w:rFonts w:ascii="Arial" w:hAnsi="Arial"/>
                <w:sz w:val="20"/>
              </w:rPr>
              <w:softHyphen/>
            </w:r>
            <w:r w:rsidRPr="005C0838">
              <w:rPr>
                <w:rFonts w:ascii="Arial" w:hAnsi="Arial"/>
                <w:sz w:val="20"/>
              </w:rPr>
              <w:t>aggregat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E1D89D6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E3D8F16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4AA72F9C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ADA4DD0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262388FF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4BC74B" w14:textId="77777777" w:rsidR="006233BB" w:rsidRPr="005C0838" w:rsidRDefault="006233BB" w:rsidP="00DF2CC7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2D29580C" w14:textId="77777777" w:rsidR="006233BB" w:rsidRPr="005C0838" w:rsidRDefault="006233BB" w:rsidP="00DF2CC7">
            <w:pPr>
              <w:pStyle w:val="1515"/>
              <w:ind w:left="0" w:right="63"/>
              <w:jc w:val="left"/>
              <w:rPr>
                <w:rFonts w:ascii="Arial" w:hAnsi="Arial"/>
                <w:b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Tilluftskanal:</w:t>
            </w:r>
          </w:p>
        </w:tc>
      </w:tr>
      <w:tr w:rsidR="00FB699F" w:rsidRPr="005C0838" w14:paraId="648F0962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C4B60CD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6" w:name="Kryss1316"/>
          <w:p w14:paraId="32CD5ADC" w14:textId="77777777" w:rsidR="00FB699F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6"/>
            <w:r w:rsidR="0001536A">
              <w:rPr>
                <w:rFonts w:ascii="Arial" w:hAnsi="Arial"/>
                <w:sz w:val="20"/>
              </w:rPr>
              <w:t xml:space="preserve"> 25a-1/41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23813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C20E5E8" w14:textId="77777777" w:rsidR="00FB699F" w:rsidRPr="005C0838" w:rsidRDefault="00FB699F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Tilluftskanaler</w:t>
            </w:r>
          </w:p>
          <w:p w14:paraId="4520E7B2" w14:textId="77777777" w:rsidR="00D37B94" w:rsidRPr="005C0838" w:rsidRDefault="00D37B94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A657F98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2DC9B39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43BAB9B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033213E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5B4C4988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67E7D7" w14:textId="77777777" w:rsidR="006233BB" w:rsidRPr="005C0838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53360AE1" w14:textId="77777777" w:rsidR="006233BB" w:rsidRPr="005C0838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Övertrycksmätare:</w:t>
            </w:r>
          </w:p>
        </w:tc>
      </w:tr>
      <w:tr w:rsidR="00FB699F" w:rsidRPr="005C0838" w14:paraId="6D7ECD56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8ADC08C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7" w:name="Kryss1317"/>
          <w:p w14:paraId="5CC0820A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7"/>
            <w:r w:rsidR="0001536A">
              <w:rPr>
                <w:rFonts w:ascii="Arial" w:hAnsi="Arial"/>
                <w:sz w:val="20"/>
              </w:rPr>
              <w:t xml:space="preserve"> 25a-1/42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49A8E6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4E175A5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Övertrycksmätare</w:t>
            </w:r>
          </w:p>
          <w:p w14:paraId="586AF89B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AD03EF5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20BFF04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1431744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5E06B3C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00E70B3A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49855B4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8" w:name="Kryss1318"/>
          <w:p w14:paraId="531C9ECD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8"/>
            <w:r w:rsidR="00FB699F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43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04F219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4C85178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Mätrör till övertrycksmätare</w:t>
            </w:r>
          </w:p>
          <w:p w14:paraId="03EA3EC4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4C769455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C256461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4188E5D5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BE5FB50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5F1D96CB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AA65769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69" w:name="Kryss1319"/>
          <w:p w14:paraId="1A74187C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69"/>
            <w:r w:rsidR="00FB699F" w:rsidRPr="005C0838">
              <w:rPr>
                <w:rFonts w:ascii="Arial" w:hAnsi="Arial"/>
                <w:sz w:val="20"/>
              </w:rPr>
              <w:t xml:space="preserve"> 25a-1/4</w:t>
            </w:r>
            <w:r w:rsidR="0001536A">
              <w:rPr>
                <w:rFonts w:ascii="Arial" w:hAnsi="Arial"/>
                <w:sz w:val="20"/>
              </w:rPr>
              <w:t>4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DC1AF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10398B4" w14:textId="77777777" w:rsidR="00FB699F" w:rsidRPr="005C0838" w:rsidRDefault="00FB699F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Slang till övertrycksmätare</w:t>
            </w:r>
          </w:p>
          <w:p w14:paraId="0205E791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79165AB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FF614BD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7E86906A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B5F3915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035841" w:rsidRPr="005C0838" w14:paraId="5DF2899F" w14:textId="77777777" w:rsidTr="00A8659D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D2EE47B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0" w:name="Kryss1320"/>
          <w:p w14:paraId="5B000A63" w14:textId="77777777" w:rsidR="00035841" w:rsidRPr="005C0838" w:rsidRDefault="007C2064" w:rsidP="00A8659D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0"/>
            <w:r w:rsidR="00035841" w:rsidRPr="005C0838">
              <w:rPr>
                <w:rFonts w:ascii="Arial" w:hAnsi="Arial"/>
                <w:sz w:val="20"/>
              </w:rPr>
              <w:t xml:space="preserve"> 25a-1/4</w:t>
            </w:r>
            <w:r w:rsidR="0001536A">
              <w:rPr>
                <w:rFonts w:ascii="Arial" w:hAnsi="Arial"/>
                <w:sz w:val="20"/>
              </w:rPr>
              <w:t>5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9B71A6" w14:textId="77777777" w:rsidR="00035841" w:rsidRPr="005C0838" w:rsidRDefault="00035841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563C68C" w14:textId="77777777" w:rsidR="00035841" w:rsidRPr="005C0838" w:rsidRDefault="00035841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Vätska till övertrycksmätare</w:t>
            </w:r>
          </w:p>
          <w:p w14:paraId="5FC4A925" w14:textId="77777777" w:rsidR="00035841" w:rsidRPr="005C0838" w:rsidRDefault="00035841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699EACD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9D185B4" w14:textId="77777777" w:rsidR="00035841" w:rsidRPr="005C0838" w:rsidRDefault="00955DE2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6030BF3" w14:textId="77777777" w:rsidR="00035841" w:rsidRPr="005C0838" w:rsidRDefault="00035841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DEE6702" w14:textId="77777777" w:rsidR="00035841" w:rsidRPr="005C0838" w:rsidRDefault="007C2239" w:rsidP="00A8659D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035841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FB699F" w:rsidRPr="005C0838" w14:paraId="02C2675D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C96870F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1" w:name="Kryss1321"/>
          <w:p w14:paraId="75C80C4F" w14:textId="77777777" w:rsidR="00FB699F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1"/>
            <w:r w:rsidR="00FB699F" w:rsidRPr="005C0838">
              <w:rPr>
                <w:rFonts w:ascii="Arial" w:hAnsi="Arial"/>
                <w:sz w:val="20"/>
              </w:rPr>
              <w:t xml:space="preserve"> 25a-1/4</w:t>
            </w:r>
            <w:r w:rsidR="0001536A">
              <w:rPr>
                <w:rFonts w:ascii="Arial" w:hAnsi="Arial"/>
                <w:sz w:val="20"/>
              </w:rPr>
              <w:t>6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8D25F1" w14:textId="77777777" w:rsidR="006A5477" w:rsidRPr="005C0838" w:rsidRDefault="006A5477" w:rsidP="00035841">
            <w:pPr>
              <w:pStyle w:val="1515"/>
              <w:ind w:left="0" w:right="34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FF5501D" w14:textId="77777777" w:rsidR="00D37B94" w:rsidRPr="005C0838" w:rsidRDefault="00035841" w:rsidP="00035841">
            <w:pPr>
              <w:pStyle w:val="1515"/>
              <w:ind w:left="0" w:right="34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Förskruvning med tillbehör för genomföring till övertrycksmätare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410F3FE7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11352D2" w14:textId="77777777" w:rsidR="00FB699F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D5CE3DB" w14:textId="77777777" w:rsidR="00FB699F" w:rsidRPr="005C0838" w:rsidRDefault="00FB699F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F9E30C9" w14:textId="77777777" w:rsidR="00FB699F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FB699F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4142FAD8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04142D" w14:textId="77777777" w:rsidR="006233BB" w:rsidRPr="005C0838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728707CB" w14:textId="77777777" w:rsidR="006233BB" w:rsidRPr="005C0838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Toalettutrymme:</w:t>
            </w:r>
          </w:p>
        </w:tc>
      </w:tr>
      <w:tr w:rsidR="00D60497" w:rsidRPr="005C0838" w14:paraId="1D249FDA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19E134D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2" w:name="Kryss1322"/>
          <w:p w14:paraId="68573ADA" w14:textId="77777777" w:rsidR="00D6049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2"/>
            <w:r w:rsidR="00D60497" w:rsidRPr="005C0838">
              <w:rPr>
                <w:rFonts w:ascii="Arial" w:hAnsi="Arial"/>
                <w:sz w:val="20"/>
              </w:rPr>
              <w:t xml:space="preserve"> 25a-1/4</w:t>
            </w:r>
            <w:r w:rsidR="0001536A">
              <w:rPr>
                <w:rFonts w:ascii="Arial" w:hAnsi="Arial"/>
                <w:sz w:val="20"/>
              </w:rPr>
              <w:t>7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799AC7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533BF79" w14:textId="77777777" w:rsidR="00D60497" w:rsidRPr="005C0838" w:rsidRDefault="00D6049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Skärmväggar till toalett</w:t>
            </w:r>
            <w:r w:rsidR="00D37B94" w:rsidRPr="005C0838">
              <w:rPr>
                <w:rFonts w:ascii="Arial" w:hAnsi="Arial"/>
                <w:sz w:val="20"/>
              </w:rPr>
              <w:softHyphen/>
            </w:r>
            <w:r w:rsidRPr="005C0838">
              <w:rPr>
                <w:rFonts w:ascii="Arial" w:hAnsi="Arial"/>
                <w:sz w:val="20"/>
              </w:rPr>
              <w:t>utrymmen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D457679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CDEE0EA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7D674C7E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EEE75A8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60497" w:rsidRPr="005C0838" w14:paraId="370AC0BE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1151E60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3" w:name="Kryss1323"/>
          <w:p w14:paraId="423B1AD9" w14:textId="77777777" w:rsidR="00D6049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3"/>
            <w:r w:rsidR="00D60497" w:rsidRPr="005C0838">
              <w:rPr>
                <w:rFonts w:ascii="Arial" w:hAnsi="Arial"/>
                <w:sz w:val="20"/>
              </w:rPr>
              <w:t xml:space="preserve"> 25a-1/4</w:t>
            </w:r>
            <w:r w:rsidR="0001536A">
              <w:rPr>
                <w:rFonts w:ascii="Arial" w:hAnsi="Arial"/>
                <w:sz w:val="20"/>
              </w:rPr>
              <w:t>8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81C5B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D8B7B0A" w14:textId="77777777" w:rsidR="00D60497" w:rsidRPr="005C0838" w:rsidRDefault="00D6049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Plastväv till toalettutrymmen</w:t>
            </w:r>
          </w:p>
          <w:p w14:paraId="2AFBFBE3" w14:textId="77777777" w:rsidR="00D37B94" w:rsidRPr="005C0838" w:rsidRDefault="00D37B94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FFAF15C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90A0B3E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115E4BE7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992927D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60497" w:rsidRPr="005C0838" w14:paraId="1873021D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291121D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4" w:name="Kryss1324"/>
          <w:p w14:paraId="0270BB41" w14:textId="77777777" w:rsidR="00D6049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4"/>
            <w:r w:rsidR="00D60497" w:rsidRPr="005C0838">
              <w:rPr>
                <w:rFonts w:ascii="Arial" w:hAnsi="Arial"/>
                <w:sz w:val="20"/>
              </w:rPr>
              <w:t xml:space="preserve"> 25a-1/4</w:t>
            </w:r>
            <w:r w:rsidR="0001536A">
              <w:rPr>
                <w:rFonts w:ascii="Arial" w:hAnsi="Arial"/>
                <w:sz w:val="20"/>
              </w:rPr>
              <w:t>9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CC627D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0EB1FE3" w14:textId="77777777" w:rsidR="00D60497" w:rsidRPr="005C0838" w:rsidRDefault="00D6049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Konsoler till toalettutrymmen</w:t>
            </w:r>
          </w:p>
          <w:p w14:paraId="07334D71" w14:textId="77777777" w:rsidR="00D37B94" w:rsidRPr="005C0838" w:rsidRDefault="00D37B94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62E92D5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3C3EAB7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1E10598E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44865B7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60497" w:rsidRPr="005C0838" w14:paraId="051FB1FA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F24C3E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5" w:name="Kryss1325"/>
          <w:p w14:paraId="107CB663" w14:textId="77777777" w:rsidR="00D6049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5"/>
            <w:r w:rsidR="0001536A">
              <w:rPr>
                <w:rFonts w:ascii="Arial" w:hAnsi="Arial"/>
                <w:sz w:val="20"/>
              </w:rPr>
              <w:t xml:space="preserve"> 25a-1/50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6DA74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8B7ABFB" w14:textId="77777777" w:rsidR="00D60497" w:rsidRPr="005C0838" w:rsidRDefault="00D6049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Monteringsanvisning till toalett</w:t>
            </w:r>
            <w:r w:rsidR="00D15C5F" w:rsidRPr="005C0838">
              <w:rPr>
                <w:rFonts w:ascii="Arial" w:hAnsi="Arial"/>
                <w:sz w:val="20"/>
              </w:rPr>
              <w:softHyphen/>
            </w:r>
            <w:r w:rsidRPr="005C0838">
              <w:rPr>
                <w:rFonts w:ascii="Arial" w:hAnsi="Arial"/>
                <w:sz w:val="20"/>
              </w:rPr>
              <w:t>utrymmen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94D9DD1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1AC2867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496CA36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7D86ECE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</w:tbl>
    <w:p w14:paraId="2BFB6ED5" w14:textId="77777777" w:rsidR="003050A9" w:rsidRDefault="003050A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3277"/>
        <w:gridCol w:w="1432"/>
        <w:gridCol w:w="1432"/>
      </w:tblGrid>
      <w:tr w:rsidR="003050A9" w:rsidRPr="005C0838" w14:paraId="2D49ADF0" w14:textId="77777777" w:rsidTr="007C37FF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7D79EE5" w14:textId="77777777" w:rsidR="003050A9" w:rsidRPr="005C0838" w:rsidRDefault="003050A9" w:rsidP="007C37FF">
            <w:pPr>
              <w:pStyle w:val="1515"/>
              <w:ind w:left="0" w:right="17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nil"/>
            </w:tcBorders>
          </w:tcPr>
          <w:p w14:paraId="55F795E6" w14:textId="77777777" w:rsidR="003050A9" w:rsidRPr="005C0838" w:rsidRDefault="003050A9" w:rsidP="007C37FF">
            <w:pPr>
              <w:pStyle w:val="1515"/>
              <w:ind w:left="0" w:right="159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163E892D" w14:textId="77777777" w:rsidR="003050A9" w:rsidRPr="005C0838" w:rsidRDefault="003050A9" w:rsidP="007C37FF">
            <w:pPr>
              <w:pStyle w:val="1515"/>
              <w:ind w:left="0" w:right="114"/>
              <w:jc w:val="center"/>
              <w:rPr>
                <w:rFonts w:ascii="Arial" w:hAnsi="Arial"/>
                <w:b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Saknas i förrådet: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7821370C" w14:textId="77777777" w:rsidR="003050A9" w:rsidRPr="005C0838" w:rsidRDefault="003050A9" w:rsidP="007C37FF">
            <w:pPr>
              <w:pStyle w:val="1515"/>
              <w:ind w:left="0" w:right="63"/>
              <w:jc w:val="center"/>
              <w:rPr>
                <w:rFonts w:ascii="Arial" w:hAnsi="Arial"/>
                <w:b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Skall finnas i förrådet:</w:t>
            </w:r>
          </w:p>
        </w:tc>
      </w:tr>
      <w:tr w:rsidR="003050A9" w:rsidRPr="005C0838" w14:paraId="3F78F633" w14:textId="77777777" w:rsidTr="007C37FF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A29D49" w14:textId="77777777" w:rsidR="003050A9" w:rsidRPr="005C0838" w:rsidRDefault="003050A9" w:rsidP="007C37FF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60497" w:rsidRPr="005C0838" w14:paraId="0CB6FB6E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E89E5F6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6" w:name="Kryss1326"/>
          <w:p w14:paraId="2B47C345" w14:textId="77777777" w:rsidR="00D6049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6"/>
            <w:r w:rsidR="0001536A">
              <w:rPr>
                <w:rFonts w:ascii="Arial" w:hAnsi="Arial"/>
                <w:sz w:val="20"/>
              </w:rPr>
              <w:t xml:space="preserve"> 25a-1/51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1AEAAE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2AA1364" w14:textId="77777777" w:rsidR="00D60497" w:rsidRPr="005C0838" w:rsidRDefault="00035841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Kompletta t</w:t>
            </w:r>
            <w:r w:rsidR="00D60497" w:rsidRPr="005C0838">
              <w:rPr>
                <w:rFonts w:ascii="Arial" w:hAnsi="Arial"/>
                <w:sz w:val="20"/>
              </w:rPr>
              <w:t>oalettkärl</w:t>
            </w:r>
          </w:p>
          <w:p w14:paraId="61B6B8AB" w14:textId="77777777" w:rsidR="00D37B94" w:rsidRPr="005C0838" w:rsidRDefault="00D37B94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9D7740E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98C0133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B16B947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1CE91AA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60497" w:rsidRPr="005C0838" w14:paraId="724A86E8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2D8682D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7" w:name="Kryss1327"/>
          <w:p w14:paraId="23216F8D" w14:textId="77777777" w:rsidR="00D6049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7"/>
            <w:r w:rsidR="00D60497" w:rsidRPr="005C0838">
              <w:rPr>
                <w:rFonts w:ascii="Arial" w:hAnsi="Arial"/>
                <w:sz w:val="20"/>
              </w:rPr>
              <w:t xml:space="preserve"> 25a-1/</w:t>
            </w:r>
            <w:r w:rsidR="0001536A">
              <w:rPr>
                <w:rFonts w:ascii="Arial" w:hAnsi="Arial"/>
                <w:sz w:val="20"/>
              </w:rPr>
              <w:t>52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12899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13F4E27" w14:textId="77777777" w:rsidR="00D60497" w:rsidRPr="005C0838" w:rsidRDefault="00D6049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Sittringar till toalettkärl</w:t>
            </w:r>
          </w:p>
          <w:p w14:paraId="44A5D61B" w14:textId="77777777" w:rsidR="00D37B94" w:rsidRPr="005C0838" w:rsidRDefault="00D37B94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9139C88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068D543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00CA4C9A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BE95ABA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60497" w:rsidRPr="005C0838" w14:paraId="148A2B36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02668E5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8" w:name="Kryss1328"/>
          <w:p w14:paraId="4C92E159" w14:textId="77777777" w:rsidR="00D6049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8"/>
            <w:r w:rsidR="00D60497" w:rsidRPr="005C0838">
              <w:rPr>
                <w:rFonts w:ascii="Arial" w:hAnsi="Arial"/>
                <w:sz w:val="20"/>
              </w:rPr>
              <w:t xml:space="preserve"> 25a-1/5</w:t>
            </w:r>
            <w:r w:rsidR="0001536A">
              <w:rPr>
                <w:rFonts w:ascii="Arial" w:hAnsi="Arial"/>
                <w:sz w:val="20"/>
              </w:rPr>
              <w:t>3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DBEA1A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4B0A7F5" w14:textId="77777777" w:rsidR="00D60497" w:rsidRPr="005C0838" w:rsidRDefault="00D6049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Frånl</w:t>
            </w:r>
            <w:r w:rsidR="005D3B76" w:rsidRPr="005C0838">
              <w:rPr>
                <w:rFonts w:ascii="Arial" w:hAnsi="Arial"/>
                <w:sz w:val="20"/>
              </w:rPr>
              <w:t>uftskanal inklusive infästnings</w:t>
            </w:r>
            <w:r w:rsidRPr="005C0838">
              <w:rPr>
                <w:rFonts w:ascii="Arial" w:hAnsi="Arial"/>
                <w:sz w:val="20"/>
              </w:rPr>
              <w:t>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48284AE7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CCE6525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50B257E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7AA1F93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230383AC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A8842C" w14:textId="77777777" w:rsidR="006233BB" w:rsidRPr="005C0838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42E33F63" w14:textId="77777777" w:rsidR="006233BB" w:rsidRPr="005C0838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Tappställe och golvbrunn:</w:t>
            </w:r>
          </w:p>
        </w:tc>
      </w:tr>
      <w:tr w:rsidR="00D60497" w:rsidRPr="005C0838" w14:paraId="66FEA424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8DF14A1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79" w:name="Kryss1329"/>
          <w:p w14:paraId="012758B5" w14:textId="77777777" w:rsidR="00D6049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79"/>
            <w:r w:rsidR="00D60497" w:rsidRPr="005C0838">
              <w:rPr>
                <w:rFonts w:ascii="Arial" w:hAnsi="Arial"/>
                <w:sz w:val="20"/>
              </w:rPr>
              <w:t xml:space="preserve"> 25a-1/5</w:t>
            </w:r>
            <w:r w:rsidR="0001536A">
              <w:rPr>
                <w:rFonts w:ascii="Arial" w:hAnsi="Arial"/>
                <w:sz w:val="20"/>
              </w:rPr>
              <w:t>4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82C0AA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C261A57" w14:textId="77777777" w:rsidR="00D60497" w:rsidRPr="005C0838" w:rsidRDefault="00D6049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Vattenslang med strålrör</w:t>
            </w:r>
          </w:p>
          <w:p w14:paraId="5CCD6614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  <w:bottom w:val="single" w:sz="4" w:space="0" w:color="auto"/>
            </w:tcBorders>
          </w:tcPr>
          <w:p w14:paraId="4ED1EB73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64280FA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205AEDBC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B5F02E3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60497" w:rsidRPr="005C0838" w14:paraId="7008FEC7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1EBE593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0" w:name="Kryss1330"/>
          <w:p w14:paraId="61D312D7" w14:textId="77777777" w:rsidR="00D6049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0"/>
            <w:r w:rsidR="00D60497" w:rsidRPr="005C0838">
              <w:rPr>
                <w:rFonts w:ascii="Arial" w:hAnsi="Arial"/>
                <w:sz w:val="20"/>
              </w:rPr>
              <w:t xml:space="preserve"> 25a-1/5</w:t>
            </w:r>
            <w:r w:rsidR="0001536A">
              <w:rPr>
                <w:rFonts w:ascii="Arial" w:hAnsi="Arial"/>
                <w:sz w:val="20"/>
              </w:rPr>
              <w:t>5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86A52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D7AF4AE" w14:textId="77777777" w:rsidR="00D60497" w:rsidRPr="005C0838" w:rsidRDefault="00D6049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Nyckel till golvbrunn</w:t>
            </w:r>
          </w:p>
          <w:p w14:paraId="31098882" w14:textId="77777777" w:rsidR="00D37B94" w:rsidRPr="005C0838" w:rsidRDefault="00D37B94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  <w:bottom w:val="single" w:sz="4" w:space="0" w:color="auto"/>
            </w:tcBorders>
          </w:tcPr>
          <w:p w14:paraId="55C6C023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4C5E18C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766A81BC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F000D3E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702E3A9C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2310DB" w14:textId="77777777" w:rsidR="006233BB" w:rsidRPr="005C0838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704A5F12" w14:textId="77777777" w:rsidR="006233BB" w:rsidRPr="005C0838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Uppvärmning:</w:t>
            </w:r>
          </w:p>
        </w:tc>
      </w:tr>
      <w:tr w:rsidR="00D60497" w:rsidRPr="005C0838" w14:paraId="361FFA5A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88B634A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1" w:name="Kryss1331"/>
          <w:p w14:paraId="566CE805" w14:textId="77777777" w:rsidR="00D6049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1"/>
            <w:r w:rsidR="00D60497" w:rsidRPr="005C0838">
              <w:rPr>
                <w:rFonts w:ascii="Arial" w:hAnsi="Arial"/>
                <w:sz w:val="20"/>
              </w:rPr>
              <w:t xml:space="preserve"> 25a-1/5</w:t>
            </w:r>
            <w:r w:rsidR="0001536A">
              <w:rPr>
                <w:rFonts w:ascii="Arial" w:hAnsi="Arial"/>
                <w:sz w:val="20"/>
              </w:rPr>
              <w:t>6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0DF55D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18AB9B1" w14:textId="77777777" w:rsidR="00D60497" w:rsidRPr="005C0838" w:rsidRDefault="00D60497" w:rsidP="00D6049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Kompletterande fånganordning för radiator inklusive skruvar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</w:tcBorders>
          </w:tcPr>
          <w:p w14:paraId="52028B06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69C4935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74B162E6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42BF9EE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2434A4F2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D40ED7" w14:textId="77777777" w:rsidR="006233BB" w:rsidRPr="005C0838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7949EDCC" w14:textId="77777777" w:rsidR="006233BB" w:rsidRPr="005C0838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Elinstallationer:</w:t>
            </w:r>
          </w:p>
        </w:tc>
      </w:tr>
      <w:tr w:rsidR="00D60497" w:rsidRPr="005C0838" w14:paraId="12BF41CC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2A898E1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2" w:name="Kryss1332"/>
          <w:p w14:paraId="68FDB5B8" w14:textId="77777777" w:rsidR="00D6049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2"/>
            <w:r w:rsidR="00D60497" w:rsidRPr="005C0838">
              <w:rPr>
                <w:rFonts w:ascii="Arial" w:hAnsi="Arial"/>
                <w:sz w:val="20"/>
              </w:rPr>
              <w:t xml:space="preserve"> 25a-1/5</w:t>
            </w:r>
            <w:r w:rsidR="0001536A">
              <w:rPr>
                <w:rFonts w:ascii="Arial" w:hAnsi="Arial"/>
                <w:sz w:val="20"/>
              </w:rPr>
              <w:t>7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3146B5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72790D" w14:textId="77777777" w:rsidR="00D60497" w:rsidRPr="005C0838" w:rsidRDefault="00D6049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Kompletterande fånganordning för armaturer inklusive 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39AC5C2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3A17BBD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151500D1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1CD0ED7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60497" w:rsidRPr="005C0838" w14:paraId="3A95660F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E4BF3F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3" w:name="Kryss1333"/>
          <w:p w14:paraId="52DB4829" w14:textId="77777777" w:rsidR="00D6049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3"/>
            <w:r w:rsidR="00D60497" w:rsidRPr="005C0838">
              <w:rPr>
                <w:rFonts w:ascii="Arial" w:hAnsi="Arial"/>
                <w:sz w:val="20"/>
              </w:rPr>
              <w:t xml:space="preserve"> 25a-1/5</w:t>
            </w:r>
            <w:r w:rsidR="0001536A">
              <w:rPr>
                <w:rFonts w:ascii="Arial" w:hAnsi="Arial"/>
                <w:sz w:val="20"/>
              </w:rPr>
              <w:t>8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6C294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D788792" w14:textId="77777777" w:rsidR="00D60497" w:rsidRPr="005C0838" w:rsidRDefault="005F192C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Förskruvning med tillbehör för antenngenomföring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43F5D2C4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8A3843E" w14:textId="77777777" w:rsidR="00D6049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44150C99" w14:textId="77777777" w:rsidR="00D60497" w:rsidRPr="005C0838" w:rsidRDefault="00D6049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6912DC2" w14:textId="77777777" w:rsidR="00D6049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6049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5F192C" w:rsidRPr="005C0838" w14:paraId="7D2524E9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0792D96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4" w:name="Kryss1334"/>
          <w:p w14:paraId="13D688B2" w14:textId="77777777" w:rsidR="005F192C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4"/>
            <w:r w:rsidR="0001536A">
              <w:rPr>
                <w:rFonts w:ascii="Arial" w:hAnsi="Arial"/>
                <w:sz w:val="20"/>
              </w:rPr>
              <w:t xml:space="preserve"> 25a-1/59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46C6C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E452114" w14:textId="77777777" w:rsidR="005F192C" w:rsidRPr="005C0838" w:rsidRDefault="005F192C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Förskruvning med tillbehör för telegenomföring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7D12D31B" w14:textId="77777777" w:rsidR="005F192C" w:rsidRPr="005C0838" w:rsidRDefault="005F192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639A0A7" w14:textId="77777777" w:rsidR="005F192C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F192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7BD50B98" w14:textId="77777777" w:rsidR="005F192C" w:rsidRPr="005C0838" w:rsidRDefault="005F192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72AB9C2" w14:textId="77777777" w:rsidR="005F192C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F192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2A05F3A8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05EBE5" w14:textId="77777777" w:rsidR="006233BB" w:rsidRPr="005C0838" w:rsidRDefault="006233BB" w:rsidP="005165EE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1F375D60" w14:textId="77777777" w:rsidR="006233BB" w:rsidRPr="005C0838" w:rsidRDefault="006233BB" w:rsidP="005165EE">
            <w:pPr>
              <w:pStyle w:val="1515"/>
              <w:ind w:left="0" w:right="63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Luftintag i skyddsrummet:</w:t>
            </w:r>
          </w:p>
        </w:tc>
      </w:tr>
      <w:tr w:rsidR="005F192C" w:rsidRPr="005C0838" w14:paraId="4BA54875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1614E52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5" w:name="Kryss1335"/>
          <w:p w14:paraId="4D0674E8" w14:textId="77777777" w:rsidR="005F192C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5"/>
            <w:r w:rsidR="0001536A">
              <w:rPr>
                <w:rFonts w:ascii="Arial" w:hAnsi="Arial"/>
                <w:sz w:val="20"/>
              </w:rPr>
              <w:t xml:space="preserve"> 25a-1/60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BFCF50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880DA2C" w14:textId="77777777" w:rsidR="005F192C" w:rsidRPr="005C0838" w:rsidRDefault="005F192C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Automatisk stötv</w:t>
            </w:r>
            <w:r w:rsidR="00D37B94" w:rsidRPr="005C0838">
              <w:rPr>
                <w:rFonts w:ascii="Arial" w:hAnsi="Arial"/>
                <w:sz w:val="20"/>
              </w:rPr>
              <w:t xml:space="preserve">ågsventil inklusive </w:t>
            </w:r>
            <w:r w:rsidRPr="005C0838">
              <w:rPr>
                <w:rFonts w:ascii="Arial" w:hAnsi="Arial"/>
                <w:sz w:val="20"/>
              </w:rPr>
              <w:t>skruvar och muttrar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23EA6F8" w14:textId="77777777" w:rsidR="005F192C" w:rsidRPr="005C0838" w:rsidRDefault="005F192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89861E5" w14:textId="77777777" w:rsidR="005F192C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F192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8F053F4" w14:textId="77777777" w:rsidR="005F192C" w:rsidRPr="005C0838" w:rsidRDefault="005F192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6D16F3D" w14:textId="77777777" w:rsidR="005F192C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F192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5F192C" w:rsidRPr="005C0838" w14:paraId="090DD37C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ED98D6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6" w:name="Kryss1336"/>
          <w:p w14:paraId="1B12FE57" w14:textId="77777777" w:rsidR="005F192C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6"/>
            <w:r w:rsidR="0001536A">
              <w:rPr>
                <w:rFonts w:ascii="Arial" w:hAnsi="Arial"/>
                <w:sz w:val="20"/>
              </w:rPr>
              <w:t xml:space="preserve"> 25a-1/61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B4197C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24287A3" w14:textId="77777777" w:rsidR="005F192C" w:rsidRPr="005C0838" w:rsidRDefault="005F192C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Packning till automatisk stötvågsventil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D5A26AC" w14:textId="77777777" w:rsidR="005F192C" w:rsidRPr="005C0838" w:rsidRDefault="005F192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68A5FA4" w14:textId="77777777" w:rsidR="005F192C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F192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583D12D" w14:textId="77777777" w:rsidR="005F192C" w:rsidRPr="005C0838" w:rsidRDefault="005F192C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CFC6079" w14:textId="77777777" w:rsidR="005F192C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5F192C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2237203B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76E122" w14:textId="77777777" w:rsidR="006233BB" w:rsidRPr="005C0838" w:rsidRDefault="006233BB" w:rsidP="00DF2CC7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55A7D22E" w14:textId="77777777" w:rsidR="006233BB" w:rsidRPr="005C0838" w:rsidRDefault="006233BB" w:rsidP="00DF2CC7">
            <w:pPr>
              <w:pStyle w:val="1515"/>
              <w:ind w:left="0" w:right="63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Utvändigt:</w:t>
            </w:r>
          </w:p>
        </w:tc>
      </w:tr>
      <w:tr w:rsidR="00DF2CC7" w:rsidRPr="005C0838" w14:paraId="751289EB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7DC3207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7" w:name="Kryss1337"/>
          <w:p w14:paraId="15781209" w14:textId="77777777" w:rsidR="00DF2CC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7"/>
            <w:r w:rsidR="0001536A">
              <w:rPr>
                <w:rFonts w:ascii="Arial" w:hAnsi="Arial"/>
                <w:sz w:val="20"/>
              </w:rPr>
              <w:t xml:space="preserve"> 25a-1/62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588E6E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25CDD69" w14:textId="77777777" w:rsidR="00DF2CC7" w:rsidRPr="005C0838" w:rsidRDefault="00DF2CC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Demonterad utel</w:t>
            </w:r>
            <w:r w:rsidR="00D37B94" w:rsidRPr="005C0838">
              <w:rPr>
                <w:rFonts w:ascii="Arial" w:hAnsi="Arial"/>
                <w:sz w:val="20"/>
              </w:rPr>
              <w:t>uftskanal inklusive infästnings</w:t>
            </w:r>
            <w:r w:rsidRPr="005C0838">
              <w:rPr>
                <w:rFonts w:ascii="Arial" w:hAnsi="Arial"/>
                <w:sz w:val="20"/>
              </w:rPr>
              <w:t>skruvar</w:t>
            </w: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FA701F9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5039EF8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6F6977E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D1E78F0" w14:textId="77777777" w:rsidR="00DF2CC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6233BB" w:rsidRPr="005C0838" w14:paraId="0E3C29A0" w14:textId="77777777" w:rsidTr="00BD51E4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41EA70" w14:textId="77777777" w:rsidR="006233BB" w:rsidRPr="005C0838" w:rsidRDefault="006233BB" w:rsidP="006233BB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72CBC471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Utrustning i skyddsrumsförrådet:</w:t>
            </w:r>
          </w:p>
        </w:tc>
      </w:tr>
      <w:tr w:rsidR="00DF2CC7" w:rsidRPr="005C0838" w14:paraId="32690105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5159B4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8" w:name="Kryss1338"/>
          <w:p w14:paraId="18F3609E" w14:textId="77777777" w:rsidR="00DF2CC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8"/>
            <w:r w:rsidR="0001536A">
              <w:rPr>
                <w:rFonts w:ascii="Arial" w:hAnsi="Arial"/>
                <w:sz w:val="20"/>
              </w:rPr>
              <w:t xml:space="preserve"> 25a-1/63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CE551B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A3C021" w14:textId="77777777" w:rsidR="00DF2CC7" w:rsidRPr="005C0838" w:rsidRDefault="00DF2CC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Iordningställanderitning</w:t>
            </w:r>
          </w:p>
          <w:p w14:paraId="360E8B3B" w14:textId="77777777" w:rsidR="00BB2928" w:rsidRPr="005C0838" w:rsidRDefault="00BB2928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70016B8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9748B35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570D151E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BF007D3" w14:textId="77777777" w:rsidR="00DF2CC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</w:tr>
      <w:tr w:rsidR="00DF2CC7" w:rsidRPr="005C0838" w14:paraId="5E9EB1F2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158EEB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89" w:name="Kryss1339"/>
          <w:p w14:paraId="4BCAAA69" w14:textId="77777777" w:rsidR="00DF2CC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89"/>
            <w:r w:rsidR="0001536A">
              <w:rPr>
                <w:rFonts w:ascii="Arial" w:hAnsi="Arial"/>
                <w:sz w:val="20"/>
              </w:rPr>
              <w:t xml:space="preserve"> 25a-1/64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F8665F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C7C22DB" w14:textId="77777777" w:rsidR="00DF2CC7" w:rsidRPr="005C0838" w:rsidRDefault="00DF2CC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Vattenkärl</w:t>
            </w:r>
            <w:r w:rsidR="005C62AA" w:rsidRPr="005C0838">
              <w:rPr>
                <w:rFonts w:ascii="Arial" w:hAnsi="Arial"/>
                <w:sz w:val="20"/>
              </w:rPr>
              <w:t>, total volym</w:t>
            </w:r>
          </w:p>
          <w:p w14:paraId="3151E4F4" w14:textId="77777777" w:rsidR="00BB2928" w:rsidRPr="005C0838" w:rsidRDefault="00BB2928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DC943BA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D37FD4E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l</w:t>
            </w:r>
            <w:r w:rsidR="00B20BF4" w:rsidRPr="005C0838">
              <w:rPr>
                <w:rFonts w:ascii="Arial" w:hAnsi="Arial"/>
                <w:sz w:val="16"/>
                <w:szCs w:val="16"/>
              </w:rPr>
              <w:t>iter</w:t>
            </w:r>
          </w:p>
        </w:tc>
        <w:tc>
          <w:tcPr>
            <w:tcW w:w="1432" w:type="dxa"/>
          </w:tcPr>
          <w:p w14:paraId="07FD5ECC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E2A7A33" w14:textId="77777777" w:rsidR="00DF2CC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l</w:t>
            </w:r>
            <w:r w:rsidR="00B20BF4" w:rsidRPr="005C0838">
              <w:rPr>
                <w:rFonts w:ascii="Arial" w:hAnsi="Arial"/>
                <w:sz w:val="16"/>
                <w:szCs w:val="16"/>
              </w:rPr>
              <w:t>iter</w:t>
            </w:r>
          </w:p>
        </w:tc>
      </w:tr>
      <w:tr w:rsidR="00DF2CC7" w:rsidRPr="005C0838" w14:paraId="29F0D2E6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91D6C55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0" w:name="Kryss1340"/>
          <w:p w14:paraId="48D19D12" w14:textId="77777777" w:rsidR="00DF2CC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0"/>
            <w:r w:rsidR="0001536A">
              <w:rPr>
                <w:rFonts w:ascii="Arial" w:hAnsi="Arial"/>
                <w:sz w:val="20"/>
              </w:rPr>
              <w:t xml:space="preserve"> 25a-1/65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838B1D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D7CADA1" w14:textId="77777777" w:rsidR="00DF2CC7" w:rsidRPr="005C0838" w:rsidRDefault="00DF2CC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Grävspade</w:t>
            </w:r>
          </w:p>
          <w:p w14:paraId="431DC803" w14:textId="77777777" w:rsidR="00BB2928" w:rsidRPr="005C0838" w:rsidRDefault="00BB2928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88F02B7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1680856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1F14ADA0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755998E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1035C5A3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6D79434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1" w:name="Kryss1341"/>
          <w:p w14:paraId="675D4FC7" w14:textId="77777777" w:rsidR="00DF2CC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1"/>
            <w:r w:rsidR="0001536A">
              <w:rPr>
                <w:rFonts w:ascii="Arial" w:hAnsi="Arial"/>
                <w:sz w:val="20"/>
              </w:rPr>
              <w:t xml:space="preserve"> 25a-1/66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CA6AAD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D6B191B" w14:textId="77777777" w:rsidR="00DF2CC7" w:rsidRPr="005C0838" w:rsidRDefault="00DF2CC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Hinkar</w:t>
            </w:r>
          </w:p>
          <w:p w14:paraId="20AF0BBC" w14:textId="77777777" w:rsidR="00BB2928" w:rsidRPr="005C0838" w:rsidRDefault="00BB2928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7661FD7D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846AE94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3AA43B82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98BB89A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4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4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16B69A15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9EBC1F2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2" w:name="Kryss1342"/>
          <w:p w14:paraId="647C68E8" w14:textId="77777777" w:rsidR="00DF2CC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2"/>
            <w:r w:rsidR="0001536A">
              <w:rPr>
                <w:rFonts w:ascii="Arial" w:hAnsi="Arial"/>
                <w:sz w:val="20"/>
              </w:rPr>
              <w:t xml:space="preserve"> 25a-1/67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D18033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72FD7ED" w14:textId="77777777" w:rsidR="00DF2CC7" w:rsidRPr="005C0838" w:rsidRDefault="00DF2CC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 xml:space="preserve">Lina </w:t>
            </w:r>
            <w:smartTag w:uri="urn:schemas-microsoft-com:office:smarttags" w:element="metricconverter">
              <w:smartTagPr>
                <w:attr w:name="ProductID" w:val="10 m"/>
              </w:smartTagPr>
              <w:r w:rsidRPr="005C0838">
                <w:rPr>
                  <w:rFonts w:ascii="Arial" w:hAnsi="Arial"/>
                  <w:sz w:val="20"/>
                </w:rPr>
                <w:t>10 m</w:t>
              </w:r>
            </w:smartTag>
          </w:p>
          <w:p w14:paraId="317B902A" w14:textId="77777777" w:rsidR="00BB2928" w:rsidRPr="005C0838" w:rsidRDefault="00BB2928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C5678C4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C63EB6B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304B3739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09246E5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056EF1DF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641D7C4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3" w:name="Kryss1343"/>
          <w:p w14:paraId="56FF66A0" w14:textId="77777777" w:rsidR="00DF2CC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3"/>
            <w:r w:rsidR="0001536A">
              <w:rPr>
                <w:rFonts w:ascii="Arial" w:hAnsi="Arial"/>
                <w:sz w:val="20"/>
              </w:rPr>
              <w:t xml:space="preserve"> 25a-1/68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10DBAC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4C81D44" w14:textId="77777777" w:rsidR="00DF2CC7" w:rsidRPr="005C0838" w:rsidRDefault="00DF2CC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Bågfilsställning</w:t>
            </w:r>
          </w:p>
          <w:p w14:paraId="6C1793FD" w14:textId="77777777" w:rsidR="00BB2928" w:rsidRPr="005C0838" w:rsidRDefault="00BB2928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F954C64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DA07F5A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11429689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295BC8B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3E2D506B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C41B58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4" w:name="Kryss1344"/>
          <w:p w14:paraId="4FDDDAC0" w14:textId="77777777" w:rsidR="00DF2CC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4"/>
            <w:r w:rsidR="0001536A">
              <w:rPr>
                <w:rFonts w:ascii="Arial" w:hAnsi="Arial"/>
                <w:sz w:val="20"/>
              </w:rPr>
              <w:t xml:space="preserve"> 25a-1/69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1DE85F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F683836" w14:textId="77777777" w:rsidR="00DF2CC7" w:rsidRPr="005C0838" w:rsidRDefault="00DF2CC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Bågfilsblad</w:t>
            </w:r>
          </w:p>
          <w:p w14:paraId="6C415631" w14:textId="77777777" w:rsidR="00BB2928" w:rsidRPr="005C0838" w:rsidRDefault="00BB2928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1948931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A5FEC26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CF3555B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E1E5EF3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6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6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3050A9" w:rsidRPr="005C0838" w14:paraId="614269CC" w14:textId="77777777" w:rsidTr="007C37FF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B72DEED" w14:textId="77777777" w:rsidR="003050A9" w:rsidRPr="005C0838" w:rsidRDefault="003050A9" w:rsidP="007C37FF">
            <w:pPr>
              <w:pStyle w:val="1515"/>
              <w:ind w:left="0" w:right="17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nil"/>
            </w:tcBorders>
          </w:tcPr>
          <w:p w14:paraId="30DF23EF" w14:textId="77777777" w:rsidR="003050A9" w:rsidRPr="005C0838" w:rsidRDefault="003050A9" w:rsidP="007C37FF">
            <w:pPr>
              <w:pStyle w:val="1515"/>
              <w:ind w:left="0" w:right="159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7B7248C9" w14:textId="77777777" w:rsidR="003050A9" w:rsidRPr="005C0838" w:rsidRDefault="003050A9" w:rsidP="007C37FF">
            <w:pPr>
              <w:pStyle w:val="1515"/>
              <w:ind w:left="0" w:right="114"/>
              <w:jc w:val="center"/>
              <w:rPr>
                <w:rFonts w:ascii="Arial" w:hAnsi="Arial"/>
                <w:b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Saknas i förrådet: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6A5F335D" w14:textId="77777777" w:rsidR="003050A9" w:rsidRPr="005C0838" w:rsidRDefault="003050A9" w:rsidP="007C37FF">
            <w:pPr>
              <w:pStyle w:val="1515"/>
              <w:ind w:left="0" w:right="63"/>
              <w:jc w:val="center"/>
              <w:rPr>
                <w:rFonts w:ascii="Arial" w:hAnsi="Arial"/>
                <w:b/>
                <w:sz w:val="20"/>
              </w:rPr>
            </w:pPr>
            <w:r w:rsidRPr="005C0838">
              <w:rPr>
                <w:rFonts w:ascii="Arial" w:hAnsi="Arial"/>
                <w:b/>
                <w:sz w:val="20"/>
              </w:rPr>
              <w:t>Skall finnas i förrådet:</w:t>
            </w:r>
          </w:p>
        </w:tc>
      </w:tr>
      <w:tr w:rsidR="003050A9" w:rsidRPr="005C0838" w14:paraId="2C36F5C3" w14:textId="77777777" w:rsidTr="007C37FF">
        <w:trPr>
          <w:trHeight w:val="340"/>
          <w:jc w:val="center"/>
        </w:trPr>
        <w:tc>
          <w:tcPr>
            <w:tcW w:w="74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E1B058" w14:textId="77777777" w:rsidR="003050A9" w:rsidRPr="005C0838" w:rsidRDefault="003050A9" w:rsidP="007C37FF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</w:tc>
      </w:tr>
      <w:tr w:rsidR="00DF2CC7" w:rsidRPr="005C0838" w14:paraId="11EF4B31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37F12D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5" w:name="Kryss1345"/>
          <w:p w14:paraId="4D032D4E" w14:textId="77777777" w:rsidR="00DF2CC7" w:rsidRPr="005C0838" w:rsidRDefault="007C2064" w:rsidP="00DF2CC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5"/>
            <w:r w:rsidR="00DF2CC7" w:rsidRPr="005C0838">
              <w:rPr>
                <w:rFonts w:ascii="Arial" w:hAnsi="Arial"/>
                <w:sz w:val="20"/>
              </w:rPr>
              <w:t xml:space="preserve"> 25a-</w:t>
            </w:r>
            <w:r w:rsidR="0001536A">
              <w:rPr>
                <w:rFonts w:ascii="Arial" w:hAnsi="Arial"/>
                <w:sz w:val="20"/>
              </w:rPr>
              <w:t>1/70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EDE9B2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2B1BC4" w14:textId="77777777" w:rsidR="00DF2CC7" w:rsidRPr="005C0838" w:rsidRDefault="00DF2CC7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Hammare</w:t>
            </w:r>
          </w:p>
          <w:p w14:paraId="3FD520B2" w14:textId="77777777" w:rsidR="00BB2928" w:rsidRPr="005C0838" w:rsidRDefault="00BB2928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E54151E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ABB128A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5C30EAC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716D4D3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45DE2E7A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424548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6" w:name="Kryss1346"/>
          <w:p w14:paraId="20CC25C0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6"/>
            <w:r w:rsidR="0001536A">
              <w:rPr>
                <w:rFonts w:ascii="Arial" w:hAnsi="Arial"/>
                <w:sz w:val="20"/>
              </w:rPr>
              <w:t xml:space="preserve"> 25a-1/71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D0F4A4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54612C4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Huggmejsel</w:t>
            </w:r>
          </w:p>
          <w:p w14:paraId="5C4AC537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B7CAAEB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8B5CE57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31B9B8B2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CEF5D61" w14:textId="77777777" w:rsidR="00DF2CC7" w:rsidRPr="005C0838" w:rsidRDefault="009E3D20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2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2</w:t>
              </w:r>
              <w:r w:rsidR="00DF2CC7" w:rsidRPr="005C0838">
                <w:rPr>
                  <w:rFonts w:ascii="Arial" w:hAnsi="Arial"/>
                  <w:szCs w:val="24"/>
                </w:rPr>
                <w:t xml:space="preserve"> </w:t>
              </w:r>
              <w:r w:rsidR="00DF2CC7"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11F5282A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7A9C8CC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7" w:name="Kryss1347"/>
          <w:p w14:paraId="47892914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7"/>
            <w:r w:rsidR="0001536A">
              <w:rPr>
                <w:rFonts w:ascii="Arial" w:hAnsi="Arial"/>
                <w:sz w:val="20"/>
              </w:rPr>
              <w:t xml:space="preserve"> 25a-1/72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F9BE8D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F1022B4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Mejselhammare</w:t>
            </w:r>
          </w:p>
          <w:p w14:paraId="39103A6B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E9DEB58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B5A6BF4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66EC5970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43009D0" w14:textId="77777777" w:rsidR="00DF2CC7" w:rsidRPr="005C0838" w:rsidRDefault="009E3D20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="00DF2CC7"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635CB046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5127E32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8" w:name="Kryss1348"/>
          <w:p w14:paraId="317FFAB7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8"/>
            <w:r w:rsidR="0001536A">
              <w:rPr>
                <w:rFonts w:ascii="Arial" w:hAnsi="Arial"/>
                <w:sz w:val="20"/>
              </w:rPr>
              <w:t xml:space="preserve"> 25a-1/73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C1FAF3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DC50628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Kombinationstång</w:t>
            </w:r>
          </w:p>
          <w:p w14:paraId="1A8A0A1F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3CB2F5B8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8895EFF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090E3D99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25DCBB6" w14:textId="77777777" w:rsidR="00DF2CC7" w:rsidRPr="005C0838" w:rsidRDefault="009E3D20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="00DF2CC7"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6CEF92C2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5E35F3F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399" w:name="Kryss1349"/>
          <w:p w14:paraId="2EC9E15C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399"/>
            <w:r w:rsidR="0001536A">
              <w:rPr>
                <w:rFonts w:ascii="Arial" w:hAnsi="Arial"/>
                <w:sz w:val="20"/>
              </w:rPr>
              <w:t xml:space="preserve"> 25a-1/74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D74870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B02A524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Skiftnyckel</w:t>
            </w:r>
          </w:p>
          <w:p w14:paraId="7F860F3F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503D46E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EF95336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0DF9EA87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7A70174" w14:textId="77777777" w:rsidR="00DF2CC7" w:rsidRPr="005C0838" w:rsidRDefault="009E3D20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="00DF2CC7"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664497FA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DDE1197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400" w:name="Kryss1350"/>
          <w:p w14:paraId="0B55A41A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00"/>
            <w:r w:rsidR="00B92512" w:rsidRPr="005C0838">
              <w:rPr>
                <w:rFonts w:ascii="Arial" w:hAnsi="Arial"/>
                <w:sz w:val="20"/>
              </w:rPr>
              <w:t xml:space="preserve"> 25a-1</w:t>
            </w:r>
            <w:r w:rsidR="0001536A">
              <w:rPr>
                <w:rFonts w:ascii="Arial" w:hAnsi="Arial"/>
                <w:sz w:val="20"/>
              </w:rPr>
              <w:t>/75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852F8A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37DC6E1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Bräckjärn</w:t>
            </w:r>
          </w:p>
          <w:p w14:paraId="6B43886B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18D5532E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AE4CB2D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4653516B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5674812" w14:textId="77777777" w:rsidR="00DF2CC7" w:rsidRPr="005C0838" w:rsidRDefault="009E3D20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="00DF2CC7"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03BBEE25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0874FEC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401" w:name="Kryss1351"/>
          <w:p w14:paraId="1212057A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01"/>
            <w:r w:rsidR="0001536A">
              <w:rPr>
                <w:rFonts w:ascii="Arial" w:hAnsi="Arial"/>
                <w:sz w:val="20"/>
              </w:rPr>
              <w:t xml:space="preserve"> 25a-1/76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68CCCB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7857FC8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Verkstadsslägga</w:t>
            </w:r>
          </w:p>
          <w:p w14:paraId="6783F50B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4C5C9B96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7C9953F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B6F5DDE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A70C82A" w14:textId="77777777" w:rsidR="00DF2CC7" w:rsidRPr="005C0838" w:rsidRDefault="009E3D20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="00DF2CC7"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55A578CC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BABB0B8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402" w:name="Kryss1352"/>
          <w:p w14:paraId="64A77449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02"/>
            <w:r w:rsidR="0001536A">
              <w:rPr>
                <w:rFonts w:ascii="Arial" w:hAnsi="Arial"/>
                <w:sz w:val="20"/>
              </w:rPr>
              <w:t xml:space="preserve"> 25a-1/77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24EE83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EDED0D6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Spett</w:t>
            </w:r>
          </w:p>
          <w:p w14:paraId="34FE72E4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208A63CE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8239A8B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08ECB5FE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C0E8F89" w14:textId="77777777" w:rsidR="00DF2CC7" w:rsidRPr="005C0838" w:rsidRDefault="009E3D20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="00DF2CC7"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594203A1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8181807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403" w:name="Kryss1353"/>
          <w:p w14:paraId="5F5EB04A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03"/>
            <w:r w:rsidR="0001536A">
              <w:rPr>
                <w:rFonts w:ascii="Arial" w:hAnsi="Arial"/>
                <w:sz w:val="20"/>
              </w:rPr>
              <w:t xml:space="preserve"> 25a-1/78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9DE85D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AE81DB1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Spruta för fogmassa</w:t>
            </w:r>
          </w:p>
          <w:p w14:paraId="55C7C3F9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6BB61BE5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459045F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260984CF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638B9F0" w14:textId="77777777" w:rsidR="00DF2CC7" w:rsidRPr="005C0838" w:rsidRDefault="009E3D20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="00DF2CC7"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  <w:tr w:rsidR="00DF2CC7" w:rsidRPr="005C0838" w14:paraId="1F3FDF52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492105A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404" w:name="Kryss1354"/>
          <w:p w14:paraId="028A36DF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04"/>
            <w:r w:rsidR="0001536A">
              <w:rPr>
                <w:rFonts w:ascii="Arial" w:hAnsi="Arial"/>
                <w:sz w:val="20"/>
              </w:rPr>
              <w:t xml:space="preserve"> 25a-1/79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CB40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7ED1F9C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Elastisk fogmassa</w:t>
            </w:r>
            <w:r w:rsidR="005C62AA" w:rsidRPr="005C0838">
              <w:rPr>
                <w:rFonts w:ascii="Arial" w:hAnsi="Arial"/>
                <w:sz w:val="20"/>
              </w:rPr>
              <w:t>, total volym</w:t>
            </w:r>
          </w:p>
          <w:p w14:paraId="4EE26779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5EA8664F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D69C2A8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l</w:t>
            </w:r>
            <w:r w:rsidR="00B20BF4" w:rsidRPr="005C0838">
              <w:rPr>
                <w:rFonts w:ascii="Arial" w:hAnsi="Arial"/>
                <w:sz w:val="16"/>
                <w:szCs w:val="16"/>
              </w:rPr>
              <w:t>iter</w:t>
            </w:r>
          </w:p>
        </w:tc>
        <w:tc>
          <w:tcPr>
            <w:tcW w:w="1432" w:type="dxa"/>
          </w:tcPr>
          <w:p w14:paraId="5D5D9EB1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B9DC949" w14:textId="77777777" w:rsidR="00DF2CC7" w:rsidRPr="005C0838" w:rsidRDefault="007C2239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l</w:t>
            </w:r>
            <w:r w:rsidR="00B20BF4" w:rsidRPr="005C0838">
              <w:rPr>
                <w:rFonts w:ascii="Arial" w:hAnsi="Arial"/>
                <w:sz w:val="16"/>
                <w:szCs w:val="16"/>
              </w:rPr>
              <w:t>iter</w:t>
            </w:r>
          </w:p>
        </w:tc>
      </w:tr>
      <w:tr w:rsidR="00DF2CC7" w:rsidRPr="005165EE" w14:paraId="561C13CD" w14:textId="77777777" w:rsidTr="00346102">
        <w:trPr>
          <w:trHeight w:val="340"/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067128B" w14:textId="77777777" w:rsidR="006A5477" w:rsidRPr="005C0838" w:rsidRDefault="006A5477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bookmarkStart w:id="1405" w:name="Kryss1355"/>
          <w:p w14:paraId="3D3F62D2" w14:textId="77777777" w:rsidR="00DF2CC7" w:rsidRPr="005C0838" w:rsidRDefault="007C2064" w:rsidP="005165EE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3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356AFC">
              <w:rPr>
                <w:rFonts w:ascii="Arial" w:hAnsi="Arial"/>
                <w:sz w:val="20"/>
              </w:rPr>
            </w:r>
            <w:r w:rsidR="00356AFC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1405"/>
            <w:r w:rsidR="0001536A">
              <w:rPr>
                <w:rFonts w:ascii="Arial" w:hAnsi="Arial"/>
                <w:sz w:val="20"/>
              </w:rPr>
              <w:t xml:space="preserve"> 25a-1/80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BEE3BC" w14:textId="77777777" w:rsidR="006233BB" w:rsidRPr="005C0838" w:rsidRDefault="006233B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D338E26" w14:textId="77777777" w:rsidR="00DF2CC7" w:rsidRPr="005C0838" w:rsidRDefault="00DF2CC7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Nyckel till monterbar pelare</w:t>
            </w:r>
          </w:p>
          <w:p w14:paraId="0DE0FC08" w14:textId="77777777" w:rsidR="00BB2928" w:rsidRPr="005C0838" w:rsidRDefault="00BB2928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432" w:type="dxa"/>
            <w:tcBorders>
              <w:left w:val="single" w:sz="4" w:space="0" w:color="auto"/>
            </w:tcBorders>
          </w:tcPr>
          <w:p w14:paraId="0B31898A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6762351" w14:textId="77777777" w:rsidR="00DF2CC7" w:rsidRPr="005C0838" w:rsidRDefault="00955DE2" w:rsidP="00DF2CC7">
            <w:pPr>
              <w:pStyle w:val="1515"/>
              <w:ind w:left="0" w:right="63"/>
              <w:jc w:val="right"/>
              <w:rPr>
                <w:rFonts w:ascii="Arial" w:hAnsi="Arial"/>
                <w:sz w:val="16"/>
                <w:szCs w:val="16"/>
              </w:rPr>
            </w:pPr>
            <w:r w:rsidRPr="00955DE2">
              <w:rPr>
                <w:rFonts w:ascii="Arial" w:hAnsi="Arial"/>
                <w:sz w:val="28"/>
                <w:szCs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55DE2">
              <w:rPr>
                <w:rFonts w:ascii="Arial" w:hAnsi="Arial"/>
                <w:sz w:val="28"/>
                <w:szCs w:val="28"/>
              </w:rPr>
              <w:instrText xml:space="preserve"> FORMTEXT </w:instrText>
            </w:r>
            <w:r w:rsidRPr="00955DE2">
              <w:rPr>
                <w:rFonts w:ascii="Arial" w:hAnsi="Arial"/>
                <w:sz w:val="28"/>
                <w:szCs w:val="28"/>
              </w:rPr>
            </w:r>
            <w:r w:rsidRPr="00955DE2">
              <w:rPr>
                <w:rFonts w:ascii="Arial" w:hAnsi="Arial"/>
                <w:sz w:val="28"/>
                <w:szCs w:val="28"/>
              </w:rPr>
              <w:fldChar w:fldCharType="separate"/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noProof/>
                <w:sz w:val="28"/>
                <w:szCs w:val="28"/>
              </w:rPr>
              <w:t> </w:t>
            </w:r>
            <w:r w:rsidRPr="00955DE2">
              <w:rPr>
                <w:rFonts w:ascii="Arial" w:hAnsi="Arial"/>
                <w:sz w:val="28"/>
                <w:szCs w:val="28"/>
              </w:rPr>
              <w:fldChar w:fldCharType="end"/>
            </w:r>
            <w:r>
              <w:rPr>
                <w:rFonts w:ascii="Arial" w:hAnsi="Arial"/>
                <w:sz w:val="28"/>
                <w:szCs w:val="28"/>
              </w:rPr>
              <w:t xml:space="preserve"> </w:t>
            </w:r>
            <w:r w:rsidR="00DF2CC7" w:rsidRPr="005C0838">
              <w:rPr>
                <w:rFonts w:ascii="Arial" w:hAnsi="Arial"/>
                <w:sz w:val="16"/>
                <w:szCs w:val="16"/>
              </w:rPr>
              <w:t>st</w:t>
            </w:r>
          </w:p>
        </w:tc>
        <w:tc>
          <w:tcPr>
            <w:tcW w:w="1432" w:type="dxa"/>
          </w:tcPr>
          <w:p w14:paraId="7D358608" w14:textId="77777777" w:rsidR="00DF2CC7" w:rsidRPr="005C0838" w:rsidRDefault="00DF2CC7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963D62C" w14:textId="77777777" w:rsidR="00DF2CC7" w:rsidRPr="005165EE" w:rsidRDefault="009E3D20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smartTag w:uri="urn:schemas-microsoft-com:office:smarttags" w:element="metricconverter">
              <w:smartTagPr>
                <w:attr w:name="ProductID" w:val="1 st"/>
              </w:smartTagPr>
              <w:r w:rsidRPr="005C0838">
                <w:rPr>
                  <w:rFonts w:ascii="Arial" w:hAnsi="Arial"/>
                  <w:sz w:val="28"/>
                  <w:szCs w:val="28"/>
                </w:rPr>
                <w:t>1</w:t>
              </w:r>
              <w:r w:rsidRPr="005C0838">
                <w:rPr>
                  <w:rFonts w:ascii="Arial" w:hAnsi="Arial"/>
                  <w:szCs w:val="24"/>
                </w:rPr>
                <w:t xml:space="preserve"> </w:t>
              </w:r>
              <w:r w:rsidR="00DF2CC7" w:rsidRPr="005C0838">
                <w:rPr>
                  <w:rFonts w:ascii="Arial" w:hAnsi="Arial"/>
                  <w:sz w:val="16"/>
                  <w:szCs w:val="16"/>
                </w:rPr>
                <w:t>st</w:t>
              </w:r>
            </w:smartTag>
          </w:p>
        </w:tc>
      </w:tr>
    </w:tbl>
    <w:p w14:paraId="0E3073B2" w14:textId="77777777" w:rsidR="00F150B8" w:rsidRDefault="00F150B8" w:rsidP="006E2EE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sectPr w:rsidR="00F150B8" w:rsidSect="006769D2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6E562" w14:textId="77777777" w:rsidR="00930916" w:rsidRDefault="00930916">
      <w:r>
        <w:separator/>
      </w:r>
    </w:p>
  </w:endnote>
  <w:endnote w:type="continuationSeparator" w:id="0">
    <w:p w14:paraId="2D42FB97" w14:textId="77777777" w:rsidR="00930916" w:rsidRDefault="00930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reekS">
    <w:altName w:val="Courier New"/>
    <w:charset w:val="00"/>
    <w:family w:val="auto"/>
    <w:pitch w:val="variable"/>
    <w:sig w:usb0="20002A85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9E6FE" w14:textId="1B1C2337" w:rsidR="002E7DA2" w:rsidRDefault="002E7DA2" w:rsidP="007778CC">
    <w:pPr>
      <w:pStyle w:val="SidfotSidfotNy"/>
      <w:tabs>
        <w:tab w:val="center" w:pos="4536"/>
        <w:tab w:val="right" w:pos="8222"/>
      </w:tabs>
      <w:jc w:val="left"/>
      <w:rPr>
        <w:sz w:val="20"/>
      </w:rPr>
    </w:pPr>
    <w:r>
      <w:rPr>
        <w:rStyle w:val="Sidnummer"/>
        <w:sz w:val="16"/>
      </w:rPr>
      <w:t>Skyddsrumsk</w:t>
    </w:r>
    <w:r w:rsidRPr="00AD2B3A">
      <w:rPr>
        <w:rStyle w:val="Sidnummer"/>
        <w:sz w:val="16"/>
      </w:rPr>
      <w:t>ontroll</w:t>
    </w:r>
    <w:r>
      <w:rPr>
        <w:rStyle w:val="Sidnummer"/>
        <w:sz w:val="16"/>
      </w:rPr>
      <w:br/>
    </w:r>
    <w:r w:rsidR="002D30DC">
      <w:rPr>
        <w:rStyle w:val="Sidnummer"/>
        <w:sz w:val="16"/>
      </w:rPr>
      <w:t>2025-11-25</w:t>
    </w:r>
    <w:r w:rsidRPr="00260FD5">
      <w:rPr>
        <w:rStyle w:val="Sidnummer"/>
      </w:rPr>
      <w:tab/>
    </w:r>
    <w:r w:rsidRPr="002D30DC">
      <w:rPr>
        <w:rStyle w:val="Sidnummer"/>
        <w:sz w:val="18"/>
        <w:szCs w:val="18"/>
      </w:rPr>
      <w:fldChar w:fldCharType="begin"/>
    </w:r>
    <w:r w:rsidRPr="002D30DC">
      <w:rPr>
        <w:rStyle w:val="Sidnummer"/>
        <w:sz w:val="18"/>
        <w:szCs w:val="18"/>
      </w:rPr>
      <w:instrText xml:space="preserve"> PAGE </w:instrText>
    </w:r>
    <w:r w:rsidRPr="002D30DC">
      <w:rPr>
        <w:rStyle w:val="Sidnummer"/>
        <w:sz w:val="18"/>
        <w:szCs w:val="18"/>
      </w:rPr>
      <w:fldChar w:fldCharType="separate"/>
    </w:r>
    <w:r w:rsidR="003B6AAE" w:rsidRPr="002D30DC">
      <w:rPr>
        <w:rStyle w:val="Sidnummer"/>
        <w:noProof/>
        <w:sz w:val="18"/>
        <w:szCs w:val="18"/>
      </w:rPr>
      <w:t>67</w:t>
    </w:r>
    <w:r w:rsidRPr="002D30DC">
      <w:rPr>
        <w:rStyle w:val="Sidnummer"/>
        <w:sz w:val="18"/>
        <w:szCs w:val="18"/>
      </w:rPr>
      <w:fldChar w:fldCharType="end"/>
    </w:r>
    <w:r w:rsidRPr="002D30DC">
      <w:rPr>
        <w:rStyle w:val="Sidnummer"/>
        <w:sz w:val="18"/>
        <w:szCs w:val="18"/>
      </w:rPr>
      <w:t>(</w:t>
    </w:r>
    <w:r w:rsidRPr="002D30DC">
      <w:rPr>
        <w:rStyle w:val="Sidnummer"/>
        <w:sz w:val="18"/>
        <w:szCs w:val="18"/>
      </w:rPr>
      <w:fldChar w:fldCharType="begin"/>
    </w:r>
    <w:r w:rsidRPr="002D30DC">
      <w:rPr>
        <w:rStyle w:val="Sidnummer"/>
        <w:sz w:val="18"/>
        <w:szCs w:val="18"/>
      </w:rPr>
      <w:instrText xml:space="preserve"> NUMPAGES </w:instrText>
    </w:r>
    <w:r w:rsidRPr="002D30DC">
      <w:rPr>
        <w:rStyle w:val="Sidnummer"/>
        <w:sz w:val="18"/>
        <w:szCs w:val="18"/>
      </w:rPr>
      <w:fldChar w:fldCharType="separate"/>
    </w:r>
    <w:r w:rsidR="003B6AAE" w:rsidRPr="002D30DC">
      <w:rPr>
        <w:rStyle w:val="Sidnummer"/>
        <w:noProof/>
        <w:sz w:val="18"/>
        <w:szCs w:val="18"/>
      </w:rPr>
      <w:t>67</w:t>
    </w:r>
    <w:r w:rsidRPr="002D30DC">
      <w:rPr>
        <w:rStyle w:val="Sidnummer"/>
        <w:sz w:val="18"/>
        <w:szCs w:val="18"/>
      </w:rPr>
      <w:fldChar w:fldCharType="end"/>
    </w:r>
    <w:r w:rsidRPr="002D30DC">
      <w:rPr>
        <w:rStyle w:val="Sidnummer"/>
        <w:sz w:val="18"/>
        <w:szCs w:val="18"/>
      </w:rPr>
      <w:t>)</w:t>
    </w:r>
    <w:r>
      <w:rPr>
        <w:rStyle w:val="Sidnummer"/>
      </w:rPr>
      <w:tab/>
    </w:r>
    <w:r w:rsidR="00735A60">
      <w:rPr>
        <w:noProof/>
      </w:rPr>
      <w:drawing>
        <wp:anchor distT="0" distB="0" distL="114300" distR="114300" simplePos="0" relativeHeight="251659264" behindDoc="1" locked="1" layoutInCell="1" allowOverlap="1" wp14:anchorId="7978785A" wp14:editId="1DAE1F17">
          <wp:simplePos x="0" y="0"/>
          <wp:positionH relativeFrom="page">
            <wp:posOffset>5145405</wp:posOffset>
          </wp:positionH>
          <wp:positionV relativeFrom="paragraph">
            <wp:posOffset>272415</wp:posOffset>
          </wp:positionV>
          <wp:extent cx="1079500" cy="377190"/>
          <wp:effectExtent l="0" t="0" r="6350" b="3810"/>
          <wp:wrapNone/>
          <wp:docPr id="10" name="Logotyp" descr="Logotyp för myndigheten för civilt försv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4538569" name="Logotyp" descr="Logotyp för myndigheten för civilt försvar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377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34FC3" w14:textId="77777777" w:rsidR="00930916" w:rsidRDefault="00930916">
      <w:r>
        <w:separator/>
      </w:r>
    </w:p>
  </w:footnote>
  <w:footnote w:type="continuationSeparator" w:id="0">
    <w:p w14:paraId="68DBB615" w14:textId="77777777" w:rsidR="00930916" w:rsidRDefault="00930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8F541" w14:textId="77777777" w:rsidR="002E7DA2" w:rsidRDefault="002E7DA2">
    <w:pPr>
      <w:pStyle w:val="Sidhuvud"/>
    </w:pPr>
    <w:r>
      <w:t>Checklista för kontroll av skyddsrum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A9B653A"/>
    <w:multiLevelType w:val="hybridMultilevel"/>
    <w:tmpl w:val="B996441C"/>
    <w:lvl w:ilvl="0" w:tplc="CDDE545A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55AE4F98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01464DA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6D909CC2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5EAAF622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A28E38A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B05C310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8EC223F6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6AC4CA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7B75198"/>
    <w:multiLevelType w:val="hybridMultilevel"/>
    <w:tmpl w:val="62FA6BC6"/>
    <w:lvl w:ilvl="0" w:tplc="E50E0D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EE2A43"/>
    <w:multiLevelType w:val="hybridMultilevel"/>
    <w:tmpl w:val="6AA0172A"/>
    <w:lvl w:ilvl="0" w:tplc="528E83BC">
      <w:start w:val="1"/>
      <w:numFmt w:val="decimalZero"/>
      <w:lvlText w:val="%1."/>
      <w:lvlJc w:val="left"/>
      <w:pPr>
        <w:ind w:left="825" w:hanging="465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b/ht2OIpk53UiMrNNTz5si6R1oERBo5BUg+Ag1yFKLzCc6p2TfIuNLv/xUNJPilgMGvBNe6Y19sX2rAFwB8bQA==" w:salt="UTvWnjmWwbWL0mLhicjkmQ==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916"/>
    <w:rsid w:val="00000E84"/>
    <w:rsid w:val="00001BD0"/>
    <w:rsid w:val="00002331"/>
    <w:rsid w:val="00003C5E"/>
    <w:rsid w:val="00007F8D"/>
    <w:rsid w:val="000133F0"/>
    <w:rsid w:val="0001536A"/>
    <w:rsid w:val="00016E84"/>
    <w:rsid w:val="000171F7"/>
    <w:rsid w:val="0002000B"/>
    <w:rsid w:val="0002008D"/>
    <w:rsid w:val="000214CB"/>
    <w:rsid w:val="000256C3"/>
    <w:rsid w:val="0002681A"/>
    <w:rsid w:val="000271B8"/>
    <w:rsid w:val="00027FFB"/>
    <w:rsid w:val="00032F8E"/>
    <w:rsid w:val="00035841"/>
    <w:rsid w:val="0004002C"/>
    <w:rsid w:val="00040E49"/>
    <w:rsid w:val="00042B96"/>
    <w:rsid w:val="0004315C"/>
    <w:rsid w:val="00044615"/>
    <w:rsid w:val="000544AA"/>
    <w:rsid w:val="000545C9"/>
    <w:rsid w:val="0005636D"/>
    <w:rsid w:val="00057EC9"/>
    <w:rsid w:val="0006115D"/>
    <w:rsid w:val="0006385F"/>
    <w:rsid w:val="0006589F"/>
    <w:rsid w:val="00065AC7"/>
    <w:rsid w:val="00065C82"/>
    <w:rsid w:val="00065CBE"/>
    <w:rsid w:val="00066CA6"/>
    <w:rsid w:val="00067775"/>
    <w:rsid w:val="00067CDB"/>
    <w:rsid w:val="00070A4F"/>
    <w:rsid w:val="000710BF"/>
    <w:rsid w:val="00073F61"/>
    <w:rsid w:val="00074806"/>
    <w:rsid w:val="00074D67"/>
    <w:rsid w:val="00074DE5"/>
    <w:rsid w:val="00076293"/>
    <w:rsid w:val="000770D7"/>
    <w:rsid w:val="000777C7"/>
    <w:rsid w:val="00083F0A"/>
    <w:rsid w:val="000840A9"/>
    <w:rsid w:val="00086FC5"/>
    <w:rsid w:val="00092562"/>
    <w:rsid w:val="00092E49"/>
    <w:rsid w:val="000937E2"/>
    <w:rsid w:val="000941C9"/>
    <w:rsid w:val="000956E2"/>
    <w:rsid w:val="000A0551"/>
    <w:rsid w:val="000A05F9"/>
    <w:rsid w:val="000A0C32"/>
    <w:rsid w:val="000A4CD4"/>
    <w:rsid w:val="000A637C"/>
    <w:rsid w:val="000A7BFE"/>
    <w:rsid w:val="000B07C5"/>
    <w:rsid w:val="000B1D5F"/>
    <w:rsid w:val="000B3C6A"/>
    <w:rsid w:val="000B5208"/>
    <w:rsid w:val="000B5B00"/>
    <w:rsid w:val="000B753B"/>
    <w:rsid w:val="000C12E6"/>
    <w:rsid w:val="000C331C"/>
    <w:rsid w:val="000C39C8"/>
    <w:rsid w:val="000C3EF4"/>
    <w:rsid w:val="000C77D3"/>
    <w:rsid w:val="000C7AFD"/>
    <w:rsid w:val="000D2B9E"/>
    <w:rsid w:val="000D3079"/>
    <w:rsid w:val="000D4877"/>
    <w:rsid w:val="000D5298"/>
    <w:rsid w:val="000D5AFB"/>
    <w:rsid w:val="000E42BF"/>
    <w:rsid w:val="000E72DD"/>
    <w:rsid w:val="000E77DD"/>
    <w:rsid w:val="000F1826"/>
    <w:rsid w:val="000F2E8C"/>
    <w:rsid w:val="000F512B"/>
    <w:rsid w:val="001015C5"/>
    <w:rsid w:val="001036A1"/>
    <w:rsid w:val="0010587A"/>
    <w:rsid w:val="001068B8"/>
    <w:rsid w:val="00112352"/>
    <w:rsid w:val="00120ED1"/>
    <w:rsid w:val="00122B34"/>
    <w:rsid w:val="00123159"/>
    <w:rsid w:val="00123294"/>
    <w:rsid w:val="001233AD"/>
    <w:rsid w:val="00123448"/>
    <w:rsid w:val="00123E06"/>
    <w:rsid w:val="001252E7"/>
    <w:rsid w:val="00126EF7"/>
    <w:rsid w:val="0013030D"/>
    <w:rsid w:val="00131A93"/>
    <w:rsid w:val="001325C4"/>
    <w:rsid w:val="001403EC"/>
    <w:rsid w:val="001428AD"/>
    <w:rsid w:val="001442E1"/>
    <w:rsid w:val="00146DD8"/>
    <w:rsid w:val="00147496"/>
    <w:rsid w:val="00151681"/>
    <w:rsid w:val="00154140"/>
    <w:rsid w:val="00154BA5"/>
    <w:rsid w:val="0015536C"/>
    <w:rsid w:val="00155915"/>
    <w:rsid w:val="00157DF1"/>
    <w:rsid w:val="0016012D"/>
    <w:rsid w:val="00162520"/>
    <w:rsid w:val="00164683"/>
    <w:rsid w:val="00170E44"/>
    <w:rsid w:val="0017282A"/>
    <w:rsid w:val="00172AE5"/>
    <w:rsid w:val="001730EC"/>
    <w:rsid w:val="00174478"/>
    <w:rsid w:val="00175737"/>
    <w:rsid w:val="0017589A"/>
    <w:rsid w:val="00182474"/>
    <w:rsid w:val="00185696"/>
    <w:rsid w:val="00190A5C"/>
    <w:rsid w:val="00192A10"/>
    <w:rsid w:val="00194E07"/>
    <w:rsid w:val="0019681F"/>
    <w:rsid w:val="001A0BF8"/>
    <w:rsid w:val="001A3095"/>
    <w:rsid w:val="001A382A"/>
    <w:rsid w:val="001A51D6"/>
    <w:rsid w:val="001A5BA4"/>
    <w:rsid w:val="001B21A5"/>
    <w:rsid w:val="001B44B2"/>
    <w:rsid w:val="001B49E8"/>
    <w:rsid w:val="001C160B"/>
    <w:rsid w:val="001C5C99"/>
    <w:rsid w:val="001C71E8"/>
    <w:rsid w:val="001C78E6"/>
    <w:rsid w:val="001D07C8"/>
    <w:rsid w:val="001D233B"/>
    <w:rsid w:val="001D444D"/>
    <w:rsid w:val="001D5C9E"/>
    <w:rsid w:val="001D6F6B"/>
    <w:rsid w:val="001E03FD"/>
    <w:rsid w:val="001E08F7"/>
    <w:rsid w:val="001E0BCE"/>
    <w:rsid w:val="001E1528"/>
    <w:rsid w:val="001E1813"/>
    <w:rsid w:val="001E38AF"/>
    <w:rsid w:val="001E46E0"/>
    <w:rsid w:val="001E4883"/>
    <w:rsid w:val="001F047C"/>
    <w:rsid w:val="001F0C7B"/>
    <w:rsid w:val="001F4FFD"/>
    <w:rsid w:val="001F5A3D"/>
    <w:rsid w:val="001F70B7"/>
    <w:rsid w:val="00203449"/>
    <w:rsid w:val="00205443"/>
    <w:rsid w:val="0021127C"/>
    <w:rsid w:val="002117A8"/>
    <w:rsid w:val="00212707"/>
    <w:rsid w:val="00212952"/>
    <w:rsid w:val="002134A3"/>
    <w:rsid w:val="002174D0"/>
    <w:rsid w:val="00220C37"/>
    <w:rsid w:val="002235A7"/>
    <w:rsid w:val="00223CD4"/>
    <w:rsid w:val="00224765"/>
    <w:rsid w:val="00225994"/>
    <w:rsid w:val="002271C8"/>
    <w:rsid w:val="00230C8D"/>
    <w:rsid w:val="00233F27"/>
    <w:rsid w:val="002350C5"/>
    <w:rsid w:val="002359CF"/>
    <w:rsid w:val="00236474"/>
    <w:rsid w:val="00240EA9"/>
    <w:rsid w:val="00244573"/>
    <w:rsid w:val="002509C8"/>
    <w:rsid w:val="00252A58"/>
    <w:rsid w:val="0025515E"/>
    <w:rsid w:val="00260775"/>
    <w:rsid w:val="00260FD5"/>
    <w:rsid w:val="0026127A"/>
    <w:rsid w:val="00262B1F"/>
    <w:rsid w:val="00264DC6"/>
    <w:rsid w:val="00267E79"/>
    <w:rsid w:val="00270C02"/>
    <w:rsid w:val="0027164F"/>
    <w:rsid w:val="00271748"/>
    <w:rsid w:val="00275D5A"/>
    <w:rsid w:val="00285297"/>
    <w:rsid w:val="00286381"/>
    <w:rsid w:val="0028778D"/>
    <w:rsid w:val="00287D0F"/>
    <w:rsid w:val="00290A97"/>
    <w:rsid w:val="00293685"/>
    <w:rsid w:val="0029515D"/>
    <w:rsid w:val="00295FDF"/>
    <w:rsid w:val="00297D92"/>
    <w:rsid w:val="002A0981"/>
    <w:rsid w:val="002A11FB"/>
    <w:rsid w:val="002A120F"/>
    <w:rsid w:val="002A651C"/>
    <w:rsid w:val="002B17EF"/>
    <w:rsid w:val="002C191B"/>
    <w:rsid w:val="002C26B0"/>
    <w:rsid w:val="002C3842"/>
    <w:rsid w:val="002C4327"/>
    <w:rsid w:val="002C5FF3"/>
    <w:rsid w:val="002C758B"/>
    <w:rsid w:val="002D18B5"/>
    <w:rsid w:val="002D2461"/>
    <w:rsid w:val="002D30DC"/>
    <w:rsid w:val="002D3116"/>
    <w:rsid w:val="002E05AC"/>
    <w:rsid w:val="002E7C46"/>
    <w:rsid w:val="002E7DA2"/>
    <w:rsid w:val="002F114B"/>
    <w:rsid w:val="00303A03"/>
    <w:rsid w:val="003050A9"/>
    <w:rsid w:val="003126F3"/>
    <w:rsid w:val="00313252"/>
    <w:rsid w:val="003160CA"/>
    <w:rsid w:val="00320283"/>
    <w:rsid w:val="00321384"/>
    <w:rsid w:val="00321528"/>
    <w:rsid w:val="00321B65"/>
    <w:rsid w:val="003223D8"/>
    <w:rsid w:val="00322E26"/>
    <w:rsid w:val="0032337E"/>
    <w:rsid w:val="00324347"/>
    <w:rsid w:val="0032451F"/>
    <w:rsid w:val="003252E2"/>
    <w:rsid w:val="00325D93"/>
    <w:rsid w:val="00332943"/>
    <w:rsid w:val="0033491F"/>
    <w:rsid w:val="003375FC"/>
    <w:rsid w:val="00340CF3"/>
    <w:rsid w:val="00344511"/>
    <w:rsid w:val="00346102"/>
    <w:rsid w:val="00356AFC"/>
    <w:rsid w:val="00362E0F"/>
    <w:rsid w:val="00363958"/>
    <w:rsid w:val="00366BA7"/>
    <w:rsid w:val="00370D7D"/>
    <w:rsid w:val="003737D1"/>
    <w:rsid w:val="0037635E"/>
    <w:rsid w:val="00377F48"/>
    <w:rsid w:val="00382F86"/>
    <w:rsid w:val="00382FD4"/>
    <w:rsid w:val="0038441F"/>
    <w:rsid w:val="0038514D"/>
    <w:rsid w:val="00393720"/>
    <w:rsid w:val="0039416F"/>
    <w:rsid w:val="00394B27"/>
    <w:rsid w:val="003967D6"/>
    <w:rsid w:val="00397C8A"/>
    <w:rsid w:val="003A5246"/>
    <w:rsid w:val="003A5DBC"/>
    <w:rsid w:val="003A6632"/>
    <w:rsid w:val="003A7636"/>
    <w:rsid w:val="003B08C9"/>
    <w:rsid w:val="003B4030"/>
    <w:rsid w:val="003B4298"/>
    <w:rsid w:val="003B6AAE"/>
    <w:rsid w:val="003C03E4"/>
    <w:rsid w:val="003C23F7"/>
    <w:rsid w:val="003C55E7"/>
    <w:rsid w:val="003C78AB"/>
    <w:rsid w:val="003C7FC0"/>
    <w:rsid w:val="003D134B"/>
    <w:rsid w:val="003D1B2A"/>
    <w:rsid w:val="003D5612"/>
    <w:rsid w:val="003D58C5"/>
    <w:rsid w:val="003D6EFB"/>
    <w:rsid w:val="003E13CB"/>
    <w:rsid w:val="003E1B88"/>
    <w:rsid w:val="003E2BD8"/>
    <w:rsid w:val="003E5F4C"/>
    <w:rsid w:val="003E68CA"/>
    <w:rsid w:val="003F3EFE"/>
    <w:rsid w:val="003F6CC2"/>
    <w:rsid w:val="003F6E79"/>
    <w:rsid w:val="00401D21"/>
    <w:rsid w:val="0040366E"/>
    <w:rsid w:val="004037F3"/>
    <w:rsid w:val="00403CA3"/>
    <w:rsid w:val="00406166"/>
    <w:rsid w:val="00410162"/>
    <w:rsid w:val="004110F3"/>
    <w:rsid w:val="004120B7"/>
    <w:rsid w:val="004234D0"/>
    <w:rsid w:val="00424D6E"/>
    <w:rsid w:val="004312B9"/>
    <w:rsid w:val="00431326"/>
    <w:rsid w:val="00432303"/>
    <w:rsid w:val="00433DB3"/>
    <w:rsid w:val="004424AE"/>
    <w:rsid w:val="00442B89"/>
    <w:rsid w:val="00444C74"/>
    <w:rsid w:val="00447067"/>
    <w:rsid w:val="004506FD"/>
    <w:rsid w:val="00454530"/>
    <w:rsid w:val="00454797"/>
    <w:rsid w:val="004547D0"/>
    <w:rsid w:val="00456178"/>
    <w:rsid w:val="00456C0A"/>
    <w:rsid w:val="00460A5B"/>
    <w:rsid w:val="00463E02"/>
    <w:rsid w:val="00464F9B"/>
    <w:rsid w:val="00467DA6"/>
    <w:rsid w:val="004718EB"/>
    <w:rsid w:val="0047339F"/>
    <w:rsid w:val="00473698"/>
    <w:rsid w:val="00475803"/>
    <w:rsid w:val="004800FD"/>
    <w:rsid w:val="004849D0"/>
    <w:rsid w:val="00484BE5"/>
    <w:rsid w:val="00486F0D"/>
    <w:rsid w:val="004926AC"/>
    <w:rsid w:val="00493A15"/>
    <w:rsid w:val="004962BF"/>
    <w:rsid w:val="004A0156"/>
    <w:rsid w:val="004B2DC8"/>
    <w:rsid w:val="004B3AA4"/>
    <w:rsid w:val="004C13F9"/>
    <w:rsid w:val="004C22B2"/>
    <w:rsid w:val="004C65DF"/>
    <w:rsid w:val="004D0C20"/>
    <w:rsid w:val="004D377C"/>
    <w:rsid w:val="004D5344"/>
    <w:rsid w:val="004D5687"/>
    <w:rsid w:val="004D6EDB"/>
    <w:rsid w:val="004E0090"/>
    <w:rsid w:val="004E2071"/>
    <w:rsid w:val="004E4A69"/>
    <w:rsid w:val="004F0B5E"/>
    <w:rsid w:val="004F39ED"/>
    <w:rsid w:val="004F6143"/>
    <w:rsid w:val="00502675"/>
    <w:rsid w:val="005037B9"/>
    <w:rsid w:val="00504A78"/>
    <w:rsid w:val="00504F58"/>
    <w:rsid w:val="005063C4"/>
    <w:rsid w:val="00511855"/>
    <w:rsid w:val="00512BCD"/>
    <w:rsid w:val="00513905"/>
    <w:rsid w:val="005153D1"/>
    <w:rsid w:val="005165EE"/>
    <w:rsid w:val="005165F4"/>
    <w:rsid w:val="005174A5"/>
    <w:rsid w:val="00520D6B"/>
    <w:rsid w:val="00521655"/>
    <w:rsid w:val="0052177B"/>
    <w:rsid w:val="00522457"/>
    <w:rsid w:val="00522BEE"/>
    <w:rsid w:val="005230B1"/>
    <w:rsid w:val="00526D90"/>
    <w:rsid w:val="00533FA7"/>
    <w:rsid w:val="005348F3"/>
    <w:rsid w:val="00535B90"/>
    <w:rsid w:val="00545AEB"/>
    <w:rsid w:val="005478DC"/>
    <w:rsid w:val="00550C6C"/>
    <w:rsid w:val="005612E1"/>
    <w:rsid w:val="00563D48"/>
    <w:rsid w:val="00564305"/>
    <w:rsid w:val="00567539"/>
    <w:rsid w:val="005743C4"/>
    <w:rsid w:val="00584C72"/>
    <w:rsid w:val="005851E7"/>
    <w:rsid w:val="005878BC"/>
    <w:rsid w:val="00590C82"/>
    <w:rsid w:val="00595179"/>
    <w:rsid w:val="00595DF6"/>
    <w:rsid w:val="00597B36"/>
    <w:rsid w:val="005A290E"/>
    <w:rsid w:val="005A2CA2"/>
    <w:rsid w:val="005A3100"/>
    <w:rsid w:val="005A3D4B"/>
    <w:rsid w:val="005A4EFC"/>
    <w:rsid w:val="005A5283"/>
    <w:rsid w:val="005B01FC"/>
    <w:rsid w:val="005B17E6"/>
    <w:rsid w:val="005B33BA"/>
    <w:rsid w:val="005B450E"/>
    <w:rsid w:val="005B5063"/>
    <w:rsid w:val="005C0838"/>
    <w:rsid w:val="005C21E9"/>
    <w:rsid w:val="005C6230"/>
    <w:rsid w:val="005C62AA"/>
    <w:rsid w:val="005D099F"/>
    <w:rsid w:val="005D2499"/>
    <w:rsid w:val="005D3B76"/>
    <w:rsid w:val="005E137B"/>
    <w:rsid w:val="005E2049"/>
    <w:rsid w:val="005E36EF"/>
    <w:rsid w:val="005E5FE4"/>
    <w:rsid w:val="005E63D5"/>
    <w:rsid w:val="005E6431"/>
    <w:rsid w:val="005F0C46"/>
    <w:rsid w:val="005F192C"/>
    <w:rsid w:val="005F1A94"/>
    <w:rsid w:val="005F2613"/>
    <w:rsid w:val="005F71B4"/>
    <w:rsid w:val="006004C5"/>
    <w:rsid w:val="0060284E"/>
    <w:rsid w:val="00602876"/>
    <w:rsid w:val="00606C1A"/>
    <w:rsid w:val="006109F9"/>
    <w:rsid w:val="0061164A"/>
    <w:rsid w:val="006116A9"/>
    <w:rsid w:val="006146B8"/>
    <w:rsid w:val="006147E4"/>
    <w:rsid w:val="006149B3"/>
    <w:rsid w:val="00614D83"/>
    <w:rsid w:val="0061570B"/>
    <w:rsid w:val="00615FA0"/>
    <w:rsid w:val="0061623C"/>
    <w:rsid w:val="0061631B"/>
    <w:rsid w:val="00620710"/>
    <w:rsid w:val="0062245D"/>
    <w:rsid w:val="006233BB"/>
    <w:rsid w:val="0062535B"/>
    <w:rsid w:val="0063553E"/>
    <w:rsid w:val="00635C2E"/>
    <w:rsid w:val="00637551"/>
    <w:rsid w:val="0064147A"/>
    <w:rsid w:val="0064243C"/>
    <w:rsid w:val="0064365F"/>
    <w:rsid w:val="006438E0"/>
    <w:rsid w:val="00643F1F"/>
    <w:rsid w:val="006444B5"/>
    <w:rsid w:val="006450CB"/>
    <w:rsid w:val="006462FD"/>
    <w:rsid w:val="006468E3"/>
    <w:rsid w:val="00661577"/>
    <w:rsid w:val="00662C29"/>
    <w:rsid w:val="00665EBD"/>
    <w:rsid w:val="00666DEA"/>
    <w:rsid w:val="006769D2"/>
    <w:rsid w:val="00676F2A"/>
    <w:rsid w:val="006777C8"/>
    <w:rsid w:val="00681AE0"/>
    <w:rsid w:val="00684575"/>
    <w:rsid w:val="00686145"/>
    <w:rsid w:val="00695E84"/>
    <w:rsid w:val="00697A59"/>
    <w:rsid w:val="006A0D16"/>
    <w:rsid w:val="006A3297"/>
    <w:rsid w:val="006A3922"/>
    <w:rsid w:val="006A417B"/>
    <w:rsid w:val="006A5477"/>
    <w:rsid w:val="006A5FE1"/>
    <w:rsid w:val="006A6420"/>
    <w:rsid w:val="006A6B7B"/>
    <w:rsid w:val="006A7516"/>
    <w:rsid w:val="006A76B5"/>
    <w:rsid w:val="006B346C"/>
    <w:rsid w:val="006B3E58"/>
    <w:rsid w:val="006B42A3"/>
    <w:rsid w:val="006B47D0"/>
    <w:rsid w:val="006B6BE4"/>
    <w:rsid w:val="006B717C"/>
    <w:rsid w:val="006C221A"/>
    <w:rsid w:val="006C3B71"/>
    <w:rsid w:val="006D227B"/>
    <w:rsid w:val="006E10ED"/>
    <w:rsid w:val="006E1CFC"/>
    <w:rsid w:val="006E2EE3"/>
    <w:rsid w:val="006F110C"/>
    <w:rsid w:val="006F289A"/>
    <w:rsid w:val="006F3043"/>
    <w:rsid w:val="006F30C5"/>
    <w:rsid w:val="006F7691"/>
    <w:rsid w:val="00700758"/>
    <w:rsid w:val="007018FC"/>
    <w:rsid w:val="00706C2D"/>
    <w:rsid w:val="0070710D"/>
    <w:rsid w:val="00710E6C"/>
    <w:rsid w:val="00713572"/>
    <w:rsid w:val="0071368B"/>
    <w:rsid w:val="0071670C"/>
    <w:rsid w:val="00721148"/>
    <w:rsid w:val="007213CE"/>
    <w:rsid w:val="007228F7"/>
    <w:rsid w:val="00722B0A"/>
    <w:rsid w:val="007249B7"/>
    <w:rsid w:val="007251A1"/>
    <w:rsid w:val="00725548"/>
    <w:rsid w:val="007268D5"/>
    <w:rsid w:val="00735A60"/>
    <w:rsid w:val="007376A9"/>
    <w:rsid w:val="007416A3"/>
    <w:rsid w:val="00743149"/>
    <w:rsid w:val="00745F64"/>
    <w:rsid w:val="00746D80"/>
    <w:rsid w:val="007500F7"/>
    <w:rsid w:val="00755AED"/>
    <w:rsid w:val="00756543"/>
    <w:rsid w:val="00757135"/>
    <w:rsid w:val="0076024E"/>
    <w:rsid w:val="007608B5"/>
    <w:rsid w:val="00764529"/>
    <w:rsid w:val="0076480C"/>
    <w:rsid w:val="00766348"/>
    <w:rsid w:val="00766B62"/>
    <w:rsid w:val="007677D2"/>
    <w:rsid w:val="0077014F"/>
    <w:rsid w:val="007717F3"/>
    <w:rsid w:val="00772921"/>
    <w:rsid w:val="007778CC"/>
    <w:rsid w:val="007803FB"/>
    <w:rsid w:val="007845D0"/>
    <w:rsid w:val="007903A2"/>
    <w:rsid w:val="00790DBB"/>
    <w:rsid w:val="00792158"/>
    <w:rsid w:val="007926CD"/>
    <w:rsid w:val="00792AEB"/>
    <w:rsid w:val="007936F8"/>
    <w:rsid w:val="007946BA"/>
    <w:rsid w:val="00796255"/>
    <w:rsid w:val="007967CF"/>
    <w:rsid w:val="007977A8"/>
    <w:rsid w:val="007A29D1"/>
    <w:rsid w:val="007A747E"/>
    <w:rsid w:val="007A78D1"/>
    <w:rsid w:val="007B34B8"/>
    <w:rsid w:val="007B5B8A"/>
    <w:rsid w:val="007B6085"/>
    <w:rsid w:val="007C2064"/>
    <w:rsid w:val="007C2239"/>
    <w:rsid w:val="007C350E"/>
    <w:rsid w:val="007C37FF"/>
    <w:rsid w:val="007C4839"/>
    <w:rsid w:val="007C6199"/>
    <w:rsid w:val="007C6B55"/>
    <w:rsid w:val="007D012F"/>
    <w:rsid w:val="007D1B83"/>
    <w:rsid w:val="007D20EB"/>
    <w:rsid w:val="007D2287"/>
    <w:rsid w:val="007D235C"/>
    <w:rsid w:val="007D7C6B"/>
    <w:rsid w:val="007E1C45"/>
    <w:rsid w:val="007E2230"/>
    <w:rsid w:val="007E3768"/>
    <w:rsid w:val="007E43FE"/>
    <w:rsid w:val="007E4EF4"/>
    <w:rsid w:val="007E68A2"/>
    <w:rsid w:val="007E6DA0"/>
    <w:rsid w:val="007E785B"/>
    <w:rsid w:val="007F0792"/>
    <w:rsid w:val="007F38A0"/>
    <w:rsid w:val="007F677C"/>
    <w:rsid w:val="00801940"/>
    <w:rsid w:val="00801F43"/>
    <w:rsid w:val="00802EA7"/>
    <w:rsid w:val="008070E0"/>
    <w:rsid w:val="00807928"/>
    <w:rsid w:val="008119D5"/>
    <w:rsid w:val="00816B5B"/>
    <w:rsid w:val="00822C77"/>
    <w:rsid w:val="00823C46"/>
    <w:rsid w:val="00825E6D"/>
    <w:rsid w:val="008272F9"/>
    <w:rsid w:val="00827383"/>
    <w:rsid w:val="00830124"/>
    <w:rsid w:val="008329E6"/>
    <w:rsid w:val="00833A6B"/>
    <w:rsid w:val="00833C53"/>
    <w:rsid w:val="008366E6"/>
    <w:rsid w:val="0083715C"/>
    <w:rsid w:val="0084043A"/>
    <w:rsid w:val="008454EA"/>
    <w:rsid w:val="0084628E"/>
    <w:rsid w:val="00846848"/>
    <w:rsid w:val="0085105C"/>
    <w:rsid w:val="00851458"/>
    <w:rsid w:val="008537A8"/>
    <w:rsid w:val="00856A8A"/>
    <w:rsid w:val="00860D65"/>
    <w:rsid w:val="00865D25"/>
    <w:rsid w:val="00866F66"/>
    <w:rsid w:val="00867E5E"/>
    <w:rsid w:val="008709A9"/>
    <w:rsid w:val="00873694"/>
    <w:rsid w:val="008803F0"/>
    <w:rsid w:val="008806A6"/>
    <w:rsid w:val="00880C04"/>
    <w:rsid w:val="00882912"/>
    <w:rsid w:val="00883037"/>
    <w:rsid w:val="00892F2A"/>
    <w:rsid w:val="00894F1A"/>
    <w:rsid w:val="00897873"/>
    <w:rsid w:val="00897E0D"/>
    <w:rsid w:val="008A1268"/>
    <w:rsid w:val="008B21DA"/>
    <w:rsid w:val="008B27AF"/>
    <w:rsid w:val="008B3F78"/>
    <w:rsid w:val="008B4133"/>
    <w:rsid w:val="008B6757"/>
    <w:rsid w:val="008C2730"/>
    <w:rsid w:val="008D3522"/>
    <w:rsid w:val="008D7A65"/>
    <w:rsid w:val="008E0953"/>
    <w:rsid w:val="008E31D8"/>
    <w:rsid w:val="008E4280"/>
    <w:rsid w:val="008E79D6"/>
    <w:rsid w:val="008F1D9B"/>
    <w:rsid w:val="008F2475"/>
    <w:rsid w:val="008F3CE1"/>
    <w:rsid w:val="008F459A"/>
    <w:rsid w:val="008F5A8F"/>
    <w:rsid w:val="00901760"/>
    <w:rsid w:val="00902148"/>
    <w:rsid w:val="00903865"/>
    <w:rsid w:val="009055AF"/>
    <w:rsid w:val="00911E50"/>
    <w:rsid w:val="00911EC5"/>
    <w:rsid w:val="009136B9"/>
    <w:rsid w:val="00913CAC"/>
    <w:rsid w:val="00915919"/>
    <w:rsid w:val="00916B3A"/>
    <w:rsid w:val="0091766A"/>
    <w:rsid w:val="009207E3"/>
    <w:rsid w:val="00922AC6"/>
    <w:rsid w:val="00926227"/>
    <w:rsid w:val="009303D0"/>
    <w:rsid w:val="00930767"/>
    <w:rsid w:val="00930916"/>
    <w:rsid w:val="009344DF"/>
    <w:rsid w:val="00935255"/>
    <w:rsid w:val="0093592A"/>
    <w:rsid w:val="00936B57"/>
    <w:rsid w:val="0094070F"/>
    <w:rsid w:val="00942120"/>
    <w:rsid w:val="00944578"/>
    <w:rsid w:val="009456FD"/>
    <w:rsid w:val="00951165"/>
    <w:rsid w:val="00955DE2"/>
    <w:rsid w:val="00956ADE"/>
    <w:rsid w:val="00957B55"/>
    <w:rsid w:val="00961367"/>
    <w:rsid w:val="009615E4"/>
    <w:rsid w:val="00965DE7"/>
    <w:rsid w:val="00965DEA"/>
    <w:rsid w:val="00966226"/>
    <w:rsid w:val="009664AE"/>
    <w:rsid w:val="0096751B"/>
    <w:rsid w:val="00970D80"/>
    <w:rsid w:val="009725F2"/>
    <w:rsid w:val="00972927"/>
    <w:rsid w:val="00972C3A"/>
    <w:rsid w:val="00972E11"/>
    <w:rsid w:val="009767F5"/>
    <w:rsid w:val="00977EC8"/>
    <w:rsid w:val="00985116"/>
    <w:rsid w:val="00985758"/>
    <w:rsid w:val="00985CA7"/>
    <w:rsid w:val="00986A25"/>
    <w:rsid w:val="009877C9"/>
    <w:rsid w:val="009912DE"/>
    <w:rsid w:val="00992545"/>
    <w:rsid w:val="00993069"/>
    <w:rsid w:val="00993148"/>
    <w:rsid w:val="00994096"/>
    <w:rsid w:val="00995950"/>
    <w:rsid w:val="009A0231"/>
    <w:rsid w:val="009A077D"/>
    <w:rsid w:val="009A2338"/>
    <w:rsid w:val="009A269F"/>
    <w:rsid w:val="009A358B"/>
    <w:rsid w:val="009A37EC"/>
    <w:rsid w:val="009A483A"/>
    <w:rsid w:val="009A57E9"/>
    <w:rsid w:val="009A5E04"/>
    <w:rsid w:val="009B05C1"/>
    <w:rsid w:val="009B0EE1"/>
    <w:rsid w:val="009B1399"/>
    <w:rsid w:val="009B2A46"/>
    <w:rsid w:val="009B3569"/>
    <w:rsid w:val="009B35B3"/>
    <w:rsid w:val="009B46E2"/>
    <w:rsid w:val="009B56DD"/>
    <w:rsid w:val="009C24DB"/>
    <w:rsid w:val="009C2C25"/>
    <w:rsid w:val="009C38C0"/>
    <w:rsid w:val="009C45E3"/>
    <w:rsid w:val="009C5C93"/>
    <w:rsid w:val="009C6392"/>
    <w:rsid w:val="009C66B7"/>
    <w:rsid w:val="009C6B88"/>
    <w:rsid w:val="009D5B07"/>
    <w:rsid w:val="009D61EF"/>
    <w:rsid w:val="009D6451"/>
    <w:rsid w:val="009E3D20"/>
    <w:rsid w:val="009E575B"/>
    <w:rsid w:val="009E5E08"/>
    <w:rsid w:val="009E61BD"/>
    <w:rsid w:val="009F1073"/>
    <w:rsid w:val="009F2EE8"/>
    <w:rsid w:val="00A0014D"/>
    <w:rsid w:val="00A0632A"/>
    <w:rsid w:val="00A06A7B"/>
    <w:rsid w:val="00A06FAC"/>
    <w:rsid w:val="00A10113"/>
    <w:rsid w:val="00A12D25"/>
    <w:rsid w:val="00A12FB0"/>
    <w:rsid w:val="00A31926"/>
    <w:rsid w:val="00A421FD"/>
    <w:rsid w:val="00A42E05"/>
    <w:rsid w:val="00A52AB1"/>
    <w:rsid w:val="00A533EA"/>
    <w:rsid w:val="00A53883"/>
    <w:rsid w:val="00A57682"/>
    <w:rsid w:val="00A60EFD"/>
    <w:rsid w:val="00A61202"/>
    <w:rsid w:val="00A62F1E"/>
    <w:rsid w:val="00A63FFA"/>
    <w:rsid w:val="00A666CF"/>
    <w:rsid w:val="00A723A8"/>
    <w:rsid w:val="00A7388C"/>
    <w:rsid w:val="00A73CF8"/>
    <w:rsid w:val="00A75B28"/>
    <w:rsid w:val="00A75C00"/>
    <w:rsid w:val="00A760D4"/>
    <w:rsid w:val="00A841C4"/>
    <w:rsid w:val="00A85DE4"/>
    <w:rsid w:val="00A8659D"/>
    <w:rsid w:val="00A90791"/>
    <w:rsid w:val="00A91669"/>
    <w:rsid w:val="00A92E21"/>
    <w:rsid w:val="00A93F81"/>
    <w:rsid w:val="00A978DF"/>
    <w:rsid w:val="00AA31FF"/>
    <w:rsid w:val="00AA6EB9"/>
    <w:rsid w:val="00AA710B"/>
    <w:rsid w:val="00AB4CDE"/>
    <w:rsid w:val="00AC00A3"/>
    <w:rsid w:val="00AC32E0"/>
    <w:rsid w:val="00AC78BD"/>
    <w:rsid w:val="00AD1138"/>
    <w:rsid w:val="00AD29F8"/>
    <w:rsid w:val="00AD2B3A"/>
    <w:rsid w:val="00AD4DAE"/>
    <w:rsid w:val="00AD59E2"/>
    <w:rsid w:val="00AD5D0F"/>
    <w:rsid w:val="00AD76D1"/>
    <w:rsid w:val="00AE0963"/>
    <w:rsid w:val="00AE0A00"/>
    <w:rsid w:val="00AE2353"/>
    <w:rsid w:val="00AE353E"/>
    <w:rsid w:val="00AE3BB4"/>
    <w:rsid w:val="00AE5DC6"/>
    <w:rsid w:val="00AE6CCA"/>
    <w:rsid w:val="00AF102D"/>
    <w:rsid w:val="00AF122A"/>
    <w:rsid w:val="00AF3B14"/>
    <w:rsid w:val="00AF6ED2"/>
    <w:rsid w:val="00AF7ECA"/>
    <w:rsid w:val="00B0433D"/>
    <w:rsid w:val="00B169B6"/>
    <w:rsid w:val="00B173B3"/>
    <w:rsid w:val="00B20BF4"/>
    <w:rsid w:val="00B2219F"/>
    <w:rsid w:val="00B24232"/>
    <w:rsid w:val="00B30041"/>
    <w:rsid w:val="00B31451"/>
    <w:rsid w:val="00B42489"/>
    <w:rsid w:val="00B42E89"/>
    <w:rsid w:val="00B43E2D"/>
    <w:rsid w:val="00B44211"/>
    <w:rsid w:val="00B449F7"/>
    <w:rsid w:val="00B456D9"/>
    <w:rsid w:val="00B458C7"/>
    <w:rsid w:val="00B50AC4"/>
    <w:rsid w:val="00B536F0"/>
    <w:rsid w:val="00B5375A"/>
    <w:rsid w:val="00B5668E"/>
    <w:rsid w:val="00B57204"/>
    <w:rsid w:val="00B60E18"/>
    <w:rsid w:val="00B61E14"/>
    <w:rsid w:val="00B63D53"/>
    <w:rsid w:val="00B6499F"/>
    <w:rsid w:val="00B707AD"/>
    <w:rsid w:val="00B707BA"/>
    <w:rsid w:val="00B7285B"/>
    <w:rsid w:val="00B763F3"/>
    <w:rsid w:val="00B832B6"/>
    <w:rsid w:val="00B83EBF"/>
    <w:rsid w:val="00B86986"/>
    <w:rsid w:val="00B918C6"/>
    <w:rsid w:val="00B92265"/>
    <w:rsid w:val="00B92512"/>
    <w:rsid w:val="00B931FC"/>
    <w:rsid w:val="00B957F1"/>
    <w:rsid w:val="00BA038B"/>
    <w:rsid w:val="00BA0760"/>
    <w:rsid w:val="00BA3399"/>
    <w:rsid w:val="00BA376B"/>
    <w:rsid w:val="00BA5C61"/>
    <w:rsid w:val="00BB25AE"/>
    <w:rsid w:val="00BB2928"/>
    <w:rsid w:val="00BB3790"/>
    <w:rsid w:val="00BB6412"/>
    <w:rsid w:val="00BB7963"/>
    <w:rsid w:val="00BC295C"/>
    <w:rsid w:val="00BC400F"/>
    <w:rsid w:val="00BC497E"/>
    <w:rsid w:val="00BC64E7"/>
    <w:rsid w:val="00BD3514"/>
    <w:rsid w:val="00BD51E4"/>
    <w:rsid w:val="00BD7F9F"/>
    <w:rsid w:val="00BE029B"/>
    <w:rsid w:val="00BE2CE5"/>
    <w:rsid w:val="00BE4477"/>
    <w:rsid w:val="00BF2524"/>
    <w:rsid w:val="00BF53BA"/>
    <w:rsid w:val="00BF608E"/>
    <w:rsid w:val="00BF69D0"/>
    <w:rsid w:val="00C00758"/>
    <w:rsid w:val="00C017ED"/>
    <w:rsid w:val="00C12E08"/>
    <w:rsid w:val="00C13F5F"/>
    <w:rsid w:val="00C154BA"/>
    <w:rsid w:val="00C164A9"/>
    <w:rsid w:val="00C16BE6"/>
    <w:rsid w:val="00C22E3F"/>
    <w:rsid w:val="00C25773"/>
    <w:rsid w:val="00C273B0"/>
    <w:rsid w:val="00C27637"/>
    <w:rsid w:val="00C3069D"/>
    <w:rsid w:val="00C4036F"/>
    <w:rsid w:val="00C42F9F"/>
    <w:rsid w:val="00C440FF"/>
    <w:rsid w:val="00C44461"/>
    <w:rsid w:val="00C462C6"/>
    <w:rsid w:val="00C51576"/>
    <w:rsid w:val="00C52763"/>
    <w:rsid w:val="00C55E73"/>
    <w:rsid w:val="00C611D9"/>
    <w:rsid w:val="00C707D2"/>
    <w:rsid w:val="00C72CDA"/>
    <w:rsid w:val="00C73BB0"/>
    <w:rsid w:val="00C756BB"/>
    <w:rsid w:val="00C76AE8"/>
    <w:rsid w:val="00C76DC9"/>
    <w:rsid w:val="00C83595"/>
    <w:rsid w:val="00C837F1"/>
    <w:rsid w:val="00C83847"/>
    <w:rsid w:val="00C83B47"/>
    <w:rsid w:val="00C83EC7"/>
    <w:rsid w:val="00C86314"/>
    <w:rsid w:val="00C91BE1"/>
    <w:rsid w:val="00C9644A"/>
    <w:rsid w:val="00C97E91"/>
    <w:rsid w:val="00CA0333"/>
    <w:rsid w:val="00CA31F3"/>
    <w:rsid w:val="00CA783F"/>
    <w:rsid w:val="00CA7E69"/>
    <w:rsid w:val="00CB18D3"/>
    <w:rsid w:val="00CB213B"/>
    <w:rsid w:val="00CB26B0"/>
    <w:rsid w:val="00CB477D"/>
    <w:rsid w:val="00CB5B6B"/>
    <w:rsid w:val="00CB7F0E"/>
    <w:rsid w:val="00CC22D3"/>
    <w:rsid w:val="00CC4524"/>
    <w:rsid w:val="00CD1BAD"/>
    <w:rsid w:val="00CD1EDE"/>
    <w:rsid w:val="00CD48AA"/>
    <w:rsid w:val="00CE17D7"/>
    <w:rsid w:val="00CE3A6E"/>
    <w:rsid w:val="00CE5B65"/>
    <w:rsid w:val="00CE67F4"/>
    <w:rsid w:val="00CE7983"/>
    <w:rsid w:val="00CF1EB5"/>
    <w:rsid w:val="00CF31D6"/>
    <w:rsid w:val="00CF37FA"/>
    <w:rsid w:val="00CF537D"/>
    <w:rsid w:val="00CF7289"/>
    <w:rsid w:val="00D11EB2"/>
    <w:rsid w:val="00D12318"/>
    <w:rsid w:val="00D12BBE"/>
    <w:rsid w:val="00D146DB"/>
    <w:rsid w:val="00D155C5"/>
    <w:rsid w:val="00D15C5F"/>
    <w:rsid w:val="00D15FEE"/>
    <w:rsid w:val="00D20166"/>
    <w:rsid w:val="00D2318A"/>
    <w:rsid w:val="00D23303"/>
    <w:rsid w:val="00D27B76"/>
    <w:rsid w:val="00D30298"/>
    <w:rsid w:val="00D32EE6"/>
    <w:rsid w:val="00D34C2C"/>
    <w:rsid w:val="00D36E61"/>
    <w:rsid w:val="00D37B94"/>
    <w:rsid w:val="00D413D3"/>
    <w:rsid w:val="00D4306D"/>
    <w:rsid w:val="00D4382A"/>
    <w:rsid w:val="00D43B71"/>
    <w:rsid w:val="00D45F8D"/>
    <w:rsid w:val="00D467B9"/>
    <w:rsid w:val="00D473E1"/>
    <w:rsid w:val="00D47456"/>
    <w:rsid w:val="00D475D6"/>
    <w:rsid w:val="00D5390F"/>
    <w:rsid w:val="00D540F9"/>
    <w:rsid w:val="00D601E8"/>
    <w:rsid w:val="00D60497"/>
    <w:rsid w:val="00D666BE"/>
    <w:rsid w:val="00D66D38"/>
    <w:rsid w:val="00D70879"/>
    <w:rsid w:val="00D70E02"/>
    <w:rsid w:val="00D77411"/>
    <w:rsid w:val="00D774FE"/>
    <w:rsid w:val="00D83AD5"/>
    <w:rsid w:val="00D859B3"/>
    <w:rsid w:val="00D8682D"/>
    <w:rsid w:val="00D92116"/>
    <w:rsid w:val="00D93676"/>
    <w:rsid w:val="00DA01E5"/>
    <w:rsid w:val="00DA1727"/>
    <w:rsid w:val="00DA2E50"/>
    <w:rsid w:val="00DA5DEC"/>
    <w:rsid w:val="00DA72F4"/>
    <w:rsid w:val="00DA7761"/>
    <w:rsid w:val="00DB0569"/>
    <w:rsid w:val="00DB083E"/>
    <w:rsid w:val="00DB3A24"/>
    <w:rsid w:val="00DB64F7"/>
    <w:rsid w:val="00DB726E"/>
    <w:rsid w:val="00DB77B9"/>
    <w:rsid w:val="00DC07E4"/>
    <w:rsid w:val="00DC1C96"/>
    <w:rsid w:val="00DC25A5"/>
    <w:rsid w:val="00DC2DAF"/>
    <w:rsid w:val="00DC2FC9"/>
    <w:rsid w:val="00DC3B4F"/>
    <w:rsid w:val="00DD2929"/>
    <w:rsid w:val="00DD3CD8"/>
    <w:rsid w:val="00DD3D9E"/>
    <w:rsid w:val="00DD41DB"/>
    <w:rsid w:val="00DD4A1A"/>
    <w:rsid w:val="00DD57B1"/>
    <w:rsid w:val="00DD72D1"/>
    <w:rsid w:val="00DE09EA"/>
    <w:rsid w:val="00DE0ADB"/>
    <w:rsid w:val="00DE2F66"/>
    <w:rsid w:val="00DE382C"/>
    <w:rsid w:val="00DE5B54"/>
    <w:rsid w:val="00DE6D2A"/>
    <w:rsid w:val="00DE6F46"/>
    <w:rsid w:val="00DE7AF0"/>
    <w:rsid w:val="00DF2CC7"/>
    <w:rsid w:val="00DF5624"/>
    <w:rsid w:val="00DF6C2E"/>
    <w:rsid w:val="00DF77B7"/>
    <w:rsid w:val="00E026E5"/>
    <w:rsid w:val="00E028F4"/>
    <w:rsid w:val="00E0427E"/>
    <w:rsid w:val="00E05F69"/>
    <w:rsid w:val="00E06A05"/>
    <w:rsid w:val="00E10455"/>
    <w:rsid w:val="00E165FA"/>
    <w:rsid w:val="00E20913"/>
    <w:rsid w:val="00E211A3"/>
    <w:rsid w:val="00E22DFA"/>
    <w:rsid w:val="00E230A0"/>
    <w:rsid w:val="00E24CB9"/>
    <w:rsid w:val="00E25926"/>
    <w:rsid w:val="00E262BA"/>
    <w:rsid w:val="00E27262"/>
    <w:rsid w:val="00E3062E"/>
    <w:rsid w:val="00E30732"/>
    <w:rsid w:val="00E31926"/>
    <w:rsid w:val="00E3738C"/>
    <w:rsid w:val="00E4468A"/>
    <w:rsid w:val="00E447D6"/>
    <w:rsid w:val="00E46B85"/>
    <w:rsid w:val="00E46B94"/>
    <w:rsid w:val="00E50E0B"/>
    <w:rsid w:val="00E5104D"/>
    <w:rsid w:val="00E519E5"/>
    <w:rsid w:val="00E52D38"/>
    <w:rsid w:val="00E53B54"/>
    <w:rsid w:val="00E55D69"/>
    <w:rsid w:val="00E56149"/>
    <w:rsid w:val="00E602C5"/>
    <w:rsid w:val="00E637B6"/>
    <w:rsid w:val="00E67562"/>
    <w:rsid w:val="00E701E5"/>
    <w:rsid w:val="00E725DD"/>
    <w:rsid w:val="00E75C31"/>
    <w:rsid w:val="00E76F0A"/>
    <w:rsid w:val="00E83F48"/>
    <w:rsid w:val="00E85B63"/>
    <w:rsid w:val="00E85D33"/>
    <w:rsid w:val="00E9579C"/>
    <w:rsid w:val="00E96A7D"/>
    <w:rsid w:val="00E97AE7"/>
    <w:rsid w:val="00EA4C7C"/>
    <w:rsid w:val="00EA5542"/>
    <w:rsid w:val="00EA6036"/>
    <w:rsid w:val="00EA69C0"/>
    <w:rsid w:val="00EA736C"/>
    <w:rsid w:val="00EA7F23"/>
    <w:rsid w:val="00EB2F5E"/>
    <w:rsid w:val="00EB324D"/>
    <w:rsid w:val="00EB39DE"/>
    <w:rsid w:val="00EB3DF4"/>
    <w:rsid w:val="00EB46CF"/>
    <w:rsid w:val="00EB48BF"/>
    <w:rsid w:val="00EB76CF"/>
    <w:rsid w:val="00EB7E93"/>
    <w:rsid w:val="00EC0C41"/>
    <w:rsid w:val="00EC3335"/>
    <w:rsid w:val="00ED1DE2"/>
    <w:rsid w:val="00ED35FC"/>
    <w:rsid w:val="00ED56CB"/>
    <w:rsid w:val="00ED5A33"/>
    <w:rsid w:val="00EE14FB"/>
    <w:rsid w:val="00EE1EB9"/>
    <w:rsid w:val="00EE295C"/>
    <w:rsid w:val="00EE3FD8"/>
    <w:rsid w:val="00EE7B0F"/>
    <w:rsid w:val="00EF070D"/>
    <w:rsid w:val="00EF1365"/>
    <w:rsid w:val="00EF5784"/>
    <w:rsid w:val="00EF66C6"/>
    <w:rsid w:val="00F0228A"/>
    <w:rsid w:val="00F111AD"/>
    <w:rsid w:val="00F1174A"/>
    <w:rsid w:val="00F1289F"/>
    <w:rsid w:val="00F150B8"/>
    <w:rsid w:val="00F15E2C"/>
    <w:rsid w:val="00F15E3D"/>
    <w:rsid w:val="00F1705A"/>
    <w:rsid w:val="00F1722F"/>
    <w:rsid w:val="00F24B95"/>
    <w:rsid w:val="00F3275C"/>
    <w:rsid w:val="00F32F37"/>
    <w:rsid w:val="00F33ED2"/>
    <w:rsid w:val="00F342CF"/>
    <w:rsid w:val="00F34928"/>
    <w:rsid w:val="00F40C12"/>
    <w:rsid w:val="00F42E8B"/>
    <w:rsid w:val="00F43881"/>
    <w:rsid w:val="00F438E7"/>
    <w:rsid w:val="00F454AC"/>
    <w:rsid w:val="00F50543"/>
    <w:rsid w:val="00F50EC6"/>
    <w:rsid w:val="00F5370C"/>
    <w:rsid w:val="00F54587"/>
    <w:rsid w:val="00F54589"/>
    <w:rsid w:val="00F5797C"/>
    <w:rsid w:val="00F64789"/>
    <w:rsid w:val="00F677F5"/>
    <w:rsid w:val="00F725E4"/>
    <w:rsid w:val="00F7365F"/>
    <w:rsid w:val="00F76905"/>
    <w:rsid w:val="00F83707"/>
    <w:rsid w:val="00F85C3C"/>
    <w:rsid w:val="00F94693"/>
    <w:rsid w:val="00F9554A"/>
    <w:rsid w:val="00F95F4C"/>
    <w:rsid w:val="00F95FB7"/>
    <w:rsid w:val="00F96560"/>
    <w:rsid w:val="00F96B03"/>
    <w:rsid w:val="00FA0320"/>
    <w:rsid w:val="00FA212F"/>
    <w:rsid w:val="00FA6B92"/>
    <w:rsid w:val="00FB1086"/>
    <w:rsid w:val="00FB15AB"/>
    <w:rsid w:val="00FB1958"/>
    <w:rsid w:val="00FB281A"/>
    <w:rsid w:val="00FB699F"/>
    <w:rsid w:val="00FB7FA0"/>
    <w:rsid w:val="00FC2DE6"/>
    <w:rsid w:val="00FC3E8F"/>
    <w:rsid w:val="00FC3FB4"/>
    <w:rsid w:val="00FC6280"/>
    <w:rsid w:val="00FC6A0E"/>
    <w:rsid w:val="00FD5B6F"/>
    <w:rsid w:val="00FD6B6D"/>
    <w:rsid w:val="00FD6D9E"/>
    <w:rsid w:val="00FE0BC7"/>
    <w:rsid w:val="00FE104F"/>
    <w:rsid w:val="00FE2604"/>
    <w:rsid w:val="00FF2115"/>
    <w:rsid w:val="00FF5943"/>
    <w:rsid w:val="00FF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,"/>
  <w:listSeparator w:val=";"/>
  <w14:docId w14:val="7CB716E5"/>
  <w15:docId w15:val="{053FB428-D680-4C8D-87B1-87B31372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30DC"/>
    <w:rPr>
      <w:rFonts w:ascii="Garamond" w:hAnsi="Garamond"/>
      <w:sz w:val="23"/>
    </w:rPr>
  </w:style>
  <w:style w:type="paragraph" w:styleId="Rubrik1">
    <w:name w:val="heading 1"/>
    <w:aliases w:val="Rubrik 1 Ny"/>
    <w:basedOn w:val="Normal"/>
    <w:next w:val="Normal"/>
    <w:qFormat/>
    <w:rsid w:val="002D30DC"/>
    <w:pPr>
      <w:tabs>
        <w:tab w:val="left" w:pos="2268"/>
      </w:tabs>
      <w:ind w:left="851" w:right="851"/>
      <w:jc w:val="both"/>
      <w:outlineLvl w:val="0"/>
    </w:pPr>
    <w:rPr>
      <w:rFonts w:ascii="Arial" w:hAnsi="Arial"/>
      <w:b/>
      <w:sz w:val="28"/>
    </w:rPr>
  </w:style>
  <w:style w:type="paragraph" w:styleId="Rubrik2">
    <w:name w:val="heading 2"/>
    <w:aliases w:val="Rubrik 2 Ny"/>
    <w:basedOn w:val="Normal"/>
    <w:next w:val="Normal"/>
    <w:qFormat/>
    <w:rsid w:val="002D30DC"/>
    <w:pPr>
      <w:tabs>
        <w:tab w:val="left" w:pos="2268"/>
      </w:tabs>
      <w:ind w:left="851" w:right="851"/>
      <w:jc w:val="both"/>
      <w:outlineLvl w:val="1"/>
    </w:pPr>
    <w:rPr>
      <w:rFonts w:ascii="Arial" w:hAnsi="Arial"/>
      <w:b/>
      <w:sz w:val="24"/>
    </w:rPr>
  </w:style>
  <w:style w:type="paragraph" w:styleId="Rubrik3">
    <w:name w:val="heading 3"/>
    <w:aliases w:val="Rubrik 3 Ny"/>
    <w:basedOn w:val="Normal"/>
    <w:next w:val="Normal"/>
    <w:qFormat/>
    <w:rsid w:val="002D30DC"/>
    <w:pPr>
      <w:tabs>
        <w:tab w:val="left" w:pos="2268"/>
      </w:tabs>
      <w:ind w:left="851" w:right="851"/>
      <w:jc w:val="both"/>
      <w:outlineLvl w:val="2"/>
    </w:pPr>
    <w:rPr>
      <w:rFonts w:ascii="Arial" w:hAnsi="Arial"/>
      <w:b/>
      <w:sz w:val="20"/>
    </w:rPr>
  </w:style>
  <w:style w:type="paragraph" w:styleId="Rubrik4">
    <w:name w:val="heading 4"/>
    <w:aliases w:val="Rubrik 4 Ny"/>
    <w:basedOn w:val="Normal"/>
    <w:next w:val="Normal"/>
    <w:qFormat/>
    <w:rsid w:val="007213CE"/>
    <w:pPr>
      <w:tabs>
        <w:tab w:val="left" w:pos="2268"/>
      </w:tabs>
      <w:ind w:left="851" w:right="851"/>
      <w:jc w:val="both"/>
      <w:outlineLvl w:val="3"/>
    </w:pPr>
    <w:rPr>
      <w:rFonts w:ascii="Arial" w:hAnsi="Arial"/>
      <w:b/>
      <w:i/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bild">
    <w:name w:val="bild"/>
    <w:basedOn w:val="Normal"/>
    <w:next w:val="Normal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851" w:right="851"/>
      <w:jc w:val="both"/>
    </w:pPr>
    <w:rPr>
      <w:sz w:val="24"/>
    </w:rPr>
  </w:style>
  <w:style w:type="paragraph" w:customStyle="1" w:styleId="1515">
    <w:name w:val="1515"/>
    <w:basedOn w:val="Normal"/>
    <w:link w:val="1515Char"/>
    <w:pPr>
      <w:ind w:left="851" w:right="851"/>
      <w:jc w:val="both"/>
    </w:pPr>
    <w:rPr>
      <w:sz w:val="24"/>
    </w:rPr>
  </w:style>
  <w:style w:type="paragraph" w:customStyle="1" w:styleId="figurtext">
    <w:name w:val="figurtext"/>
    <w:basedOn w:val="Normal"/>
    <w:next w:val="Normal"/>
    <w:pPr>
      <w:tabs>
        <w:tab w:val="left" w:pos="1701"/>
      </w:tabs>
      <w:spacing w:before="240"/>
      <w:ind w:left="851" w:right="851"/>
      <w:jc w:val="both"/>
    </w:pPr>
    <w:rPr>
      <w:b/>
      <w:i/>
      <w:sz w:val="24"/>
    </w:rPr>
  </w:style>
  <w:style w:type="paragraph" w:customStyle="1" w:styleId="innehll">
    <w:name w:val="innehåll"/>
    <w:basedOn w:val="Normal"/>
    <w:pPr>
      <w:tabs>
        <w:tab w:val="left" w:pos="1418"/>
        <w:tab w:val="left" w:pos="1985"/>
        <w:tab w:val="right" w:leader="dot" w:pos="8505"/>
      </w:tabs>
      <w:ind w:left="851" w:right="851"/>
      <w:jc w:val="both"/>
    </w:pPr>
    <w:rPr>
      <w:sz w:val="24"/>
    </w:rPr>
  </w:style>
  <w:style w:type="paragraph" w:styleId="Innehll1">
    <w:name w:val="toc 1"/>
    <w:aliases w:val="Innehåll checklista"/>
    <w:basedOn w:val="Rubrikchecklista"/>
    <w:next w:val="Normal"/>
    <w:autoRedefine/>
    <w:uiPriority w:val="39"/>
    <w:qFormat/>
    <w:rsid w:val="00AF102D"/>
    <w:pPr>
      <w:tabs>
        <w:tab w:val="right" w:leader="dot" w:pos="8222"/>
      </w:tabs>
      <w:ind w:left="851" w:right="851"/>
    </w:pPr>
    <w:rPr>
      <w:sz w:val="24"/>
    </w:rPr>
  </w:style>
  <w:style w:type="paragraph" w:styleId="Innehll2">
    <w:name w:val="toc 2"/>
    <w:basedOn w:val="Normal"/>
    <w:next w:val="Normal"/>
    <w:autoRedefine/>
    <w:uiPriority w:val="39"/>
    <w:qFormat/>
    <w:pPr>
      <w:tabs>
        <w:tab w:val="right" w:leader="dot" w:pos="9639"/>
      </w:tabs>
      <w:ind w:left="851" w:right="851"/>
    </w:pPr>
    <w:rPr>
      <w:sz w:val="24"/>
    </w:rPr>
  </w:style>
  <w:style w:type="paragraph" w:styleId="Innehll3">
    <w:name w:val="toc 3"/>
    <w:basedOn w:val="Normal"/>
    <w:next w:val="Normal"/>
    <w:autoRedefine/>
    <w:uiPriority w:val="39"/>
    <w:qFormat/>
    <w:pPr>
      <w:tabs>
        <w:tab w:val="right" w:leader="dot" w:pos="9639"/>
      </w:tabs>
      <w:ind w:left="851" w:right="851"/>
    </w:pPr>
    <w:rPr>
      <w:sz w:val="24"/>
    </w:rPr>
  </w:style>
  <w:style w:type="paragraph" w:styleId="Innehll4">
    <w:name w:val="toc 4"/>
    <w:basedOn w:val="Normal"/>
    <w:next w:val="Normal"/>
    <w:autoRedefine/>
    <w:uiPriority w:val="39"/>
    <w:pPr>
      <w:tabs>
        <w:tab w:val="right" w:leader="dot" w:pos="9639"/>
      </w:tabs>
      <w:ind w:left="851" w:right="851"/>
    </w:pPr>
    <w:rPr>
      <w:sz w:val="24"/>
    </w:rPr>
  </w:style>
  <w:style w:type="paragraph" w:styleId="Sidfot">
    <w:name w:val="footer"/>
    <w:aliases w:val="Sidfot Ny"/>
    <w:basedOn w:val="Normal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  <w:sz w:val="24"/>
    </w:rPr>
  </w:style>
  <w:style w:type="paragraph" w:styleId="Sidhuvud">
    <w:name w:val="header"/>
    <w:aliases w:val="Sidhuvud Ny"/>
    <w:basedOn w:val="Normal"/>
    <w:next w:val="Normal"/>
    <w:pPr>
      <w:pBdr>
        <w:bottom w:val="single" w:sz="6" w:space="13" w:color="auto"/>
      </w:pBdr>
      <w:spacing w:after="240"/>
      <w:ind w:left="851" w:right="851"/>
      <w:jc w:val="center"/>
    </w:pPr>
    <w:rPr>
      <w:rFonts w:ascii="Arial" w:hAnsi="Arial"/>
      <w:b/>
      <w:sz w:val="24"/>
    </w:rPr>
  </w:style>
  <w:style w:type="character" w:styleId="Sidnummer">
    <w:name w:val="page number"/>
    <w:basedOn w:val="Standardstycketeckensnitt"/>
  </w:style>
  <w:style w:type="paragraph" w:customStyle="1" w:styleId="SidfotSidfotNy">
    <w:name w:val="Sidfot.Sidfot Ny"/>
    <w:basedOn w:val="Normal"/>
    <w:rsid w:val="007778CC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  <w:sz w:val="24"/>
    </w:rPr>
  </w:style>
  <w:style w:type="character" w:styleId="Hyperlnk">
    <w:name w:val="Hyperlink"/>
    <w:uiPriority w:val="99"/>
    <w:rsid w:val="00D27B76"/>
    <w:rPr>
      <w:color w:val="0000FF"/>
      <w:u w:val="single"/>
    </w:rPr>
  </w:style>
  <w:style w:type="character" w:customStyle="1" w:styleId="1515Char">
    <w:name w:val="1515 Char"/>
    <w:link w:val="1515"/>
    <w:rsid w:val="00D4382A"/>
    <w:rPr>
      <w:sz w:val="24"/>
      <w:lang w:val="sv-SE" w:eastAsia="sv-SE" w:bidi="ar-SA"/>
    </w:rPr>
  </w:style>
  <w:style w:type="paragraph" w:styleId="Dokumentversikt">
    <w:name w:val="Document Map"/>
    <w:basedOn w:val="Normal"/>
    <w:semiHidden/>
    <w:rsid w:val="007B5B8A"/>
    <w:pPr>
      <w:shd w:val="clear" w:color="auto" w:fill="000080"/>
    </w:pPr>
    <w:rPr>
      <w:rFonts w:ascii="Tahoma" w:hAnsi="Tahoma" w:cs="Tahoma"/>
    </w:rPr>
  </w:style>
  <w:style w:type="table" w:styleId="Tabellrutnt">
    <w:name w:val="Table Grid"/>
    <w:basedOn w:val="Normaltabell"/>
    <w:rsid w:val="006C3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252A58"/>
    <w:rPr>
      <w:rFonts w:ascii="Tahoma" w:hAnsi="Tahoma" w:cs="Tahoma"/>
      <w:sz w:val="16"/>
      <w:szCs w:val="16"/>
    </w:rPr>
  </w:style>
  <w:style w:type="paragraph" w:styleId="Innehllsfrteckningsrubrik">
    <w:name w:val="TOC Heading"/>
    <w:basedOn w:val="Rubrik1"/>
    <w:next w:val="Normal"/>
    <w:uiPriority w:val="39"/>
    <w:qFormat/>
    <w:rsid w:val="00E447D6"/>
    <w:pPr>
      <w:keepNext/>
      <w:keepLines/>
      <w:tabs>
        <w:tab w:val="clear" w:pos="2268"/>
      </w:tabs>
      <w:spacing w:before="480" w:line="276" w:lineRule="auto"/>
      <w:ind w:left="0" w:right="0"/>
      <w:jc w:val="left"/>
      <w:outlineLvl w:val="9"/>
    </w:pPr>
    <w:rPr>
      <w:rFonts w:ascii="Cambria" w:hAnsi="Cambria"/>
      <w:bCs/>
      <w:color w:val="365F91"/>
      <w:szCs w:val="28"/>
      <w:lang w:eastAsia="en-US"/>
    </w:rPr>
  </w:style>
  <w:style w:type="paragraph" w:styleId="Innehll5">
    <w:name w:val="toc 5"/>
    <w:basedOn w:val="Normal"/>
    <w:next w:val="Normal"/>
    <w:autoRedefine/>
    <w:uiPriority w:val="39"/>
    <w:unhideWhenUsed/>
    <w:rsid w:val="00E447D6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Innehll6">
    <w:name w:val="toc 6"/>
    <w:basedOn w:val="Normal"/>
    <w:next w:val="Normal"/>
    <w:autoRedefine/>
    <w:uiPriority w:val="39"/>
    <w:unhideWhenUsed/>
    <w:rsid w:val="00E447D6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Innehll7">
    <w:name w:val="toc 7"/>
    <w:basedOn w:val="Normal"/>
    <w:next w:val="Normal"/>
    <w:autoRedefine/>
    <w:uiPriority w:val="39"/>
    <w:unhideWhenUsed/>
    <w:rsid w:val="00E447D6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Innehll8">
    <w:name w:val="toc 8"/>
    <w:basedOn w:val="Normal"/>
    <w:next w:val="Normal"/>
    <w:autoRedefine/>
    <w:uiPriority w:val="39"/>
    <w:unhideWhenUsed/>
    <w:rsid w:val="00E447D6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Innehll9">
    <w:name w:val="toc 9"/>
    <w:basedOn w:val="Normal"/>
    <w:next w:val="Normal"/>
    <w:autoRedefine/>
    <w:uiPriority w:val="39"/>
    <w:unhideWhenUsed/>
    <w:rsid w:val="00E447D6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Rubrikchecklista">
    <w:name w:val="Rubrik checklista"/>
    <w:basedOn w:val="1515"/>
    <w:link w:val="RubrikchecklistaChar"/>
    <w:qFormat/>
    <w:rsid w:val="00EB46CF"/>
    <w:pPr>
      <w:ind w:left="0" w:right="-108"/>
      <w:jc w:val="left"/>
    </w:pPr>
    <w:rPr>
      <w:rFonts w:ascii="Arial" w:hAnsi="Arial" w:cs="Arial"/>
      <w:b/>
      <w:bCs/>
      <w:sz w:val="28"/>
    </w:rPr>
  </w:style>
  <w:style w:type="character" w:customStyle="1" w:styleId="RubrikchecklistaChar">
    <w:name w:val="Rubrik checklista Char"/>
    <w:link w:val="Rubrikchecklista"/>
    <w:rsid w:val="00EB46CF"/>
    <w:rPr>
      <w:rFonts w:ascii="Arial" w:hAnsi="Arial" w:cs="Arial"/>
      <w:b/>
      <w:bCs/>
      <w:sz w:val="28"/>
      <w:lang w:val="sv-SE" w:eastAsia="sv-SE" w:bidi="ar-SA"/>
    </w:rPr>
  </w:style>
  <w:style w:type="paragraph" w:customStyle="1" w:styleId="Kontrollpunkt">
    <w:name w:val="Kontrollpunkt"/>
    <w:basedOn w:val="1515"/>
    <w:link w:val="KontrollpunktChar"/>
    <w:qFormat/>
    <w:rsid w:val="00FF5943"/>
    <w:pPr>
      <w:tabs>
        <w:tab w:val="left" w:pos="1701"/>
        <w:tab w:val="left" w:pos="2552"/>
        <w:tab w:val="left" w:pos="3402"/>
      </w:tabs>
      <w:ind w:left="0" w:right="0"/>
      <w:jc w:val="left"/>
    </w:pPr>
    <w:rPr>
      <w:rFonts w:ascii="Arial" w:hAnsi="Arial"/>
      <w:b/>
      <w:sz w:val="22"/>
      <w:szCs w:val="22"/>
    </w:rPr>
  </w:style>
  <w:style w:type="character" w:customStyle="1" w:styleId="KontrollpunktChar">
    <w:name w:val="Kontrollpunkt Char"/>
    <w:basedOn w:val="1515Char"/>
    <w:link w:val="Kontrollpunkt"/>
    <w:rsid w:val="00FF5943"/>
    <w:rPr>
      <w:rFonts w:ascii="Arial" w:hAnsi="Arial"/>
      <w:b/>
      <w:sz w:val="22"/>
      <w:szCs w:val="22"/>
      <w:lang w:val="sv-SE" w:eastAsia="sv-S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Dokument\Skyddsrumsfiler\Mallar\Arbetsmaterial\Till%20Christofer\checklista-sk16-1-skyddsrumskontroll_251125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FBA91B-B069-4407-B417-C7E95CAB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checklista-sk16-1-skyddsrumskontroll_251125.dotx</Template>
  <TotalTime>1</TotalTime>
  <Pages>67</Pages>
  <Words>22116</Words>
  <Characters>117221</Characters>
  <Application>Microsoft Office Word</Application>
  <DocSecurity>0</DocSecurity>
  <Lines>976</Lines>
  <Paragraphs>278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Skyddsrum typ 1, 2 och 3</vt:lpstr>
    </vt:vector>
  </TitlesOfParts>
  <Company>MSB</Company>
  <LinksUpToDate>false</LinksUpToDate>
  <CharactersWithSpaces>139059</CharactersWithSpaces>
  <SharedDoc>false</SharedDoc>
  <HLinks>
    <vt:vector size="156" baseType="variant">
      <vt:variant>
        <vt:i4>1048630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_Toc290375386</vt:lpwstr>
      </vt:variant>
      <vt:variant>
        <vt:i4>1048630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_Toc290375385</vt:lpwstr>
      </vt:variant>
      <vt:variant>
        <vt:i4>1048630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_Toc290375384</vt:lpwstr>
      </vt:variant>
      <vt:variant>
        <vt:i4>1048630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_Toc290375383</vt:lpwstr>
      </vt:variant>
      <vt:variant>
        <vt:i4>1048630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_Toc290375382</vt:lpwstr>
      </vt:variant>
      <vt:variant>
        <vt:i4>1048630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_Toc290375381</vt:lpwstr>
      </vt:variant>
      <vt:variant>
        <vt:i4>1048630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_Toc290375380</vt:lpwstr>
      </vt:variant>
      <vt:variant>
        <vt:i4>2031670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_Toc290375379</vt:lpwstr>
      </vt:variant>
      <vt:variant>
        <vt:i4>2031670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_Toc290375378</vt:lpwstr>
      </vt:variant>
      <vt:variant>
        <vt:i4>2031670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_Toc290375377</vt:lpwstr>
      </vt:variant>
      <vt:variant>
        <vt:i4>2031670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_Toc290375376</vt:lpwstr>
      </vt:variant>
      <vt:variant>
        <vt:i4>2031670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_Toc290375375</vt:lpwstr>
      </vt:variant>
      <vt:variant>
        <vt:i4>2031670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_Toc290375374</vt:lpwstr>
      </vt:variant>
      <vt:variant>
        <vt:i4>2031670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_Toc290375373</vt:lpwstr>
      </vt:variant>
      <vt:variant>
        <vt:i4>2031670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_Toc290375372</vt:lpwstr>
      </vt:variant>
      <vt:variant>
        <vt:i4>2031670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_Toc290375371</vt:lpwstr>
      </vt:variant>
      <vt:variant>
        <vt:i4>2031670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_Toc290375370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_Toc290375369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_Toc290375368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_Toc290375367</vt:lpwstr>
      </vt:variant>
      <vt:variant>
        <vt:i4>1966134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_Toc290375366</vt:lpwstr>
      </vt:variant>
      <vt:variant>
        <vt:i4>1966134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_Toc290375365</vt:lpwstr>
      </vt:variant>
      <vt:variant>
        <vt:i4>1966134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_Toc290375364</vt:lpwstr>
      </vt:variant>
      <vt:variant>
        <vt:i4>1966134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_Toc290375363</vt:lpwstr>
      </vt:variant>
      <vt:variant>
        <vt:i4>1966134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_Toc290375362</vt:lpwstr>
      </vt:variant>
      <vt:variant>
        <vt:i4>1966134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_Toc290375361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Skyddsrum typ 1, 2 och 3</dc:title>
  <dc:creator>Bergqvist Anna</dc:creator>
  <cp:lastModifiedBy>Bergqvist Anna</cp:lastModifiedBy>
  <cp:revision>2</cp:revision>
  <cp:lastPrinted>2019-01-30T07:31:00Z</cp:lastPrinted>
  <dcterms:created xsi:type="dcterms:W3CDTF">2025-12-01T09:43:00Z</dcterms:created>
  <dcterms:modified xsi:type="dcterms:W3CDTF">2025-12-01T10:07:00Z</dcterms:modified>
</cp:coreProperties>
</file>