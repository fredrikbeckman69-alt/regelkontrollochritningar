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1CDAF" w14:textId="77777777" w:rsidR="00105F0F" w:rsidRDefault="000D3546" w:rsidP="00105F0F">
      <w:pPr>
        <w:tabs>
          <w:tab w:val="left" w:pos="1134"/>
          <w:tab w:val="left" w:pos="4820"/>
        </w:tabs>
        <w:rPr>
          <w:rFonts w:ascii="Arial" w:hAnsi="Arial"/>
          <w:b/>
        </w:rPr>
      </w:pPr>
      <w:r>
        <w:rPr>
          <w:rFonts w:ascii="Arial" w:hAnsi="Arial"/>
          <w:b/>
        </w:rPr>
        <w:t>Kontrollantens</w:t>
      </w:r>
      <w:r w:rsidR="00105F0F">
        <w:rPr>
          <w:rFonts w:ascii="Arial" w:hAnsi="Arial"/>
          <w:b/>
        </w:rPr>
        <w:t xml:space="preserve"> namn:</w:t>
      </w:r>
      <w:r w:rsidR="00105F0F" w:rsidRPr="00387838">
        <w:rPr>
          <w:rFonts w:ascii="Arial" w:eastAsia="MS Mincho" w:hAnsi="Arial" w:cs="Arial"/>
        </w:rPr>
        <w:t xml:space="preserve"> </w:t>
      </w:r>
      <w:r w:rsidR="00105F0F" w:rsidRPr="00143376">
        <w:rPr>
          <w:rFonts w:ascii="Arial" w:eastAsia="MS Mincho" w:hAnsi="Arial" w:cs="Arial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105F0F" w:rsidRPr="00143376">
        <w:rPr>
          <w:rFonts w:ascii="Arial" w:eastAsia="MS Mincho" w:hAnsi="Arial" w:cs="Arial"/>
        </w:rPr>
        <w:instrText xml:space="preserve"> FORMTEXT </w:instrText>
      </w:r>
      <w:r w:rsidR="00105F0F" w:rsidRPr="00143376">
        <w:rPr>
          <w:rFonts w:ascii="Arial" w:eastAsia="MS Mincho" w:hAnsi="Arial" w:cs="Arial"/>
        </w:rPr>
      </w:r>
      <w:r w:rsidR="00105F0F" w:rsidRPr="00143376">
        <w:rPr>
          <w:rFonts w:ascii="Arial" w:eastAsia="MS Mincho" w:hAnsi="Arial" w:cs="Arial"/>
        </w:rPr>
        <w:fldChar w:fldCharType="separate"/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 w:rsidRPr="00143376">
        <w:rPr>
          <w:rFonts w:ascii="Arial" w:eastAsia="MS Mincho" w:hAnsi="Arial" w:cs="Arial"/>
        </w:rPr>
        <w:fldChar w:fldCharType="end"/>
      </w:r>
      <w:r w:rsidR="00105F0F">
        <w:rPr>
          <w:rFonts w:ascii="Arial" w:eastAsia="MS Mincho" w:hAnsi="Arial" w:cs="Arial"/>
        </w:rPr>
        <w:tab/>
      </w:r>
      <w:r w:rsidRPr="00BE7676">
        <w:rPr>
          <w:rFonts w:ascii="Arial" w:eastAsia="MS Mincho" w:hAnsi="Arial" w:cs="Arial"/>
          <w:b/>
        </w:rPr>
        <w:t>Kontroll</w:t>
      </w:r>
      <w:r w:rsidR="00105F0F" w:rsidRPr="00BE7676">
        <w:rPr>
          <w:rFonts w:ascii="Arial" w:eastAsia="MS Mincho" w:hAnsi="Arial" w:cs="Arial"/>
          <w:b/>
        </w:rPr>
        <w:t>datum</w:t>
      </w:r>
      <w:r w:rsidR="00105F0F" w:rsidRPr="00A9444C">
        <w:rPr>
          <w:rFonts w:ascii="Arial" w:hAnsi="Arial"/>
          <w:b/>
        </w:rPr>
        <w:t>:</w:t>
      </w:r>
      <w:r w:rsidR="00105F0F" w:rsidRPr="00387838">
        <w:rPr>
          <w:rFonts w:ascii="Arial" w:eastAsia="MS Mincho" w:hAnsi="Arial" w:cs="Arial"/>
        </w:rPr>
        <w:t xml:space="preserve"> </w:t>
      </w:r>
      <w:r w:rsidR="00105F0F" w:rsidRPr="00143376">
        <w:rPr>
          <w:rFonts w:ascii="Arial" w:eastAsia="MS Mincho" w:hAnsi="Arial" w:cs="Arial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105F0F" w:rsidRPr="00143376">
        <w:rPr>
          <w:rFonts w:ascii="Arial" w:eastAsia="MS Mincho" w:hAnsi="Arial" w:cs="Arial"/>
        </w:rPr>
        <w:instrText xml:space="preserve"> FORMTEXT </w:instrText>
      </w:r>
      <w:r w:rsidR="00105F0F" w:rsidRPr="00143376">
        <w:rPr>
          <w:rFonts w:ascii="Arial" w:eastAsia="MS Mincho" w:hAnsi="Arial" w:cs="Arial"/>
        </w:rPr>
      </w:r>
      <w:r w:rsidR="00105F0F" w:rsidRPr="00143376">
        <w:rPr>
          <w:rFonts w:ascii="Arial" w:eastAsia="MS Mincho" w:hAnsi="Arial" w:cs="Arial"/>
        </w:rPr>
        <w:fldChar w:fldCharType="separate"/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 w:rsidRPr="00143376">
        <w:rPr>
          <w:rFonts w:ascii="Arial" w:eastAsia="MS Mincho" w:hAnsi="Arial" w:cs="Arial"/>
        </w:rPr>
        <w:fldChar w:fldCharType="end"/>
      </w:r>
    </w:p>
    <w:p w14:paraId="18FC635B" w14:textId="77777777" w:rsidR="00D51A6E" w:rsidRDefault="00D51A6E">
      <w:pPr>
        <w:tabs>
          <w:tab w:val="left" w:pos="1134"/>
        </w:tabs>
        <w:rPr>
          <w:rFonts w:ascii="Arial" w:hAnsi="Arial"/>
          <w:b/>
        </w:rPr>
      </w:pPr>
    </w:p>
    <w:p w14:paraId="257C570D" w14:textId="77777777" w:rsidR="004D5560" w:rsidRDefault="004D5560">
      <w:pPr>
        <w:tabs>
          <w:tab w:val="left" w:pos="1134"/>
        </w:tabs>
        <w:rPr>
          <w:rFonts w:ascii="Arial" w:hAnsi="Arial"/>
          <w:b/>
        </w:rPr>
      </w:pPr>
    </w:p>
    <w:p w14:paraId="2E246205" w14:textId="77777777" w:rsidR="001F52C9" w:rsidRPr="001F52C9" w:rsidRDefault="00F32915">
      <w:pPr>
        <w:tabs>
          <w:tab w:val="left" w:pos="1134"/>
        </w:tabs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Byggp</w:t>
      </w:r>
      <w:r w:rsidR="00A06C89">
        <w:rPr>
          <w:rFonts w:ascii="Arial" w:hAnsi="Arial"/>
          <w:b/>
          <w:sz w:val="32"/>
          <w:szCs w:val="32"/>
        </w:rPr>
        <w:t>roduktion</w:t>
      </w:r>
    </w:p>
    <w:p w14:paraId="44D11A8E" w14:textId="77777777" w:rsidR="00A3510B" w:rsidRPr="004F0086" w:rsidRDefault="00A3510B">
      <w:pPr>
        <w:rPr>
          <w:rFonts w:ascii="Arial" w:hAnsi="Arial" w:cs="Arial"/>
        </w:rPr>
      </w:pPr>
    </w:p>
    <w:tbl>
      <w:tblPr>
        <w:tblW w:w="8064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3"/>
        <w:gridCol w:w="3686"/>
        <w:gridCol w:w="709"/>
        <w:gridCol w:w="1417"/>
        <w:gridCol w:w="1559"/>
      </w:tblGrid>
      <w:tr w:rsidR="00AC348E" w:rsidRPr="002A79F4" w14:paraId="045A1FEA" w14:textId="77777777" w:rsidTr="006F7A3D">
        <w:trPr>
          <w:cantSplit/>
          <w:trHeight w:val="397"/>
          <w:tblHeader/>
        </w:trPr>
        <w:tc>
          <w:tcPr>
            <w:tcW w:w="693" w:type="dxa"/>
            <w:tcBorders>
              <w:bottom w:val="single" w:sz="4" w:space="0" w:color="auto"/>
            </w:tcBorders>
          </w:tcPr>
          <w:p w14:paraId="24F49107" w14:textId="77777777" w:rsidR="00AC348E" w:rsidRPr="002A79F4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position w:val="-2"/>
                <w:sz w:val="22"/>
                <w:szCs w:val="22"/>
              </w:rPr>
              <w:t>Nr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56C9268" w14:textId="77777777" w:rsidR="00AC348E" w:rsidRPr="002A79F4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Moment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13989F4" w14:textId="77777777" w:rsidR="00AC348E" w:rsidRPr="002A79F4" w:rsidRDefault="00AC348E" w:rsidP="002A5B6E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SR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76E3E3D" w14:textId="77777777" w:rsidR="00AC348E" w:rsidRPr="002A79F4" w:rsidRDefault="00AC348E" w:rsidP="00AB32BC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Godk</w:t>
            </w:r>
            <w:r w:rsidR="00AB32BC" w:rsidRPr="002A79F4">
              <w:rPr>
                <w:rFonts w:ascii="Arial" w:hAnsi="Arial" w:cs="Arial"/>
                <w:b/>
                <w:sz w:val="22"/>
                <w:szCs w:val="22"/>
              </w:rPr>
              <w:t>änt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B5699E1" w14:textId="77777777" w:rsidR="00AC348E" w:rsidRPr="002A79F4" w:rsidRDefault="00AC348E" w:rsidP="002A5B6E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Anteckningar</w:t>
            </w:r>
          </w:p>
        </w:tc>
      </w:tr>
      <w:tr w:rsidR="000D3546" w:rsidRPr="002A79F4" w14:paraId="1F0AA3E7" w14:textId="77777777" w:rsidTr="006F7A3D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86F8F3" w14:textId="77777777" w:rsidR="001F52C9" w:rsidRPr="00FE70D3" w:rsidRDefault="001F52C9" w:rsidP="00B11DB6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5094ACF" w14:textId="77777777" w:rsidR="001F52C9" w:rsidRPr="001F52C9" w:rsidRDefault="001F52C9" w:rsidP="00B11DB6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1.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87BA71" w14:textId="77777777" w:rsidR="001F52C9" w:rsidRPr="00FE70D3" w:rsidRDefault="001F52C9" w:rsidP="00B11DB6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20879B0" w14:textId="77777777" w:rsidR="001F52C9" w:rsidRPr="001F52C9" w:rsidRDefault="001F52C9" w:rsidP="001F52C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Grundläggning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1197F" w14:textId="77777777" w:rsidR="001F52C9" w:rsidRPr="002A79F4" w:rsidRDefault="001F52C9" w:rsidP="00B11DB6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BFEB2" w14:textId="77777777" w:rsidR="001F52C9" w:rsidRPr="002A79F4" w:rsidRDefault="001F52C9" w:rsidP="00B11DB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6B92C" w14:textId="77777777" w:rsidR="001F52C9" w:rsidRPr="002A79F4" w:rsidRDefault="001F52C9" w:rsidP="00B11DB6">
            <w:pPr>
              <w:spacing w:before="60"/>
              <w:rPr>
                <w:rFonts w:ascii="Arial" w:hAnsi="Arial" w:cs="Arial"/>
                <w:sz w:val="32"/>
                <w:szCs w:val="32"/>
                <w:u w:val="dotted"/>
              </w:rPr>
            </w:pPr>
          </w:p>
        </w:tc>
      </w:tr>
      <w:tr w:rsidR="004D4A71" w:rsidRPr="002A79F4" w14:paraId="57803AE5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763EA35D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C0E2DCE" w14:textId="77777777" w:rsidR="004D4A71" w:rsidRPr="002A79F4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1.1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27001DF7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A8A564F" w14:textId="77777777" w:rsidR="004D4A71" w:rsidRPr="002A79F4" w:rsidRDefault="004D4A71" w:rsidP="004D4A7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Grundkonstruktioner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381DFCC7" w14:textId="77777777" w:rsidR="004D4A71" w:rsidRPr="002A79F4" w:rsidRDefault="004D4A7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71771D3B" w14:textId="77777777" w:rsidR="004D4A71" w:rsidRPr="002A79F4" w:rsidRDefault="004D4A7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01A95075" w14:textId="77777777" w:rsidR="004D4A71" w:rsidRPr="002A79F4" w:rsidRDefault="004D4A7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9217E3" w:rsidRPr="002A79F4" w14:paraId="729008D1" w14:textId="77777777" w:rsidTr="006F7A3D">
        <w:trPr>
          <w:cantSplit/>
          <w:trHeight w:val="397"/>
        </w:trPr>
        <w:tc>
          <w:tcPr>
            <w:tcW w:w="693" w:type="dxa"/>
          </w:tcPr>
          <w:p w14:paraId="6D604B57" w14:textId="77777777" w:rsidR="009217E3" w:rsidRPr="002A79F4" w:rsidRDefault="009217E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1a</w:t>
            </w:r>
          </w:p>
        </w:tc>
        <w:tc>
          <w:tcPr>
            <w:tcW w:w="3686" w:type="dxa"/>
          </w:tcPr>
          <w:p w14:paraId="22374058" w14:textId="77777777" w:rsidR="009217E3" w:rsidRPr="002A79F4" w:rsidRDefault="00460D08" w:rsidP="00DF681B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plintar, pålar m.m.</w:t>
            </w:r>
          </w:p>
        </w:tc>
        <w:tc>
          <w:tcPr>
            <w:tcW w:w="709" w:type="dxa"/>
          </w:tcPr>
          <w:p w14:paraId="3CAC2DA3" w14:textId="77777777" w:rsidR="009217E3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345F8C80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09DCC83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0BB9867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7D286F4" w14:textId="77777777" w:rsidR="009217E3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D4A71" w:rsidRPr="002A79F4" w14:paraId="6ADEE9F8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AAF3363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E532160" w14:textId="77777777" w:rsidR="004D4A71" w:rsidRPr="002A79F4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1.2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634337E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BA85DE2" w14:textId="77777777" w:rsidR="004D4A71" w:rsidRPr="002A79F4" w:rsidRDefault="004D4A71" w:rsidP="004D4A7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Schaktning för sulor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526A3A3" w14:textId="77777777" w:rsidR="004D4A71" w:rsidRPr="002A79F4" w:rsidRDefault="004D4A7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660537F" w14:textId="77777777" w:rsidR="004D4A71" w:rsidRPr="002A79F4" w:rsidRDefault="004D4A7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86FFA37" w14:textId="77777777" w:rsidR="004D4A71" w:rsidRPr="002A79F4" w:rsidRDefault="004D4A7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2240CD18" w14:textId="77777777" w:rsidTr="006F7A3D">
        <w:trPr>
          <w:cantSplit/>
          <w:trHeight w:val="397"/>
        </w:trPr>
        <w:tc>
          <w:tcPr>
            <w:tcW w:w="693" w:type="dxa"/>
          </w:tcPr>
          <w:p w14:paraId="04C2AEB5" w14:textId="77777777" w:rsidR="00136A9C" w:rsidRPr="002A79F4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1b</w:t>
            </w:r>
          </w:p>
        </w:tc>
        <w:tc>
          <w:tcPr>
            <w:tcW w:w="3686" w:type="dxa"/>
          </w:tcPr>
          <w:p w14:paraId="3BB5008A" w14:textId="77777777" w:rsidR="00136A9C" w:rsidRPr="002A79F4" w:rsidRDefault="00460D08" w:rsidP="00DF681B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bredd och djup</w:t>
            </w:r>
          </w:p>
        </w:tc>
        <w:tc>
          <w:tcPr>
            <w:tcW w:w="709" w:type="dxa"/>
          </w:tcPr>
          <w:p w14:paraId="29E27D1C" w14:textId="77777777" w:rsidR="00136A9C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70E65FE1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0F92A3B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1D5FE11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980837B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D4A71" w:rsidRPr="002A79F4" w14:paraId="57379F33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2B08E029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E8C564F" w14:textId="77777777" w:rsidR="004D4A71" w:rsidRPr="002A79F4" w:rsidRDefault="004D4A71" w:rsidP="004D4A71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1.3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8D7C285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84E31C9" w14:textId="77777777" w:rsidR="004D4A71" w:rsidRPr="002A79F4" w:rsidRDefault="004D4A71" w:rsidP="004D4A7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Ledningar och brunnar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AD8B67F" w14:textId="77777777" w:rsidR="004D4A71" w:rsidRPr="002A79F4" w:rsidRDefault="004D4A7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6DE151A" w14:textId="77777777" w:rsidR="004D4A71" w:rsidRPr="002A79F4" w:rsidRDefault="004D4A7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0DC8718" w14:textId="77777777" w:rsidR="004D4A71" w:rsidRPr="002A79F4" w:rsidRDefault="004D4A7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4C8D2E53" w14:textId="77777777" w:rsidTr="006F7A3D">
        <w:trPr>
          <w:cantSplit/>
          <w:trHeight w:val="397"/>
        </w:trPr>
        <w:tc>
          <w:tcPr>
            <w:tcW w:w="693" w:type="dxa"/>
          </w:tcPr>
          <w:p w14:paraId="0BE34E8F" w14:textId="77777777" w:rsidR="00136A9C" w:rsidRPr="002A79F4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1c</w:t>
            </w:r>
          </w:p>
        </w:tc>
        <w:tc>
          <w:tcPr>
            <w:tcW w:w="3686" w:type="dxa"/>
          </w:tcPr>
          <w:p w14:paraId="2A496E10" w14:textId="77777777" w:rsidR="00136A9C" w:rsidRPr="002A79F4" w:rsidRDefault="00460D08" w:rsidP="00DF681B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brunnar</w:t>
            </w:r>
          </w:p>
        </w:tc>
        <w:tc>
          <w:tcPr>
            <w:tcW w:w="709" w:type="dxa"/>
          </w:tcPr>
          <w:p w14:paraId="5E10126F" w14:textId="77777777" w:rsidR="00136A9C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17" w:type="dxa"/>
          </w:tcPr>
          <w:p w14:paraId="29A01620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D7D8F61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4F28090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63AE5C2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542EAA5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F3700E4" w14:textId="77777777" w:rsidR="00136A9C" w:rsidRPr="002A79F4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C2A0364" w14:textId="77777777" w:rsidR="00136A9C" w:rsidRPr="002A79F4" w:rsidRDefault="00460D08" w:rsidP="00BE7676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ledningar förankrade mot uppflytning</w:t>
            </w:r>
          </w:p>
        </w:tc>
        <w:tc>
          <w:tcPr>
            <w:tcW w:w="709" w:type="dxa"/>
          </w:tcPr>
          <w:p w14:paraId="52D107FE" w14:textId="77777777" w:rsidR="00136A9C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</w:t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Pr="002A79F4">
              <w:rPr>
                <w:rFonts w:ascii="Arial" w:hAnsi="Arial" w:cs="Arial"/>
                <w:sz w:val="22"/>
                <w:szCs w:val="22"/>
              </w:rPr>
              <w:t>1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82C6DFF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B84977F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8B49E08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41F69E7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504DD" w:rsidRPr="002A79F4" w14:paraId="5905EDBB" w14:textId="77777777" w:rsidTr="003504D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D48D8BE" w14:textId="77777777" w:rsidR="003504DD" w:rsidRPr="004F0086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EAFB968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1.</w:t>
            </w: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6689018" w14:textId="77777777" w:rsidR="003504DD" w:rsidRPr="004F0086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46C9CDE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5CADAAD" w14:textId="77777777" w:rsidR="003504DD" w:rsidRPr="002A79F4" w:rsidRDefault="003504DD" w:rsidP="003504D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233D339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93B0A46" w14:textId="77777777" w:rsidR="003504DD" w:rsidRPr="002A79F4" w:rsidRDefault="003504DD" w:rsidP="003504D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3504DD" w:rsidRPr="002A79F4" w14:paraId="42CC3E0C" w14:textId="77777777" w:rsidTr="003504DD">
        <w:trPr>
          <w:cantSplit/>
          <w:trHeight w:val="397"/>
        </w:trPr>
        <w:tc>
          <w:tcPr>
            <w:tcW w:w="693" w:type="dxa"/>
          </w:tcPr>
          <w:p w14:paraId="537DF1A7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</w:t>
            </w:r>
            <w:r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</w:tcPr>
          <w:p w14:paraId="21AC81E4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2 kan utfärdas</w:t>
            </w:r>
          </w:p>
        </w:tc>
        <w:tc>
          <w:tcPr>
            <w:tcW w:w="709" w:type="dxa"/>
          </w:tcPr>
          <w:p w14:paraId="71FFC2B8" w14:textId="77777777" w:rsidR="003504DD" w:rsidRPr="002A79F4" w:rsidRDefault="003504DD" w:rsidP="003504D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 w:rsidR="005A303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7BDE0434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F54265F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A50B825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5B52EAB" w14:textId="77777777" w:rsidR="003504DD" w:rsidRPr="002A79F4" w:rsidRDefault="003504DD" w:rsidP="003504D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5EBAED0C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307529CD" w14:textId="77777777" w:rsidR="00136A9C" w:rsidRPr="00FE70D3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17657" w14:textId="77777777" w:rsidR="00136A9C" w:rsidRPr="001F52C9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2.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3B5AB6B" w14:textId="77777777" w:rsidR="00136A9C" w:rsidRPr="00FE70D3" w:rsidRDefault="00136A9C" w:rsidP="00D12756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B7DEA1C" w14:textId="77777777" w:rsidR="00AB31B8" w:rsidRPr="001F52C9" w:rsidRDefault="00460D08" w:rsidP="002A79F4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Golvkonstruktion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88AFD86" w14:textId="77777777" w:rsidR="00136A9C" w:rsidRPr="002A79F4" w:rsidRDefault="00136A9C" w:rsidP="006D7F5B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2CF737" w14:textId="77777777" w:rsidR="00136A9C" w:rsidRPr="002A79F4" w:rsidRDefault="00136A9C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314C448" w14:textId="77777777" w:rsidR="00136A9C" w:rsidRPr="002A79F4" w:rsidRDefault="00136A9C" w:rsidP="006D7F5B">
            <w:pPr>
              <w:spacing w:before="60"/>
              <w:rPr>
                <w:rFonts w:ascii="Arial" w:hAnsi="Arial" w:cs="Arial"/>
                <w:sz w:val="32"/>
                <w:szCs w:val="32"/>
                <w:u w:val="dotted"/>
              </w:rPr>
            </w:pPr>
          </w:p>
        </w:tc>
      </w:tr>
      <w:tr w:rsidR="00977FE1" w:rsidRPr="002A79F4" w14:paraId="5E6B00FC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4424DEF8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58AA25D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4283B48F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1B2A592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Dimensioner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4D86A0CA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40D33B8D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02A065B8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5A31BA55" w14:textId="77777777" w:rsidTr="006F7A3D">
        <w:trPr>
          <w:cantSplit/>
          <w:trHeight w:val="397"/>
        </w:trPr>
        <w:tc>
          <w:tcPr>
            <w:tcW w:w="693" w:type="dxa"/>
          </w:tcPr>
          <w:p w14:paraId="4A11A5C8" w14:textId="77777777" w:rsidR="00136A9C" w:rsidRPr="002A79F4" w:rsidRDefault="00136A9C" w:rsidP="009217E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2a</w:t>
            </w:r>
          </w:p>
        </w:tc>
        <w:tc>
          <w:tcPr>
            <w:tcW w:w="3686" w:type="dxa"/>
          </w:tcPr>
          <w:p w14:paraId="2211B928" w14:textId="77777777" w:rsidR="00136A9C" w:rsidRPr="002A79F4" w:rsidRDefault="00977FE1" w:rsidP="009217E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 xml:space="preserve">dimensioner 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enligt ritning</w:t>
            </w:r>
          </w:p>
        </w:tc>
        <w:tc>
          <w:tcPr>
            <w:tcW w:w="709" w:type="dxa"/>
          </w:tcPr>
          <w:p w14:paraId="1CF902A8" w14:textId="77777777" w:rsidR="00136A9C" w:rsidRPr="002A79F4" w:rsidRDefault="00555044" w:rsidP="009217E3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</w:tcPr>
          <w:p w14:paraId="17E7B9AE" w14:textId="77777777" w:rsidR="00136A9C" w:rsidRPr="002A79F4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FCB091A" w14:textId="77777777" w:rsidR="00136A9C" w:rsidRPr="002A79F4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B28E976" w14:textId="77777777" w:rsidR="00136A9C" w:rsidRPr="002A79F4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B91247E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B6FED" w:rsidRPr="002A79F4" w14:paraId="349DB35D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0C63070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E3CFF33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5516F814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D380C14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Betong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A343BED" w14:textId="77777777" w:rsidR="00AB6FED" w:rsidRPr="002A79F4" w:rsidRDefault="00AB6FED" w:rsidP="00AB6FE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0EBB2DC" w14:textId="77777777" w:rsidR="00AB6FED" w:rsidRPr="002A79F4" w:rsidRDefault="00AB6FED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D3991DD" w14:textId="77777777" w:rsidR="00AB6FED" w:rsidRPr="002A79F4" w:rsidRDefault="00AB6FED" w:rsidP="00AB6FE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65980B01" w14:textId="77777777" w:rsidTr="006F7A3D">
        <w:trPr>
          <w:cantSplit/>
          <w:trHeight w:val="397"/>
        </w:trPr>
        <w:tc>
          <w:tcPr>
            <w:tcW w:w="693" w:type="dxa"/>
          </w:tcPr>
          <w:p w14:paraId="20F6B5BA" w14:textId="77777777" w:rsidR="00136A9C" w:rsidRPr="002A79F4" w:rsidRDefault="00136A9C" w:rsidP="009217E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2b</w:t>
            </w:r>
          </w:p>
        </w:tc>
        <w:tc>
          <w:tcPr>
            <w:tcW w:w="3686" w:type="dxa"/>
          </w:tcPr>
          <w:p w14:paraId="33A66A3A" w14:textId="77777777" w:rsidR="00136A9C" w:rsidRPr="002A79F4" w:rsidRDefault="00460D08" w:rsidP="009217E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</w:tcPr>
          <w:p w14:paraId="1245FBC1" w14:textId="77777777" w:rsidR="00136A9C" w:rsidRPr="002A79F4" w:rsidRDefault="006B7B15" w:rsidP="00460D08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</w:tcPr>
          <w:p w14:paraId="21D7D5EF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036FBDA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868C5B9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675F07F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B6FED" w:rsidRPr="002A79F4" w14:paraId="54A1E7AC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4EB2186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B71C455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7685C29F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488547D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Armeringsutformning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D1DE34C" w14:textId="77777777" w:rsidR="00AB6FED" w:rsidRPr="002A79F4" w:rsidRDefault="00AB6FED" w:rsidP="00AB6FE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EA5DB08" w14:textId="77777777" w:rsidR="00AB6FED" w:rsidRPr="002A79F4" w:rsidRDefault="00AB6FED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BD0CEFF" w14:textId="77777777" w:rsidR="00AB6FED" w:rsidRPr="002A79F4" w:rsidRDefault="00AB6FED" w:rsidP="00AB6FE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460D08" w:rsidRPr="002A79F4" w14:paraId="2E8C03EB" w14:textId="77777777" w:rsidTr="006F7A3D">
        <w:trPr>
          <w:cantSplit/>
          <w:trHeight w:val="397"/>
        </w:trPr>
        <w:tc>
          <w:tcPr>
            <w:tcW w:w="693" w:type="dxa"/>
          </w:tcPr>
          <w:p w14:paraId="6241A5EC" w14:textId="77777777" w:rsidR="00460D08" w:rsidRPr="002A79F4" w:rsidRDefault="00460D08" w:rsidP="001406A9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1406A9" w:rsidRPr="002A79F4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</w:tcPr>
          <w:p w14:paraId="0B8732EB" w14:textId="77777777" w:rsidR="00460D08" w:rsidRPr="002A79F4" w:rsidRDefault="00460D08" w:rsidP="007665A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</w:tcPr>
          <w:p w14:paraId="5CB90F3A" w14:textId="77777777" w:rsidR="00460D08" w:rsidRPr="002A79F4" w:rsidRDefault="006B7B15" w:rsidP="004123BB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</w:tcPr>
          <w:p w14:paraId="428A0434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3D01A74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193ACA2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9528A2F" w14:textId="77777777" w:rsidR="00460D08" w:rsidRPr="002A79F4" w:rsidRDefault="00460D08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60D08" w:rsidRPr="002A79F4" w14:paraId="48C6A5AD" w14:textId="77777777" w:rsidTr="006F7A3D">
        <w:trPr>
          <w:cantSplit/>
          <w:trHeight w:val="397"/>
        </w:trPr>
        <w:tc>
          <w:tcPr>
            <w:tcW w:w="693" w:type="dxa"/>
          </w:tcPr>
          <w:p w14:paraId="4C7F15DA" w14:textId="77777777" w:rsidR="00460D08" w:rsidRPr="002A79F4" w:rsidRDefault="00460D08" w:rsidP="004123BB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1406A9" w:rsidRPr="002A79F4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</w:tcPr>
          <w:p w14:paraId="427630F9" w14:textId="77777777" w:rsidR="00460D08" w:rsidRPr="002A79F4" w:rsidRDefault="00460D08" w:rsidP="004123BB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 xml:space="preserve">ej avkortning 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>av fältarmering</w:t>
            </w:r>
          </w:p>
        </w:tc>
        <w:tc>
          <w:tcPr>
            <w:tcW w:w="709" w:type="dxa"/>
          </w:tcPr>
          <w:p w14:paraId="4B41A60F" w14:textId="77777777" w:rsidR="00460D08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2</w:t>
            </w:r>
            <w:r w:rsidRPr="002A79F4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417" w:type="dxa"/>
          </w:tcPr>
          <w:p w14:paraId="308C72FA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723BF62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171CEEB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61BEFAE" w14:textId="77777777" w:rsidR="00460D08" w:rsidRPr="002A79F4" w:rsidRDefault="00460D08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60D08" w:rsidRPr="002A79F4" w14:paraId="3CE06BA3" w14:textId="77777777" w:rsidTr="006F7A3D">
        <w:trPr>
          <w:cantSplit/>
          <w:trHeight w:val="397"/>
        </w:trPr>
        <w:tc>
          <w:tcPr>
            <w:tcW w:w="693" w:type="dxa"/>
          </w:tcPr>
          <w:p w14:paraId="07CEB1EC" w14:textId="77777777" w:rsidR="00460D08" w:rsidRPr="002A79F4" w:rsidRDefault="00460D08" w:rsidP="004123BB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2</w:t>
            </w:r>
            <w:r w:rsidR="001406A9" w:rsidRPr="002A79F4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</w:tcPr>
          <w:p w14:paraId="1F8C5692" w14:textId="77777777" w:rsidR="00460D08" w:rsidRPr="002A79F4" w:rsidRDefault="00460D08" w:rsidP="004123BB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</w:tcPr>
          <w:p w14:paraId="65E1DC7A" w14:textId="77777777" w:rsidR="00460D08" w:rsidRPr="002A79F4" w:rsidRDefault="0006246D" w:rsidP="004123BB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417" w:type="dxa"/>
          </w:tcPr>
          <w:p w14:paraId="24D4326D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B9F4DF8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97F2326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D742C9E" w14:textId="77777777" w:rsidR="00460D08" w:rsidRPr="002A79F4" w:rsidRDefault="00460D08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60D08" w:rsidRPr="002A79F4" w14:paraId="2EDF0379" w14:textId="77777777" w:rsidTr="006F7A3D">
        <w:trPr>
          <w:cantSplit/>
          <w:trHeight w:val="397"/>
        </w:trPr>
        <w:tc>
          <w:tcPr>
            <w:tcW w:w="693" w:type="dxa"/>
          </w:tcPr>
          <w:p w14:paraId="088E1593" w14:textId="77777777" w:rsidR="00460D08" w:rsidRPr="002A79F4" w:rsidRDefault="00460D08" w:rsidP="004123BB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1406A9"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</w:tcPr>
          <w:p w14:paraId="4DDE5535" w14:textId="77777777" w:rsidR="00460D08" w:rsidRPr="002A79F4" w:rsidRDefault="00460D08" w:rsidP="004123BB">
            <w:pPr>
              <w:tabs>
                <w:tab w:val="left" w:pos="851"/>
              </w:tabs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</w:tcPr>
          <w:p w14:paraId="6577C3EB" w14:textId="77777777" w:rsidR="00460D08" w:rsidRPr="002A79F4" w:rsidRDefault="0006246D" w:rsidP="00460D08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460D08" w:rsidRPr="002A79F4">
              <w:rPr>
                <w:rFonts w:ascii="Arial" w:hAnsi="Arial" w:cs="Arial"/>
                <w:bCs/>
                <w:sz w:val="22"/>
                <w:szCs w:val="22"/>
              </w:rPr>
              <w:t>:41</w:t>
            </w:r>
          </w:p>
        </w:tc>
        <w:tc>
          <w:tcPr>
            <w:tcW w:w="1417" w:type="dxa"/>
          </w:tcPr>
          <w:p w14:paraId="3EA3FD44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437ECF3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089F88C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810FDA2" w14:textId="77777777" w:rsidR="00460D08" w:rsidRPr="002A79F4" w:rsidRDefault="00460D08" w:rsidP="004123BB">
            <w:pPr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3DF" w:rsidRPr="002A79F4" w14:paraId="7FE7B384" w14:textId="77777777" w:rsidTr="006F7A3D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07B5" w14:textId="77777777" w:rsidR="00DD73DF" w:rsidRPr="002A79F4" w:rsidRDefault="00DD73DF" w:rsidP="00DD73DF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1406A9"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80EC" w14:textId="77777777" w:rsidR="00DD73DF" w:rsidRPr="002A79F4" w:rsidRDefault="00DD73DF" w:rsidP="004123BB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anslutningar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B33A" w14:textId="77777777" w:rsidR="00DD73DF" w:rsidRPr="002A79F4" w:rsidRDefault="0006246D" w:rsidP="00DD73DF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DD73DF" w:rsidRPr="002A79F4">
              <w:rPr>
                <w:rFonts w:ascii="Arial" w:hAnsi="Arial" w:cs="Arial"/>
                <w:bCs/>
                <w:sz w:val="22"/>
                <w:szCs w:val="22"/>
              </w:rPr>
              <w:t>:42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9B94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1B1C38A3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24B57DB6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874E" w14:textId="77777777" w:rsidR="00DD73DF" w:rsidRPr="002A79F4" w:rsidRDefault="00DD73DF" w:rsidP="004123BB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3DF" w:rsidRPr="002A79F4" w14:paraId="62A51CFB" w14:textId="77777777" w:rsidTr="006F7A3D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DCA4" w14:textId="77777777" w:rsidR="00DD73DF" w:rsidRPr="002A79F4" w:rsidRDefault="00DD73DF" w:rsidP="00B11DB6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bCs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6BFF" w14:textId="77777777" w:rsidR="00DD73DF" w:rsidRPr="002A79F4" w:rsidRDefault="00DD73DF" w:rsidP="00DD73DF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0F8C" w14:textId="77777777" w:rsidR="00DD73DF" w:rsidRPr="002A79F4" w:rsidRDefault="0006246D" w:rsidP="00DD73DF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DD73DF" w:rsidRPr="002A79F4">
              <w:rPr>
                <w:rFonts w:ascii="Arial" w:hAnsi="Arial" w:cs="Arial"/>
                <w:bCs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35A5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253EAEDE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70C74FC4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F93B" w14:textId="77777777" w:rsidR="00DD73DF" w:rsidRPr="002A79F4" w:rsidRDefault="00DD73DF" w:rsidP="004123BB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3DF" w:rsidRPr="002A79F4" w14:paraId="13EFDA6D" w14:textId="77777777" w:rsidTr="006F7A3D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5AD23" w14:textId="77777777" w:rsidR="00DD73DF" w:rsidRPr="002A79F4" w:rsidRDefault="00DD73DF" w:rsidP="00DD73DF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bCs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FD65" w14:textId="77777777" w:rsidR="00DD73DF" w:rsidRPr="002A79F4" w:rsidRDefault="00DD73DF" w:rsidP="00DD73DF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maximalt täckande betongskikt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D1E7" w14:textId="77777777" w:rsidR="00DD73DF" w:rsidRPr="002A79F4" w:rsidRDefault="0006246D" w:rsidP="00DD73DF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DD73DF" w:rsidRPr="002A79F4">
              <w:rPr>
                <w:rFonts w:ascii="Arial" w:hAnsi="Arial" w:cs="Arial"/>
                <w:bCs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45F6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1EADCD4E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0CA9E223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000D" w14:textId="77777777" w:rsidR="00DD73DF" w:rsidRPr="002A79F4" w:rsidRDefault="00DD73DF" w:rsidP="004123BB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0672817A" w14:textId="77777777" w:rsidTr="006F7A3D">
        <w:trPr>
          <w:cantSplit/>
          <w:trHeight w:val="397"/>
        </w:trPr>
        <w:tc>
          <w:tcPr>
            <w:tcW w:w="693" w:type="dxa"/>
          </w:tcPr>
          <w:p w14:paraId="739B4A0E" w14:textId="77777777" w:rsidR="00136A9C" w:rsidRPr="002A79F4" w:rsidRDefault="00136A9C" w:rsidP="00DD73DF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bCs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</w:tcPr>
          <w:p w14:paraId="2774FFB6" w14:textId="77777777" w:rsidR="00136A9C" w:rsidRPr="002A79F4" w:rsidRDefault="00DD73DF" w:rsidP="00A0514C">
            <w:pPr>
              <w:tabs>
                <w:tab w:val="left" w:pos="851"/>
              </w:tabs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skjuvarmering vid pelare grundlagda på mark</w:t>
            </w:r>
          </w:p>
        </w:tc>
        <w:tc>
          <w:tcPr>
            <w:tcW w:w="709" w:type="dxa"/>
          </w:tcPr>
          <w:p w14:paraId="4E82B013" w14:textId="77777777" w:rsidR="00136A9C" w:rsidRPr="002A79F4" w:rsidRDefault="0006246D" w:rsidP="00DD73DF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136A9C" w:rsidRPr="002A79F4">
              <w:rPr>
                <w:rFonts w:ascii="Arial" w:hAnsi="Arial" w:cs="Arial"/>
                <w:bCs/>
                <w:sz w:val="22"/>
                <w:szCs w:val="22"/>
              </w:rPr>
              <w:t>:</w:t>
            </w:r>
            <w:r w:rsidR="00DD73DF" w:rsidRPr="002A79F4">
              <w:rPr>
                <w:rFonts w:ascii="Arial" w:hAnsi="Arial" w:cs="Arial"/>
                <w:bCs/>
                <w:sz w:val="22"/>
                <w:szCs w:val="22"/>
              </w:rPr>
              <w:t>24</w:t>
            </w:r>
          </w:p>
        </w:tc>
        <w:tc>
          <w:tcPr>
            <w:tcW w:w="1417" w:type="dxa"/>
          </w:tcPr>
          <w:p w14:paraId="06A9A345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4E943CA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3DA7F49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0520ABC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B6FED" w:rsidRPr="002A79F4" w14:paraId="18561DAA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1DDDB1E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72BF7C5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2.4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1CCD33BC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7466DBF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Gjutfogar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3ECDF93" w14:textId="77777777" w:rsidR="00AB6FED" w:rsidRPr="002A79F4" w:rsidRDefault="00AB6FED" w:rsidP="00AB6FE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149E42B" w14:textId="77777777" w:rsidR="00AB6FED" w:rsidRPr="002A79F4" w:rsidRDefault="00AB6FED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AC31054" w14:textId="77777777" w:rsidR="00AB6FED" w:rsidRPr="002A79F4" w:rsidRDefault="00AB6FED" w:rsidP="00AB6FE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5DD640A1" w14:textId="77777777" w:rsidTr="006F7A3D">
        <w:trPr>
          <w:cantSplit/>
          <w:trHeight w:val="397"/>
        </w:trPr>
        <w:tc>
          <w:tcPr>
            <w:tcW w:w="693" w:type="dxa"/>
          </w:tcPr>
          <w:p w14:paraId="3ABCD09C" w14:textId="77777777" w:rsidR="00136A9C" w:rsidRPr="002A79F4" w:rsidRDefault="001406A9" w:rsidP="00BC2189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</w:tcPr>
          <w:p w14:paraId="789BBFF1" w14:textId="77777777" w:rsidR="00136A9C" w:rsidRPr="002A79F4" w:rsidRDefault="00AB6FED" w:rsidP="00A0514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lacering av fog</w:t>
            </w:r>
          </w:p>
        </w:tc>
        <w:tc>
          <w:tcPr>
            <w:tcW w:w="709" w:type="dxa"/>
          </w:tcPr>
          <w:p w14:paraId="0A1F8780" w14:textId="77777777" w:rsidR="00136A9C" w:rsidRPr="002A79F4" w:rsidRDefault="0006246D" w:rsidP="00FB7BE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43</w:t>
            </w:r>
          </w:p>
        </w:tc>
        <w:tc>
          <w:tcPr>
            <w:tcW w:w="1417" w:type="dxa"/>
          </w:tcPr>
          <w:p w14:paraId="769DF238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4623B71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78F2382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9521AAC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184FBE9C" w14:textId="77777777" w:rsidTr="006F7A3D">
        <w:trPr>
          <w:cantSplit/>
          <w:trHeight w:val="397"/>
        </w:trPr>
        <w:tc>
          <w:tcPr>
            <w:tcW w:w="693" w:type="dxa"/>
          </w:tcPr>
          <w:p w14:paraId="7F7A3BF9" w14:textId="77777777" w:rsidR="00136A9C" w:rsidRPr="002A79F4" w:rsidRDefault="001406A9" w:rsidP="002A5B6E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</w:tcPr>
          <w:p w14:paraId="0F5BB758" w14:textId="77777777" w:rsidR="00136A9C" w:rsidRPr="002A79F4" w:rsidRDefault="00FB7BE1" w:rsidP="00A0514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</w:tcPr>
          <w:p w14:paraId="4C95766C" w14:textId="77777777" w:rsidR="00136A9C" w:rsidRPr="002A79F4" w:rsidRDefault="0006246D" w:rsidP="00FB7BE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</w:tcPr>
          <w:p w14:paraId="1CECE3B4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6E83B65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63B64B6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F937DD9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4393DA22" w14:textId="77777777" w:rsidTr="006F7A3D">
        <w:trPr>
          <w:cantSplit/>
          <w:trHeight w:val="397"/>
        </w:trPr>
        <w:tc>
          <w:tcPr>
            <w:tcW w:w="693" w:type="dxa"/>
          </w:tcPr>
          <w:p w14:paraId="465012CE" w14:textId="77777777" w:rsidR="00136A9C" w:rsidRPr="002A79F4" w:rsidRDefault="001406A9" w:rsidP="00BC2189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</w:tcPr>
          <w:p w14:paraId="08EE4227" w14:textId="77777777" w:rsidR="00136A9C" w:rsidRPr="002A79F4" w:rsidRDefault="00FB7BE1" w:rsidP="00A0514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</w:tcPr>
          <w:p w14:paraId="376C996D" w14:textId="77777777" w:rsidR="00136A9C" w:rsidRPr="002A79F4" w:rsidRDefault="0006246D" w:rsidP="00FB7BE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</w:tcPr>
          <w:p w14:paraId="5C46BA78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06C7F90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D66755A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EB0E6D1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03E4118F" w14:textId="77777777" w:rsidTr="006F7A3D">
        <w:trPr>
          <w:cantSplit/>
          <w:trHeight w:val="397"/>
        </w:trPr>
        <w:tc>
          <w:tcPr>
            <w:tcW w:w="693" w:type="dxa"/>
          </w:tcPr>
          <w:p w14:paraId="1A242E02" w14:textId="77777777" w:rsidR="00136A9C" w:rsidRPr="002A79F4" w:rsidRDefault="001406A9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686" w:type="dxa"/>
          </w:tcPr>
          <w:p w14:paraId="7905CC87" w14:textId="77777777" w:rsidR="00136A9C" w:rsidRPr="002A79F4" w:rsidRDefault="00FB7BE1" w:rsidP="00884A0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förtagning för begränsningsväggar</w:t>
            </w:r>
          </w:p>
        </w:tc>
        <w:tc>
          <w:tcPr>
            <w:tcW w:w="709" w:type="dxa"/>
          </w:tcPr>
          <w:p w14:paraId="6E845405" w14:textId="77777777" w:rsidR="00136A9C" w:rsidRPr="002A79F4" w:rsidRDefault="0006246D" w:rsidP="00FB7BE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</w:tcPr>
          <w:p w14:paraId="6598431E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D53C71E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20A8EFC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A1C1F27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65158BA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F824E20" w14:textId="77777777" w:rsidR="00136A9C" w:rsidRPr="002A79F4" w:rsidRDefault="001406A9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4FBFDCA" w14:textId="77777777" w:rsidR="00136A9C" w:rsidRPr="002A79F4" w:rsidRDefault="005A1EFB" w:rsidP="005A6C5B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ursparing för tröskel finns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243F1E4" w14:textId="77777777" w:rsidR="00136A9C" w:rsidRPr="002A79F4" w:rsidRDefault="0006246D" w:rsidP="005A1EFB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3A3AAEB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8E0D336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413904A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D934047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69FEFC2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69B77CA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54F2600" w14:textId="77777777" w:rsidR="00136A9C" w:rsidRPr="002A79F4" w:rsidRDefault="005A1EFB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genomgående armering i ursparing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718886" w14:textId="77777777" w:rsidR="00136A9C" w:rsidRPr="002A79F4" w:rsidRDefault="00555044" w:rsidP="00555044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68F2AD6" w14:textId="77777777" w:rsidR="00136A9C" w:rsidRPr="002A79F4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D6B2962" w14:textId="77777777" w:rsidR="00136A9C" w:rsidRPr="002A79F4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31F860C" w14:textId="77777777" w:rsidR="00136A9C" w:rsidRPr="002A79F4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B662DFD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44E53D19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61C5BAD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8F5F130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2.5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E32834C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2E3D1AE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Ingjutningsgods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8EFB63B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F2EF438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75BB96B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537A2B00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965D242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23FF037" w14:textId="77777777" w:rsidR="00136A9C" w:rsidRPr="002A79F4" w:rsidRDefault="00977FE1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olvbrunn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EF3756" w14:textId="77777777" w:rsidR="00136A9C" w:rsidRPr="002A79F4" w:rsidRDefault="0006246D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92AB169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5E4FACF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C76C618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39A59F8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2EAB18AA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0D089C7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B42448D" w14:textId="77777777" w:rsidR="00136A9C" w:rsidRPr="002A79F4" w:rsidRDefault="00977FE1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amlingsbrunn utanför skyddsrummet, erforderlig storlek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4CA3F9" w14:textId="77777777" w:rsidR="00136A9C" w:rsidRPr="002A79F4" w:rsidRDefault="0006246D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3B5DA0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383989E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A82C8E8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6622825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76CE5B4E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4DE0A18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53640D8" w14:textId="77777777" w:rsidR="00136A9C" w:rsidRPr="002A79F4" w:rsidRDefault="00977FE1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ö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vrigt ingjutningsgods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D625758" w14:textId="77777777" w:rsidR="00136A9C" w:rsidRPr="002A79F4" w:rsidRDefault="0006246D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BD7947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FE25602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90A73ED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10E25D6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4D39EDD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591B3FF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1B336CC" w14:textId="77777777" w:rsidR="00136A9C" w:rsidRPr="002A79F4" w:rsidRDefault="005A1EFB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rostskydd, miljöklass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349FEEE" w14:textId="77777777" w:rsidR="00136A9C" w:rsidRPr="002A79F4" w:rsidRDefault="0006246D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8C5F3F5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D2CF5D0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0DF177D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994D19B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6316D55A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26541D8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19BC9EB" w14:textId="77777777" w:rsidR="00136A9C" w:rsidRPr="002A79F4" w:rsidRDefault="005A1EFB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inga skruvfästen i golv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09E1D08" w14:textId="77777777" w:rsidR="00136A9C" w:rsidRPr="002A79F4" w:rsidRDefault="003230BA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CCC7B86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BAB7F52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D405D1C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40B971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504DD" w:rsidRPr="002A79F4" w14:paraId="104EE782" w14:textId="77777777" w:rsidTr="003504D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E03CB76" w14:textId="77777777" w:rsidR="003504DD" w:rsidRPr="004F0086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2A1720A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2.6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6A0D35C" w14:textId="77777777" w:rsidR="003504DD" w:rsidRPr="004F0086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2D92F49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0F7EC91" w14:textId="77777777" w:rsidR="003504DD" w:rsidRPr="002A79F4" w:rsidRDefault="003504DD" w:rsidP="003504D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23B69D6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C583DFC" w14:textId="77777777" w:rsidR="003504DD" w:rsidRPr="002A79F4" w:rsidRDefault="003504DD" w:rsidP="003504D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3504DD" w:rsidRPr="002A79F4" w14:paraId="7E7120A7" w14:textId="77777777" w:rsidTr="003504DD">
        <w:trPr>
          <w:cantSplit/>
          <w:trHeight w:val="397"/>
        </w:trPr>
        <w:tc>
          <w:tcPr>
            <w:tcW w:w="693" w:type="dxa"/>
          </w:tcPr>
          <w:p w14:paraId="3E141C8D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2v</w:t>
            </w:r>
          </w:p>
        </w:tc>
        <w:tc>
          <w:tcPr>
            <w:tcW w:w="3686" w:type="dxa"/>
          </w:tcPr>
          <w:p w14:paraId="24981B26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3 kan utfärdas</w:t>
            </w:r>
          </w:p>
        </w:tc>
        <w:tc>
          <w:tcPr>
            <w:tcW w:w="709" w:type="dxa"/>
          </w:tcPr>
          <w:p w14:paraId="7A56570B" w14:textId="77777777" w:rsidR="003504DD" w:rsidRPr="002A79F4" w:rsidRDefault="003504DD" w:rsidP="003504D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 w:rsidR="005A303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5D5643D2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174AED2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4639ED6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CD12479" w14:textId="77777777" w:rsidR="003504DD" w:rsidRPr="002A79F4" w:rsidRDefault="003504DD" w:rsidP="003504D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6F208C62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54FE99AF" w14:textId="77777777" w:rsidR="00136A9C" w:rsidRPr="00FE70D3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65AA185" w14:textId="77777777" w:rsidR="00136A9C" w:rsidRPr="001F52C9" w:rsidRDefault="001406A9" w:rsidP="001406A9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="00136A9C" w:rsidRPr="001F52C9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DF34814" w14:textId="77777777" w:rsidR="00136A9C" w:rsidRPr="00FE70D3" w:rsidRDefault="00136A9C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20FC29" w14:textId="77777777" w:rsidR="00AB31B8" w:rsidRPr="001F52C9" w:rsidRDefault="001406A9" w:rsidP="002A79F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Väggkonstruktion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1768305" w14:textId="77777777" w:rsidR="00136A9C" w:rsidRPr="002A79F4" w:rsidRDefault="00136A9C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A8D0D4A" w14:textId="77777777" w:rsidR="00136A9C" w:rsidRPr="002A79F4" w:rsidRDefault="00136A9C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043ABBE" w14:textId="77777777" w:rsidR="00136A9C" w:rsidRPr="002A79F4" w:rsidRDefault="00136A9C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77FE1" w:rsidRPr="002A79F4" w14:paraId="00F409ED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4EB68F40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CA269A2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0DBB4E76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5BDB9D7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Dimensioner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3A8F570E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280B87C8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5D64D95F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485EA7FE" w14:textId="77777777" w:rsidTr="006F7A3D">
        <w:trPr>
          <w:cantSplit/>
          <w:trHeight w:val="397"/>
        </w:trPr>
        <w:tc>
          <w:tcPr>
            <w:tcW w:w="693" w:type="dxa"/>
          </w:tcPr>
          <w:p w14:paraId="2D2D789B" w14:textId="77777777" w:rsidR="00136A9C" w:rsidRPr="002A79F4" w:rsidRDefault="0046364A" w:rsidP="0046364A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136A9C" w:rsidRPr="002A79F4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</w:tcPr>
          <w:p w14:paraId="44788BEE" w14:textId="77777777" w:rsidR="00136A9C" w:rsidRPr="002A79F4" w:rsidRDefault="00977FE1" w:rsidP="003046F5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</w:t>
            </w:r>
            <w:r w:rsidR="004123BB" w:rsidRPr="002A79F4">
              <w:rPr>
                <w:rFonts w:ascii="Arial" w:hAnsi="Arial" w:cs="Arial"/>
                <w:sz w:val="22"/>
                <w:szCs w:val="22"/>
              </w:rPr>
              <w:t>imensioner enligt ritning</w:t>
            </w:r>
          </w:p>
        </w:tc>
        <w:tc>
          <w:tcPr>
            <w:tcW w:w="709" w:type="dxa"/>
          </w:tcPr>
          <w:p w14:paraId="5F9D0296" w14:textId="77777777" w:rsidR="00136A9C" w:rsidRPr="002A79F4" w:rsidRDefault="00555044" w:rsidP="0057222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</w:tcPr>
          <w:p w14:paraId="257923D6" w14:textId="77777777" w:rsidR="00136A9C" w:rsidRPr="002A79F4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3609F6F" w14:textId="77777777" w:rsidR="00136A9C" w:rsidRPr="002A79F4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CD1453C" w14:textId="77777777" w:rsidR="00136A9C" w:rsidRPr="002A79F4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359D575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3B9A3A90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25FA7D7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AB6EAE0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65D724F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9F71FDC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Betong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88E089F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BEDA376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6A4CEB1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5A45DE60" w14:textId="77777777" w:rsidTr="006F7A3D">
        <w:trPr>
          <w:cantSplit/>
          <w:trHeight w:val="397"/>
        </w:trPr>
        <w:tc>
          <w:tcPr>
            <w:tcW w:w="693" w:type="dxa"/>
          </w:tcPr>
          <w:p w14:paraId="26C56D1F" w14:textId="77777777" w:rsidR="00136A9C" w:rsidRPr="002A79F4" w:rsidRDefault="0046364A" w:rsidP="0046364A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136A9C" w:rsidRPr="002A79F4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</w:tcPr>
          <w:p w14:paraId="7EF80AAF" w14:textId="77777777" w:rsidR="00136A9C" w:rsidRPr="002A79F4" w:rsidRDefault="004123BB" w:rsidP="003046F5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</w:tcPr>
          <w:p w14:paraId="0CBEE645" w14:textId="77777777" w:rsidR="00136A9C" w:rsidRPr="002A79F4" w:rsidRDefault="003230BA" w:rsidP="0057222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</w:tcPr>
          <w:p w14:paraId="1294A0F0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AEECFAE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6A244C3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A34E519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586AF0A7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570F11A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8DE3F53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1301491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C91C81B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Armeringsutformning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FB68DF3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9706A75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8B0F9C6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4123BB" w:rsidRPr="002A79F4" w14:paraId="7D68839C" w14:textId="77777777" w:rsidTr="006F7A3D">
        <w:trPr>
          <w:cantSplit/>
          <w:trHeight w:val="397"/>
        </w:trPr>
        <w:tc>
          <w:tcPr>
            <w:tcW w:w="693" w:type="dxa"/>
          </w:tcPr>
          <w:p w14:paraId="199F1AB3" w14:textId="77777777" w:rsidR="004123BB" w:rsidRPr="002A79F4" w:rsidRDefault="004123BB" w:rsidP="002240A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</w:tcPr>
          <w:p w14:paraId="07D00B50" w14:textId="77777777" w:rsidR="004123BB" w:rsidRPr="002A79F4" w:rsidRDefault="004123BB" w:rsidP="007665A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</w:tcPr>
          <w:p w14:paraId="534EBE13" w14:textId="77777777" w:rsidR="004123BB" w:rsidRPr="002A79F4" w:rsidRDefault="003230BA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123BB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</w:tcPr>
          <w:p w14:paraId="0EDEB9B8" w14:textId="77777777" w:rsidR="004123BB" w:rsidRPr="002A79F4" w:rsidRDefault="004123BB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1878104" w14:textId="77777777" w:rsidR="004123BB" w:rsidRPr="002A79F4" w:rsidRDefault="004123BB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66D40A3" w14:textId="77777777" w:rsidR="004123BB" w:rsidRPr="002A79F4" w:rsidRDefault="004123BB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85559F2" w14:textId="77777777" w:rsidR="004123BB" w:rsidRPr="002A79F4" w:rsidRDefault="004123B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123BB" w:rsidRPr="002A79F4" w14:paraId="16618079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D8DEAB0" w14:textId="77777777" w:rsidR="004123BB" w:rsidRPr="002A79F4" w:rsidRDefault="004123BB" w:rsidP="0046364A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87134E2" w14:textId="77777777" w:rsidR="004123BB" w:rsidRPr="002A79F4" w:rsidRDefault="004123BB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ej avkortning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A069EDC" w14:textId="77777777" w:rsidR="004123BB" w:rsidRPr="002A79F4" w:rsidRDefault="003230BA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B09592E" w14:textId="77777777" w:rsidR="004123BB" w:rsidRPr="002A79F4" w:rsidRDefault="004123BB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0AF0BD5" w14:textId="77777777" w:rsidR="004123BB" w:rsidRPr="002A79F4" w:rsidRDefault="004123BB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665C737" w14:textId="77777777" w:rsidR="004123BB" w:rsidRPr="002A79F4" w:rsidRDefault="004123BB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99864D7" w14:textId="77777777" w:rsidR="004123BB" w:rsidRPr="002A79F4" w:rsidRDefault="004123B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123BB" w:rsidRPr="002A79F4" w14:paraId="1EEAB600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58A58CE" w14:textId="77777777" w:rsidR="004123BB" w:rsidRPr="002A79F4" w:rsidRDefault="004123BB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77DAF2E" w14:textId="77777777" w:rsidR="004123BB" w:rsidRPr="002A79F4" w:rsidRDefault="004123BB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BB6311B" w14:textId="77777777" w:rsidR="004123BB" w:rsidRPr="002A79F4" w:rsidRDefault="003230BA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786B7E5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64992EC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F96538D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10571C" w14:textId="77777777" w:rsidR="004123BB" w:rsidRPr="002A79F4" w:rsidRDefault="004123B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123BB" w:rsidRPr="002A79F4" w14:paraId="5226DCE0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D54D5E6" w14:textId="77777777" w:rsidR="004123BB" w:rsidRPr="002A79F4" w:rsidRDefault="004123BB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A9E9F5D" w14:textId="77777777" w:rsidR="004123BB" w:rsidRPr="002A79F4" w:rsidRDefault="004123BB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47F37" w14:textId="77777777" w:rsidR="004123BB" w:rsidRPr="002A79F4" w:rsidRDefault="003230BA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123BB" w:rsidRPr="002A79F4">
              <w:rPr>
                <w:rFonts w:ascii="Arial" w:hAnsi="Arial" w:cs="Arial"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EA11EF3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62D0C12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934E66F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D78E645" w14:textId="77777777" w:rsidR="004123BB" w:rsidRPr="002A79F4" w:rsidRDefault="004123B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1C5B5063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7F4684C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6520D2B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anslutningar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4CFF122" w14:textId="77777777" w:rsidR="008E6686" w:rsidRPr="002A79F4" w:rsidRDefault="003230B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86255E8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F8673BC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412AD97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B9A5FD5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22D5A4CA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627AFEB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B94AEEC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2078AF2" w14:textId="77777777" w:rsidR="008E6686" w:rsidRPr="002A79F4" w:rsidRDefault="003230B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66A3F74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511214E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D3770D9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F1018E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23CE7418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91FAB20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EF4F158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runt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5DBAD97" w14:textId="77777777" w:rsidR="008E6686" w:rsidRPr="002A79F4" w:rsidRDefault="003230B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79F2D8E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0A3872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C85235D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AAA56BD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51AAA50C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248719E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03B9D60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3.5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A116A0E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91E706E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Gjutfogar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FCC0188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0638284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492E010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8E6686" w:rsidRPr="002A79F4" w14:paraId="553DB5E5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A8A9208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110FA1F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 av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3586077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79699B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CD537E1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ACD5AAC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1C7191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12F931BB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B77F373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3C353C7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771BA54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1061BD4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26682D6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1B61804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1C44E35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6C3C9FED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CF58AC0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2D8F450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82197FA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BD00F7D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7EEF4B1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52E12AD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8F51A9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7F4A600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CD037A3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AF361D4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förtagning för takplatta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5FCAE00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9AC0161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6BDB5BD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6F1E2C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960BAB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6546F6B4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6352121A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E8D6681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3.5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71A254C0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B9A4D8C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Öppningar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699DE12D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68D47C26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3AABA0DC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8E6686" w:rsidRPr="002A79F4" w14:paraId="2AA8E412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E734EF9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8A9A2C3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avstånd mellan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ED5F9DD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1DF8A1E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7C2A466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129AE80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7184F58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349588AC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C425F1B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475D1D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avstånd mellan öppning och vägghörn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1CBCDE5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A6920C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B3DB79D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9B9F965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EA17F18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F8521B" w:rsidRPr="002A79F4" w14:paraId="2AE76656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7A8F6DD" w14:textId="77777777" w:rsidR="00F8521B" w:rsidRPr="002A79F4" w:rsidRDefault="00F8521B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81367F5" w14:textId="77777777" w:rsidR="00F8521B" w:rsidRPr="002A79F4" w:rsidRDefault="00F8521B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rätt typ/storlek på dörrar och övriga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B87FC84" w14:textId="77777777" w:rsidR="00F8521B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8521B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AEF3DFA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7297A8F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D4F9884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9ACE42" w14:textId="77777777" w:rsidR="00F8521B" w:rsidRPr="002A79F4" w:rsidRDefault="00F8521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F8521B" w:rsidRPr="002A79F4" w14:paraId="0D0CD6FB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A4DB91A" w14:textId="77777777" w:rsidR="00F8521B" w:rsidRPr="002A79F4" w:rsidRDefault="00F8521B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2C2E0D7" w14:textId="77777777" w:rsidR="00F8521B" w:rsidRPr="002A79F4" w:rsidRDefault="00F8521B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dörrar m.m. rätt vända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93877C0" w14:textId="77777777" w:rsidR="00F8521B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8521B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656E89A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F262C58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68001FD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7D90E77" w14:textId="77777777" w:rsidR="00F8521B" w:rsidRPr="002A79F4" w:rsidRDefault="00F8521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4E3858AB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0A0164D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8846DE0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3.6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B780569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6748195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Ingjutningsgods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E9C1575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4F00BBB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7FF0A3B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73F5A" w:rsidRPr="002A79F4" w14:paraId="6D30D4E4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2AE6CCA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89064F6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ingjutningsgods för luftsluss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67E1A91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ECE076B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0FF4612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C301534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BAA3E9D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6CCCB6DD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5641017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AC9ED23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dörrkarmar: rätt placerade, certifierade, fixerade i formen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F9B4D0D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3E7D6F1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02DD8FB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9E9F193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EE54674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7B1D50B9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4903DB1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C9B5717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karmar till betongelement och skyddsplåtar: rätt placerade, certifierade, fixerade i formen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E68D223" w14:textId="77777777" w:rsidR="00173F5A" w:rsidRPr="002A79F4" w:rsidRDefault="00173F5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</w:p>
          <w:p w14:paraId="76527F2C" w14:textId="77777777" w:rsidR="00173F5A" w:rsidRPr="002A79F4" w:rsidRDefault="00216A4B" w:rsidP="00DD7A20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5E5C1DB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A4AC699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1B1C5D4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BFF4596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466D0092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EAEC31E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1801DC2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övertrycksventiler: rätt placerade, certifierade, fixerade i formen, i lod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B02565F" w14:textId="77777777" w:rsidR="00173F5A" w:rsidRPr="002A79F4" w:rsidRDefault="00173F5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</w:p>
          <w:p w14:paraId="13B84B83" w14:textId="77777777" w:rsidR="00173F5A" w:rsidRPr="002A79F4" w:rsidRDefault="00216A4B" w:rsidP="00DD7A20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035AD22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63FA697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2E6B7A7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2033B9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6D6D12B5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EBBBC00" w14:textId="77777777" w:rsidR="00173F5A" w:rsidRPr="002A79F4" w:rsidRDefault="00B11DB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3v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3283978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karmar och gods rostskyddade in på yta som skall motgjutas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93198E6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EC35D0A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7D505ED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2511EE7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D1B5A8A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050F7A3E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C739AE6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x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A0A27D2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infästningar för t ex radiatorer, ventilationsaggregat, toalettutrym</w:t>
            </w:r>
            <w:r w:rsidR="000D3546">
              <w:rPr>
                <w:rFonts w:ascii="Arial" w:hAnsi="Arial" w:cs="Arial"/>
                <w:sz w:val="22"/>
                <w:szCs w:val="22"/>
              </w:rPr>
              <w:softHyphen/>
            </w:r>
            <w:r w:rsidRPr="002A79F4">
              <w:rPr>
                <w:rFonts w:ascii="Arial" w:hAnsi="Arial" w:cs="Arial"/>
                <w:sz w:val="22"/>
                <w:szCs w:val="22"/>
              </w:rPr>
              <w:t>men och kvarsittande utrustning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2A67AF6" w14:textId="77777777" w:rsidR="00173F5A" w:rsidRPr="002A79F4" w:rsidRDefault="00173F5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</w:p>
          <w:p w14:paraId="47C7D069" w14:textId="77777777" w:rsidR="00173F5A" w:rsidRPr="002A79F4" w:rsidRDefault="00216A4B" w:rsidP="00DD7A20">
            <w:pPr>
              <w:spacing w:before="2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79329F5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3BD765E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672D03C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DAB70B5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7E1016E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DD14FA0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y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1E88252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ingjutna delar av uteluftskanaler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DC4B6B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1463A95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E4269EE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4E6966B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D25613C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0C1F34E0" w14:textId="77777777" w:rsidTr="006F7A3D">
        <w:trPr>
          <w:cantSplit/>
          <w:trHeight w:val="397"/>
        </w:trPr>
        <w:tc>
          <w:tcPr>
            <w:tcW w:w="693" w:type="dxa"/>
          </w:tcPr>
          <w:p w14:paraId="4A4ABF02" w14:textId="77777777" w:rsidR="00173F5A" w:rsidRPr="002A79F4" w:rsidRDefault="00173F5A" w:rsidP="0057222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z</w:t>
            </w:r>
          </w:p>
        </w:tc>
        <w:tc>
          <w:tcPr>
            <w:tcW w:w="3686" w:type="dxa"/>
          </w:tcPr>
          <w:p w14:paraId="308E8093" w14:textId="77777777" w:rsidR="00173F5A" w:rsidRPr="002A79F4" w:rsidRDefault="00173F5A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ingjutna rörledningar</w:t>
            </w:r>
          </w:p>
        </w:tc>
        <w:tc>
          <w:tcPr>
            <w:tcW w:w="709" w:type="dxa"/>
          </w:tcPr>
          <w:p w14:paraId="65E760DD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</w:tcPr>
          <w:p w14:paraId="787BF9D7" w14:textId="77777777" w:rsidR="00173F5A" w:rsidRPr="002A79F4" w:rsidRDefault="00173F5A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72C9B1A" w14:textId="77777777" w:rsidR="00173F5A" w:rsidRPr="002A79F4" w:rsidRDefault="00173F5A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54700CD" w14:textId="77777777" w:rsidR="00173F5A" w:rsidRPr="002A79F4" w:rsidRDefault="00173F5A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FF66F78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2394DCD3" w14:textId="77777777" w:rsidTr="006F7A3D">
        <w:trPr>
          <w:cantSplit/>
          <w:trHeight w:val="397"/>
        </w:trPr>
        <w:tc>
          <w:tcPr>
            <w:tcW w:w="693" w:type="dxa"/>
          </w:tcPr>
          <w:p w14:paraId="243C2688" w14:textId="77777777" w:rsidR="00173F5A" w:rsidRPr="002A79F4" w:rsidRDefault="00173F5A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å</w:t>
            </w:r>
          </w:p>
        </w:tc>
        <w:tc>
          <w:tcPr>
            <w:tcW w:w="3686" w:type="dxa"/>
          </w:tcPr>
          <w:p w14:paraId="329EE8E1" w14:textId="77777777" w:rsidR="00173F5A" w:rsidRPr="002A79F4" w:rsidRDefault="00173F5A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fritt avstånd mellan ingjutna rör</w:t>
            </w:r>
          </w:p>
        </w:tc>
        <w:tc>
          <w:tcPr>
            <w:tcW w:w="709" w:type="dxa"/>
          </w:tcPr>
          <w:p w14:paraId="1558BF6E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</w:tcPr>
          <w:p w14:paraId="08B4A193" w14:textId="77777777" w:rsidR="00173F5A" w:rsidRPr="002A79F4" w:rsidRDefault="00173F5A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4A74A3D" w14:textId="77777777" w:rsidR="00173F5A" w:rsidRPr="002A79F4" w:rsidRDefault="00173F5A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0D7C4B9" w14:textId="77777777" w:rsidR="00173F5A" w:rsidRPr="002A79F4" w:rsidRDefault="00173F5A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0A2E0C0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05F7E07F" w14:textId="77777777" w:rsidTr="006F7A3D">
        <w:trPr>
          <w:cantSplit/>
          <w:trHeight w:val="397"/>
        </w:trPr>
        <w:tc>
          <w:tcPr>
            <w:tcW w:w="693" w:type="dxa"/>
          </w:tcPr>
          <w:p w14:paraId="20E85189" w14:textId="77777777" w:rsidR="007B57E8" w:rsidRPr="002A79F4" w:rsidRDefault="007B57E8" w:rsidP="00842E7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ä</w:t>
            </w:r>
          </w:p>
        </w:tc>
        <w:tc>
          <w:tcPr>
            <w:tcW w:w="3686" w:type="dxa"/>
          </w:tcPr>
          <w:p w14:paraId="0B8CC82B" w14:textId="77777777" w:rsidR="007B57E8" w:rsidRPr="002A79F4" w:rsidRDefault="007B57E8" w:rsidP="009E116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täckskikt och armering vid ingjutna rör</w:t>
            </w:r>
          </w:p>
        </w:tc>
        <w:tc>
          <w:tcPr>
            <w:tcW w:w="709" w:type="dxa"/>
          </w:tcPr>
          <w:p w14:paraId="32E7D378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</w:tcPr>
          <w:p w14:paraId="02A85EC4" w14:textId="77777777" w:rsidR="007B57E8" w:rsidRPr="002A79F4" w:rsidRDefault="007B57E8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0483336" w14:textId="77777777" w:rsidR="007B57E8" w:rsidRPr="002A79F4" w:rsidRDefault="007B57E8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CE16654" w14:textId="77777777" w:rsidR="007B57E8" w:rsidRPr="002A79F4" w:rsidRDefault="007B57E8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E1F687A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7B99ABA8" w14:textId="77777777" w:rsidTr="006F7A3D">
        <w:trPr>
          <w:cantSplit/>
          <w:trHeight w:val="397"/>
        </w:trPr>
        <w:tc>
          <w:tcPr>
            <w:tcW w:w="693" w:type="dxa"/>
          </w:tcPr>
          <w:p w14:paraId="116C2941" w14:textId="77777777" w:rsidR="007B57E8" w:rsidRPr="002A79F4" w:rsidRDefault="007B57E8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ö</w:t>
            </w:r>
          </w:p>
        </w:tc>
        <w:tc>
          <w:tcPr>
            <w:tcW w:w="3686" w:type="dxa"/>
          </w:tcPr>
          <w:p w14:paraId="7D77502B" w14:textId="77777777" w:rsidR="007B57E8" w:rsidRPr="002A79F4" w:rsidRDefault="007B57E8" w:rsidP="001F63E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rör, utförande och s-avstånd</w:t>
            </w:r>
          </w:p>
        </w:tc>
        <w:tc>
          <w:tcPr>
            <w:tcW w:w="709" w:type="dxa"/>
          </w:tcPr>
          <w:p w14:paraId="654B6C3E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7:21</w:t>
            </w:r>
          </w:p>
        </w:tc>
        <w:tc>
          <w:tcPr>
            <w:tcW w:w="1417" w:type="dxa"/>
          </w:tcPr>
          <w:p w14:paraId="198472A6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92F01E8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B68CC36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E6F36E5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6F129203" w14:textId="77777777" w:rsidTr="006F7A3D">
        <w:trPr>
          <w:cantSplit/>
          <w:trHeight w:val="397"/>
        </w:trPr>
        <w:tc>
          <w:tcPr>
            <w:tcW w:w="693" w:type="dxa"/>
          </w:tcPr>
          <w:p w14:paraId="515B3C46" w14:textId="77777777" w:rsidR="007B57E8" w:rsidRPr="002A79F4" w:rsidRDefault="007B57E8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</w:tcPr>
          <w:p w14:paraId="3424272B" w14:textId="77777777" w:rsidR="007B57E8" w:rsidRPr="002A79F4" w:rsidRDefault="007B57E8" w:rsidP="001F63E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el, utförande och s-avstånd</w:t>
            </w:r>
          </w:p>
        </w:tc>
        <w:tc>
          <w:tcPr>
            <w:tcW w:w="709" w:type="dxa"/>
          </w:tcPr>
          <w:p w14:paraId="69FF5903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</w:tcPr>
          <w:p w14:paraId="0406B15E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FCF1E7F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7D19C38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F62DF04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47CD92CA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6787D11" w14:textId="77777777" w:rsidR="007B57E8" w:rsidRPr="002A79F4" w:rsidRDefault="007B57E8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762D84E" w14:textId="77777777" w:rsidR="007B57E8" w:rsidRPr="002A79F4" w:rsidRDefault="007B57E8" w:rsidP="001F63E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antenn och tele, utförande och s-avstånd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6110E17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:33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7565575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6193FD2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1B23EB9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1CF41B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20B277D8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4852733" w14:textId="77777777" w:rsidR="007B57E8" w:rsidRPr="002A79F4" w:rsidRDefault="007B57E8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33DA4DE" w14:textId="77777777" w:rsidR="007B57E8" w:rsidRPr="002A79F4" w:rsidRDefault="007B57E8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 xml:space="preserve">genomföring för övertrycksmätare, utförande 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>och placering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EEAD495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EA1C64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D4FEE02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E6AC014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057BB1F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1FC4E767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9AC5C4D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45DF712" w14:textId="77777777" w:rsidR="007D79D0" w:rsidRPr="002A79F4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3.7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3DC6C8C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A3CE5C4" w14:textId="77777777" w:rsidR="007D79D0" w:rsidRPr="002A79F4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Stigschakt och tunnel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D475ECD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60CCD11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423E2E9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7B57E8" w:rsidRPr="002A79F4" w14:paraId="4AFD7C32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FEE1D7A" w14:textId="77777777" w:rsidR="007B57E8" w:rsidRPr="002A79F4" w:rsidRDefault="007B57E8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CEDC0F7" w14:textId="77777777" w:rsidR="007B57E8" w:rsidRPr="002A79F4" w:rsidRDefault="007665A1" w:rsidP="007665A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jocklekar</w:t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på betongkonstruktioner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8108FEE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E6E9340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313C668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8AF5A8C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3193BD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46ACD95D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9926F64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1C83862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vid anslutning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927AE30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2525630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BC12576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BC6F849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B2FDFE4" w14:textId="77777777" w:rsidR="007B57E8" w:rsidRPr="002A79F4" w:rsidRDefault="007B57E8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3D8C3A2F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01B8CB7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BF230B4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storlek på stigschakt och tunnel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5435CB5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5:4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4485436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5D367E5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A459296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A154888" w14:textId="77777777" w:rsidR="007B57E8" w:rsidRPr="002A79F4" w:rsidRDefault="007B57E8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121D6DD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7A1006E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69A5042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genomstick för läckvatten i golv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905B4B6" w14:textId="77777777" w:rsidR="007B57E8" w:rsidRPr="002A79F4" w:rsidRDefault="00371B2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5:4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AF2A7ED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A20E199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A7B94C2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20698B7" w14:textId="77777777" w:rsidR="007B57E8" w:rsidRPr="002A79F4" w:rsidRDefault="007B57E8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A3038" w:rsidRPr="002A79F4" w14:paraId="1DD8EA7A" w14:textId="77777777" w:rsidTr="00D61395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E0B7DEA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9EA454F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3.8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5B71D697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9425877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1489F81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A1BDC47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9DE3D0D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5A3038" w:rsidRPr="002A79F4" w14:paraId="58998D8F" w14:textId="77777777" w:rsidTr="00D61395">
        <w:trPr>
          <w:cantSplit/>
          <w:trHeight w:val="397"/>
        </w:trPr>
        <w:tc>
          <w:tcPr>
            <w:tcW w:w="693" w:type="dxa"/>
          </w:tcPr>
          <w:p w14:paraId="25A7FA20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3ah</w:t>
            </w:r>
          </w:p>
        </w:tc>
        <w:tc>
          <w:tcPr>
            <w:tcW w:w="3686" w:type="dxa"/>
          </w:tcPr>
          <w:p w14:paraId="3833731E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4 kan utfärdas</w:t>
            </w:r>
          </w:p>
        </w:tc>
        <w:tc>
          <w:tcPr>
            <w:tcW w:w="709" w:type="dxa"/>
          </w:tcPr>
          <w:p w14:paraId="28D42968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6E4536A5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04E5D29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958EC9A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379896B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6DCF8671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15D88FED" w14:textId="77777777" w:rsidR="007B57E8" w:rsidRPr="00B15C0A" w:rsidRDefault="007B57E8" w:rsidP="004123B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</w:p>
          <w:p w14:paraId="30163CEF" w14:textId="77777777" w:rsidR="007B57E8" w:rsidRPr="001F52C9" w:rsidRDefault="007B57E8" w:rsidP="0059751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4.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02C5B63" w14:textId="77777777" w:rsidR="007B57E8" w:rsidRPr="00B15C0A" w:rsidRDefault="007B57E8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</w:p>
          <w:p w14:paraId="20BAD882" w14:textId="77777777" w:rsidR="00AB31B8" w:rsidRPr="001F52C9" w:rsidRDefault="007B57E8" w:rsidP="002A79F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Takkonstruktion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10AA26" w14:textId="77777777" w:rsidR="007B57E8" w:rsidRPr="002A79F4" w:rsidRDefault="007B57E8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5C531E" w14:textId="77777777" w:rsidR="007B57E8" w:rsidRPr="002A79F4" w:rsidRDefault="007B57E8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5ED5B2C" w14:textId="77777777" w:rsidR="007B57E8" w:rsidRPr="002A79F4" w:rsidRDefault="007B57E8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7D79D0" w:rsidRPr="002A79F4" w14:paraId="6370B7E5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4D6586A0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AEA7F6B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2126F6CD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ED6E286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Dimensioner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44BD1688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25162FF5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5F3A8798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7B57E8" w:rsidRPr="002A79F4" w14:paraId="7D06B8D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64BB8AF" w14:textId="77777777" w:rsidR="007B57E8" w:rsidRPr="002A79F4" w:rsidRDefault="00A50351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1F91260" w14:textId="77777777" w:rsidR="007B57E8" w:rsidRPr="002A79F4" w:rsidRDefault="007D79D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imensioner enligt ritning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B42D001" w14:textId="77777777" w:rsidR="007B57E8" w:rsidRPr="002A79F4" w:rsidRDefault="00555044" w:rsidP="00DE76A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D329C1E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99BF801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F85EE51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147CDC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23E4722F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5ED3346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7D4B5F4" w14:textId="77777777" w:rsidR="00DD7A20" w:rsidRPr="002A79F4" w:rsidRDefault="00DD7A2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skyddsrumstak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6555451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29078E0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B79EDDB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FA6EB8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1A5E239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0A505DD5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DFD47E0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8BB04D6" w14:textId="77777777" w:rsidR="00DD7A20" w:rsidRPr="002A79F4" w:rsidRDefault="00DD7A2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förstärkt bjälklag över utrymningsväg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9B562E1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E9F231C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A12CD0D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E514A6E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A14E95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35B7C799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82C7498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C81B83E" w14:textId="77777777" w:rsidR="00DD7A20" w:rsidRPr="002A79F4" w:rsidRDefault="00DD7A20" w:rsidP="00BE7676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mellanbjälklag i tvåvåningsskyddsrum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786183C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E5C9D6B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2101A17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EC5C6E2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6BC6D7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2EF8C386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667119D6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BF91E1B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F04B2D9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24DFBC9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Betong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4C11666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E8532BA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6F7E429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DD7A20" w:rsidRPr="002A79F4" w14:paraId="2007B3B4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871C239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F34D6AD" w14:textId="77777777" w:rsidR="00DD7A20" w:rsidRPr="002A79F4" w:rsidRDefault="00DD7A2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91CA01D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A373647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32A0F0C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F8FFD41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1F35B6F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64205A76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6285B5F6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EA299B3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7EEF411D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BA1F49D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Armeringsutformning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F320745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D4DD2E8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DA0FD40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DD7A20" w:rsidRPr="002A79F4" w14:paraId="357CBBC5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83B5561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7475563" w14:textId="77777777" w:rsidR="00DD7A20" w:rsidRPr="002A79F4" w:rsidRDefault="00DD7A20" w:rsidP="007665A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6A3870F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A815151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E198ED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5894557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35EAC7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3E3E5703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D3C487D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CB5A7AB" w14:textId="77777777" w:rsidR="00DD7A20" w:rsidRPr="002A79F4" w:rsidRDefault="00DD7A2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 xml:space="preserve">ej avkortning 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>av fältarmering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FEE372B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0C7439D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779B37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2E645AD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70BE434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5C4FCBE9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89CE9CD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6C243E7" w14:textId="77777777" w:rsidR="00DD7A20" w:rsidRPr="002A79F4" w:rsidRDefault="00DD7A2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5B3B415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A106830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279DC1F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7FE4D3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E4A9B8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1EB0046C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C4EA233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FB188B1" w14:textId="77777777" w:rsidR="00DD7A20" w:rsidRPr="002A79F4" w:rsidRDefault="00DD7A2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8D5EC69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1DB203C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E705818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6F05055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46AEE2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20190C58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1A6616C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6F4634C" w14:textId="77777777" w:rsidR="00DD7A20" w:rsidRPr="002A79F4" w:rsidRDefault="00DD7A2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anslutningar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922624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9CDEA27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B9CA10D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2DB431F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0AAB61C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2C157722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BFB50F9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35E6BD2" w14:textId="77777777" w:rsidR="00DD7A20" w:rsidRPr="002A79F4" w:rsidRDefault="00DD7A2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85B51CD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25DD85A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541B4FC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4C8FB8A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D66CEB9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18D5072B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E882AB8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8DBA6BD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skjuvarmering vid fasta och monterbara pelare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D988EF3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0B10EDD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394279B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5C00753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2E5E6D4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28903DD9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F80C048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95D64D2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4.4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1EF19DE3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642DFE3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Gjutfogar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E93D9D0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917CBF1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0F7AC0D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803980" w:rsidRPr="002A79F4" w14:paraId="2A73F3CA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0A1807A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ECAAF93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 av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0BE596C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1792E7E" w14:textId="77777777" w:rsidR="00803980" w:rsidRPr="002A79F4" w:rsidRDefault="00803980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0F982B2" w14:textId="77777777" w:rsidR="00803980" w:rsidRPr="002A79F4" w:rsidRDefault="00803980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F17C84D" w14:textId="77777777" w:rsidR="00803980" w:rsidRPr="002A79F4" w:rsidRDefault="00803980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E6BD916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098FDB64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D5C5B35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B23DD64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9F116B3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00B4E8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32906FD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7FE0886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799FD1C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2FA4A75D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EE031FD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9EAACA0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AED3764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972B2D2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04304AB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61700EA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B8B0752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5BCD5104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AB554B4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97F66E3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4.5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79B0914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1B80C6D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Ingjutningsgods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CC16201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1D980E0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0321145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803980" w:rsidRPr="002A79F4" w14:paraId="1912711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EA9F532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306AD7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ingjutna avlopp och rörledningar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17F6E55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0B87D82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0B3BAC5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A10E989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DC2208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067CCED0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3892D49" w14:textId="77777777" w:rsidR="00803980" w:rsidRPr="002A79F4" w:rsidRDefault="00803980" w:rsidP="00AC0906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09B309E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CA51B35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51172D5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96F2027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7318303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7BD3E6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0EBC0A55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D16B423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B099F5A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lastfördelningsplåtar för monterbara pelare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B332B37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50DCFFF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DF13C96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AADFCE4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FCB8BBA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4E57C8CB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EE5155A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570F98F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ingjutna delar av uteluftskanaler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A22B0F4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FEB377E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DBC8EC0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BD3B82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7A0C94F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033DE9A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8BEFF92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25F4620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skyddsplåtar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C121B68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DB24044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A586896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CB1344F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530912B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55BF60B4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9387224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57FD92D" w14:textId="77777777" w:rsidR="00803980" w:rsidRPr="002A79F4" w:rsidRDefault="0080398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rör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4BB54C3" w14:textId="77777777" w:rsidR="00803980" w:rsidRPr="002A79F4" w:rsidRDefault="00CA3740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1AF8644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5BEDF34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685BB83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77608A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5AC99786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9EDB9AD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v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FF8E4FC" w14:textId="77777777" w:rsidR="00803980" w:rsidRPr="002A79F4" w:rsidRDefault="0080398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el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A7567CC" w14:textId="77777777" w:rsidR="00803980" w:rsidRPr="002A79F4" w:rsidRDefault="00CA3740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51BC530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568B899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D7EB0A7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04BE629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A3038" w:rsidRPr="002A79F4" w14:paraId="6E0A6FD3" w14:textId="77777777" w:rsidTr="00D61395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2C6C75A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EDA68BE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4.6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BF0F879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6791453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E0D69E1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3A39948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63C3001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5A3038" w:rsidRPr="002A79F4" w14:paraId="32351242" w14:textId="77777777" w:rsidTr="00D61395">
        <w:trPr>
          <w:cantSplit/>
          <w:trHeight w:val="397"/>
        </w:trPr>
        <w:tc>
          <w:tcPr>
            <w:tcW w:w="693" w:type="dxa"/>
          </w:tcPr>
          <w:p w14:paraId="2170ED36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4x</w:t>
            </w:r>
          </w:p>
        </w:tc>
        <w:tc>
          <w:tcPr>
            <w:tcW w:w="3686" w:type="dxa"/>
          </w:tcPr>
          <w:p w14:paraId="0448F854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5 kan utfärdas</w:t>
            </w:r>
          </w:p>
        </w:tc>
        <w:tc>
          <w:tcPr>
            <w:tcW w:w="709" w:type="dxa"/>
          </w:tcPr>
          <w:p w14:paraId="7E6B5B78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77A10A32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81106E3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04233DE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6CC99CC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777BC08B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390A3E13" w14:textId="77777777" w:rsidR="00803980" w:rsidRPr="00FE70D3" w:rsidRDefault="00803980" w:rsidP="004123B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8FC3F69" w14:textId="77777777" w:rsidR="00803980" w:rsidRPr="001F52C9" w:rsidRDefault="00803980" w:rsidP="009C7CA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5.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019772F" w14:textId="77777777" w:rsidR="00803980" w:rsidRPr="00FE70D3" w:rsidRDefault="00803980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BFE3052" w14:textId="77777777" w:rsidR="00AB31B8" w:rsidRPr="001F52C9" w:rsidRDefault="001F52C9" w:rsidP="001F52C9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Färdigt</w:t>
            </w:r>
            <w:r w:rsidR="00803980" w:rsidRPr="001F52C9">
              <w:rPr>
                <w:rFonts w:ascii="Arial" w:hAnsi="Arial" w:cs="Arial"/>
                <w:b/>
                <w:sz w:val="28"/>
                <w:szCs w:val="28"/>
              </w:rPr>
              <w:t xml:space="preserve"> s</w:t>
            </w:r>
            <w:r>
              <w:rPr>
                <w:rFonts w:ascii="Arial" w:hAnsi="Arial" w:cs="Arial"/>
                <w:b/>
                <w:sz w:val="28"/>
                <w:szCs w:val="28"/>
              </w:rPr>
              <w:t>kyddsrum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90A95B" w14:textId="77777777" w:rsidR="00803980" w:rsidRPr="002A79F4" w:rsidRDefault="00803980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5BDF3A8" w14:textId="77777777" w:rsidR="00803980" w:rsidRPr="002A79F4" w:rsidRDefault="00803980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3394793" w14:textId="77777777" w:rsidR="00803980" w:rsidRPr="002A79F4" w:rsidRDefault="00803980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7D79D0" w:rsidRPr="002A79F4" w14:paraId="2B3FC4A1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6196954C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8EA67BD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039AA36B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E7BE69C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Stom</w:t>
            </w:r>
            <w:r w:rsidR="00756B99" w:rsidRPr="002A79F4">
              <w:rPr>
                <w:rFonts w:ascii="Arial" w:hAnsi="Arial" w:cs="Arial"/>
                <w:b/>
                <w:sz w:val="22"/>
                <w:szCs w:val="22"/>
              </w:rPr>
              <w:t>konstruktion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524AC4FD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19740158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126441DF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D10CE5" w:rsidRPr="002A79F4" w14:paraId="5857F993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8672C4E" w14:textId="77777777" w:rsidR="00D10CE5" w:rsidRPr="002A79F4" w:rsidRDefault="00D10CE5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91B81AE" w14:textId="77777777" w:rsidR="00D10CE5" w:rsidRPr="002A79F4" w:rsidRDefault="007D79D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</w:t>
            </w:r>
            <w:r w:rsidR="00D10CE5" w:rsidRPr="002A79F4">
              <w:rPr>
                <w:rFonts w:ascii="Arial" w:hAnsi="Arial" w:cs="Arial"/>
                <w:sz w:val="22"/>
                <w:szCs w:val="22"/>
              </w:rPr>
              <w:t>olv</w:t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fritt från sprickor och gjutskador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4AC5C7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2924DC5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1BE3663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9395A2A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44F42C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12671C58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20E6215" w14:textId="77777777" w:rsidR="00D10CE5" w:rsidRPr="002A79F4" w:rsidRDefault="00D10CE5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CD585C3" w14:textId="77777777" w:rsidR="00D10CE5" w:rsidRPr="002A79F4" w:rsidRDefault="00D10CE5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väggar</w:t>
            </w:r>
            <w:r w:rsidR="00756B99" w:rsidRPr="002A79F4">
              <w:rPr>
                <w:rFonts w:ascii="Arial" w:hAnsi="Arial" w:cs="Arial"/>
                <w:sz w:val="22"/>
                <w:szCs w:val="22"/>
              </w:rPr>
              <w:t xml:space="preserve"> fritt från sprickor och gjutskador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6796447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A08DAD9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0C0959E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7389FA0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06CB4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23DE50BD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8B725A0" w14:textId="77777777" w:rsidR="00D10CE5" w:rsidRPr="002A79F4" w:rsidRDefault="00D10CE5" w:rsidP="00C21BF0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52B33CE" w14:textId="77777777" w:rsidR="00D10CE5" w:rsidRPr="002A79F4" w:rsidRDefault="00D10CE5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tak</w:t>
            </w:r>
            <w:r w:rsidR="00756B99" w:rsidRPr="002A79F4">
              <w:rPr>
                <w:rFonts w:ascii="Arial" w:hAnsi="Arial" w:cs="Arial"/>
                <w:sz w:val="22"/>
                <w:szCs w:val="22"/>
              </w:rPr>
              <w:t xml:space="preserve"> fritt från sprickor och gjutskador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56F4705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90454D9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637CDFD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E655D9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0785840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14F37714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22CC3310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ECFA7F9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F6BAB4C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0976EC4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Skyddsrumsdörrar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C8149CA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06F8BC81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0F64468E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D10CE5" w:rsidRPr="002A79F4" w14:paraId="3E3133AE" w14:textId="77777777" w:rsidTr="006F7A3D">
        <w:trPr>
          <w:cantSplit/>
          <w:trHeight w:val="397"/>
        </w:trPr>
        <w:tc>
          <w:tcPr>
            <w:tcW w:w="693" w:type="dxa"/>
          </w:tcPr>
          <w:p w14:paraId="5B2BE44D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</w:tcPr>
          <w:p w14:paraId="3DE233FE" w14:textId="77777777" w:rsidR="00D10CE5" w:rsidRPr="002A79F4" w:rsidRDefault="00D10CE5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 rätt ingjuten</w:t>
            </w:r>
          </w:p>
        </w:tc>
        <w:tc>
          <w:tcPr>
            <w:tcW w:w="709" w:type="dxa"/>
          </w:tcPr>
          <w:p w14:paraId="29F15ED5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</w:tcPr>
          <w:p w14:paraId="2BCFD6C4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F6ED852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A6DA7B1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BC70C57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0797530F" w14:textId="77777777" w:rsidTr="006F7A3D">
        <w:trPr>
          <w:cantSplit/>
          <w:trHeight w:val="397"/>
        </w:trPr>
        <w:tc>
          <w:tcPr>
            <w:tcW w:w="693" w:type="dxa"/>
          </w:tcPr>
          <w:p w14:paraId="00987E65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</w:tcPr>
          <w:p w14:paraId="7535968B" w14:textId="77777777" w:rsidR="00D10CE5" w:rsidRPr="002A79F4" w:rsidRDefault="00D10CE5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 på karm, läsbar</w:t>
            </w:r>
          </w:p>
        </w:tc>
        <w:tc>
          <w:tcPr>
            <w:tcW w:w="709" w:type="dxa"/>
          </w:tcPr>
          <w:p w14:paraId="23DD58FF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</w:tcPr>
          <w:p w14:paraId="7DABEF72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80DED30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9511F2E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8261243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65DEEC8A" w14:textId="77777777" w:rsidTr="006F7A3D">
        <w:trPr>
          <w:cantSplit/>
          <w:trHeight w:val="397"/>
        </w:trPr>
        <w:tc>
          <w:tcPr>
            <w:tcW w:w="693" w:type="dxa"/>
          </w:tcPr>
          <w:p w14:paraId="535A1B33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</w:tcPr>
          <w:p w14:paraId="42D24892" w14:textId="77777777" w:rsidR="00D10CE5" w:rsidRPr="002A79F4" w:rsidRDefault="00D10CE5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rätt monterad, dörrslagning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 xml:space="preserve"> utåt</w:t>
            </w:r>
          </w:p>
        </w:tc>
        <w:tc>
          <w:tcPr>
            <w:tcW w:w="709" w:type="dxa"/>
          </w:tcPr>
          <w:p w14:paraId="1836E91A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5:4</w:t>
            </w:r>
            <w:r w:rsidR="00D10CE5" w:rsidRPr="002A79F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0D9938AE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A202175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DB072D3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531E305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7C2DA3BA" w14:textId="77777777" w:rsidTr="006F7A3D">
        <w:trPr>
          <w:cantSplit/>
          <w:trHeight w:val="397"/>
        </w:trPr>
        <w:tc>
          <w:tcPr>
            <w:tcW w:w="693" w:type="dxa"/>
          </w:tcPr>
          <w:p w14:paraId="34254D0A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</w:tcPr>
          <w:p w14:paraId="1609497C" w14:textId="77777777" w:rsidR="00D10CE5" w:rsidRPr="002A79F4" w:rsidRDefault="00D10CE5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 av dörrblad till karm - förankringsskruv åtdragen</w:t>
            </w:r>
          </w:p>
        </w:tc>
        <w:tc>
          <w:tcPr>
            <w:tcW w:w="709" w:type="dxa"/>
          </w:tcPr>
          <w:p w14:paraId="7D54CD25" w14:textId="77777777" w:rsidR="00D10CE5" w:rsidRPr="002A79F4" w:rsidRDefault="00555044" w:rsidP="00555044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</w:tcPr>
          <w:p w14:paraId="394F0000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6BFC7B5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65D3E13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62233824" w14:textId="77777777" w:rsidR="00D10CE5" w:rsidRPr="002A79F4" w:rsidRDefault="00D10CE5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744878B4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DEF10ED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76945C3" w14:textId="77777777" w:rsidR="00D10CE5" w:rsidRPr="002A79F4" w:rsidRDefault="00D10CE5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tröskel monterad</w:t>
            </w:r>
          </w:p>
        </w:tc>
        <w:tc>
          <w:tcPr>
            <w:tcW w:w="709" w:type="dxa"/>
          </w:tcPr>
          <w:p w14:paraId="7CA638CE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</w:t>
            </w:r>
            <w:r w:rsidR="00D10CE5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Pr="002A79F4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FDE376B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B00ABA8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3C6372E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63FAFD0" w14:textId="77777777" w:rsidR="00D10CE5" w:rsidRPr="002A79F4" w:rsidRDefault="00D10CE5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7EB070D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B4B8FCC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CD84912" w14:textId="77777777" w:rsidR="00D10CE5" w:rsidRPr="002A79F4" w:rsidRDefault="00D10CE5" w:rsidP="009E116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mittpost hopskruvad och monterad</w:t>
            </w:r>
          </w:p>
        </w:tc>
        <w:tc>
          <w:tcPr>
            <w:tcW w:w="709" w:type="dxa"/>
          </w:tcPr>
          <w:p w14:paraId="507807B6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7CCB898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3D27323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B97F056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EBFF5D" w14:textId="77777777" w:rsidR="00D10CE5" w:rsidRPr="002A79F4" w:rsidRDefault="00D10CE5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64C1DA09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1E5008E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9532086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513A5D2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DCD4DC5" w14:textId="77777777" w:rsidR="00756B99" w:rsidRPr="002A79F4" w:rsidRDefault="00756B99" w:rsidP="000D3546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Igensättningar med btg</w:t>
            </w:r>
            <w:r w:rsidR="000D3546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2A79F4">
              <w:rPr>
                <w:rFonts w:ascii="Arial" w:hAnsi="Arial" w:cs="Arial"/>
                <w:b/>
                <w:sz w:val="22"/>
                <w:szCs w:val="22"/>
              </w:rPr>
              <w:t>element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82D484D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C3B5B42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C28D00A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9848EF" w:rsidRPr="002A79F4" w14:paraId="6F53E17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BD67344" w14:textId="77777777" w:rsidR="009848EF" w:rsidRPr="002A79F4" w:rsidRDefault="009848EF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D10FC66" w14:textId="77777777" w:rsidR="009848EF" w:rsidRPr="002A79F4" w:rsidRDefault="009848EF" w:rsidP="00523EB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 rätt ingjuten</w:t>
            </w:r>
          </w:p>
        </w:tc>
        <w:tc>
          <w:tcPr>
            <w:tcW w:w="709" w:type="dxa"/>
          </w:tcPr>
          <w:p w14:paraId="3FAFC945" w14:textId="77777777" w:rsidR="009848EF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5C92B6A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1936910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F323F57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5B4ACBF" w14:textId="77777777" w:rsidR="009848EF" w:rsidRPr="002A79F4" w:rsidRDefault="009848EF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848EF" w:rsidRPr="002A79F4" w14:paraId="2EADB67E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FFCA5E1" w14:textId="77777777" w:rsidR="009848EF" w:rsidRPr="002A79F4" w:rsidRDefault="009848EF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A74B66E" w14:textId="77777777" w:rsidR="009848EF" w:rsidRPr="002A79F4" w:rsidRDefault="009848EF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 på karm, läsbar</w:t>
            </w:r>
          </w:p>
        </w:tc>
        <w:tc>
          <w:tcPr>
            <w:tcW w:w="709" w:type="dxa"/>
          </w:tcPr>
          <w:p w14:paraId="0A876006" w14:textId="77777777" w:rsidR="009848EF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8.23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67B734A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9029EB2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48EF114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AC33AA5" w14:textId="77777777" w:rsidR="009848EF" w:rsidRPr="002A79F4" w:rsidRDefault="009848EF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76B44DF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93EBEA3" w14:textId="77777777" w:rsidR="00555044" w:rsidRPr="002A79F4" w:rsidRDefault="00555044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7245C43" w14:textId="77777777" w:rsidR="00555044" w:rsidRPr="002A79F4" w:rsidRDefault="00555044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betongelement passar, rätt tjocklek</w:t>
            </w:r>
          </w:p>
        </w:tc>
        <w:tc>
          <w:tcPr>
            <w:tcW w:w="709" w:type="dxa"/>
          </w:tcPr>
          <w:p w14:paraId="28F46982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3805AAC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E234609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A42A109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928A0FA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30653DC9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E1FF0F1" w14:textId="77777777" w:rsidR="00555044" w:rsidRPr="002A79F4" w:rsidRDefault="00555044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A6B4344" w14:textId="77777777" w:rsidR="00555044" w:rsidRPr="002A79F4" w:rsidRDefault="00555044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fördelningsbalk passar</w:t>
            </w:r>
          </w:p>
        </w:tc>
        <w:tc>
          <w:tcPr>
            <w:tcW w:w="709" w:type="dxa"/>
          </w:tcPr>
          <w:p w14:paraId="700048F7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5FC0D96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1A21606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233B88E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53BC0EF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848EF" w:rsidRPr="002A79F4" w14:paraId="0EEDB1EE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70011E6" w14:textId="77777777" w:rsidR="009848EF" w:rsidRPr="002A79F4" w:rsidRDefault="009848EF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8BB8225" w14:textId="77777777" w:rsidR="009848EF" w:rsidRPr="002A79F4" w:rsidRDefault="009848EF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öppningsbar från båda håll</w:t>
            </w:r>
          </w:p>
        </w:tc>
        <w:tc>
          <w:tcPr>
            <w:tcW w:w="709" w:type="dxa"/>
          </w:tcPr>
          <w:p w14:paraId="6C7C73E5" w14:textId="77777777" w:rsidR="009848EF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5:4</w:t>
            </w:r>
            <w:r w:rsidR="009848EF" w:rsidRPr="002A79F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D7709B4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BC45C9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3CE128E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AA7F98" w14:textId="77777777" w:rsidR="009848EF" w:rsidRPr="002A79F4" w:rsidRDefault="009848EF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6EAA0D64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FCFA46B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BE3761C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1036F6D4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7A7D0CC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Skyddsplåtar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C01FB46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3118C1D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3390CB9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0A29AE" w:rsidRPr="002A79F4" w14:paraId="7DD4873E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CD09CA8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A169F17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 rätt ingjuten</w:t>
            </w:r>
          </w:p>
        </w:tc>
        <w:tc>
          <w:tcPr>
            <w:tcW w:w="709" w:type="dxa"/>
          </w:tcPr>
          <w:p w14:paraId="10E208D4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A796DD4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F773C6D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C55F658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8D85227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7A6F175A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D555700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DF7700C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 på karm, läsbar</w:t>
            </w:r>
          </w:p>
        </w:tc>
        <w:tc>
          <w:tcPr>
            <w:tcW w:w="709" w:type="dxa"/>
          </w:tcPr>
          <w:p w14:paraId="0892360F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8.23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C308BAD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D6B6ED3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D875B9C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D24A0A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3D5598F8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2DFE0F8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1C63494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skyddsplåt passar, skruvar passar</w:t>
            </w:r>
          </w:p>
        </w:tc>
        <w:tc>
          <w:tcPr>
            <w:tcW w:w="709" w:type="dxa"/>
          </w:tcPr>
          <w:p w14:paraId="1BDBEB3C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EDC0BA0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AB6E71F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5CD5C9E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266D066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68D8178D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7DA399D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9E10C83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5.4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9A9B437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E73656B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Genomföringar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C067FA1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05B2173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31F0A39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0A29AE" w:rsidRPr="002A79F4" w14:paraId="7878C693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50C7D2D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B2AF1FB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rör rätt ingjutna</w:t>
            </w:r>
          </w:p>
        </w:tc>
        <w:tc>
          <w:tcPr>
            <w:tcW w:w="709" w:type="dxa"/>
          </w:tcPr>
          <w:p w14:paraId="0991DA5E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Pr="002A79F4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B72F3C2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3FE2860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85FCEFC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E94406F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46DEF0C3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C66F6F4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51CCABB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el rätt ingjutna</w:t>
            </w:r>
          </w:p>
        </w:tc>
        <w:tc>
          <w:tcPr>
            <w:tcW w:w="709" w:type="dxa"/>
          </w:tcPr>
          <w:p w14:paraId="5C9A2479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0762D2C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0AFA415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D36B530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6D1BA25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20C41684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1C74214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43EDFEC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antenn och tele rätt ingjutna</w:t>
            </w:r>
          </w:p>
        </w:tc>
        <w:tc>
          <w:tcPr>
            <w:tcW w:w="709" w:type="dxa"/>
          </w:tcPr>
          <w:p w14:paraId="7B210E83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E36B71E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1BD9BB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B7CC0FC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046C86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75EC57E2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DA08485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208AF7E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 för övertrycksmätare rätt ingjuten</w:t>
            </w:r>
          </w:p>
        </w:tc>
        <w:tc>
          <w:tcPr>
            <w:tcW w:w="709" w:type="dxa"/>
          </w:tcPr>
          <w:p w14:paraId="12415210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EF5E8C1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AEF361D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5FBD611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9503ACB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76578142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6F466A7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912B75C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5.5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E112216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2555B6B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Uteluftskanal och stötvågsskydd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FA0DEE7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9942540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0365E038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0A29AE" w:rsidRPr="002A79F4" w14:paraId="3BE16A2C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606B4AB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v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A4DC8FC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ett ventilationsaggregat per uteluftskanal</w:t>
            </w:r>
          </w:p>
        </w:tc>
        <w:tc>
          <w:tcPr>
            <w:tcW w:w="709" w:type="dxa"/>
          </w:tcPr>
          <w:p w14:paraId="35241C40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55C9FA3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D6508A2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808EF36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9CDEBF2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7C3773F0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1B2E9DB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x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7C26886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dimension och material</w:t>
            </w:r>
          </w:p>
        </w:tc>
        <w:tc>
          <w:tcPr>
            <w:tcW w:w="709" w:type="dxa"/>
          </w:tcPr>
          <w:p w14:paraId="5830C115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16C2BC0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DD75EE3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A5FE0CA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B3F734E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1BE2FBE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667C116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y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5674F6C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dräneringsanordning i lågpunkt</w:t>
            </w:r>
          </w:p>
        </w:tc>
        <w:tc>
          <w:tcPr>
            <w:tcW w:w="709" w:type="dxa"/>
          </w:tcPr>
          <w:p w14:paraId="675EA166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462A49D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751FDB7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F7F37CA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8BFFD9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1612D32B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DE69F1D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z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372FF57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kringgjuten under mark</w:t>
            </w:r>
          </w:p>
        </w:tc>
        <w:tc>
          <w:tcPr>
            <w:tcW w:w="709" w:type="dxa"/>
          </w:tcPr>
          <w:p w14:paraId="2DBA8459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77418B4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BE4B171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F782626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F5C616F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451EDAB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B3BC533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å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F0938A6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anslutningsslang till ventilationsaggregat och filter</w:t>
            </w:r>
          </w:p>
        </w:tc>
        <w:tc>
          <w:tcPr>
            <w:tcW w:w="709" w:type="dxa"/>
          </w:tcPr>
          <w:p w14:paraId="4FCF33B6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AFFAD40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DA64BD1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FB7430E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94376C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4147DBF9" w14:textId="77777777" w:rsidTr="006F7A3D">
        <w:trPr>
          <w:cantSplit/>
          <w:trHeight w:val="397"/>
        </w:trPr>
        <w:tc>
          <w:tcPr>
            <w:tcW w:w="693" w:type="dxa"/>
          </w:tcPr>
          <w:p w14:paraId="4BB965F6" w14:textId="77777777" w:rsidR="000A29AE" w:rsidRPr="002A79F4" w:rsidRDefault="000A29AE" w:rsidP="009E330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ä</w:t>
            </w:r>
          </w:p>
        </w:tc>
        <w:tc>
          <w:tcPr>
            <w:tcW w:w="3686" w:type="dxa"/>
          </w:tcPr>
          <w:p w14:paraId="22897326" w14:textId="77777777" w:rsidR="000A29AE" w:rsidRPr="002A79F4" w:rsidRDefault="000A29AE" w:rsidP="000B0A49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 stötvågsskydd, läsbar</w:t>
            </w:r>
          </w:p>
        </w:tc>
        <w:tc>
          <w:tcPr>
            <w:tcW w:w="709" w:type="dxa"/>
          </w:tcPr>
          <w:p w14:paraId="0E13380C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</w:tcPr>
          <w:p w14:paraId="1259E387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D7A6A3E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C4A88D6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2708269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68C3147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CCEB386" w14:textId="77777777" w:rsidR="000A29AE" w:rsidRPr="002A79F4" w:rsidRDefault="000A29AE" w:rsidP="009E330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ö</w:t>
            </w:r>
          </w:p>
        </w:tc>
        <w:tc>
          <w:tcPr>
            <w:tcW w:w="3686" w:type="dxa"/>
          </w:tcPr>
          <w:p w14:paraId="20CA143E" w14:textId="77777777" w:rsidR="000A29AE" w:rsidRPr="002A79F4" w:rsidRDefault="000A29AE" w:rsidP="00BE7676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rostskydd uteluftskanal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3774C0B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</w:tcPr>
          <w:p w14:paraId="12ACFA58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10CCC3A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30380C6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6FEC25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78D1F346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1EF50EF2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A4B1B1A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5.6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6E5B8F55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9969661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Ventilationsaggregat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3113F3A9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65776DDD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31BE9E76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AF3E53" w:rsidRPr="002A79F4" w14:paraId="3C9F1E14" w14:textId="77777777" w:rsidTr="006F7A3D">
        <w:trPr>
          <w:cantSplit/>
          <w:trHeight w:val="397"/>
        </w:trPr>
        <w:tc>
          <w:tcPr>
            <w:tcW w:w="693" w:type="dxa"/>
          </w:tcPr>
          <w:p w14:paraId="296EBF8A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</w:tcPr>
          <w:p w14:paraId="18B6D565" w14:textId="77777777" w:rsidR="00AF3E53" w:rsidRPr="002A79F4" w:rsidRDefault="00AF3E53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antal ventilationsaggregat</w:t>
            </w:r>
          </w:p>
        </w:tc>
        <w:tc>
          <w:tcPr>
            <w:tcW w:w="709" w:type="dxa"/>
          </w:tcPr>
          <w:p w14:paraId="39254960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</w:tcPr>
          <w:p w14:paraId="667CBEDD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B32011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4E208B7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E751479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7AA612B2" w14:textId="77777777" w:rsidTr="006F7A3D">
        <w:trPr>
          <w:cantSplit/>
          <w:trHeight w:val="397"/>
        </w:trPr>
        <w:tc>
          <w:tcPr>
            <w:tcW w:w="693" w:type="dxa"/>
          </w:tcPr>
          <w:p w14:paraId="3F51C0FA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</w:tcPr>
          <w:p w14:paraId="3E651D3F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</w:t>
            </w:r>
          </w:p>
        </w:tc>
        <w:tc>
          <w:tcPr>
            <w:tcW w:w="709" w:type="dxa"/>
          </w:tcPr>
          <w:p w14:paraId="481FDF57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</w:tcPr>
          <w:p w14:paraId="09C7E433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8A38F7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B83DA9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82265BF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16646663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0282D5A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060A4BF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</w:t>
            </w:r>
          </w:p>
        </w:tc>
        <w:tc>
          <w:tcPr>
            <w:tcW w:w="709" w:type="dxa"/>
          </w:tcPr>
          <w:p w14:paraId="069CFF11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FF1F42F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0319415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90A9769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5F7050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66E7EF7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4B895B8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8547EB2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funktion</w:t>
            </w:r>
          </w:p>
        </w:tc>
        <w:tc>
          <w:tcPr>
            <w:tcW w:w="709" w:type="dxa"/>
          </w:tcPr>
          <w:p w14:paraId="3C8D5E1D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6604425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6230F78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A1521C6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7BD5EBA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4134A2FE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AD9B523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D06FFEB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certifieringsmärkning, läsbar</w:t>
            </w:r>
          </w:p>
        </w:tc>
        <w:tc>
          <w:tcPr>
            <w:tcW w:w="709" w:type="dxa"/>
          </w:tcPr>
          <w:p w14:paraId="5094AC1E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29BDB41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0373D14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22F1AD5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252CCE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362664CF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B5DC10B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6C38382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5.7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598FB20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8E6DFDB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Tilluftskanal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C26973E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F8518B1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010F8D2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AF3E53" w:rsidRPr="002A79F4" w14:paraId="5E5304C3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9F62ED7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46FDF8B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typiserad lösning</w:t>
            </w:r>
          </w:p>
        </w:tc>
        <w:tc>
          <w:tcPr>
            <w:tcW w:w="709" w:type="dxa"/>
          </w:tcPr>
          <w:p w14:paraId="02DFD801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06E3F41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07D96DB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D110BCC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1FE92D0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258DE4E9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1EA8675" w14:textId="77777777" w:rsidR="00AF3E53" w:rsidRPr="002A79F4" w:rsidRDefault="00AF3E53" w:rsidP="00AF3E5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D34F346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placering, på vägg</w:t>
            </w:r>
          </w:p>
        </w:tc>
        <w:tc>
          <w:tcPr>
            <w:tcW w:w="709" w:type="dxa"/>
          </w:tcPr>
          <w:p w14:paraId="436583D2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87EDC64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5D9BEA6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D73A35F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84F4EC6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29B46565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F939676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C000235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</w:t>
            </w:r>
          </w:p>
        </w:tc>
        <w:tc>
          <w:tcPr>
            <w:tcW w:w="709" w:type="dxa"/>
          </w:tcPr>
          <w:p w14:paraId="5761A72F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857A0B2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4BCB8B6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706F51C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0F60896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71CAC3C1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8A293C2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00B3891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anslutning till ventilationsaggregat</w:t>
            </w:r>
          </w:p>
        </w:tc>
        <w:tc>
          <w:tcPr>
            <w:tcW w:w="709" w:type="dxa"/>
          </w:tcPr>
          <w:p w14:paraId="2985EA45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1791982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DD44BCB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46C9419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47A458B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1AADAFF1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AC4B04A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6ABAD06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5.8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7319841C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4EE2A92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Övertrycksmätare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FE3FB61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82F97FF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4E6F0B9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AF3E53" w:rsidRPr="002A79F4" w14:paraId="57287FE5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4437603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B13132C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mätaren fungerar</w:t>
            </w:r>
          </w:p>
        </w:tc>
        <w:tc>
          <w:tcPr>
            <w:tcW w:w="709" w:type="dxa"/>
          </w:tcPr>
          <w:p w14:paraId="25D38722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EF3D87A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BC491D8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F1BD6EC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10F233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6323940F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7BF4736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01BC65A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slangens längd</w:t>
            </w:r>
          </w:p>
        </w:tc>
        <w:tc>
          <w:tcPr>
            <w:tcW w:w="709" w:type="dxa"/>
          </w:tcPr>
          <w:p w14:paraId="1495151C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6577F4E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5BBACA6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BDB49ED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AFD8F9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6729B8D6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6F3E7DA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6127F52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dimension och material på rör</w:t>
            </w:r>
          </w:p>
        </w:tc>
        <w:tc>
          <w:tcPr>
            <w:tcW w:w="709" w:type="dxa"/>
          </w:tcPr>
          <w:p w14:paraId="7EAB408E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AD88AA4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04B5D37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643E431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5960425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32311CA7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6A4C8D3" w14:textId="77777777" w:rsidR="00AF3E53" w:rsidRPr="002A79F4" w:rsidRDefault="00AF3E53" w:rsidP="006F7A3D">
            <w:pPr>
              <w:tabs>
                <w:tab w:val="left" w:pos="993"/>
              </w:tabs>
              <w:spacing w:before="60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AB933C0" w14:textId="77777777" w:rsidR="00AF3E53" w:rsidRPr="002A79F4" w:rsidRDefault="00AF3E53" w:rsidP="00D501BE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slang dräneringsbar</w:t>
            </w:r>
          </w:p>
        </w:tc>
        <w:tc>
          <w:tcPr>
            <w:tcW w:w="709" w:type="dxa"/>
          </w:tcPr>
          <w:p w14:paraId="6E031235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6DE63B5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CA3D253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3C87D23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D759064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494B7709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12501B8" w14:textId="77777777" w:rsidR="00AF3E53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3BFBB86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D89C8B1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9E4ECF0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E62ADB2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AAE5EE8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E7BAA91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2B79CE7F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6F225F7F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4B67311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5.9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36690441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5D50A7A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Övertrycksventil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08FFD47F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5987CE72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4A07E21A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E85777" w:rsidRPr="002A79F4" w14:paraId="1128DABA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AF3A9D0" w14:textId="77777777" w:rsidR="00E85777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0C67BEF" w14:textId="77777777" w:rsidR="00E85777" w:rsidRPr="002A79F4" w:rsidRDefault="00E85777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 och antal</w:t>
            </w:r>
          </w:p>
        </w:tc>
        <w:tc>
          <w:tcPr>
            <w:tcW w:w="709" w:type="dxa"/>
          </w:tcPr>
          <w:p w14:paraId="098D64E8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64CD1C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61D60D3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018343A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B986A0A" w14:textId="77777777" w:rsidR="00E85777" w:rsidRPr="002A79F4" w:rsidRDefault="00E85777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E85777" w:rsidRPr="002A79F4" w14:paraId="325AE98B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75BC3EC" w14:textId="77777777" w:rsidR="00E85777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67810F9" w14:textId="77777777" w:rsidR="00E85777" w:rsidRPr="002A79F4" w:rsidRDefault="00E8577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ram rätt ingjuten</w:t>
            </w:r>
          </w:p>
        </w:tc>
        <w:tc>
          <w:tcPr>
            <w:tcW w:w="709" w:type="dxa"/>
          </w:tcPr>
          <w:p w14:paraId="072FEAF1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454C1CB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29B62F5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E304585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7C41B" w14:textId="77777777" w:rsidR="00E85777" w:rsidRPr="002A79F4" w:rsidRDefault="00E85777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6FF95A5A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4BE5A00" w14:textId="77777777" w:rsidR="00555044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58FB067" w14:textId="77777777" w:rsidR="00555044" w:rsidRPr="002A79F4" w:rsidRDefault="00555044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ventil tätar väl mot ingjutningsrör</w:t>
            </w:r>
          </w:p>
        </w:tc>
        <w:tc>
          <w:tcPr>
            <w:tcW w:w="709" w:type="dxa"/>
          </w:tcPr>
          <w:p w14:paraId="246F49AB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C69EE79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6EE917D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9505A13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A9C79CC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7B63477F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C0C2754" w14:textId="77777777" w:rsidR="00555044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4DAC71" w14:textId="77777777" w:rsidR="00555044" w:rsidRPr="002A79F4" w:rsidRDefault="00555044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ventil rörlig, avbalanserad och självstängande</w:t>
            </w:r>
          </w:p>
        </w:tc>
        <w:tc>
          <w:tcPr>
            <w:tcW w:w="709" w:type="dxa"/>
          </w:tcPr>
          <w:p w14:paraId="03DD2640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6110565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608CA9B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A51911E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63932EC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72DB4889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ABAC315" w14:textId="77777777" w:rsidR="00555044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9DABE7D" w14:textId="77777777" w:rsidR="00555044" w:rsidRPr="002A79F4" w:rsidRDefault="00555044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manuellt stängningsbar</w:t>
            </w:r>
          </w:p>
        </w:tc>
        <w:tc>
          <w:tcPr>
            <w:tcW w:w="709" w:type="dxa"/>
          </w:tcPr>
          <w:p w14:paraId="37CAB4A7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6812C14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84EB0F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A3A7897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031000B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E85777" w:rsidRPr="002A79F4" w14:paraId="5066B112" w14:textId="77777777" w:rsidTr="006F7A3D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A5DB" w14:textId="77777777" w:rsidR="00E85777" w:rsidRPr="002A79F4" w:rsidRDefault="000A3C41" w:rsidP="00E8577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5at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9B4FA" w14:textId="77777777" w:rsidR="00E85777" w:rsidRPr="002A79F4" w:rsidRDefault="00E85777" w:rsidP="00AB6FED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certifieringsmärkning, läsbar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9C4E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5319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6055BC2C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5420D8DF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CAA4" w14:textId="77777777" w:rsidR="00E85777" w:rsidRPr="002A79F4" w:rsidRDefault="00E85777" w:rsidP="00AB6FED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E85777" w:rsidRPr="002A79F4" w14:paraId="4A899300" w14:textId="77777777" w:rsidTr="006F7A3D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E1EC" w14:textId="77777777" w:rsidR="00E85777" w:rsidRPr="002A79F4" w:rsidRDefault="000A3C41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5au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E12B" w14:textId="77777777" w:rsidR="00E85777" w:rsidRPr="002A79F4" w:rsidRDefault="00E85777" w:rsidP="00AB6FED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splitterskydd på utsidan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FE91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:14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F99C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68CEB61A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5D2CFAE1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781C" w14:textId="77777777" w:rsidR="00E85777" w:rsidRPr="002A79F4" w:rsidRDefault="00E85777" w:rsidP="00AB6FED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38AE6DF2" w14:textId="77777777" w:rsidTr="006F7A3D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AD9561F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EC9A50D" w14:textId="77777777" w:rsidR="00756B99" w:rsidRPr="002A79F4" w:rsidRDefault="00756B99" w:rsidP="00B245F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5.1</w:t>
            </w:r>
            <w:r w:rsidR="005A3038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8CDA9A2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4F17163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Täthet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D97AC04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EAF197A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E713941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E85777" w:rsidRPr="002A79F4" w14:paraId="4EB3F902" w14:textId="77777777" w:rsidTr="006F7A3D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B602" w14:textId="77777777" w:rsidR="00E85777" w:rsidRPr="002A79F4" w:rsidRDefault="000A3C41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5av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1D14" w14:textId="77777777" w:rsidR="00E85777" w:rsidRPr="002A79F4" w:rsidRDefault="00017FE8" w:rsidP="00756B99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äthetsprovning 1000 Pa vid igensatta öppningar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6480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7358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2C44BF93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6476449D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2F8D" w14:textId="77777777" w:rsidR="00E85777" w:rsidRPr="002A79F4" w:rsidRDefault="00E85777" w:rsidP="00AB6FED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E85777" w:rsidRPr="002A79F4" w14:paraId="6EBCDF4B" w14:textId="77777777" w:rsidTr="006F7A3D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96491D3" w14:textId="77777777" w:rsidR="00E85777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5ax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23B2C29" w14:textId="77777777" w:rsidR="00E85777" w:rsidRPr="002A79F4" w:rsidRDefault="00017FE8" w:rsidP="00017FE8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ortlöpande övertryck</w:t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60 Pa</w:t>
            </w:r>
          </w:p>
        </w:tc>
        <w:tc>
          <w:tcPr>
            <w:tcW w:w="709" w:type="dxa"/>
          </w:tcPr>
          <w:p w14:paraId="4319F8EF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66FD312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B01491C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B5E7C68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2D77554" w14:textId="77777777" w:rsidR="00E85777" w:rsidRPr="002A79F4" w:rsidRDefault="00E85777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A3038" w:rsidRPr="002A79F4" w14:paraId="77C6C188" w14:textId="77777777" w:rsidTr="00D61395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ECF40E5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FF98CBF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2.6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3996962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F6CA0F5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5678E01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0BF7C48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D0F8750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5A3038" w:rsidRPr="002A79F4" w14:paraId="1925DCAD" w14:textId="77777777" w:rsidTr="00D61395">
        <w:trPr>
          <w:cantSplit/>
          <w:trHeight w:val="397"/>
        </w:trPr>
        <w:tc>
          <w:tcPr>
            <w:tcW w:w="693" w:type="dxa"/>
          </w:tcPr>
          <w:p w14:paraId="1EFB6476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5ay</w:t>
            </w:r>
          </w:p>
        </w:tc>
        <w:tc>
          <w:tcPr>
            <w:tcW w:w="3686" w:type="dxa"/>
          </w:tcPr>
          <w:p w14:paraId="2D49C5A1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6 kan utfärdas</w:t>
            </w:r>
          </w:p>
        </w:tc>
        <w:tc>
          <w:tcPr>
            <w:tcW w:w="709" w:type="dxa"/>
          </w:tcPr>
          <w:p w14:paraId="022F8543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741811A9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6A74AF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10B4AE5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3B18E6">
              <w:rPr>
                <w:rFonts w:ascii="Arial" w:hAnsi="Arial" w:cs="Arial"/>
                <w:sz w:val="22"/>
                <w:szCs w:val="22"/>
              </w:rPr>
            </w:r>
            <w:r w:rsidR="003B18E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69450D8D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</w:tbl>
    <w:p w14:paraId="5C8F9563" w14:textId="77777777" w:rsidR="00D85FAF" w:rsidRPr="00AB32BC" w:rsidRDefault="00D85FAF" w:rsidP="005A3038">
      <w:pPr>
        <w:pStyle w:val="Brdtext"/>
        <w:tabs>
          <w:tab w:val="left" w:pos="1134"/>
        </w:tabs>
        <w:rPr>
          <w:sz w:val="20"/>
        </w:rPr>
      </w:pPr>
    </w:p>
    <w:sectPr w:rsidR="00D85FAF" w:rsidRPr="00AB32BC" w:rsidSect="00F94ADE">
      <w:headerReference w:type="default" r:id="rId8"/>
      <w:footerReference w:type="default" r:id="rId9"/>
      <w:pgSz w:w="11907" w:h="16840" w:code="9"/>
      <w:pgMar w:top="1134" w:right="1985" w:bottom="567" w:left="1985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6CFEE" w14:textId="77777777" w:rsidR="003B18E6" w:rsidRDefault="003B18E6">
      <w:r>
        <w:separator/>
      </w:r>
    </w:p>
  </w:endnote>
  <w:endnote w:type="continuationSeparator" w:id="0">
    <w:p w14:paraId="1BB4F2A3" w14:textId="77777777" w:rsidR="003B18E6" w:rsidRDefault="003B1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71110" w14:textId="77777777" w:rsidR="003504DD" w:rsidRDefault="003504DD" w:rsidP="000976A5">
    <w:pPr>
      <w:pStyle w:val="Sidfot"/>
      <w:tabs>
        <w:tab w:val="center" w:pos="3969"/>
        <w:tab w:val="right" w:pos="7938"/>
      </w:tabs>
      <w:ind w:left="0" w:right="-1"/>
      <w:jc w:val="lef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25134E3" wp14:editId="50669220">
          <wp:simplePos x="0" y="0"/>
          <wp:positionH relativeFrom="column">
            <wp:posOffset>4391660</wp:posOffset>
          </wp:positionH>
          <wp:positionV relativeFrom="paragraph">
            <wp:posOffset>382905</wp:posOffset>
          </wp:positionV>
          <wp:extent cx="666750" cy="295275"/>
          <wp:effectExtent l="0" t="0" r="0" b="9525"/>
          <wp:wrapNone/>
          <wp:docPr id="3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295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Sidnummer"/>
        <w:sz w:val="16"/>
      </w:rPr>
      <w:t>Byggproduktion</w:t>
    </w:r>
    <w:r>
      <w:rPr>
        <w:rStyle w:val="Sidnummer"/>
        <w:sz w:val="16"/>
      </w:rPr>
      <w:br/>
      <w:t>2016-07-</w:t>
    </w:r>
    <w:r w:rsidR="006614FE">
      <w:rPr>
        <w:rStyle w:val="Sidnummer"/>
        <w:sz w:val="16"/>
      </w:rPr>
      <w:t>1</w:t>
    </w:r>
    <w:r w:rsidR="00C2228D">
      <w:rPr>
        <w:rStyle w:val="Sidnummer"/>
        <w:sz w:val="16"/>
      </w:rPr>
      <w:t>5</w:t>
    </w:r>
    <w:r>
      <w:rPr>
        <w:rStyle w:val="Sidnummer"/>
      </w:rPr>
      <w:tab/>
    </w:r>
    <w:r>
      <w:rPr>
        <w:rStyle w:val="Sidnummer"/>
        <w:szCs w:val="24"/>
      </w:rPr>
      <w:fldChar w:fldCharType="begin"/>
    </w:r>
    <w:r>
      <w:rPr>
        <w:rStyle w:val="Sidnummer"/>
        <w:szCs w:val="24"/>
      </w:rPr>
      <w:instrText xml:space="preserve"> PAGE </w:instrText>
    </w:r>
    <w:r>
      <w:rPr>
        <w:rStyle w:val="Sidnummer"/>
        <w:szCs w:val="24"/>
      </w:rPr>
      <w:fldChar w:fldCharType="separate"/>
    </w:r>
    <w:r w:rsidR="0034698F">
      <w:rPr>
        <w:rStyle w:val="Sidnummer"/>
        <w:noProof/>
        <w:szCs w:val="24"/>
      </w:rPr>
      <w:t>1</w:t>
    </w:r>
    <w:r>
      <w:rPr>
        <w:rStyle w:val="Sidnummer"/>
        <w:szCs w:val="24"/>
      </w:rPr>
      <w:fldChar w:fldCharType="end"/>
    </w:r>
    <w:r>
      <w:rPr>
        <w:rStyle w:val="Sidnumme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CCD8B" w14:textId="77777777" w:rsidR="003B18E6" w:rsidRDefault="003B18E6">
      <w:r>
        <w:separator/>
      </w:r>
    </w:p>
  </w:footnote>
  <w:footnote w:type="continuationSeparator" w:id="0">
    <w:p w14:paraId="4A336186" w14:textId="77777777" w:rsidR="003B18E6" w:rsidRDefault="003B1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7C961" w14:textId="77777777" w:rsidR="003504DD" w:rsidRDefault="003504DD" w:rsidP="00C0631C">
    <w:pPr>
      <w:pStyle w:val="Sidhuvud"/>
      <w:ind w:left="0" w:right="-1"/>
    </w:pPr>
    <w:r>
      <w:t>Checklista till SR 15  -  Byggproduktion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344A2858"/>
    <w:multiLevelType w:val="hybridMultilevel"/>
    <w:tmpl w:val="61C40B10"/>
    <w:lvl w:ilvl="0" w:tplc="DC52F4D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42D62"/>
    <w:multiLevelType w:val="singleLevel"/>
    <w:tmpl w:val="8B50DF88"/>
    <w:lvl w:ilvl="0">
      <w:start w:val="1"/>
      <w:numFmt w:val="decimal"/>
      <w:lvlText w:val="%1) "/>
      <w:legacy w:legacy="1" w:legacySpace="0" w:legacyIndent="283"/>
      <w:lvlJc w:val="left"/>
      <w:pPr>
        <w:ind w:left="433" w:hanging="283"/>
      </w:pPr>
      <w:rPr>
        <w:rFonts w:ascii="Arial" w:hAnsi="Arial" w:cs="Times New Roman" w:hint="default"/>
        <w:b w:val="0"/>
        <w:i w:val="0"/>
        <w:sz w:val="24"/>
        <w:u w:val="none"/>
      </w:rPr>
    </w:lvl>
  </w:abstractNum>
  <w:num w:numId="1">
    <w:abstractNumId w:val="0"/>
    <w:lvlOverride w:ilvl="0">
      <w:lvl w:ilvl="0">
        <w:start w:val="1"/>
        <w:numFmt w:val="bullet"/>
        <w:lvlText w:val="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CB"/>
    <w:rsid w:val="00004F5B"/>
    <w:rsid w:val="0000707C"/>
    <w:rsid w:val="00014359"/>
    <w:rsid w:val="00017FE8"/>
    <w:rsid w:val="00040AC9"/>
    <w:rsid w:val="000505CE"/>
    <w:rsid w:val="000522D7"/>
    <w:rsid w:val="0006246D"/>
    <w:rsid w:val="00084939"/>
    <w:rsid w:val="000976A5"/>
    <w:rsid w:val="000A29AE"/>
    <w:rsid w:val="000A3644"/>
    <w:rsid w:val="000A3C41"/>
    <w:rsid w:val="000B0A49"/>
    <w:rsid w:val="000D160B"/>
    <w:rsid w:val="000D3546"/>
    <w:rsid w:val="000E37CA"/>
    <w:rsid w:val="000F6DFD"/>
    <w:rsid w:val="00100ED4"/>
    <w:rsid w:val="00104E16"/>
    <w:rsid w:val="00105F0F"/>
    <w:rsid w:val="00116574"/>
    <w:rsid w:val="001175FB"/>
    <w:rsid w:val="001214F9"/>
    <w:rsid w:val="00127174"/>
    <w:rsid w:val="00136A9C"/>
    <w:rsid w:val="001406A9"/>
    <w:rsid w:val="00143376"/>
    <w:rsid w:val="00173F5A"/>
    <w:rsid w:val="0019068F"/>
    <w:rsid w:val="001A4EC9"/>
    <w:rsid w:val="001A6F40"/>
    <w:rsid w:val="001B0677"/>
    <w:rsid w:val="001B1E6C"/>
    <w:rsid w:val="001B486B"/>
    <w:rsid w:val="001B4C17"/>
    <w:rsid w:val="001D0242"/>
    <w:rsid w:val="001D1C5B"/>
    <w:rsid w:val="001E0FE4"/>
    <w:rsid w:val="001E308A"/>
    <w:rsid w:val="001F4543"/>
    <w:rsid w:val="001F52C9"/>
    <w:rsid w:val="001F63E1"/>
    <w:rsid w:val="00202078"/>
    <w:rsid w:val="002122F3"/>
    <w:rsid w:val="00212513"/>
    <w:rsid w:val="00216A4B"/>
    <w:rsid w:val="002240AE"/>
    <w:rsid w:val="00232AD1"/>
    <w:rsid w:val="00234640"/>
    <w:rsid w:val="002364C6"/>
    <w:rsid w:val="00240187"/>
    <w:rsid w:val="00242E66"/>
    <w:rsid w:val="00247AB4"/>
    <w:rsid w:val="00252359"/>
    <w:rsid w:val="0026166B"/>
    <w:rsid w:val="00277847"/>
    <w:rsid w:val="002A2E18"/>
    <w:rsid w:val="002A5B6E"/>
    <w:rsid w:val="002A79F4"/>
    <w:rsid w:val="002C1169"/>
    <w:rsid w:val="002C39EB"/>
    <w:rsid w:val="002C5BC9"/>
    <w:rsid w:val="002D1117"/>
    <w:rsid w:val="002D5AAF"/>
    <w:rsid w:val="002D7BCB"/>
    <w:rsid w:val="003046F5"/>
    <w:rsid w:val="00305F5F"/>
    <w:rsid w:val="003119B2"/>
    <w:rsid w:val="003230BA"/>
    <w:rsid w:val="0034698F"/>
    <w:rsid w:val="003504DD"/>
    <w:rsid w:val="003542BD"/>
    <w:rsid w:val="00354A40"/>
    <w:rsid w:val="00371B2B"/>
    <w:rsid w:val="00376F32"/>
    <w:rsid w:val="00382199"/>
    <w:rsid w:val="00383B19"/>
    <w:rsid w:val="00387838"/>
    <w:rsid w:val="00396134"/>
    <w:rsid w:val="00397DE8"/>
    <w:rsid w:val="003A0830"/>
    <w:rsid w:val="003A25AB"/>
    <w:rsid w:val="003A5705"/>
    <w:rsid w:val="003B18E6"/>
    <w:rsid w:val="003B31BD"/>
    <w:rsid w:val="003B68E4"/>
    <w:rsid w:val="003D2356"/>
    <w:rsid w:val="003E4370"/>
    <w:rsid w:val="00411E7E"/>
    <w:rsid w:val="004123BB"/>
    <w:rsid w:val="004126A9"/>
    <w:rsid w:val="00415A2C"/>
    <w:rsid w:val="00425901"/>
    <w:rsid w:val="004307D4"/>
    <w:rsid w:val="00434CB6"/>
    <w:rsid w:val="00460D08"/>
    <w:rsid w:val="0046364A"/>
    <w:rsid w:val="004878E2"/>
    <w:rsid w:val="00494803"/>
    <w:rsid w:val="004B7BE8"/>
    <w:rsid w:val="004B7FEB"/>
    <w:rsid w:val="004D4A71"/>
    <w:rsid w:val="004D5560"/>
    <w:rsid w:val="004E4A8D"/>
    <w:rsid w:val="004E58CB"/>
    <w:rsid w:val="004E5D12"/>
    <w:rsid w:val="004F0086"/>
    <w:rsid w:val="004F587C"/>
    <w:rsid w:val="00501865"/>
    <w:rsid w:val="0050637B"/>
    <w:rsid w:val="00523EB7"/>
    <w:rsid w:val="005422E6"/>
    <w:rsid w:val="00543B31"/>
    <w:rsid w:val="00555044"/>
    <w:rsid w:val="0056225F"/>
    <w:rsid w:val="00572221"/>
    <w:rsid w:val="00574D98"/>
    <w:rsid w:val="00593444"/>
    <w:rsid w:val="0059543C"/>
    <w:rsid w:val="00597514"/>
    <w:rsid w:val="005A1EFB"/>
    <w:rsid w:val="005A3038"/>
    <w:rsid w:val="005A6C5B"/>
    <w:rsid w:val="005B793C"/>
    <w:rsid w:val="005C1038"/>
    <w:rsid w:val="005C5851"/>
    <w:rsid w:val="005D7092"/>
    <w:rsid w:val="005E17CE"/>
    <w:rsid w:val="00603588"/>
    <w:rsid w:val="00603D1E"/>
    <w:rsid w:val="006418F9"/>
    <w:rsid w:val="00641B40"/>
    <w:rsid w:val="00644C64"/>
    <w:rsid w:val="00657736"/>
    <w:rsid w:val="006614FE"/>
    <w:rsid w:val="00663D28"/>
    <w:rsid w:val="00692347"/>
    <w:rsid w:val="006A03AD"/>
    <w:rsid w:val="006A0B64"/>
    <w:rsid w:val="006A740F"/>
    <w:rsid w:val="006B7B15"/>
    <w:rsid w:val="006D4003"/>
    <w:rsid w:val="006D7F5B"/>
    <w:rsid w:val="006E3410"/>
    <w:rsid w:val="006F7A3D"/>
    <w:rsid w:val="00700652"/>
    <w:rsid w:val="00710F3D"/>
    <w:rsid w:val="00754F11"/>
    <w:rsid w:val="00756B99"/>
    <w:rsid w:val="007665A1"/>
    <w:rsid w:val="00771ACB"/>
    <w:rsid w:val="0077434C"/>
    <w:rsid w:val="00775BF3"/>
    <w:rsid w:val="00782933"/>
    <w:rsid w:val="00783DA9"/>
    <w:rsid w:val="00786258"/>
    <w:rsid w:val="007956A3"/>
    <w:rsid w:val="007A4ED8"/>
    <w:rsid w:val="007B57E8"/>
    <w:rsid w:val="007C3AD2"/>
    <w:rsid w:val="007C4B73"/>
    <w:rsid w:val="007D15E4"/>
    <w:rsid w:val="007D79D0"/>
    <w:rsid w:val="007D7B8B"/>
    <w:rsid w:val="007E4040"/>
    <w:rsid w:val="007F2689"/>
    <w:rsid w:val="007F60EC"/>
    <w:rsid w:val="00803980"/>
    <w:rsid w:val="00813CDB"/>
    <w:rsid w:val="0082185F"/>
    <w:rsid w:val="008405E7"/>
    <w:rsid w:val="00842E71"/>
    <w:rsid w:val="00846597"/>
    <w:rsid w:val="00880B0F"/>
    <w:rsid w:val="00881493"/>
    <w:rsid w:val="00884A0C"/>
    <w:rsid w:val="008939B3"/>
    <w:rsid w:val="0089721E"/>
    <w:rsid w:val="008D48F7"/>
    <w:rsid w:val="008E6686"/>
    <w:rsid w:val="008F414C"/>
    <w:rsid w:val="00913BF8"/>
    <w:rsid w:val="00914DF5"/>
    <w:rsid w:val="009217E3"/>
    <w:rsid w:val="00924146"/>
    <w:rsid w:val="00924851"/>
    <w:rsid w:val="00927FB8"/>
    <w:rsid w:val="00935F54"/>
    <w:rsid w:val="0094053B"/>
    <w:rsid w:val="009457BD"/>
    <w:rsid w:val="00963355"/>
    <w:rsid w:val="009640C3"/>
    <w:rsid w:val="00970BF2"/>
    <w:rsid w:val="00974452"/>
    <w:rsid w:val="00977FE1"/>
    <w:rsid w:val="009848EF"/>
    <w:rsid w:val="00984BB6"/>
    <w:rsid w:val="009961E2"/>
    <w:rsid w:val="009A1737"/>
    <w:rsid w:val="009B6F2A"/>
    <w:rsid w:val="009C746E"/>
    <w:rsid w:val="009C7CA5"/>
    <w:rsid w:val="009D4467"/>
    <w:rsid w:val="009E1161"/>
    <w:rsid w:val="009E1923"/>
    <w:rsid w:val="009E330E"/>
    <w:rsid w:val="00A0514C"/>
    <w:rsid w:val="00A06C89"/>
    <w:rsid w:val="00A1638F"/>
    <w:rsid w:val="00A2166F"/>
    <w:rsid w:val="00A3510B"/>
    <w:rsid w:val="00A37FB7"/>
    <w:rsid w:val="00A43DD0"/>
    <w:rsid w:val="00A50351"/>
    <w:rsid w:val="00A545F8"/>
    <w:rsid w:val="00A674DD"/>
    <w:rsid w:val="00A76404"/>
    <w:rsid w:val="00A964F8"/>
    <w:rsid w:val="00AB31B8"/>
    <w:rsid w:val="00AB32BC"/>
    <w:rsid w:val="00AB6FED"/>
    <w:rsid w:val="00AC0906"/>
    <w:rsid w:val="00AC348E"/>
    <w:rsid w:val="00AD3AB6"/>
    <w:rsid w:val="00AD4310"/>
    <w:rsid w:val="00AE1851"/>
    <w:rsid w:val="00AF3E53"/>
    <w:rsid w:val="00B0204E"/>
    <w:rsid w:val="00B11DB6"/>
    <w:rsid w:val="00B1352B"/>
    <w:rsid w:val="00B15C0A"/>
    <w:rsid w:val="00B245FD"/>
    <w:rsid w:val="00B24AEB"/>
    <w:rsid w:val="00B433DF"/>
    <w:rsid w:val="00B47148"/>
    <w:rsid w:val="00B53DEE"/>
    <w:rsid w:val="00B60465"/>
    <w:rsid w:val="00B65703"/>
    <w:rsid w:val="00B722E6"/>
    <w:rsid w:val="00B77D0D"/>
    <w:rsid w:val="00B944D8"/>
    <w:rsid w:val="00B9789A"/>
    <w:rsid w:val="00BB318E"/>
    <w:rsid w:val="00BB54C0"/>
    <w:rsid w:val="00BC2189"/>
    <w:rsid w:val="00BE7676"/>
    <w:rsid w:val="00BF0161"/>
    <w:rsid w:val="00C0631C"/>
    <w:rsid w:val="00C1282F"/>
    <w:rsid w:val="00C21BF0"/>
    <w:rsid w:val="00C2228D"/>
    <w:rsid w:val="00C26B7E"/>
    <w:rsid w:val="00C27C01"/>
    <w:rsid w:val="00C46678"/>
    <w:rsid w:val="00C50861"/>
    <w:rsid w:val="00C52A07"/>
    <w:rsid w:val="00C55C43"/>
    <w:rsid w:val="00C85740"/>
    <w:rsid w:val="00C94C95"/>
    <w:rsid w:val="00C95BBC"/>
    <w:rsid w:val="00CA31CE"/>
    <w:rsid w:val="00CA3740"/>
    <w:rsid w:val="00CC29F0"/>
    <w:rsid w:val="00D10BE3"/>
    <w:rsid w:val="00D10CE5"/>
    <w:rsid w:val="00D12756"/>
    <w:rsid w:val="00D16239"/>
    <w:rsid w:val="00D218B5"/>
    <w:rsid w:val="00D25E65"/>
    <w:rsid w:val="00D27AF5"/>
    <w:rsid w:val="00D34BBD"/>
    <w:rsid w:val="00D501BE"/>
    <w:rsid w:val="00D51A6E"/>
    <w:rsid w:val="00D5440D"/>
    <w:rsid w:val="00D65914"/>
    <w:rsid w:val="00D84ABA"/>
    <w:rsid w:val="00D851F4"/>
    <w:rsid w:val="00D85FAF"/>
    <w:rsid w:val="00D97CBD"/>
    <w:rsid w:val="00DB577F"/>
    <w:rsid w:val="00DB5A0B"/>
    <w:rsid w:val="00DC0B9E"/>
    <w:rsid w:val="00DC2E1D"/>
    <w:rsid w:val="00DD73DF"/>
    <w:rsid w:val="00DD7A20"/>
    <w:rsid w:val="00DD7A35"/>
    <w:rsid w:val="00DE0514"/>
    <w:rsid w:val="00DE5757"/>
    <w:rsid w:val="00DE61FA"/>
    <w:rsid w:val="00DE76AD"/>
    <w:rsid w:val="00DF0C69"/>
    <w:rsid w:val="00DF681B"/>
    <w:rsid w:val="00E26385"/>
    <w:rsid w:val="00E34075"/>
    <w:rsid w:val="00E523A3"/>
    <w:rsid w:val="00E5693D"/>
    <w:rsid w:val="00E617B2"/>
    <w:rsid w:val="00E847AC"/>
    <w:rsid w:val="00E85777"/>
    <w:rsid w:val="00EA3458"/>
    <w:rsid w:val="00EC7220"/>
    <w:rsid w:val="00EE28D3"/>
    <w:rsid w:val="00F026AB"/>
    <w:rsid w:val="00F30344"/>
    <w:rsid w:val="00F32915"/>
    <w:rsid w:val="00F367F8"/>
    <w:rsid w:val="00F37660"/>
    <w:rsid w:val="00F8521B"/>
    <w:rsid w:val="00F87476"/>
    <w:rsid w:val="00F925CB"/>
    <w:rsid w:val="00F94ADE"/>
    <w:rsid w:val="00FA0EA0"/>
    <w:rsid w:val="00FA5CB6"/>
    <w:rsid w:val="00FB1373"/>
    <w:rsid w:val="00FB7BE1"/>
    <w:rsid w:val="00FC3A39"/>
    <w:rsid w:val="00FC5065"/>
    <w:rsid w:val="00FC5CFF"/>
    <w:rsid w:val="00FC7B95"/>
    <w:rsid w:val="00FD1422"/>
    <w:rsid w:val="00FD69E4"/>
    <w:rsid w:val="00FE2B7A"/>
    <w:rsid w:val="00FE70D3"/>
    <w:rsid w:val="00FF0EF1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74CBA6B"/>
  <w15:docId w15:val="{B4489AC0-97F7-4C88-9329-2DDC1F3C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B99"/>
  </w:style>
  <w:style w:type="paragraph" w:styleId="Rubrik1">
    <w:name w:val="heading 1"/>
    <w:aliases w:val="Rubrik 1 Ny"/>
    <w:basedOn w:val="Normal"/>
    <w:next w:val="Normal"/>
    <w:link w:val="Rubrik1Char"/>
    <w:uiPriority w:val="99"/>
    <w:qFormat/>
    <w:rsid w:val="00D34BBD"/>
    <w:pPr>
      <w:tabs>
        <w:tab w:val="left" w:pos="2268"/>
      </w:tabs>
      <w:ind w:left="851" w:right="851"/>
      <w:jc w:val="both"/>
      <w:outlineLvl w:val="0"/>
    </w:pPr>
    <w:rPr>
      <w:rFonts w:ascii="Arial" w:hAnsi="Arial"/>
      <w:b/>
      <w:sz w:val="36"/>
    </w:rPr>
  </w:style>
  <w:style w:type="paragraph" w:styleId="Rubrik2">
    <w:name w:val="heading 2"/>
    <w:aliases w:val="Rubrik 2 Ny"/>
    <w:basedOn w:val="Normal"/>
    <w:next w:val="Normal"/>
    <w:link w:val="Rubrik2Char"/>
    <w:uiPriority w:val="99"/>
    <w:qFormat/>
    <w:rsid w:val="00D34BBD"/>
    <w:pPr>
      <w:tabs>
        <w:tab w:val="left" w:pos="2268"/>
      </w:tabs>
      <w:ind w:left="851" w:right="851"/>
      <w:jc w:val="both"/>
      <w:outlineLvl w:val="1"/>
    </w:pPr>
    <w:rPr>
      <w:rFonts w:ascii="Arial" w:hAnsi="Arial"/>
      <w:b/>
      <w:sz w:val="32"/>
    </w:rPr>
  </w:style>
  <w:style w:type="paragraph" w:styleId="Rubrik3">
    <w:name w:val="heading 3"/>
    <w:aliases w:val="Rubrik 3 Ny"/>
    <w:basedOn w:val="Normal"/>
    <w:next w:val="Normal"/>
    <w:link w:val="Rubrik3Char"/>
    <w:uiPriority w:val="99"/>
    <w:qFormat/>
    <w:rsid w:val="00D34BBD"/>
    <w:pPr>
      <w:tabs>
        <w:tab w:val="left" w:pos="2268"/>
      </w:tabs>
      <w:ind w:left="851" w:right="851"/>
      <w:jc w:val="both"/>
      <w:outlineLvl w:val="2"/>
    </w:pPr>
    <w:rPr>
      <w:rFonts w:ascii="Arial" w:hAnsi="Arial"/>
      <w:b/>
      <w:i/>
      <w:sz w:val="28"/>
    </w:rPr>
  </w:style>
  <w:style w:type="paragraph" w:styleId="Rubrik4">
    <w:name w:val="heading 4"/>
    <w:aliases w:val="Rubrik 4 Ny"/>
    <w:basedOn w:val="Normal"/>
    <w:next w:val="Normal"/>
    <w:link w:val="Rubrik4Char"/>
    <w:uiPriority w:val="99"/>
    <w:qFormat/>
    <w:rsid w:val="00D34BBD"/>
    <w:pPr>
      <w:tabs>
        <w:tab w:val="left" w:pos="2268"/>
      </w:tabs>
      <w:ind w:left="851" w:right="851"/>
      <w:jc w:val="both"/>
      <w:outlineLvl w:val="3"/>
    </w:pPr>
    <w:rPr>
      <w:rFonts w:ascii="Arial" w:hAnsi="Arial"/>
      <w:b/>
      <w:i/>
      <w:sz w:val="24"/>
    </w:rPr>
  </w:style>
  <w:style w:type="paragraph" w:styleId="Rubrik5">
    <w:name w:val="heading 5"/>
    <w:basedOn w:val="Normal"/>
    <w:next w:val="Normal"/>
    <w:link w:val="Rubrik5Char"/>
    <w:uiPriority w:val="99"/>
    <w:qFormat/>
    <w:rsid w:val="00D34BBD"/>
    <w:pPr>
      <w:keepNext/>
      <w:outlineLvl w:val="4"/>
    </w:pPr>
    <w:rPr>
      <w:rFonts w:ascii="Arial" w:hAnsi="Arial" w:cs="Arial"/>
      <w:b/>
      <w:bCs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aliases w:val="Rubrik 1 Ny Char"/>
    <w:link w:val="Rubrik1"/>
    <w:uiPriority w:val="99"/>
    <w:locked/>
    <w:rsid w:val="00D84ABA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Rubrik2Char">
    <w:name w:val="Rubrik 2 Char"/>
    <w:aliases w:val="Rubrik 2 Ny Char"/>
    <w:link w:val="Rubrik2"/>
    <w:uiPriority w:val="99"/>
    <w:semiHidden/>
    <w:locked/>
    <w:rsid w:val="00D84ABA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Rubrik3Char">
    <w:name w:val="Rubrik 3 Char"/>
    <w:aliases w:val="Rubrik 3 Ny Char"/>
    <w:link w:val="Rubrik3"/>
    <w:uiPriority w:val="99"/>
    <w:locked/>
    <w:rsid w:val="00D84ABA"/>
    <w:rPr>
      <w:rFonts w:ascii="Cambria" w:hAnsi="Cambria" w:cs="Times New Roman"/>
      <w:b/>
      <w:bCs/>
      <w:sz w:val="26"/>
      <w:szCs w:val="26"/>
    </w:rPr>
  </w:style>
  <w:style w:type="character" w:customStyle="1" w:styleId="Rubrik4Char">
    <w:name w:val="Rubrik 4 Char"/>
    <w:aliases w:val="Rubrik 4 Ny Char"/>
    <w:link w:val="Rubrik4"/>
    <w:uiPriority w:val="99"/>
    <w:semiHidden/>
    <w:locked/>
    <w:rsid w:val="00D84ABA"/>
    <w:rPr>
      <w:rFonts w:ascii="Calibri" w:hAnsi="Calibri" w:cs="Times New Roman"/>
      <w:b/>
      <w:bCs/>
      <w:sz w:val="28"/>
      <w:szCs w:val="28"/>
    </w:rPr>
  </w:style>
  <w:style w:type="character" w:customStyle="1" w:styleId="Rubrik5Char">
    <w:name w:val="Rubrik 5 Char"/>
    <w:link w:val="Rubrik5"/>
    <w:uiPriority w:val="99"/>
    <w:semiHidden/>
    <w:locked/>
    <w:rsid w:val="00D84ABA"/>
    <w:rPr>
      <w:rFonts w:ascii="Calibri" w:hAnsi="Calibri" w:cs="Times New Roman"/>
      <w:b/>
      <w:bCs/>
      <w:i/>
      <w:iCs/>
      <w:sz w:val="26"/>
      <w:szCs w:val="26"/>
    </w:rPr>
  </w:style>
  <w:style w:type="paragraph" w:customStyle="1" w:styleId="bild">
    <w:name w:val="bild"/>
    <w:basedOn w:val="Normal"/>
    <w:next w:val="Normal"/>
    <w:uiPriority w:val="99"/>
    <w:rsid w:val="00D34BB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851" w:right="851"/>
      <w:jc w:val="both"/>
    </w:pPr>
    <w:rPr>
      <w:sz w:val="24"/>
    </w:rPr>
  </w:style>
  <w:style w:type="paragraph" w:customStyle="1" w:styleId="1515">
    <w:name w:val="1515"/>
    <w:basedOn w:val="Normal"/>
    <w:link w:val="1515Char"/>
    <w:rsid w:val="00D34BBD"/>
    <w:pPr>
      <w:ind w:left="851" w:right="851"/>
      <w:jc w:val="both"/>
    </w:pPr>
    <w:rPr>
      <w:sz w:val="24"/>
    </w:rPr>
  </w:style>
  <w:style w:type="paragraph" w:customStyle="1" w:styleId="figurtext">
    <w:name w:val="figurtext"/>
    <w:basedOn w:val="Normal"/>
    <w:next w:val="Normal"/>
    <w:uiPriority w:val="99"/>
    <w:rsid w:val="00D34BBD"/>
    <w:pPr>
      <w:tabs>
        <w:tab w:val="left" w:pos="1701"/>
      </w:tabs>
      <w:spacing w:before="240"/>
      <w:ind w:left="851" w:right="851"/>
      <w:jc w:val="both"/>
    </w:pPr>
    <w:rPr>
      <w:b/>
      <w:i/>
      <w:sz w:val="24"/>
    </w:rPr>
  </w:style>
  <w:style w:type="paragraph" w:customStyle="1" w:styleId="innehll">
    <w:name w:val="innehåll"/>
    <w:basedOn w:val="Normal"/>
    <w:uiPriority w:val="99"/>
    <w:rsid w:val="00D34BBD"/>
    <w:pPr>
      <w:tabs>
        <w:tab w:val="left" w:pos="1418"/>
        <w:tab w:val="left" w:pos="1985"/>
        <w:tab w:val="right" w:leader="dot" w:pos="8505"/>
      </w:tabs>
      <w:ind w:left="851" w:right="851"/>
      <w:jc w:val="both"/>
    </w:pPr>
    <w:rPr>
      <w:sz w:val="24"/>
    </w:rPr>
  </w:style>
  <w:style w:type="paragraph" w:styleId="Innehll1">
    <w:name w:val="toc 1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2">
    <w:name w:val="toc 2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3">
    <w:name w:val="toc 3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4">
    <w:name w:val="toc 4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Sidfot">
    <w:name w:val="footer"/>
    <w:aliases w:val="Sidfot Ny"/>
    <w:basedOn w:val="Normal"/>
    <w:link w:val="SidfotChar"/>
    <w:uiPriority w:val="99"/>
    <w:rsid w:val="00D34BBD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fotChar">
    <w:name w:val="Sidfot Char"/>
    <w:aliases w:val="Sidfot Ny Char"/>
    <w:link w:val="Sidfot"/>
    <w:uiPriority w:val="99"/>
    <w:semiHidden/>
    <w:locked/>
    <w:rsid w:val="00D84ABA"/>
    <w:rPr>
      <w:rFonts w:cs="Times New Roman"/>
    </w:rPr>
  </w:style>
  <w:style w:type="paragraph" w:styleId="Sidhuvud">
    <w:name w:val="header"/>
    <w:aliases w:val="Sidhuvud Ny"/>
    <w:basedOn w:val="Normal"/>
    <w:next w:val="Normal"/>
    <w:link w:val="SidhuvudChar"/>
    <w:uiPriority w:val="99"/>
    <w:rsid w:val="00D34BBD"/>
    <w:pPr>
      <w:pBdr>
        <w:bottom w:val="single" w:sz="6" w:space="13" w:color="auto"/>
      </w:pBdr>
      <w:spacing w:after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huvudChar">
    <w:name w:val="Sidhuvud Char"/>
    <w:aliases w:val="Sidhuvud Ny Char"/>
    <w:link w:val="Sidhuvud"/>
    <w:uiPriority w:val="99"/>
    <w:semiHidden/>
    <w:locked/>
    <w:rsid w:val="00D84ABA"/>
    <w:rPr>
      <w:rFonts w:cs="Times New Roman"/>
    </w:rPr>
  </w:style>
  <w:style w:type="character" w:styleId="Sidnummer">
    <w:name w:val="page number"/>
    <w:uiPriority w:val="99"/>
    <w:rsid w:val="00D34BBD"/>
    <w:rPr>
      <w:rFonts w:cs="Times New Roman"/>
    </w:rPr>
  </w:style>
  <w:style w:type="paragraph" w:styleId="Brdtext">
    <w:name w:val="Body Text"/>
    <w:basedOn w:val="Normal"/>
    <w:link w:val="BrdtextChar"/>
    <w:uiPriority w:val="99"/>
    <w:rsid w:val="00D34BBD"/>
    <w:rPr>
      <w:rFonts w:ascii="Arial" w:hAnsi="Arial"/>
      <w:b/>
      <w:sz w:val="36"/>
    </w:rPr>
  </w:style>
  <w:style w:type="character" w:customStyle="1" w:styleId="BrdtextChar">
    <w:name w:val="Brödtext Char"/>
    <w:link w:val="Brdtext"/>
    <w:uiPriority w:val="99"/>
    <w:semiHidden/>
    <w:locked/>
    <w:rsid w:val="00D84ABA"/>
    <w:rPr>
      <w:rFonts w:cs="Times New Roman"/>
    </w:rPr>
  </w:style>
  <w:style w:type="paragraph" w:styleId="Brdtextmedindrag">
    <w:name w:val="Body Text Indent"/>
    <w:basedOn w:val="Normal"/>
    <w:link w:val="BrdtextmedindragChar"/>
    <w:uiPriority w:val="99"/>
    <w:rsid w:val="00D34BBD"/>
    <w:pPr>
      <w:ind w:left="357" w:hanging="357"/>
    </w:pPr>
    <w:rPr>
      <w:rFonts w:ascii="Arial" w:hAnsi="Arial"/>
      <w:b/>
      <w:i/>
      <w:sz w:val="28"/>
    </w:rPr>
  </w:style>
  <w:style w:type="character" w:customStyle="1" w:styleId="BrdtextmedindragChar">
    <w:name w:val="Brödtext med indrag Char"/>
    <w:link w:val="Brdtextmedindrag"/>
    <w:uiPriority w:val="99"/>
    <w:semiHidden/>
    <w:locked/>
    <w:rsid w:val="00D84ABA"/>
    <w:rPr>
      <w:rFonts w:cs="Times New Roman"/>
    </w:rPr>
  </w:style>
  <w:style w:type="paragraph" w:styleId="Ballongtext">
    <w:name w:val="Balloon Text"/>
    <w:basedOn w:val="Normal"/>
    <w:link w:val="BallongtextChar"/>
    <w:uiPriority w:val="99"/>
    <w:semiHidden/>
    <w:rsid w:val="00D34BBD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uiPriority w:val="99"/>
    <w:semiHidden/>
    <w:locked/>
    <w:rsid w:val="00D84ABA"/>
    <w:rPr>
      <w:rFonts w:cs="Times New Roman"/>
      <w:sz w:val="2"/>
    </w:rPr>
  </w:style>
  <w:style w:type="character" w:styleId="Hyperlnk">
    <w:name w:val="Hyperlink"/>
    <w:uiPriority w:val="99"/>
    <w:rsid w:val="00396134"/>
    <w:rPr>
      <w:rFonts w:cs="Times New Roman"/>
      <w:color w:val="0000FF"/>
      <w:u w:val="single"/>
    </w:rPr>
  </w:style>
  <w:style w:type="character" w:customStyle="1" w:styleId="1515Char">
    <w:name w:val="1515 Char"/>
    <w:link w:val="1515"/>
    <w:rsid w:val="00A1638F"/>
    <w:rPr>
      <w:sz w:val="24"/>
      <w:szCs w:val="20"/>
    </w:rPr>
  </w:style>
  <w:style w:type="paragraph" w:styleId="Liststycke">
    <w:name w:val="List Paragraph"/>
    <w:basedOn w:val="Normal"/>
    <w:uiPriority w:val="34"/>
    <w:qFormat/>
    <w:rsid w:val="004D5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EK\Mallar\FS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1454D-06E7-4167-AD61-35CE4FC36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FS1</Template>
  <TotalTime>0</TotalTime>
  <Pages>1</Pages>
  <Words>3126</Words>
  <Characters>16570</Characters>
  <Application>Microsoft Office Word</Application>
  <DocSecurity>0</DocSecurity>
  <Lines>138</Lines>
  <Paragraphs>39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1</vt:lpstr>
    </vt:vector>
  </TitlesOfParts>
  <Company>MSB</Company>
  <LinksUpToDate>false</LinksUpToDate>
  <CharactersWithSpaces>19657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Ekengren Björn</dc:creator>
  <cp:lastModifiedBy>Bäckstrand Christofer</cp:lastModifiedBy>
  <cp:revision>3</cp:revision>
  <cp:lastPrinted>2015-04-21T15:00:00Z</cp:lastPrinted>
  <dcterms:created xsi:type="dcterms:W3CDTF">2023-12-28T08:11:00Z</dcterms:created>
  <dcterms:modified xsi:type="dcterms:W3CDTF">2023-12-28T08:11:00Z</dcterms:modified>
</cp:coreProperties>
</file>