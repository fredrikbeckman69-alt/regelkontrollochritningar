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D8BE" w14:textId="77777777" w:rsidR="00BD6907" w:rsidRDefault="00BD6907" w:rsidP="006C1A83">
      <w:pPr>
        <w:tabs>
          <w:tab w:val="left" w:pos="1134"/>
          <w:tab w:val="left" w:pos="3969"/>
          <w:tab w:val="left" w:pos="4820"/>
        </w:tabs>
        <w:spacing w:line="276" w:lineRule="auto"/>
        <w:rPr>
          <w:rFonts w:ascii="Arial" w:hAnsi="Arial"/>
          <w:b/>
        </w:rPr>
      </w:pPr>
      <w:r>
        <w:rPr>
          <w:rFonts w:ascii="Arial" w:hAnsi="Arial"/>
          <w:b/>
        </w:rPr>
        <w:t>Kontrollant:</w:t>
      </w:r>
      <w:r w:rsidR="004D5649">
        <w:rPr>
          <w:rFonts w:ascii="Arial" w:hAnsi="Arial"/>
          <w:b/>
        </w:rPr>
        <w:t xml:space="preserve"> 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4D5649" w:rsidRPr="002A79F4">
        <w:rPr>
          <w:rFonts w:ascii="Arial" w:eastAsia="MS Mincho" w:hAnsi="Arial" w:cs="Arial"/>
          <w:sz w:val="22"/>
          <w:szCs w:val="22"/>
        </w:rPr>
        <w:instrText xml:space="preserve"> FORMTEXT </w:instrText>
      </w:r>
      <w:r w:rsidR="004D5649" w:rsidRPr="002A79F4">
        <w:rPr>
          <w:rFonts w:ascii="Arial" w:eastAsia="MS Mincho" w:hAnsi="Arial" w:cs="Arial"/>
          <w:sz w:val="22"/>
          <w:szCs w:val="22"/>
        </w:rPr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separate"/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end"/>
      </w:r>
      <w:r w:rsidRPr="002221E2">
        <w:rPr>
          <w:rFonts w:ascii="Arial" w:eastAsia="MS Mincho" w:hAnsi="Arial" w:cs="Arial"/>
        </w:rPr>
        <w:tab/>
      </w:r>
      <w:r w:rsidRPr="00BE7676">
        <w:rPr>
          <w:rFonts w:ascii="Arial" w:eastAsia="MS Mincho" w:hAnsi="Arial" w:cs="Arial"/>
          <w:b/>
        </w:rPr>
        <w:t>Kontrolldatum</w:t>
      </w:r>
      <w:r w:rsidRPr="00A9444C">
        <w:rPr>
          <w:rFonts w:ascii="Arial" w:hAnsi="Arial"/>
          <w:b/>
        </w:rPr>
        <w:t>:</w:t>
      </w:r>
      <w:r w:rsidRPr="00387838">
        <w:rPr>
          <w:rFonts w:ascii="Arial" w:eastAsia="MS Mincho" w:hAnsi="Arial" w:cs="Arial"/>
        </w:rPr>
        <w:t xml:space="preserve"> 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4D5649" w:rsidRPr="002A79F4">
        <w:rPr>
          <w:rFonts w:ascii="Arial" w:eastAsia="MS Mincho" w:hAnsi="Arial" w:cs="Arial"/>
          <w:sz w:val="22"/>
          <w:szCs w:val="22"/>
        </w:rPr>
        <w:instrText xml:space="preserve"> FORMTEXT </w:instrText>
      </w:r>
      <w:r w:rsidR="004D5649" w:rsidRPr="002A79F4">
        <w:rPr>
          <w:rFonts w:ascii="Arial" w:eastAsia="MS Mincho" w:hAnsi="Arial" w:cs="Arial"/>
          <w:sz w:val="22"/>
          <w:szCs w:val="22"/>
        </w:rPr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separate"/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end"/>
      </w:r>
    </w:p>
    <w:p w14:paraId="0C0DC698" w14:textId="77777777" w:rsidR="00BD6907" w:rsidRDefault="00BD6907" w:rsidP="006C1A83">
      <w:pPr>
        <w:tabs>
          <w:tab w:val="left" w:pos="1134"/>
          <w:tab w:val="left" w:pos="3969"/>
          <w:tab w:val="left" w:pos="4820"/>
        </w:tabs>
        <w:spacing w:line="276" w:lineRule="auto"/>
        <w:rPr>
          <w:rFonts w:ascii="Arial" w:hAnsi="Arial"/>
        </w:rPr>
      </w:pPr>
      <w:r w:rsidRPr="00C6023B">
        <w:rPr>
          <w:rFonts w:ascii="Arial" w:hAnsi="Arial"/>
        </w:rPr>
        <w:t>Skyddsrumsnummer:</w:t>
      </w:r>
      <w:r w:rsidR="004D5649">
        <w:rPr>
          <w:rFonts w:ascii="Arial" w:hAnsi="Arial"/>
        </w:rPr>
        <w:t xml:space="preserve"> 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4D5649" w:rsidRPr="002A79F4">
        <w:rPr>
          <w:rFonts w:ascii="Arial" w:eastAsia="MS Mincho" w:hAnsi="Arial" w:cs="Arial"/>
          <w:sz w:val="22"/>
          <w:szCs w:val="22"/>
        </w:rPr>
        <w:instrText xml:space="preserve"> FORMTEXT </w:instrText>
      </w:r>
      <w:r w:rsidR="004D5649" w:rsidRPr="002A79F4">
        <w:rPr>
          <w:rFonts w:ascii="Arial" w:eastAsia="MS Mincho" w:hAnsi="Arial" w:cs="Arial"/>
          <w:sz w:val="22"/>
          <w:szCs w:val="22"/>
        </w:rPr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separate"/>
      </w:r>
      <w:r w:rsidR="00B53CE1">
        <w:rPr>
          <w:rFonts w:ascii="Arial" w:eastAsia="MS Mincho" w:hAnsi="Arial" w:cs="Arial"/>
          <w:sz w:val="22"/>
          <w:szCs w:val="22"/>
        </w:rPr>
        <w:t> </w:t>
      </w:r>
      <w:r w:rsidR="00B53CE1">
        <w:rPr>
          <w:rFonts w:ascii="Arial" w:eastAsia="MS Mincho" w:hAnsi="Arial" w:cs="Arial"/>
          <w:sz w:val="22"/>
          <w:szCs w:val="22"/>
        </w:rPr>
        <w:t> </w:t>
      </w:r>
      <w:r w:rsidR="00B53CE1">
        <w:rPr>
          <w:rFonts w:ascii="Arial" w:eastAsia="MS Mincho" w:hAnsi="Arial" w:cs="Arial"/>
          <w:sz w:val="22"/>
          <w:szCs w:val="22"/>
        </w:rPr>
        <w:t> </w:t>
      </w:r>
      <w:r w:rsidR="00B53CE1">
        <w:rPr>
          <w:rFonts w:ascii="Arial" w:eastAsia="MS Mincho" w:hAnsi="Arial" w:cs="Arial"/>
          <w:sz w:val="22"/>
          <w:szCs w:val="22"/>
        </w:rPr>
        <w:t> </w:t>
      </w:r>
      <w:r w:rsidR="00B53CE1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end"/>
      </w:r>
      <w:r>
        <w:rPr>
          <w:rFonts w:ascii="Arial" w:hAnsi="Arial"/>
        </w:rPr>
        <w:tab/>
        <w:t xml:space="preserve">Antal platser: 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4D5649" w:rsidRPr="002A79F4">
        <w:rPr>
          <w:rFonts w:ascii="Arial" w:eastAsia="MS Mincho" w:hAnsi="Arial" w:cs="Arial"/>
          <w:sz w:val="22"/>
          <w:szCs w:val="22"/>
        </w:rPr>
        <w:instrText xml:space="preserve"> FORMTEXT </w:instrText>
      </w:r>
      <w:r w:rsidR="004D5649" w:rsidRPr="002A79F4">
        <w:rPr>
          <w:rFonts w:ascii="Arial" w:eastAsia="MS Mincho" w:hAnsi="Arial" w:cs="Arial"/>
          <w:sz w:val="22"/>
          <w:szCs w:val="22"/>
        </w:rPr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separate"/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end"/>
      </w:r>
    </w:p>
    <w:p w14:paraId="07887955" w14:textId="77777777" w:rsidR="00BD6907" w:rsidRDefault="00BD6907" w:rsidP="006C1A83">
      <w:pPr>
        <w:tabs>
          <w:tab w:val="left" w:pos="3969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>Storlek:</w:t>
      </w:r>
      <w:r w:rsidR="004D5649">
        <w:rPr>
          <w:rFonts w:ascii="Arial" w:hAnsi="Arial"/>
        </w:rPr>
        <w:t xml:space="preserve"> 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4D5649" w:rsidRPr="002A79F4">
        <w:rPr>
          <w:rFonts w:ascii="Arial" w:eastAsia="MS Mincho" w:hAnsi="Arial" w:cs="Arial"/>
          <w:sz w:val="22"/>
          <w:szCs w:val="22"/>
        </w:rPr>
        <w:instrText xml:space="preserve"> FORMTEXT </w:instrText>
      </w:r>
      <w:r w:rsidR="004D5649" w:rsidRPr="002A79F4">
        <w:rPr>
          <w:rFonts w:ascii="Arial" w:eastAsia="MS Mincho" w:hAnsi="Arial" w:cs="Arial"/>
          <w:sz w:val="22"/>
          <w:szCs w:val="22"/>
        </w:rPr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separate"/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end"/>
      </w:r>
      <w:r>
        <w:rPr>
          <w:rFonts w:ascii="Arial" w:hAnsi="Arial"/>
        </w:rPr>
        <w:tab/>
        <w:t xml:space="preserve">Koordinater (N/E): 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4D5649" w:rsidRPr="002A79F4">
        <w:rPr>
          <w:rFonts w:ascii="Arial" w:eastAsia="MS Mincho" w:hAnsi="Arial" w:cs="Arial"/>
          <w:sz w:val="22"/>
          <w:szCs w:val="22"/>
        </w:rPr>
        <w:instrText xml:space="preserve"> FORMTEXT </w:instrText>
      </w:r>
      <w:r w:rsidR="004D5649" w:rsidRPr="002A79F4">
        <w:rPr>
          <w:rFonts w:ascii="Arial" w:eastAsia="MS Mincho" w:hAnsi="Arial" w:cs="Arial"/>
          <w:sz w:val="22"/>
          <w:szCs w:val="22"/>
        </w:rPr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separate"/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end"/>
      </w:r>
    </w:p>
    <w:p w14:paraId="19A369A1" w14:textId="77777777" w:rsidR="00BD6907" w:rsidRPr="00C6023B" w:rsidRDefault="00BD6907" w:rsidP="006C1A83">
      <w:pPr>
        <w:tabs>
          <w:tab w:val="left" w:pos="3969"/>
        </w:tabs>
        <w:spacing w:line="276" w:lineRule="auto"/>
        <w:rPr>
          <w:rFonts w:ascii="Arial" w:hAnsi="Arial"/>
        </w:rPr>
      </w:pPr>
      <w:r>
        <w:rPr>
          <w:rFonts w:ascii="Arial" w:hAnsi="Arial"/>
        </w:rPr>
        <w:t xml:space="preserve">Adress: 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4D5649" w:rsidRPr="002A79F4">
        <w:rPr>
          <w:rFonts w:ascii="Arial" w:eastAsia="MS Mincho" w:hAnsi="Arial" w:cs="Arial"/>
          <w:sz w:val="22"/>
          <w:szCs w:val="22"/>
        </w:rPr>
        <w:instrText xml:space="preserve"> FORMTEXT </w:instrText>
      </w:r>
      <w:r w:rsidR="004D5649" w:rsidRPr="002A79F4">
        <w:rPr>
          <w:rFonts w:ascii="Arial" w:eastAsia="MS Mincho" w:hAnsi="Arial" w:cs="Arial"/>
          <w:sz w:val="22"/>
          <w:szCs w:val="22"/>
        </w:rPr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separate"/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end"/>
      </w:r>
      <w:r>
        <w:rPr>
          <w:rFonts w:ascii="Arial" w:hAnsi="Arial"/>
        </w:rPr>
        <w:tab/>
        <w:t xml:space="preserve">Fastighet: 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4D5649" w:rsidRPr="002A79F4">
        <w:rPr>
          <w:rFonts w:ascii="Arial" w:eastAsia="MS Mincho" w:hAnsi="Arial" w:cs="Arial"/>
          <w:sz w:val="22"/>
          <w:szCs w:val="22"/>
        </w:rPr>
        <w:instrText xml:space="preserve"> FORMTEXT </w:instrText>
      </w:r>
      <w:r w:rsidR="004D5649" w:rsidRPr="002A79F4">
        <w:rPr>
          <w:rFonts w:ascii="Arial" w:eastAsia="MS Mincho" w:hAnsi="Arial" w:cs="Arial"/>
          <w:sz w:val="22"/>
          <w:szCs w:val="22"/>
        </w:rPr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separate"/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t> </w:t>
      </w:r>
      <w:r w:rsidR="004D5649" w:rsidRPr="002A79F4">
        <w:rPr>
          <w:rFonts w:ascii="Arial" w:eastAsia="MS Mincho" w:hAnsi="Arial" w:cs="Arial"/>
          <w:sz w:val="22"/>
          <w:szCs w:val="22"/>
        </w:rPr>
        <w:fldChar w:fldCharType="end"/>
      </w:r>
    </w:p>
    <w:p w14:paraId="2D17FE5C" w14:textId="77777777" w:rsidR="004D5560" w:rsidRDefault="004D5560">
      <w:pPr>
        <w:tabs>
          <w:tab w:val="left" w:pos="1134"/>
        </w:tabs>
        <w:rPr>
          <w:rFonts w:ascii="Arial" w:hAnsi="Arial"/>
          <w:b/>
        </w:rPr>
      </w:pPr>
    </w:p>
    <w:p w14:paraId="0C85E418" w14:textId="77777777" w:rsidR="001F52C9" w:rsidRPr="001F52C9" w:rsidRDefault="00891D84">
      <w:pPr>
        <w:tabs>
          <w:tab w:val="left" w:pos="1134"/>
        </w:tabs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Slutbesiktning</w:t>
      </w:r>
    </w:p>
    <w:p w14:paraId="078C29F0" w14:textId="77777777" w:rsidR="00A3510B" w:rsidRPr="004F0086" w:rsidRDefault="00A3510B">
      <w:pPr>
        <w:rPr>
          <w:rFonts w:ascii="Arial" w:hAnsi="Arial" w:cs="Arial"/>
        </w:rPr>
      </w:pPr>
    </w:p>
    <w:tbl>
      <w:tblPr>
        <w:tblW w:w="8064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3"/>
        <w:gridCol w:w="3686"/>
        <w:gridCol w:w="709"/>
        <w:gridCol w:w="1417"/>
        <w:gridCol w:w="1559"/>
      </w:tblGrid>
      <w:tr w:rsidR="00AC348E" w:rsidRPr="002A79F4" w14:paraId="552E7836" w14:textId="77777777" w:rsidTr="006F7A3D">
        <w:trPr>
          <w:cantSplit/>
          <w:trHeight w:val="397"/>
          <w:tblHeader/>
        </w:trPr>
        <w:tc>
          <w:tcPr>
            <w:tcW w:w="693" w:type="dxa"/>
            <w:tcBorders>
              <w:bottom w:val="single" w:sz="4" w:space="0" w:color="auto"/>
            </w:tcBorders>
          </w:tcPr>
          <w:p w14:paraId="27319F06" w14:textId="77777777" w:rsidR="00AC348E" w:rsidRPr="002A79F4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position w:val="-2"/>
                <w:sz w:val="22"/>
                <w:szCs w:val="22"/>
              </w:rPr>
              <w:t>Nr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5AE83EB" w14:textId="77777777" w:rsidR="00AC348E" w:rsidRPr="002A79F4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Moment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307A6F1" w14:textId="77777777" w:rsidR="00AC348E" w:rsidRPr="002A79F4" w:rsidRDefault="00AC348E" w:rsidP="002A5B6E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SR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79C137D" w14:textId="77777777" w:rsidR="00AC348E" w:rsidRPr="002A79F4" w:rsidRDefault="00AC348E" w:rsidP="00AB32BC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Godk</w:t>
            </w:r>
            <w:r w:rsidR="00AB32BC" w:rsidRPr="002A79F4">
              <w:rPr>
                <w:rFonts w:ascii="Arial" w:hAnsi="Arial" w:cs="Arial"/>
                <w:b/>
                <w:sz w:val="22"/>
                <w:szCs w:val="22"/>
              </w:rPr>
              <w:t>änt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A47523" w14:textId="77777777" w:rsidR="00AC348E" w:rsidRPr="002A79F4" w:rsidRDefault="00AC348E" w:rsidP="002A5B6E">
            <w:pPr>
              <w:spacing w:before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A79F4">
              <w:rPr>
                <w:rFonts w:ascii="Arial" w:hAnsi="Arial" w:cs="Arial"/>
                <w:b/>
                <w:sz w:val="22"/>
                <w:szCs w:val="22"/>
              </w:rPr>
              <w:t>Anteckningar</w:t>
            </w:r>
          </w:p>
        </w:tc>
      </w:tr>
      <w:tr w:rsidR="004D4A71" w:rsidRPr="000A6E55" w14:paraId="0CCBB2B3" w14:textId="77777777" w:rsidTr="006F7A3D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72C687CE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554E205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1.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646FC124" w14:textId="77777777" w:rsidR="004D4A71" w:rsidRPr="000A6E55" w:rsidRDefault="004D4A71" w:rsidP="00F72B3D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E516E6D" w14:textId="77777777" w:rsidR="004D4A71" w:rsidRPr="000A6E55" w:rsidRDefault="008C6333" w:rsidP="00A5176A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="00A5176A" w:rsidRPr="000A6E55">
              <w:rPr>
                <w:rFonts w:ascii="Arial" w:hAnsi="Arial" w:cs="Arial"/>
                <w:b/>
                <w:sz w:val="28"/>
                <w:szCs w:val="28"/>
              </w:rPr>
              <w:t>okument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0506181A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55D76261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42E60146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5176A" w:rsidRPr="002A79F4" w14:paraId="619F8223" w14:textId="77777777" w:rsidTr="006D295F">
        <w:trPr>
          <w:cantSplit/>
          <w:trHeight w:val="397"/>
        </w:trPr>
        <w:tc>
          <w:tcPr>
            <w:tcW w:w="693" w:type="dxa"/>
          </w:tcPr>
          <w:p w14:paraId="7D932F73" w14:textId="77777777" w:rsidR="00A5176A" w:rsidRPr="002A79F4" w:rsidRDefault="00A5176A" w:rsidP="006D295F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1a</w:t>
            </w:r>
          </w:p>
        </w:tc>
        <w:tc>
          <w:tcPr>
            <w:tcW w:w="3686" w:type="dxa"/>
          </w:tcPr>
          <w:p w14:paraId="12905859" w14:textId="77777777" w:rsidR="00A5176A" w:rsidRPr="00891D84" w:rsidRDefault="00A5176A" w:rsidP="00A5176A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Skyddsrumsbeslut från MSB</w:t>
            </w:r>
          </w:p>
        </w:tc>
        <w:tc>
          <w:tcPr>
            <w:tcW w:w="709" w:type="dxa"/>
          </w:tcPr>
          <w:p w14:paraId="469A14B1" w14:textId="77777777" w:rsidR="00A5176A" w:rsidRPr="002A79F4" w:rsidRDefault="005C0879" w:rsidP="006D295F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3:3</w:t>
            </w:r>
            <w:r w:rsidR="00A22F6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20189349" w14:textId="77777777" w:rsidR="00A5176A" w:rsidRPr="002A79F4" w:rsidRDefault="00A5176A" w:rsidP="006D295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9D707D9" w14:textId="77777777" w:rsidR="00A5176A" w:rsidRPr="002A79F4" w:rsidRDefault="00A5176A" w:rsidP="006D295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954EFBD" w14:textId="77777777" w:rsidR="00A5176A" w:rsidRPr="002A79F4" w:rsidRDefault="00A5176A" w:rsidP="006D295F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A7E12AE" w14:textId="77777777" w:rsidR="00A5176A" w:rsidRPr="002A79F4" w:rsidRDefault="00A5176A" w:rsidP="006D295F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91D84" w:rsidRPr="002A79F4" w14:paraId="5D970FA4" w14:textId="77777777" w:rsidTr="00891D84">
        <w:trPr>
          <w:cantSplit/>
          <w:trHeight w:val="397"/>
        </w:trPr>
        <w:tc>
          <w:tcPr>
            <w:tcW w:w="693" w:type="dxa"/>
          </w:tcPr>
          <w:p w14:paraId="3F506C41" w14:textId="77777777" w:rsidR="00891D84" w:rsidRPr="002A79F4" w:rsidRDefault="00A5176A" w:rsidP="00891D8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1b</w:t>
            </w:r>
          </w:p>
        </w:tc>
        <w:tc>
          <w:tcPr>
            <w:tcW w:w="3686" w:type="dxa"/>
          </w:tcPr>
          <w:p w14:paraId="0B55D6E7" w14:textId="77777777" w:rsidR="00891D84" w:rsidRPr="00891D84" w:rsidRDefault="00891D84" w:rsidP="00A5176A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91D84">
              <w:rPr>
                <w:rFonts w:ascii="Arial" w:hAnsi="Arial"/>
              </w:rPr>
              <w:t xml:space="preserve">Intyg </w:t>
            </w:r>
            <w:r w:rsidR="00A5176A">
              <w:rPr>
                <w:rFonts w:ascii="Arial" w:hAnsi="Arial"/>
              </w:rPr>
              <w:t xml:space="preserve">nr. 1: </w:t>
            </w:r>
            <w:r w:rsidRPr="00891D84">
              <w:rPr>
                <w:rFonts w:ascii="Arial" w:hAnsi="Arial"/>
              </w:rPr>
              <w:t>bygghandlingar</w:t>
            </w:r>
          </w:p>
        </w:tc>
        <w:tc>
          <w:tcPr>
            <w:tcW w:w="709" w:type="dxa"/>
          </w:tcPr>
          <w:p w14:paraId="772214DC" w14:textId="77777777" w:rsidR="00891D84" w:rsidRPr="002A79F4" w:rsidRDefault="00A22F67" w:rsidP="00863F6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891D84" w:rsidRPr="002A79F4">
              <w:rPr>
                <w:rFonts w:ascii="Arial" w:hAnsi="Arial" w:cs="Arial"/>
                <w:sz w:val="22"/>
                <w:szCs w:val="22"/>
              </w:rPr>
              <w:t>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71873DEB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C5F6644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2E32F53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09B36EF" w14:textId="77777777" w:rsidR="00891D84" w:rsidRPr="002A79F4" w:rsidRDefault="00891D84" w:rsidP="00891D84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217E3" w:rsidRPr="002A79F4" w14:paraId="5D6B5CEA" w14:textId="77777777" w:rsidTr="006F7A3D">
        <w:trPr>
          <w:cantSplit/>
          <w:trHeight w:val="397"/>
        </w:trPr>
        <w:tc>
          <w:tcPr>
            <w:tcW w:w="693" w:type="dxa"/>
          </w:tcPr>
          <w:p w14:paraId="073FF5DA" w14:textId="77777777" w:rsidR="009217E3" w:rsidRPr="002A79F4" w:rsidRDefault="009217E3" w:rsidP="00891D8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</w:t>
            </w:r>
            <w:r w:rsidR="00A5176A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</w:tcPr>
          <w:p w14:paraId="3BC76105" w14:textId="77777777" w:rsidR="009217E3" w:rsidRPr="00891D84" w:rsidRDefault="00891D84" w:rsidP="00A5176A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91D84">
              <w:rPr>
                <w:rFonts w:ascii="Arial" w:hAnsi="Arial"/>
              </w:rPr>
              <w:t xml:space="preserve">Intyg </w:t>
            </w:r>
            <w:r w:rsidR="00A5176A">
              <w:rPr>
                <w:rFonts w:ascii="Arial" w:hAnsi="Arial"/>
              </w:rPr>
              <w:t xml:space="preserve">nr. 2: </w:t>
            </w:r>
            <w:r>
              <w:rPr>
                <w:rFonts w:ascii="Arial" w:hAnsi="Arial"/>
              </w:rPr>
              <w:t>grundläggning</w:t>
            </w:r>
          </w:p>
        </w:tc>
        <w:tc>
          <w:tcPr>
            <w:tcW w:w="709" w:type="dxa"/>
          </w:tcPr>
          <w:p w14:paraId="6AE1D8D3" w14:textId="77777777" w:rsidR="009217E3" w:rsidRPr="002A79F4" w:rsidRDefault="00A22F67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6B7B15" w:rsidRPr="002A79F4">
              <w:rPr>
                <w:rFonts w:ascii="Arial" w:hAnsi="Arial" w:cs="Arial"/>
                <w:sz w:val="22"/>
                <w:szCs w:val="22"/>
              </w:rPr>
              <w:t>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754818F3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9F21DAF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869A2B6" w14:textId="77777777" w:rsidR="009217E3" w:rsidRPr="002A79F4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217E3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793D551" w14:textId="77777777" w:rsidR="009217E3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9217E3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91D84" w:rsidRPr="002A79F4" w14:paraId="47E2F1A0" w14:textId="77777777" w:rsidTr="00891D84">
        <w:trPr>
          <w:cantSplit/>
          <w:trHeight w:val="397"/>
        </w:trPr>
        <w:tc>
          <w:tcPr>
            <w:tcW w:w="693" w:type="dxa"/>
          </w:tcPr>
          <w:p w14:paraId="7AD86AB3" w14:textId="77777777" w:rsidR="00891D84" w:rsidRPr="002A79F4" w:rsidRDefault="00891D84" w:rsidP="00891D8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</w:t>
            </w:r>
            <w:r w:rsidR="00A5176A">
              <w:rPr>
                <w:rFonts w:ascii="Arial" w:hAnsi="Arial" w:cs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686" w:type="dxa"/>
          </w:tcPr>
          <w:p w14:paraId="5B82523B" w14:textId="77777777" w:rsidR="00891D84" w:rsidRPr="00891D84" w:rsidRDefault="00891D84" w:rsidP="00A5176A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91D84">
              <w:rPr>
                <w:rFonts w:ascii="Arial" w:hAnsi="Arial"/>
              </w:rPr>
              <w:t xml:space="preserve">Intyg </w:t>
            </w:r>
            <w:r w:rsidR="00A5176A">
              <w:rPr>
                <w:rFonts w:ascii="Arial" w:hAnsi="Arial"/>
              </w:rPr>
              <w:t xml:space="preserve">nr. 3: </w:t>
            </w:r>
            <w:r>
              <w:rPr>
                <w:rFonts w:ascii="Arial" w:hAnsi="Arial"/>
              </w:rPr>
              <w:t>golvkonstruktion</w:t>
            </w:r>
          </w:p>
        </w:tc>
        <w:tc>
          <w:tcPr>
            <w:tcW w:w="709" w:type="dxa"/>
          </w:tcPr>
          <w:p w14:paraId="31998F5B" w14:textId="77777777" w:rsidR="00891D84" w:rsidRPr="002A79F4" w:rsidRDefault="00A22F67" w:rsidP="00891D84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891D84" w:rsidRPr="002A79F4">
              <w:rPr>
                <w:rFonts w:ascii="Arial" w:hAnsi="Arial" w:cs="Arial"/>
                <w:sz w:val="22"/>
                <w:szCs w:val="22"/>
              </w:rPr>
              <w:t>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6B1D5B71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049DF88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D114A63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6B5F739B" w14:textId="77777777" w:rsidR="00891D84" w:rsidRPr="002A79F4" w:rsidRDefault="00891D84" w:rsidP="00891D84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91D84" w:rsidRPr="002A79F4" w14:paraId="2EC75F56" w14:textId="77777777" w:rsidTr="00891D84">
        <w:trPr>
          <w:cantSplit/>
          <w:trHeight w:val="397"/>
        </w:trPr>
        <w:tc>
          <w:tcPr>
            <w:tcW w:w="693" w:type="dxa"/>
          </w:tcPr>
          <w:p w14:paraId="685C6BC0" w14:textId="77777777" w:rsidR="00891D84" w:rsidRPr="002A79F4" w:rsidRDefault="00891D84" w:rsidP="00891D8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</w:t>
            </w:r>
            <w:r w:rsidR="00A5176A">
              <w:rPr>
                <w:rFonts w:ascii="Arial" w:hAnsi="Arial" w:cs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686" w:type="dxa"/>
          </w:tcPr>
          <w:p w14:paraId="3C9EA2C8" w14:textId="77777777" w:rsidR="00891D84" w:rsidRPr="00891D84" w:rsidRDefault="00891D84" w:rsidP="00A5176A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91D84">
              <w:rPr>
                <w:rFonts w:ascii="Arial" w:hAnsi="Arial"/>
              </w:rPr>
              <w:t xml:space="preserve">Intyg </w:t>
            </w:r>
            <w:r w:rsidR="00A5176A">
              <w:rPr>
                <w:rFonts w:ascii="Arial" w:hAnsi="Arial"/>
              </w:rPr>
              <w:t xml:space="preserve">nr. 4: </w:t>
            </w:r>
            <w:r>
              <w:rPr>
                <w:rFonts w:ascii="Arial" w:hAnsi="Arial"/>
              </w:rPr>
              <w:t>väggkonstruktion</w:t>
            </w:r>
          </w:p>
        </w:tc>
        <w:tc>
          <w:tcPr>
            <w:tcW w:w="709" w:type="dxa"/>
          </w:tcPr>
          <w:p w14:paraId="2CD79A10" w14:textId="77777777" w:rsidR="00891D84" w:rsidRPr="002A79F4" w:rsidRDefault="00A22F67" w:rsidP="00891D84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891D84" w:rsidRPr="002A79F4">
              <w:rPr>
                <w:rFonts w:ascii="Arial" w:hAnsi="Arial" w:cs="Arial"/>
                <w:sz w:val="22"/>
                <w:szCs w:val="22"/>
              </w:rPr>
              <w:t>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663E359F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B9BFE7B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A7EC034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BA046C2" w14:textId="77777777" w:rsidR="00891D84" w:rsidRPr="002A79F4" w:rsidRDefault="00891D84" w:rsidP="00891D84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91D84" w:rsidRPr="002A79F4" w14:paraId="23180DD3" w14:textId="77777777" w:rsidTr="00891D84">
        <w:trPr>
          <w:cantSplit/>
          <w:trHeight w:val="397"/>
        </w:trPr>
        <w:tc>
          <w:tcPr>
            <w:tcW w:w="693" w:type="dxa"/>
          </w:tcPr>
          <w:p w14:paraId="31A13E6F" w14:textId="77777777" w:rsidR="00891D84" w:rsidRPr="002A79F4" w:rsidRDefault="00891D84" w:rsidP="00891D8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</w:t>
            </w:r>
            <w:r w:rsidR="00A5176A">
              <w:rPr>
                <w:rFonts w:ascii="Arial" w:hAnsi="Arial" w:cs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686" w:type="dxa"/>
          </w:tcPr>
          <w:p w14:paraId="11E4FA26" w14:textId="77777777" w:rsidR="00891D84" w:rsidRPr="00891D84" w:rsidRDefault="00891D84" w:rsidP="00A5176A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91D84">
              <w:rPr>
                <w:rFonts w:ascii="Arial" w:hAnsi="Arial"/>
              </w:rPr>
              <w:t xml:space="preserve">Intyg </w:t>
            </w:r>
            <w:r w:rsidR="00A5176A">
              <w:rPr>
                <w:rFonts w:ascii="Arial" w:hAnsi="Arial"/>
              </w:rPr>
              <w:t xml:space="preserve">nr. 5: </w:t>
            </w:r>
            <w:r>
              <w:rPr>
                <w:rFonts w:ascii="Arial" w:hAnsi="Arial"/>
              </w:rPr>
              <w:t>takkonstruktion</w:t>
            </w:r>
          </w:p>
        </w:tc>
        <w:tc>
          <w:tcPr>
            <w:tcW w:w="709" w:type="dxa"/>
          </w:tcPr>
          <w:p w14:paraId="185D44C5" w14:textId="77777777" w:rsidR="00891D84" w:rsidRPr="002A79F4" w:rsidRDefault="00A22F67" w:rsidP="00891D84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891D84" w:rsidRPr="002A79F4">
              <w:rPr>
                <w:rFonts w:ascii="Arial" w:hAnsi="Arial" w:cs="Arial"/>
                <w:sz w:val="22"/>
                <w:szCs w:val="22"/>
              </w:rPr>
              <w:t>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</w:tcPr>
          <w:p w14:paraId="4D23FF8D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90F90B9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52FF481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BC3D6E5" w14:textId="77777777" w:rsidR="00891D84" w:rsidRPr="002A79F4" w:rsidRDefault="00891D84" w:rsidP="00891D84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891D84" w:rsidRPr="002A79F4" w14:paraId="0993B0DA" w14:textId="77777777" w:rsidTr="00ED31AC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CD70A3A" w14:textId="77777777" w:rsidR="00891D84" w:rsidRPr="002A79F4" w:rsidRDefault="00891D84" w:rsidP="00891D84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1</w:t>
            </w:r>
            <w:r w:rsidR="00A5176A">
              <w:rPr>
                <w:rFonts w:ascii="Arial" w:hAnsi="Arial" w:cs="Arial"/>
                <w:position w:val="-2"/>
                <w:sz w:val="22"/>
                <w:szCs w:val="22"/>
              </w:rPr>
              <w:t>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0B04437" w14:textId="77777777" w:rsidR="00891D84" w:rsidRPr="00891D84" w:rsidRDefault="00891D84" w:rsidP="001D002B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91D84">
              <w:rPr>
                <w:rFonts w:ascii="Arial" w:hAnsi="Arial"/>
              </w:rPr>
              <w:t xml:space="preserve">Intyg </w:t>
            </w:r>
            <w:r w:rsidR="001D002B">
              <w:rPr>
                <w:rFonts w:ascii="Arial" w:hAnsi="Arial"/>
              </w:rPr>
              <w:t xml:space="preserve">nr. 6: </w:t>
            </w:r>
            <w:r>
              <w:rPr>
                <w:rFonts w:ascii="Arial" w:hAnsi="Arial"/>
              </w:rPr>
              <w:t>färdig stomme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535B03F" w14:textId="77777777" w:rsidR="00891D84" w:rsidRPr="002A79F4" w:rsidRDefault="00A22F67" w:rsidP="00891D84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891D84" w:rsidRPr="002A79F4">
              <w:rPr>
                <w:rFonts w:ascii="Arial" w:hAnsi="Arial" w:cs="Arial"/>
                <w:sz w:val="22"/>
                <w:szCs w:val="22"/>
              </w:rPr>
              <w:t>:1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7B7388E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B0166FF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FD8FC16" w14:textId="77777777" w:rsidR="00891D84" w:rsidRPr="002A79F4" w:rsidRDefault="00891D84" w:rsidP="00891D84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24B9B5A" w14:textId="77777777" w:rsidR="00891D84" w:rsidRPr="002A79F4" w:rsidRDefault="00891D84" w:rsidP="00891D84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4D4A71" w:rsidRPr="000A6E55" w14:paraId="7CE04956" w14:textId="77777777" w:rsidTr="00ED31AC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01F456EB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5B71FEF" w14:textId="77777777" w:rsidR="004D4A71" w:rsidRPr="000A6E55" w:rsidRDefault="00F72B3D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="00ED31AC" w:rsidRPr="000A6E55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2D50CDE6" w14:textId="77777777" w:rsidR="004D4A71" w:rsidRPr="000A6E55" w:rsidRDefault="004D4A71" w:rsidP="00F72B3D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FF7B245" w14:textId="77777777" w:rsidR="004D4A71" w:rsidRPr="000A6E55" w:rsidRDefault="009B3212" w:rsidP="00F72B3D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Skyddsrumsfunktion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2C7EC002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1598D662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23653649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9B3212" w:rsidRPr="002A79F4" w14:paraId="136DA6AC" w14:textId="77777777" w:rsidTr="009B3212">
        <w:trPr>
          <w:cantSplit/>
          <w:trHeight w:val="397"/>
        </w:trPr>
        <w:tc>
          <w:tcPr>
            <w:tcW w:w="693" w:type="dxa"/>
          </w:tcPr>
          <w:p w14:paraId="436A58A2" w14:textId="77777777" w:rsidR="009B3212" w:rsidRPr="002A79F4" w:rsidRDefault="009B3212" w:rsidP="00A5176A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A5176A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</w:tcPr>
          <w:p w14:paraId="61D72A5F" w14:textId="77777777" w:rsidR="009B3212" w:rsidRDefault="006D295F" w:rsidP="006D295F">
            <w:pPr>
              <w:tabs>
                <w:tab w:val="left" w:pos="993"/>
              </w:tabs>
              <w:spacing w:before="60"/>
              <w:rPr>
                <w:rFonts w:ascii="Arial" w:hAnsi="Arial"/>
              </w:rPr>
            </w:pPr>
            <w:r>
              <w:rPr>
                <w:rFonts w:ascii="Arial" w:hAnsi="Arial"/>
              </w:rPr>
              <w:t>K</w:t>
            </w:r>
            <w:r w:rsidR="009B3212">
              <w:rPr>
                <w:rFonts w:ascii="Arial" w:hAnsi="Arial"/>
              </w:rPr>
              <w:t>ontroll att skyddsrummet fungerar på ändamålsenligt sätt</w:t>
            </w:r>
            <w:r w:rsidR="00436058">
              <w:rPr>
                <w:rFonts w:ascii="Arial" w:hAnsi="Arial"/>
              </w:rPr>
              <w:t>.</w:t>
            </w:r>
          </w:p>
          <w:p w14:paraId="16817174" w14:textId="77777777" w:rsidR="00617355" w:rsidRPr="002A79F4" w:rsidRDefault="00617355" w:rsidP="006D295F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3C56EA">
              <w:rPr>
                <w:rFonts w:ascii="Arial" w:hAnsi="Arial"/>
              </w:rPr>
              <w:t>Foto</w:t>
            </w:r>
            <w:r w:rsidR="00436058" w:rsidRPr="003C56EA">
              <w:rPr>
                <w:rFonts w:ascii="Arial" w:hAnsi="Arial"/>
              </w:rPr>
              <w:t xml:space="preserve"> interiör</w:t>
            </w:r>
          </w:p>
        </w:tc>
        <w:tc>
          <w:tcPr>
            <w:tcW w:w="709" w:type="dxa"/>
          </w:tcPr>
          <w:p w14:paraId="7EEA3B0A" w14:textId="77777777" w:rsidR="009B3212" w:rsidRPr="002A79F4" w:rsidRDefault="009B3212" w:rsidP="009B3212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AE7EEE8" w14:textId="77777777" w:rsidR="009B3212" w:rsidRPr="002A79F4" w:rsidRDefault="009B3212" w:rsidP="009B3212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EC53949" w14:textId="77777777" w:rsidR="009B3212" w:rsidRPr="002A79F4" w:rsidRDefault="009B3212" w:rsidP="009B3212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F337ADC" w14:textId="77777777" w:rsidR="009B3212" w:rsidRPr="002A79F4" w:rsidRDefault="009B3212" w:rsidP="009B3212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4FD45DA" w14:textId="77777777" w:rsidR="009B3212" w:rsidRPr="002A79F4" w:rsidRDefault="009B3212" w:rsidP="009B3212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9B3212" w:rsidRPr="002A79F4" w14:paraId="33EAAC00" w14:textId="77777777" w:rsidTr="009B3212">
        <w:trPr>
          <w:cantSplit/>
          <w:trHeight w:val="397"/>
        </w:trPr>
        <w:tc>
          <w:tcPr>
            <w:tcW w:w="693" w:type="dxa"/>
          </w:tcPr>
          <w:p w14:paraId="709FCC3A" w14:textId="77777777" w:rsidR="009B3212" w:rsidRPr="002A79F4" w:rsidRDefault="009B3212" w:rsidP="009B3212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A5176A">
              <w:rPr>
                <w:rFonts w:ascii="Arial" w:hAnsi="Arial" w:cs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686" w:type="dxa"/>
          </w:tcPr>
          <w:p w14:paraId="3D6AD2AB" w14:textId="77777777" w:rsidR="009B3212" w:rsidRPr="002A79F4" w:rsidRDefault="009B3212" w:rsidP="009B3212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A5176A">
              <w:rPr>
                <w:rFonts w:ascii="Arial" w:hAnsi="Arial"/>
              </w:rPr>
              <w:t>Golvareor</w:t>
            </w:r>
            <w:r>
              <w:rPr>
                <w:rFonts w:ascii="Arial" w:hAnsi="Arial"/>
              </w:rPr>
              <w:t>, kontroll av på ritning angivna areor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4620BEDD" w14:textId="77777777" w:rsidR="009B3212" w:rsidRPr="002A79F4" w:rsidRDefault="005C0879" w:rsidP="00863F6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863F6C">
              <w:rPr>
                <w:rFonts w:ascii="Arial" w:hAnsi="Arial" w:cs="Arial"/>
                <w:sz w:val="22"/>
                <w:szCs w:val="22"/>
              </w:rPr>
              <w:t>:2</w:t>
            </w:r>
          </w:p>
        </w:tc>
        <w:tc>
          <w:tcPr>
            <w:tcW w:w="1417" w:type="dxa"/>
          </w:tcPr>
          <w:p w14:paraId="71470ED5" w14:textId="77777777" w:rsidR="009B3212" w:rsidRPr="002A79F4" w:rsidRDefault="009B3212" w:rsidP="009B3212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E10E675" w14:textId="77777777" w:rsidR="009B3212" w:rsidRPr="002A79F4" w:rsidRDefault="009B3212" w:rsidP="009B3212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965F1B0" w14:textId="77777777" w:rsidR="009B3212" w:rsidRPr="002A79F4" w:rsidRDefault="009B3212" w:rsidP="009B3212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6F5EF50" w14:textId="77777777" w:rsidR="009B3212" w:rsidRPr="002A79F4" w:rsidRDefault="009B3212" w:rsidP="009B3212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136A9C" w:rsidRPr="002A79F4" w14:paraId="7864702F" w14:textId="77777777" w:rsidTr="006F7A3D">
        <w:trPr>
          <w:cantSplit/>
          <w:trHeight w:val="397"/>
        </w:trPr>
        <w:tc>
          <w:tcPr>
            <w:tcW w:w="693" w:type="dxa"/>
          </w:tcPr>
          <w:p w14:paraId="4CD550F8" w14:textId="77777777" w:rsidR="00136A9C" w:rsidRPr="002A79F4" w:rsidRDefault="009B3212" w:rsidP="009B3212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</w:t>
            </w:r>
            <w:r w:rsidR="00A5176A">
              <w:rPr>
                <w:rFonts w:ascii="Arial" w:hAnsi="Arial" w:cs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686" w:type="dxa"/>
          </w:tcPr>
          <w:p w14:paraId="2E90132F" w14:textId="77777777" w:rsidR="00136A9C" w:rsidRDefault="009B3212" w:rsidP="00DF681B">
            <w:pPr>
              <w:tabs>
                <w:tab w:val="left" w:pos="993"/>
              </w:tabs>
              <w:spacing w:before="60"/>
              <w:rPr>
                <w:rFonts w:ascii="Arial" w:hAnsi="Arial"/>
              </w:rPr>
            </w:pPr>
            <w:r w:rsidRPr="00A5176A">
              <w:rPr>
                <w:rFonts w:ascii="Arial" w:hAnsi="Arial"/>
              </w:rPr>
              <w:t>Rumshöjd</w:t>
            </w:r>
            <w:r>
              <w:rPr>
                <w:rFonts w:ascii="Arial" w:hAnsi="Arial"/>
              </w:rPr>
              <w:t>, även under installationer</w:t>
            </w:r>
            <w:r w:rsidR="00436058">
              <w:rPr>
                <w:rFonts w:ascii="Arial" w:hAnsi="Arial"/>
              </w:rPr>
              <w:t>.</w:t>
            </w:r>
          </w:p>
          <w:p w14:paraId="683CCACA" w14:textId="77777777" w:rsidR="00443C11" w:rsidRPr="002A79F4" w:rsidRDefault="00443C11" w:rsidP="00DF681B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</w:tcPr>
          <w:p w14:paraId="7F3C839E" w14:textId="77777777" w:rsidR="00136A9C" w:rsidRPr="002A79F4" w:rsidRDefault="005C0879" w:rsidP="006B7B15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863F6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1417" w:type="dxa"/>
          </w:tcPr>
          <w:p w14:paraId="4F92353D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7115448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EDB0FF2" w14:textId="77777777" w:rsidR="00136A9C" w:rsidRPr="002A79F4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4FF7CD3" w14:textId="77777777" w:rsidR="00136A9C" w:rsidRPr="002A79F4" w:rsidRDefault="00603D1E" w:rsidP="007F2689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="007F2689"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</w:tbl>
    <w:p w14:paraId="4030AA7E" w14:textId="77777777" w:rsidR="00EE49C2" w:rsidRDefault="00EE49C2"/>
    <w:tbl>
      <w:tblPr>
        <w:tblW w:w="8064" w:type="dxa"/>
        <w:tblInd w:w="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3"/>
        <w:gridCol w:w="3686"/>
        <w:gridCol w:w="709"/>
        <w:gridCol w:w="1417"/>
        <w:gridCol w:w="1559"/>
      </w:tblGrid>
      <w:tr w:rsidR="004D4A71" w:rsidRPr="000A6E55" w14:paraId="192A0E5D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26098183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5BA3AFB" w14:textId="77777777" w:rsidR="004D4A71" w:rsidRPr="000A6E55" w:rsidRDefault="00F72B3D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="00ED31AC" w:rsidRPr="000A6E55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4759875" w14:textId="77777777" w:rsidR="004D4A71" w:rsidRPr="000A6E55" w:rsidRDefault="004D4A71" w:rsidP="00F72B3D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E66A237" w14:textId="77777777" w:rsidR="004D4A71" w:rsidRPr="000A6E55" w:rsidRDefault="009B3212" w:rsidP="008C633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Skyddsdörrar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269C611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EE0227C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797E49B" w14:textId="77777777" w:rsidR="004D4A71" w:rsidRPr="000A6E55" w:rsidRDefault="004D4A71" w:rsidP="00F72B3D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D0BCC" w:rsidRPr="002A79F4" w14:paraId="6DCB7F7C" w14:textId="77777777" w:rsidTr="00835E3B">
        <w:trPr>
          <w:cantSplit/>
          <w:trHeight w:val="397"/>
        </w:trPr>
        <w:tc>
          <w:tcPr>
            <w:tcW w:w="693" w:type="dxa"/>
          </w:tcPr>
          <w:p w14:paraId="7D75C998" w14:textId="77777777" w:rsidR="003D0BCC" w:rsidRPr="002A79F4" w:rsidRDefault="00496253" w:rsidP="0049625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3a</w:t>
            </w:r>
          </w:p>
        </w:tc>
        <w:tc>
          <w:tcPr>
            <w:tcW w:w="3686" w:type="dxa"/>
          </w:tcPr>
          <w:p w14:paraId="2AC3B4D2" w14:textId="77777777" w:rsidR="003D0BCC" w:rsidRDefault="003D0BCC" w:rsidP="006D295F">
            <w:pPr>
              <w:tabs>
                <w:tab w:val="left" w:pos="993"/>
              </w:tabs>
              <w:spacing w:before="60"/>
              <w:rPr>
                <w:rFonts w:ascii="Arial" w:hAnsi="Arial"/>
              </w:rPr>
            </w:pPr>
            <w:r w:rsidRPr="006D295F">
              <w:rPr>
                <w:rFonts w:ascii="Arial" w:hAnsi="Arial"/>
              </w:rPr>
              <w:t>Anliggning mellan dörrblad och karm</w:t>
            </w:r>
            <w:r w:rsidR="006D295F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>godtagbara spel</w:t>
            </w:r>
            <w:r w:rsidR="00436058">
              <w:rPr>
                <w:rFonts w:ascii="Arial" w:hAnsi="Arial"/>
              </w:rPr>
              <w:t>. Certifierings- och individnummersmärkning.</w:t>
            </w:r>
          </w:p>
          <w:p w14:paraId="30FCA5A5" w14:textId="77777777" w:rsidR="0057347B" w:rsidRPr="002A79F4" w:rsidRDefault="0057347B" w:rsidP="006D295F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Betongfyllning utan bom, även karm.</w:t>
            </w:r>
          </w:p>
        </w:tc>
        <w:tc>
          <w:tcPr>
            <w:tcW w:w="709" w:type="dxa"/>
          </w:tcPr>
          <w:p w14:paraId="676B7E1C" w14:textId="77777777" w:rsidR="003D0BCC" w:rsidRPr="002A79F4" w:rsidRDefault="003D0BCC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1D1E9D7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D04A5A4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6533177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09D4E24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43A3FA30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2E6B208" w14:textId="77777777" w:rsidR="003D0BCC" w:rsidRPr="002A79F4" w:rsidRDefault="00BF6340" w:rsidP="00BF6340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748ABA8" w14:textId="77777777" w:rsidR="003D0BCC" w:rsidRPr="002A79F4" w:rsidRDefault="003D0BCC" w:rsidP="00C342B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96253">
              <w:rPr>
                <w:rFonts w:ascii="Arial" w:hAnsi="Arial"/>
              </w:rPr>
              <w:t>Tätningslist</w:t>
            </w:r>
            <w:r>
              <w:rPr>
                <w:rFonts w:ascii="Arial" w:hAnsi="Arial"/>
              </w:rPr>
              <w:t>, rätt monterad och oskadad (förvaras demonterad)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19EE2234" w14:textId="77777777" w:rsidR="003D0BCC" w:rsidRPr="002A79F4" w:rsidRDefault="003D0BCC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FA2D405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4ACA753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E9BD704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B94B9AC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08864715" w14:textId="77777777" w:rsidTr="00835E3B">
        <w:trPr>
          <w:cantSplit/>
          <w:trHeight w:val="397"/>
        </w:trPr>
        <w:tc>
          <w:tcPr>
            <w:tcW w:w="693" w:type="dxa"/>
          </w:tcPr>
          <w:p w14:paraId="04C1E346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3c</w:t>
            </w:r>
          </w:p>
        </w:tc>
        <w:tc>
          <w:tcPr>
            <w:tcW w:w="3686" w:type="dxa"/>
          </w:tcPr>
          <w:p w14:paraId="1D38B41F" w14:textId="77777777" w:rsidR="003D0BCC" w:rsidRPr="002A79F4" w:rsidRDefault="006D295F" w:rsidP="00C342BC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D295F">
              <w:rPr>
                <w:rFonts w:ascii="Arial" w:hAnsi="Arial"/>
              </w:rPr>
              <w:t>Stängningsbeslag</w:t>
            </w:r>
            <w:r>
              <w:rPr>
                <w:rFonts w:ascii="Arial" w:hAnsi="Arial"/>
              </w:rPr>
              <w:t xml:space="preserve"> </w:t>
            </w:r>
            <w:r w:rsidR="003D0BCC">
              <w:rPr>
                <w:rFonts w:ascii="Arial" w:hAnsi="Arial"/>
              </w:rPr>
              <w:t>oskadade och smorda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2362CBE0" w14:textId="77777777" w:rsidR="003D0BCC" w:rsidRPr="002A79F4" w:rsidRDefault="00082C4E" w:rsidP="00082C4E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863F6C">
              <w:rPr>
                <w:rFonts w:ascii="Arial" w:hAnsi="Arial" w:cs="Arial"/>
                <w:sz w:val="22"/>
                <w:szCs w:val="22"/>
              </w:rPr>
              <w:t>:2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417" w:type="dxa"/>
          </w:tcPr>
          <w:p w14:paraId="20341636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944D430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08CDC40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6EA608A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378F2EC7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261A5E8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7266E61" w14:textId="77777777" w:rsidR="003D0BCC" w:rsidRPr="002A79F4" w:rsidRDefault="00CD1FF3" w:rsidP="00C342B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V</w:t>
            </w:r>
            <w:r w:rsidR="003D0BCC">
              <w:rPr>
                <w:rFonts w:ascii="Arial" w:hAnsi="Arial"/>
              </w:rPr>
              <w:t>red tar och går lätt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38654273" w14:textId="77777777" w:rsidR="003D0BCC" w:rsidRPr="002A79F4" w:rsidRDefault="003D0BCC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B30CFF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3065699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534FBC2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AB0297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156905B7" w14:textId="77777777" w:rsidTr="00835E3B">
        <w:trPr>
          <w:cantSplit/>
          <w:trHeight w:val="397"/>
        </w:trPr>
        <w:tc>
          <w:tcPr>
            <w:tcW w:w="693" w:type="dxa"/>
          </w:tcPr>
          <w:p w14:paraId="0B024C8E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3e</w:t>
            </w:r>
          </w:p>
        </w:tc>
        <w:tc>
          <w:tcPr>
            <w:tcW w:w="3686" w:type="dxa"/>
          </w:tcPr>
          <w:p w14:paraId="723FA944" w14:textId="77777777" w:rsidR="003D0BCC" w:rsidRPr="002A79F4" w:rsidRDefault="00CD1FF3" w:rsidP="00C342BC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B</w:t>
            </w:r>
            <w:r w:rsidR="003D0BCC">
              <w:rPr>
                <w:rFonts w:ascii="Arial" w:hAnsi="Arial"/>
              </w:rPr>
              <w:t>rickor till vred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0F4D9310" w14:textId="77777777" w:rsidR="003D0BCC" w:rsidRPr="002A79F4" w:rsidRDefault="003D0BCC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E0F7BF2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312B00F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EF8EB52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E686149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6D55600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90CE8F0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F512683" w14:textId="77777777" w:rsidR="003D0BCC" w:rsidRPr="002A79F4" w:rsidRDefault="003D0BCC" w:rsidP="006D295F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D295F">
              <w:rPr>
                <w:rFonts w:ascii="Arial" w:hAnsi="Arial"/>
              </w:rPr>
              <w:t>Handtag</w:t>
            </w:r>
            <w:r>
              <w:rPr>
                <w:rFonts w:ascii="Arial" w:hAnsi="Arial"/>
              </w:rPr>
              <w:t xml:space="preserve"> på insidan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673F5C02" w14:textId="77777777" w:rsidR="003D0BCC" w:rsidRPr="002A79F4" w:rsidRDefault="003D0BCC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4B9B2A4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306DEFF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9A5B6EE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5677738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053D4863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F50FD32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10E6AA9" w14:textId="77777777" w:rsidR="003D0BCC" w:rsidRPr="002A79F4" w:rsidRDefault="006D295F" w:rsidP="00C342B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D295F">
              <w:rPr>
                <w:rFonts w:ascii="Arial" w:hAnsi="Arial"/>
              </w:rPr>
              <w:t>Gångjärn</w:t>
            </w:r>
            <w:r>
              <w:rPr>
                <w:rFonts w:ascii="Arial" w:hAnsi="Arial"/>
              </w:rPr>
              <w:t xml:space="preserve"> </w:t>
            </w:r>
            <w:r w:rsidR="003D0BCC">
              <w:rPr>
                <w:rFonts w:ascii="Arial" w:hAnsi="Arial"/>
              </w:rPr>
              <w:t>oskadade och smorda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011ECD36" w14:textId="77777777" w:rsidR="003D0BCC" w:rsidRPr="002A79F4" w:rsidRDefault="00082C4E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863F6C">
              <w:rPr>
                <w:rFonts w:ascii="Arial" w:hAnsi="Arial" w:cs="Arial"/>
                <w:sz w:val="22"/>
                <w:szCs w:val="22"/>
              </w:rPr>
              <w:t>:2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5B32EBE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614E341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A5EE461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6C426D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1A470E5E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B0EA9F3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C9A9AA8" w14:textId="77777777" w:rsidR="003D0BCC" w:rsidRPr="002A79F4" w:rsidRDefault="006D295F" w:rsidP="00617355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</w:t>
            </w:r>
            <w:r w:rsidR="003D0BCC">
              <w:rPr>
                <w:rFonts w:ascii="Arial" w:hAnsi="Arial"/>
              </w:rPr>
              <w:t>xialrullager</w:t>
            </w:r>
            <w:r>
              <w:rPr>
                <w:rFonts w:ascii="Arial" w:hAnsi="Arial"/>
              </w:rPr>
              <w:t xml:space="preserve"> på gångjärn</w:t>
            </w:r>
            <w:r w:rsidR="003D0BCC">
              <w:rPr>
                <w:rFonts w:ascii="Arial" w:hAnsi="Arial"/>
              </w:rPr>
              <w:t xml:space="preserve"> smorda</w:t>
            </w:r>
            <w:r w:rsidR="00617355">
              <w:rPr>
                <w:rFonts w:ascii="Arial" w:hAnsi="Arial"/>
              </w:rPr>
              <w:t xml:space="preserve">. Kontroll av dörrbladstryck. </w:t>
            </w:r>
          </w:p>
        </w:tc>
        <w:tc>
          <w:tcPr>
            <w:tcW w:w="709" w:type="dxa"/>
          </w:tcPr>
          <w:p w14:paraId="722BEE87" w14:textId="77777777" w:rsidR="003D0BCC" w:rsidRPr="002A79F4" w:rsidRDefault="00082C4E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863F6C">
              <w:rPr>
                <w:rFonts w:ascii="Arial" w:hAnsi="Arial" w:cs="Arial"/>
                <w:sz w:val="22"/>
                <w:szCs w:val="22"/>
              </w:rPr>
              <w:t>:2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A6AA688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883820E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82113FA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8081CD5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00749F3E" w14:textId="77777777" w:rsidTr="00835E3B">
        <w:trPr>
          <w:cantSplit/>
          <w:trHeight w:val="397"/>
        </w:trPr>
        <w:tc>
          <w:tcPr>
            <w:tcW w:w="693" w:type="dxa"/>
          </w:tcPr>
          <w:p w14:paraId="32FEF0B5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3i</w:t>
            </w:r>
          </w:p>
        </w:tc>
        <w:tc>
          <w:tcPr>
            <w:tcW w:w="3686" w:type="dxa"/>
          </w:tcPr>
          <w:p w14:paraId="7965314F" w14:textId="77777777" w:rsidR="003D0BCC" w:rsidRPr="002A79F4" w:rsidRDefault="006D295F" w:rsidP="00C342BC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D295F">
              <w:rPr>
                <w:rFonts w:ascii="Arial" w:hAnsi="Arial"/>
              </w:rPr>
              <w:t>L</w:t>
            </w:r>
            <w:r w:rsidR="003D0BCC" w:rsidRPr="006D295F">
              <w:rPr>
                <w:rFonts w:ascii="Arial" w:hAnsi="Arial"/>
              </w:rPr>
              <w:t>ös mittpost,</w:t>
            </w:r>
            <w:r w:rsidR="003D0BCC">
              <w:rPr>
                <w:rFonts w:ascii="Arial" w:hAnsi="Arial"/>
              </w:rPr>
              <w:t xml:space="preserve"> fredstäckning av grop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3A219092" w14:textId="77777777" w:rsidR="003D0BCC" w:rsidRPr="002A79F4" w:rsidRDefault="003D0BCC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4B40808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9A4F052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7A47CB0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C50525E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736B488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50DBEC1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B5BB28D" w14:textId="77777777" w:rsidR="003D0BCC" w:rsidRPr="006D295F" w:rsidRDefault="003D0BCC" w:rsidP="00C342B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D295F">
              <w:rPr>
                <w:rFonts w:ascii="Arial" w:hAnsi="Arial"/>
              </w:rPr>
              <w:t>Inbyggnad i fredstid demonterbar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17DDB8A9" w14:textId="77777777" w:rsidR="003D0BCC" w:rsidRPr="002A79F4" w:rsidRDefault="00082C4E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863F6C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001D6B4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19690C8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83D16E2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AA3A7DA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414D9E74" w14:textId="77777777" w:rsidTr="00835E3B">
        <w:trPr>
          <w:cantSplit/>
          <w:trHeight w:val="397"/>
        </w:trPr>
        <w:tc>
          <w:tcPr>
            <w:tcW w:w="693" w:type="dxa"/>
          </w:tcPr>
          <w:p w14:paraId="75CA90CC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3k</w:t>
            </w:r>
          </w:p>
        </w:tc>
        <w:tc>
          <w:tcPr>
            <w:tcW w:w="3686" w:type="dxa"/>
          </w:tcPr>
          <w:p w14:paraId="7721EB00" w14:textId="77777777" w:rsidR="003D0BCC" w:rsidRPr="002A79F4" w:rsidRDefault="00CD1FF3" w:rsidP="00CD1FF3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D</w:t>
            </w:r>
            <w:r w:rsidR="003D0BCC" w:rsidRPr="00BF0161">
              <w:rPr>
                <w:rFonts w:ascii="Arial" w:hAnsi="Arial"/>
              </w:rPr>
              <w:t>örr för fredsanvändning på insida vägg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6B4159CE" w14:textId="77777777" w:rsidR="003D0BCC" w:rsidRPr="002A79F4" w:rsidRDefault="00082C4E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863F6C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</w:tcPr>
          <w:p w14:paraId="451F28F3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772C885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98372C7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2D71BAD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3D0BCC" w:rsidRPr="002A79F4" w14:paraId="72C76E7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9C4A37A" w14:textId="77777777" w:rsidR="003D0BCC" w:rsidRPr="002A79F4" w:rsidRDefault="00BF6340" w:rsidP="00C342B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7C06944" w14:textId="77777777" w:rsidR="003D0BCC" w:rsidRPr="002A79F4" w:rsidRDefault="003D0BC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D295F">
              <w:rPr>
                <w:rFonts w:ascii="Arial" w:hAnsi="Arial"/>
              </w:rPr>
              <w:t>Monteringsanvisning</w:t>
            </w:r>
            <w:r>
              <w:rPr>
                <w:rFonts w:ascii="Arial" w:hAnsi="Arial"/>
              </w:rPr>
              <w:t xml:space="preserve"> för tröskel</w:t>
            </w:r>
            <w:r w:rsidR="00436058"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5B934FC3" w14:textId="77777777" w:rsidR="003D0BCC" w:rsidRPr="002A79F4" w:rsidRDefault="00082C4E" w:rsidP="00C342B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3D0BCC" w:rsidRPr="002A79F4">
              <w:rPr>
                <w:rFonts w:ascii="Arial" w:hAnsi="Arial" w:cs="Arial"/>
                <w:sz w:val="22"/>
                <w:szCs w:val="22"/>
              </w:rPr>
              <w:t>:</w:t>
            </w:r>
            <w:r w:rsidR="00863F6C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D67C18F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0795CFF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AF17881" w14:textId="77777777" w:rsidR="003D0BCC" w:rsidRPr="002A79F4" w:rsidRDefault="003D0BCC" w:rsidP="00C342B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CA8CCD8" w14:textId="77777777" w:rsidR="003D0BCC" w:rsidRPr="002A79F4" w:rsidRDefault="003D0BCC" w:rsidP="00C342B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206C9E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7E55F3C" w14:textId="77777777" w:rsidR="00C21A7C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5836DD1" w14:textId="77777777" w:rsidR="00C21A7C" w:rsidRPr="006D295F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/>
              </w:rPr>
            </w:pPr>
            <w:r w:rsidRPr="006D295F">
              <w:rPr>
                <w:rFonts w:ascii="Arial" w:hAnsi="Arial"/>
              </w:rPr>
              <w:t>Monteringsanvisning</w:t>
            </w:r>
            <w:r>
              <w:rPr>
                <w:rFonts w:ascii="Arial" w:hAnsi="Arial"/>
              </w:rPr>
              <w:t xml:space="preserve"> för lös mittpost.</w:t>
            </w:r>
          </w:p>
        </w:tc>
        <w:tc>
          <w:tcPr>
            <w:tcW w:w="709" w:type="dxa"/>
          </w:tcPr>
          <w:p w14:paraId="7E18CFC7" w14:textId="77777777" w:rsidR="00C21A7C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8E7F1D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5368CC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8C3211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D9E3D9" w14:textId="77777777" w:rsidR="00C21A7C" w:rsidRPr="002A79F4" w:rsidRDefault="00C21A7C" w:rsidP="00C21A7C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E86A702" w14:textId="77777777" w:rsidTr="00835E3B">
        <w:trPr>
          <w:cantSplit/>
          <w:trHeight w:val="397"/>
        </w:trPr>
        <w:tc>
          <w:tcPr>
            <w:tcW w:w="693" w:type="dxa"/>
          </w:tcPr>
          <w:p w14:paraId="397CAD76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3n</w:t>
            </w:r>
          </w:p>
        </w:tc>
        <w:tc>
          <w:tcPr>
            <w:tcW w:w="3686" w:type="dxa"/>
          </w:tcPr>
          <w:p w14:paraId="7F175C15" w14:textId="77777777" w:rsidR="00C21A7C" w:rsidRPr="006D295F" w:rsidRDefault="00C21A7C" w:rsidP="00C21A7C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D295F">
              <w:rPr>
                <w:rFonts w:ascii="Arial" w:hAnsi="Arial"/>
              </w:rPr>
              <w:t>Rostskydd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3E349820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</w:tcPr>
          <w:p w14:paraId="02BCDF4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2CDECC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10237A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D1F22C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  <w:u w:val="dotted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0A6E55" w14:paraId="386E8FC0" w14:textId="77777777" w:rsidTr="00835E3B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5EC1A25C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57E8AD3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4.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22A08D9B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4653BB1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Reservutgångar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3AAFBA9C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0296CD30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6E4A6E18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061F0365" w14:textId="77777777" w:rsidTr="00835E3B">
        <w:trPr>
          <w:cantSplit/>
          <w:trHeight w:val="397"/>
        </w:trPr>
        <w:tc>
          <w:tcPr>
            <w:tcW w:w="693" w:type="dxa"/>
          </w:tcPr>
          <w:p w14:paraId="048D7B11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4</w:t>
            </w:r>
            <w:r w:rsidRPr="002A79F4">
              <w:rPr>
                <w:rFonts w:ascii="Arial" w:hAnsi="Arial" w:cs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686" w:type="dxa"/>
          </w:tcPr>
          <w:p w14:paraId="42B6E523" w14:textId="77777777" w:rsidR="00C21A7C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/>
              </w:rPr>
            </w:pPr>
            <w:r w:rsidRPr="006D295F">
              <w:rPr>
                <w:rFonts w:ascii="Arial" w:hAnsi="Arial"/>
              </w:rPr>
              <w:t>Betongelement</w:t>
            </w:r>
            <w:r>
              <w:rPr>
                <w:rFonts w:ascii="Arial" w:hAnsi="Arial"/>
              </w:rPr>
              <w:t>, antal.</w:t>
            </w:r>
          </w:p>
          <w:p w14:paraId="7D813EC3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Karm rätt ingjuten.</w:t>
            </w:r>
          </w:p>
        </w:tc>
        <w:tc>
          <w:tcPr>
            <w:tcW w:w="709" w:type="dxa"/>
          </w:tcPr>
          <w:p w14:paraId="6251B0E1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2FB934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84D3DE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64D2C6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9AE1315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61FB6C4" w14:textId="77777777" w:rsidTr="00835E3B">
        <w:trPr>
          <w:cantSplit/>
          <w:trHeight w:val="397"/>
        </w:trPr>
        <w:tc>
          <w:tcPr>
            <w:tcW w:w="693" w:type="dxa"/>
          </w:tcPr>
          <w:p w14:paraId="6ED1E958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4b</w:t>
            </w:r>
          </w:p>
        </w:tc>
        <w:tc>
          <w:tcPr>
            <w:tcW w:w="3686" w:type="dxa"/>
          </w:tcPr>
          <w:p w14:paraId="05F1C2E4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D295F">
              <w:rPr>
                <w:rFonts w:ascii="Arial" w:hAnsi="Arial"/>
              </w:rPr>
              <w:t>Fördelningsbalk</w:t>
            </w:r>
            <w:r>
              <w:rPr>
                <w:rFonts w:ascii="Arial" w:hAnsi="Arial"/>
              </w:rPr>
              <w:t>,</w:t>
            </w:r>
            <w:r w:rsidRPr="006D295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infästningsskruvar smorda.</w:t>
            </w:r>
          </w:p>
        </w:tc>
        <w:tc>
          <w:tcPr>
            <w:tcW w:w="709" w:type="dxa"/>
          </w:tcPr>
          <w:p w14:paraId="26CE6A4A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</w:tcPr>
          <w:p w14:paraId="57D05AF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F3EBDD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0715C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BDBB0F1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431B7EF" w14:textId="77777777" w:rsidTr="00835E3B">
        <w:trPr>
          <w:cantSplit/>
          <w:trHeight w:val="397"/>
        </w:trPr>
        <w:tc>
          <w:tcPr>
            <w:tcW w:w="693" w:type="dxa"/>
          </w:tcPr>
          <w:p w14:paraId="09B32CF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4c</w:t>
            </w:r>
          </w:p>
        </w:tc>
        <w:tc>
          <w:tcPr>
            <w:tcW w:w="3686" w:type="dxa"/>
          </w:tcPr>
          <w:p w14:paraId="39CF9B5A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Tätpackning mellan bricka och utsida karm.</w:t>
            </w:r>
          </w:p>
        </w:tc>
        <w:tc>
          <w:tcPr>
            <w:tcW w:w="709" w:type="dxa"/>
          </w:tcPr>
          <w:p w14:paraId="6C878CF5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73774D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58AFE7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0507C8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AC5754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84FC09E" w14:textId="77777777" w:rsidTr="00835E3B">
        <w:trPr>
          <w:cantSplit/>
          <w:trHeight w:val="397"/>
        </w:trPr>
        <w:tc>
          <w:tcPr>
            <w:tcW w:w="693" w:type="dxa"/>
          </w:tcPr>
          <w:p w14:paraId="0269FEB4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4d</w:t>
            </w:r>
          </w:p>
        </w:tc>
        <w:tc>
          <w:tcPr>
            <w:tcW w:w="3686" w:type="dxa"/>
          </w:tcPr>
          <w:p w14:paraId="375CFFAE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5974C7">
              <w:rPr>
                <w:rFonts w:ascii="Arial" w:hAnsi="Arial"/>
              </w:rPr>
              <w:t>Träkilar</w:t>
            </w:r>
            <w:r>
              <w:rPr>
                <w:rFonts w:ascii="Arial" w:hAnsi="Arial"/>
              </w:rPr>
              <w:t>, antal och rätt storlek.</w:t>
            </w:r>
          </w:p>
        </w:tc>
        <w:tc>
          <w:tcPr>
            <w:tcW w:w="709" w:type="dxa"/>
          </w:tcPr>
          <w:p w14:paraId="05C98A36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FC7F57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52174E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F8EC07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27AB3C8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D75904A" w14:textId="77777777" w:rsidTr="00835E3B">
        <w:trPr>
          <w:cantSplit/>
          <w:trHeight w:val="397"/>
        </w:trPr>
        <w:tc>
          <w:tcPr>
            <w:tcW w:w="693" w:type="dxa"/>
          </w:tcPr>
          <w:p w14:paraId="069D59C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4e</w:t>
            </w:r>
          </w:p>
        </w:tc>
        <w:tc>
          <w:tcPr>
            <w:tcW w:w="3686" w:type="dxa"/>
          </w:tcPr>
          <w:p w14:paraId="5D88C0E3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5974C7">
              <w:rPr>
                <w:rFonts w:ascii="Arial" w:hAnsi="Arial"/>
              </w:rPr>
              <w:t>Vid reservutgång</w:t>
            </w:r>
            <w:r>
              <w:rPr>
                <w:rFonts w:ascii="Arial" w:hAnsi="Arial"/>
              </w:rPr>
              <w:t>, stegjärn eller stege.</w:t>
            </w:r>
          </w:p>
        </w:tc>
        <w:tc>
          <w:tcPr>
            <w:tcW w:w="709" w:type="dxa"/>
          </w:tcPr>
          <w:p w14:paraId="625CAFC3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5:41</w:t>
            </w:r>
          </w:p>
        </w:tc>
        <w:tc>
          <w:tcPr>
            <w:tcW w:w="1417" w:type="dxa"/>
          </w:tcPr>
          <w:p w14:paraId="18CFA9E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1B4CEA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068425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AC6F36D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99B487B" w14:textId="77777777" w:rsidTr="00835E3B">
        <w:trPr>
          <w:cantSplit/>
          <w:trHeight w:val="397"/>
        </w:trPr>
        <w:tc>
          <w:tcPr>
            <w:tcW w:w="693" w:type="dxa"/>
          </w:tcPr>
          <w:p w14:paraId="622D2BBD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4f</w:t>
            </w:r>
          </w:p>
        </w:tc>
        <w:tc>
          <w:tcPr>
            <w:tcW w:w="3686" w:type="dxa"/>
          </w:tcPr>
          <w:p w14:paraId="79F3EF16" w14:textId="77777777" w:rsidR="00C21A7C" w:rsidRPr="005974C7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5974C7">
              <w:rPr>
                <w:rFonts w:ascii="Arial" w:hAnsi="Arial"/>
              </w:rPr>
              <w:t>Monteringsanvisning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1E2821BF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417" w:type="dxa"/>
          </w:tcPr>
          <w:p w14:paraId="04A34E8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807E54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1F3F85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78BCF44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D40C603" w14:textId="77777777" w:rsidTr="00835E3B">
        <w:trPr>
          <w:cantSplit/>
          <w:trHeight w:val="397"/>
        </w:trPr>
        <w:tc>
          <w:tcPr>
            <w:tcW w:w="693" w:type="dxa"/>
          </w:tcPr>
          <w:p w14:paraId="65387C5C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4g</w:t>
            </w:r>
          </w:p>
        </w:tc>
        <w:tc>
          <w:tcPr>
            <w:tcW w:w="3686" w:type="dxa"/>
          </w:tcPr>
          <w:p w14:paraId="4307C1EB" w14:textId="77777777" w:rsidR="00C21A7C" w:rsidRPr="005974C7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5974C7">
              <w:rPr>
                <w:rFonts w:ascii="Arial" w:hAnsi="Arial"/>
              </w:rPr>
              <w:t>Rostskydd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1BA72ED0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</w:tcPr>
          <w:p w14:paraId="77BB9E4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3B3026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56FD45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E325DA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0A6E55" w14:paraId="6E71B74C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8F926DA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95430CA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5.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DE0AD0C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F5B5BE7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Skyddsplåtar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EE1B61C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414407D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7FAE009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48CD9363" w14:textId="77777777" w:rsidTr="00835E3B">
        <w:trPr>
          <w:cantSplit/>
          <w:trHeight w:val="397"/>
        </w:trPr>
        <w:tc>
          <w:tcPr>
            <w:tcW w:w="693" w:type="dxa"/>
          </w:tcPr>
          <w:p w14:paraId="1B91CC88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5a</w:t>
            </w:r>
          </w:p>
        </w:tc>
        <w:tc>
          <w:tcPr>
            <w:tcW w:w="3686" w:type="dxa"/>
          </w:tcPr>
          <w:p w14:paraId="436042DD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02119D">
              <w:rPr>
                <w:rFonts w:ascii="Arial" w:hAnsi="Arial"/>
              </w:rPr>
              <w:t>Tätningslist</w:t>
            </w:r>
            <w:r>
              <w:rPr>
                <w:rFonts w:ascii="Arial" w:hAnsi="Arial"/>
              </w:rPr>
              <w:t xml:space="preserve"> monterad och oskadad (förvaras demonterad).</w:t>
            </w:r>
          </w:p>
        </w:tc>
        <w:tc>
          <w:tcPr>
            <w:tcW w:w="709" w:type="dxa"/>
          </w:tcPr>
          <w:p w14:paraId="5EF200BC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5130E1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70FF0A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9910DC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CC9E7C7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58B7ECA" w14:textId="77777777" w:rsidTr="00835E3B">
        <w:trPr>
          <w:cantSplit/>
          <w:trHeight w:val="397"/>
        </w:trPr>
        <w:tc>
          <w:tcPr>
            <w:tcW w:w="693" w:type="dxa"/>
          </w:tcPr>
          <w:p w14:paraId="119C0B7E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5b</w:t>
            </w:r>
          </w:p>
        </w:tc>
        <w:tc>
          <w:tcPr>
            <w:tcW w:w="3686" w:type="dxa"/>
          </w:tcPr>
          <w:p w14:paraId="2A71A20A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Slät anliggningsyta vid tätningslist.</w:t>
            </w:r>
          </w:p>
        </w:tc>
        <w:tc>
          <w:tcPr>
            <w:tcW w:w="709" w:type="dxa"/>
          </w:tcPr>
          <w:p w14:paraId="64621520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1D14F0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5D0C62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54EE2D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E614B1E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C536004" w14:textId="77777777" w:rsidTr="00835E3B">
        <w:trPr>
          <w:cantSplit/>
          <w:trHeight w:val="397"/>
        </w:trPr>
        <w:tc>
          <w:tcPr>
            <w:tcW w:w="693" w:type="dxa"/>
          </w:tcPr>
          <w:p w14:paraId="238BCA66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5c</w:t>
            </w:r>
          </w:p>
        </w:tc>
        <w:tc>
          <w:tcPr>
            <w:tcW w:w="3686" w:type="dxa"/>
          </w:tcPr>
          <w:p w14:paraId="44E07BAD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02119D">
              <w:rPr>
                <w:rFonts w:ascii="Arial" w:hAnsi="Arial"/>
              </w:rPr>
              <w:t>Skruvar</w:t>
            </w:r>
            <w:r>
              <w:rPr>
                <w:rFonts w:ascii="Arial" w:hAnsi="Arial"/>
              </w:rPr>
              <w:t>: antal, passar, smorda.</w:t>
            </w:r>
          </w:p>
        </w:tc>
        <w:tc>
          <w:tcPr>
            <w:tcW w:w="709" w:type="dxa"/>
          </w:tcPr>
          <w:p w14:paraId="72F586C4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5040151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577334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8F7360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EDFD74D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158EDB4" w14:textId="77777777" w:rsidTr="00835E3B">
        <w:trPr>
          <w:cantSplit/>
          <w:trHeight w:val="397"/>
        </w:trPr>
        <w:tc>
          <w:tcPr>
            <w:tcW w:w="693" w:type="dxa"/>
          </w:tcPr>
          <w:p w14:paraId="65975863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5d</w:t>
            </w:r>
          </w:p>
        </w:tc>
        <w:tc>
          <w:tcPr>
            <w:tcW w:w="3686" w:type="dxa"/>
          </w:tcPr>
          <w:p w14:paraId="7A26AD1F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Genomgångsdel demonterbar</w:t>
            </w:r>
            <w:r w:rsidRPr="0002119D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v</w:t>
            </w:r>
            <w:r w:rsidRPr="0002119D">
              <w:rPr>
                <w:rFonts w:ascii="Arial" w:hAnsi="Arial"/>
              </w:rPr>
              <w:t>id an</w:t>
            </w:r>
            <w:r>
              <w:rPr>
                <w:rFonts w:ascii="Arial" w:hAnsi="Arial"/>
              </w:rPr>
              <w:t>slutning för fredsventilation.</w:t>
            </w:r>
            <w:r w:rsidRPr="0002119D">
              <w:rPr>
                <w:rFonts w:ascii="Arial" w:hAnsi="Arial"/>
              </w:rPr>
              <w:t xml:space="preserve"> </w:t>
            </w:r>
          </w:p>
        </w:tc>
        <w:tc>
          <w:tcPr>
            <w:tcW w:w="709" w:type="dxa"/>
          </w:tcPr>
          <w:p w14:paraId="38CC7254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64AC1E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CFE90E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D0954F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A0D7546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BE15717" w14:textId="77777777" w:rsidTr="00835E3B">
        <w:trPr>
          <w:cantSplit/>
          <w:trHeight w:val="397"/>
        </w:trPr>
        <w:tc>
          <w:tcPr>
            <w:tcW w:w="693" w:type="dxa"/>
          </w:tcPr>
          <w:p w14:paraId="4BA3BBC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5e</w:t>
            </w:r>
          </w:p>
        </w:tc>
        <w:tc>
          <w:tcPr>
            <w:tcW w:w="3686" w:type="dxa"/>
          </w:tcPr>
          <w:p w14:paraId="636698C7" w14:textId="77777777" w:rsidR="00C21A7C" w:rsidRPr="0002119D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02119D">
              <w:rPr>
                <w:rFonts w:ascii="Arial" w:hAnsi="Arial"/>
              </w:rPr>
              <w:t>Monteringsanvisning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72000266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</w:tcPr>
          <w:p w14:paraId="056909C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9A8E18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EE191E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EA7F150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2F9D6B51" w14:textId="77777777" w:rsidTr="00835E3B">
        <w:trPr>
          <w:cantSplit/>
          <w:trHeight w:val="397"/>
        </w:trPr>
        <w:tc>
          <w:tcPr>
            <w:tcW w:w="693" w:type="dxa"/>
          </w:tcPr>
          <w:p w14:paraId="1ED6DCB5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5f</w:t>
            </w:r>
          </w:p>
        </w:tc>
        <w:tc>
          <w:tcPr>
            <w:tcW w:w="3686" w:type="dxa"/>
          </w:tcPr>
          <w:p w14:paraId="33DDCCF1" w14:textId="77777777" w:rsidR="00C21A7C" w:rsidRPr="0002119D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02119D">
              <w:rPr>
                <w:rFonts w:ascii="Arial" w:hAnsi="Arial"/>
              </w:rPr>
              <w:t>Rostskydd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5F0C1470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</w:tcPr>
          <w:p w14:paraId="6D78F33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1664D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A281F7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04C065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5C4457" w14:paraId="02AB24D3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52ABF31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3F5A08E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6.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511D34B0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87B1A41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Monterbara pelare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5AB130B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F066843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3DA8EF5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3A3B2D35" w14:textId="77777777" w:rsidTr="00835E3B">
        <w:trPr>
          <w:cantSplit/>
          <w:trHeight w:val="397"/>
        </w:trPr>
        <w:tc>
          <w:tcPr>
            <w:tcW w:w="693" w:type="dxa"/>
          </w:tcPr>
          <w:p w14:paraId="7AB061A1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6a</w:t>
            </w:r>
          </w:p>
        </w:tc>
        <w:tc>
          <w:tcPr>
            <w:tcW w:w="3686" w:type="dxa"/>
          </w:tcPr>
          <w:p w14:paraId="5B9E596C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Fotplåt.</w:t>
            </w:r>
          </w:p>
        </w:tc>
        <w:tc>
          <w:tcPr>
            <w:tcW w:w="709" w:type="dxa"/>
          </w:tcPr>
          <w:p w14:paraId="64D95F6C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22E8E4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F13E2D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8F18DA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5D2FCDA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A324410" w14:textId="77777777" w:rsidTr="00835E3B">
        <w:trPr>
          <w:cantSplit/>
          <w:trHeight w:val="397"/>
        </w:trPr>
        <w:tc>
          <w:tcPr>
            <w:tcW w:w="693" w:type="dxa"/>
          </w:tcPr>
          <w:p w14:paraId="0B422765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6b</w:t>
            </w:r>
          </w:p>
        </w:tc>
        <w:tc>
          <w:tcPr>
            <w:tcW w:w="3686" w:type="dxa"/>
          </w:tcPr>
          <w:p w14:paraId="03EDF8B4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Vikt av pelare.</w:t>
            </w:r>
          </w:p>
        </w:tc>
        <w:tc>
          <w:tcPr>
            <w:tcW w:w="709" w:type="dxa"/>
          </w:tcPr>
          <w:p w14:paraId="5B6ACEE8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6:24</w:t>
            </w:r>
          </w:p>
        </w:tc>
        <w:tc>
          <w:tcPr>
            <w:tcW w:w="1417" w:type="dxa"/>
          </w:tcPr>
          <w:p w14:paraId="2B9078F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07E728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DFC7F1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0AA51564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4B53D81" w14:textId="77777777" w:rsidTr="00835E3B">
        <w:trPr>
          <w:cantSplit/>
          <w:trHeight w:val="397"/>
        </w:trPr>
        <w:tc>
          <w:tcPr>
            <w:tcW w:w="693" w:type="dxa"/>
          </w:tcPr>
          <w:p w14:paraId="756A167E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Cs/>
                <w:position w:val="-2"/>
                <w:sz w:val="22"/>
                <w:szCs w:val="22"/>
              </w:rPr>
              <w:t>6c</w:t>
            </w:r>
          </w:p>
        </w:tc>
        <w:tc>
          <w:tcPr>
            <w:tcW w:w="3686" w:type="dxa"/>
          </w:tcPr>
          <w:p w14:paraId="01EDC335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/>
              </w:rPr>
              <w:t>Rätt längd på pelare.</w:t>
            </w:r>
          </w:p>
        </w:tc>
        <w:tc>
          <w:tcPr>
            <w:tcW w:w="709" w:type="dxa"/>
          </w:tcPr>
          <w:p w14:paraId="19667D3B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14:paraId="0BDF040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5AA1E8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A617A9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8A95F2E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CC75CE3" w14:textId="77777777" w:rsidTr="00835E3B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56E1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Cs/>
                <w:position w:val="-2"/>
                <w:sz w:val="22"/>
                <w:szCs w:val="22"/>
              </w:rPr>
              <w:t>6d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C77D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Styrdubb med T-tapp.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C069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1FE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7A91139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2AA976A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9733" w14:textId="77777777" w:rsidR="00C21A7C" w:rsidRPr="002A79F4" w:rsidRDefault="00C21A7C" w:rsidP="00C21A7C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5D3E2EE" w14:textId="77777777" w:rsidTr="00835E3B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56BD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Cs/>
                <w:position w:val="-2"/>
                <w:sz w:val="22"/>
                <w:szCs w:val="22"/>
              </w:rPr>
              <w:lastRenderedPageBreak/>
              <w:t>6e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8E8B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Monteringsskruv smord.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23F8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6:28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A0C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0E3501A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228C69C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235F" w14:textId="77777777" w:rsidR="00C21A7C" w:rsidRPr="002A79F4" w:rsidRDefault="00C21A7C" w:rsidP="00C21A7C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B5F0CBA" w14:textId="77777777" w:rsidTr="00835E3B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A232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Cs/>
                <w:position w:val="-2"/>
                <w:sz w:val="22"/>
                <w:szCs w:val="22"/>
              </w:rPr>
              <w:t>6f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3AEC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02119D">
              <w:rPr>
                <w:rFonts w:ascii="Arial" w:hAnsi="Arial"/>
              </w:rPr>
              <w:t>Nyckel till monteringsskruv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32A6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C5A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441745C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4BDBA56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15CC" w14:textId="77777777" w:rsidR="00C21A7C" w:rsidRPr="002A79F4" w:rsidRDefault="00C21A7C" w:rsidP="00C21A7C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F95B826" w14:textId="77777777" w:rsidTr="00835E3B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F857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Cs/>
                <w:position w:val="-2"/>
                <w:sz w:val="22"/>
                <w:szCs w:val="22"/>
              </w:rPr>
              <w:t>6g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E0FF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02119D">
              <w:rPr>
                <w:rFonts w:ascii="Arial" w:hAnsi="Arial"/>
              </w:rPr>
              <w:t>Märkning:</w:t>
            </w:r>
            <w:r>
              <w:rPr>
                <w:rFonts w:ascii="Arial" w:hAnsi="Arial"/>
              </w:rPr>
              <w:t xml:space="preserve"> märklast, avsedd för beräknad last.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A63BD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8:21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1FF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28D49D4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7FA17B8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4A92" w14:textId="77777777" w:rsidR="00C21A7C" w:rsidRPr="002A79F4" w:rsidRDefault="00C21A7C" w:rsidP="00C21A7C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AF4716B" w14:textId="77777777" w:rsidTr="00835E3B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8669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Cs/>
                <w:position w:val="-2"/>
                <w:sz w:val="22"/>
                <w:szCs w:val="22"/>
              </w:rPr>
              <w:t>6h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46AF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Certifieringsmärkning.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6790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8:23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DDC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1755B6D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4E537CB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5DEE" w14:textId="77777777" w:rsidR="00C21A7C" w:rsidRPr="002A79F4" w:rsidRDefault="00C21A7C" w:rsidP="00C21A7C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DEC1B37" w14:textId="77777777" w:rsidTr="00835E3B">
        <w:trPr>
          <w:cantSplit/>
          <w:trHeight w:val="3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D663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Cs/>
                <w:position w:val="-2"/>
                <w:sz w:val="22"/>
                <w:szCs w:val="22"/>
              </w:rPr>
              <w:t>6i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5681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Monteringsanvisning.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51BB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359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Ja</w:t>
            </w:r>
          </w:p>
          <w:p w14:paraId="28CCE19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Nej</w:t>
            </w:r>
          </w:p>
          <w:p w14:paraId="56F6323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7CAF" w14:textId="77777777" w:rsidR="00C21A7C" w:rsidRPr="002A79F4" w:rsidRDefault="00C21A7C" w:rsidP="00C21A7C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FF9F451" w14:textId="77777777" w:rsidTr="00835E3B">
        <w:trPr>
          <w:cantSplit/>
          <w:trHeight w:val="397"/>
        </w:trPr>
        <w:tc>
          <w:tcPr>
            <w:tcW w:w="693" w:type="dxa"/>
          </w:tcPr>
          <w:p w14:paraId="75DCFE6B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bCs/>
                <w:position w:val="-2"/>
                <w:sz w:val="22"/>
                <w:szCs w:val="22"/>
              </w:rPr>
              <w:t>6j</w:t>
            </w:r>
          </w:p>
        </w:tc>
        <w:tc>
          <w:tcPr>
            <w:tcW w:w="3686" w:type="dxa"/>
          </w:tcPr>
          <w:p w14:paraId="3A194F39" w14:textId="77777777" w:rsidR="00C21A7C" w:rsidRPr="0002119D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02119D">
              <w:rPr>
                <w:rFonts w:ascii="Arial" w:hAnsi="Arial"/>
              </w:rPr>
              <w:t>Rostskydd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78011D63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6:28</w:t>
            </w:r>
          </w:p>
        </w:tc>
        <w:tc>
          <w:tcPr>
            <w:tcW w:w="1417" w:type="dxa"/>
          </w:tcPr>
          <w:p w14:paraId="5DD15D7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3FAA94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23C812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66337AC6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bCs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5C4457" w14:paraId="3CC50FAF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31EB7F9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C847831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7.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103B423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6226F5E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Golv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2173C06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066619D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2BB76B1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5078B10F" w14:textId="77777777" w:rsidTr="00835E3B">
        <w:trPr>
          <w:cantSplit/>
          <w:trHeight w:val="397"/>
        </w:trPr>
        <w:tc>
          <w:tcPr>
            <w:tcW w:w="693" w:type="dxa"/>
          </w:tcPr>
          <w:p w14:paraId="6EF78CEE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7a</w:t>
            </w:r>
          </w:p>
        </w:tc>
        <w:tc>
          <w:tcPr>
            <w:tcW w:w="3686" w:type="dxa"/>
          </w:tcPr>
          <w:p w14:paraId="29E676EE" w14:textId="77777777" w:rsidR="00C21A7C" w:rsidRPr="00446509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Ytskikt, beläggning</w:t>
            </w:r>
            <w:r>
              <w:rPr>
                <w:rFonts w:ascii="Arial" w:hAnsi="Arial"/>
              </w:rPr>
              <w:t>. Täckskiktsmätning.</w:t>
            </w:r>
          </w:p>
        </w:tc>
        <w:tc>
          <w:tcPr>
            <w:tcW w:w="709" w:type="dxa"/>
          </w:tcPr>
          <w:p w14:paraId="096D54AB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6:27</w:t>
            </w:r>
          </w:p>
        </w:tc>
        <w:tc>
          <w:tcPr>
            <w:tcW w:w="1417" w:type="dxa"/>
          </w:tcPr>
          <w:p w14:paraId="4255CD2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0AD4C3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3524A3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6F56D8E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4CCC640" w14:textId="77777777" w:rsidTr="00835E3B">
        <w:trPr>
          <w:cantSplit/>
          <w:trHeight w:val="397"/>
        </w:trPr>
        <w:tc>
          <w:tcPr>
            <w:tcW w:w="693" w:type="dxa"/>
          </w:tcPr>
          <w:p w14:paraId="412D696F" w14:textId="77777777" w:rsidR="00C21A7C" w:rsidRPr="002A79F4" w:rsidRDefault="00C21A7C" w:rsidP="00C21A7C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7b</w:t>
            </w:r>
          </w:p>
        </w:tc>
        <w:tc>
          <w:tcPr>
            <w:tcW w:w="3686" w:type="dxa"/>
          </w:tcPr>
          <w:p w14:paraId="0632B120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Värmeisolering</w:t>
            </w:r>
            <w:r>
              <w:rPr>
                <w:rFonts w:ascii="Arial" w:hAnsi="Arial"/>
              </w:rPr>
              <w:t>: utförande, placering.</w:t>
            </w:r>
          </w:p>
        </w:tc>
        <w:tc>
          <w:tcPr>
            <w:tcW w:w="709" w:type="dxa"/>
          </w:tcPr>
          <w:p w14:paraId="61C1DE62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6:27</w:t>
            </w:r>
          </w:p>
        </w:tc>
        <w:tc>
          <w:tcPr>
            <w:tcW w:w="1417" w:type="dxa"/>
          </w:tcPr>
          <w:p w14:paraId="657D338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F2FEC9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C94F99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A37ABF6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5C4457" w14:paraId="6C5CD82F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EDE3C79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EC2C2C6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8.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0B71772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B0B5172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Väggar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C4064E0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D6A8C6A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B998A56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3EC0B38A" w14:textId="77777777" w:rsidTr="00835E3B">
        <w:trPr>
          <w:cantSplit/>
          <w:trHeight w:val="397"/>
        </w:trPr>
        <w:tc>
          <w:tcPr>
            <w:tcW w:w="693" w:type="dxa"/>
          </w:tcPr>
          <w:p w14:paraId="40DE8633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8a</w:t>
            </w:r>
          </w:p>
        </w:tc>
        <w:tc>
          <w:tcPr>
            <w:tcW w:w="3686" w:type="dxa"/>
          </w:tcPr>
          <w:p w14:paraId="33CF2792" w14:textId="77777777" w:rsidR="00C21A7C" w:rsidRPr="00446509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Ytskikt, beläggning</w:t>
            </w:r>
            <w:r>
              <w:rPr>
                <w:rFonts w:ascii="Arial" w:hAnsi="Arial"/>
              </w:rPr>
              <w:t>. Täckskiktsmätning.</w:t>
            </w:r>
          </w:p>
        </w:tc>
        <w:tc>
          <w:tcPr>
            <w:tcW w:w="709" w:type="dxa"/>
          </w:tcPr>
          <w:p w14:paraId="2D2DEC19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6:27</w:t>
            </w:r>
          </w:p>
        </w:tc>
        <w:tc>
          <w:tcPr>
            <w:tcW w:w="1417" w:type="dxa"/>
          </w:tcPr>
          <w:p w14:paraId="55C74FA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487C7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9DB81D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65105604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1F83E0E" w14:textId="77777777" w:rsidTr="00835E3B">
        <w:trPr>
          <w:cantSplit/>
          <w:trHeight w:val="397"/>
        </w:trPr>
        <w:tc>
          <w:tcPr>
            <w:tcW w:w="693" w:type="dxa"/>
          </w:tcPr>
          <w:p w14:paraId="01B4980B" w14:textId="77777777" w:rsidR="00C21A7C" w:rsidRPr="002A79F4" w:rsidRDefault="00C21A7C" w:rsidP="00C21A7C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8b</w:t>
            </w:r>
          </w:p>
        </w:tc>
        <w:tc>
          <w:tcPr>
            <w:tcW w:w="3686" w:type="dxa"/>
          </w:tcPr>
          <w:p w14:paraId="0839887C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Värmeisolering</w:t>
            </w:r>
            <w:r>
              <w:rPr>
                <w:rFonts w:ascii="Arial" w:hAnsi="Arial"/>
              </w:rPr>
              <w:t>: utförande, placering</w:t>
            </w:r>
          </w:p>
        </w:tc>
        <w:tc>
          <w:tcPr>
            <w:tcW w:w="709" w:type="dxa"/>
          </w:tcPr>
          <w:p w14:paraId="2235B027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6:27</w:t>
            </w:r>
          </w:p>
        </w:tc>
        <w:tc>
          <w:tcPr>
            <w:tcW w:w="1417" w:type="dxa"/>
          </w:tcPr>
          <w:p w14:paraId="00B38DF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35B1EF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9BF586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CAE9E36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5C4457" w14:paraId="6FC1EFB2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B718104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C6F5FE1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9.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7BE0405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FAD0004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Tak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AE68F3E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A1205AE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070BAFB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701CFCD7" w14:textId="77777777" w:rsidTr="00835E3B">
        <w:trPr>
          <w:cantSplit/>
          <w:trHeight w:val="397"/>
        </w:trPr>
        <w:tc>
          <w:tcPr>
            <w:tcW w:w="693" w:type="dxa"/>
          </w:tcPr>
          <w:p w14:paraId="7E15688F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9a</w:t>
            </w:r>
          </w:p>
        </w:tc>
        <w:tc>
          <w:tcPr>
            <w:tcW w:w="3686" w:type="dxa"/>
          </w:tcPr>
          <w:p w14:paraId="1659418B" w14:textId="77777777" w:rsidR="00C21A7C" w:rsidRPr="00446509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Ytskikt, beläggning</w:t>
            </w:r>
            <w:r>
              <w:rPr>
                <w:rFonts w:ascii="Arial" w:hAnsi="Arial"/>
              </w:rPr>
              <w:t>. Täckskiktsmätning.</w:t>
            </w:r>
          </w:p>
        </w:tc>
        <w:tc>
          <w:tcPr>
            <w:tcW w:w="709" w:type="dxa"/>
          </w:tcPr>
          <w:p w14:paraId="79343441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6:27</w:t>
            </w:r>
          </w:p>
        </w:tc>
        <w:tc>
          <w:tcPr>
            <w:tcW w:w="1417" w:type="dxa"/>
          </w:tcPr>
          <w:p w14:paraId="62C59BB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1F4CB3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725259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71F200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83EC674" w14:textId="77777777" w:rsidTr="00835E3B">
        <w:trPr>
          <w:cantSplit/>
          <w:trHeight w:val="397"/>
        </w:trPr>
        <w:tc>
          <w:tcPr>
            <w:tcW w:w="693" w:type="dxa"/>
          </w:tcPr>
          <w:p w14:paraId="231CC2D0" w14:textId="77777777" w:rsidR="00C21A7C" w:rsidRPr="002A79F4" w:rsidRDefault="00C21A7C" w:rsidP="00C21A7C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9b</w:t>
            </w:r>
          </w:p>
        </w:tc>
        <w:tc>
          <w:tcPr>
            <w:tcW w:w="3686" w:type="dxa"/>
          </w:tcPr>
          <w:p w14:paraId="216A5F09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Värmeisolering</w:t>
            </w:r>
            <w:r>
              <w:rPr>
                <w:rFonts w:ascii="Arial" w:hAnsi="Arial"/>
              </w:rPr>
              <w:t>: utförande, placering</w:t>
            </w:r>
          </w:p>
        </w:tc>
        <w:tc>
          <w:tcPr>
            <w:tcW w:w="709" w:type="dxa"/>
          </w:tcPr>
          <w:p w14:paraId="08CC9BF6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6:27</w:t>
            </w:r>
          </w:p>
        </w:tc>
        <w:tc>
          <w:tcPr>
            <w:tcW w:w="1417" w:type="dxa"/>
          </w:tcPr>
          <w:p w14:paraId="2C87EEF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5E7D90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A7D536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4F4A3D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5C4457" w14:paraId="435C1B39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6B5004F6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7DB53BD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10.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4287BF6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028616A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Luftsluss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82DD933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1F2747D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D6B95BC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4282EF53" w14:textId="77777777" w:rsidTr="00835E3B">
        <w:trPr>
          <w:cantSplit/>
          <w:trHeight w:val="397"/>
        </w:trPr>
        <w:tc>
          <w:tcPr>
            <w:tcW w:w="693" w:type="dxa"/>
          </w:tcPr>
          <w:p w14:paraId="3F8D2FF3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10a</w:t>
            </w:r>
          </w:p>
        </w:tc>
        <w:tc>
          <w:tcPr>
            <w:tcW w:w="3686" w:type="dxa"/>
          </w:tcPr>
          <w:p w14:paraId="267559BE" w14:textId="77777777" w:rsidR="00C21A7C" w:rsidRPr="00446509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Rätt typ, storlek och placering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7F00870A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</w:tcPr>
          <w:p w14:paraId="5249939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BB0564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6EAF21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5E56C9A7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3BE62B3" w14:textId="77777777" w:rsidTr="00835E3B">
        <w:trPr>
          <w:cantSplit/>
          <w:trHeight w:val="397"/>
        </w:trPr>
        <w:tc>
          <w:tcPr>
            <w:tcW w:w="693" w:type="dxa"/>
          </w:tcPr>
          <w:p w14:paraId="34240CF5" w14:textId="77777777" w:rsidR="00C21A7C" w:rsidRPr="002A79F4" w:rsidRDefault="00C21A7C" w:rsidP="00C21A7C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10b</w:t>
            </w:r>
          </w:p>
        </w:tc>
        <w:tc>
          <w:tcPr>
            <w:tcW w:w="3686" w:type="dxa"/>
          </w:tcPr>
          <w:p w14:paraId="6611E99E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U</w:t>
            </w:r>
            <w:r w:rsidRPr="00277847">
              <w:rPr>
                <w:rFonts w:ascii="Arial" w:hAnsi="Arial"/>
              </w:rPr>
              <w:t>tförd av plåt eller motsvarande styvt material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583C51B3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D17312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DC6231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3D662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F859BF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28585976" w14:textId="77777777" w:rsidTr="00835E3B">
        <w:trPr>
          <w:cantSplit/>
          <w:trHeight w:val="397"/>
        </w:trPr>
        <w:tc>
          <w:tcPr>
            <w:tcW w:w="693" w:type="dxa"/>
          </w:tcPr>
          <w:p w14:paraId="29DD376F" w14:textId="77777777" w:rsidR="00C21A7C" w:rsidRPr="002A79F4" w:rsidRDefault="00C21A7C" w:rsidP="00C21A7C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10c</w:t>
            </w:r>
          </w:p>
        </w:tc>
        <w:tc>
          <w:tcPr>
            <w:tcW w:w="3686" w:type="dxa"/>
          </w:tcPr>
          <w:p w14:paraId="26A45EF7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G</w:t>
            </w:r>
            <w:r w:rsidRPr="00277847">
              <w:rPr>
                <w:rFonts w:ascii="Arial" w:hAnsi="Arial"/>
              </w:rPr>
              <w:t>ångdörr som sluter tätt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0ADBE1B5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06E842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AD12DE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5DBC1C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AA6B41C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4FC8D2B" w14:textId="77777777" w:rsidTr="00835E3B">
        <w:trPr>
          <w:cantSplit/>
          <w:trHeight w:val="397"/>
        </w:trPr>
        <w:tc>
          <w:tcPr>
            <w:tcW w:w="693" w:type="dxa"/>
          </w:tcPr>
          <w:p w14:paraId="606CBBB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10d</w:t>
            </w:r>
          </w:p>
        </w:tc>
        <w:tc>
          <w:tcPr>
            <w:tcW w:w="3686" w:type="dxa"/>
          </w:tcPr>
          <w:p w14:paraId="46693524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</w:t>
            </w:r>
            <w:r w:rsidRPr="00277847">
              <w:rPr>
                <w:rFonts w:ascii="Arial" w:hAnsi="Arial"/>
              </w:rPr>
              <w:t>nte vid pardörr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4D2876A0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45BBC1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E4B30F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A17A0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ED3F8CD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14C3162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7C0630B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AA46E3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</w:t>
            </w:r>
            <w:r w:rsidRPr="00277847">
              <w:rPr>
                <w:rFonts w:ascii="Arial" w:hAnsi="Arial"/>
              </w:rPr>
              <w:t>asta nycklar för montering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1253049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ABA477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754B67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7E8ADF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46712E1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0598D84" w14:textId="77777777" w:rsidTr="00835E3B">
        <w:trPr>
          <w:cantSplit/>
          <w:trHeight w:val="397"/>
        </w:trPr>
        <w:tc>
          <w:tcPr>
            <w:tcW w:w="693" w:type="dxa"/>
          </w:tcPr>
          <w:p w14:paraId="530F48F4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10f</w:t>
            </w:r>
          </w:p>
        </w:tc>
        <w:tc>
          <w:tcPr>
            <w:tcW w:w="3686" w:type="dxa"/>
          </w:tcPr>
          <w:p w14:paraId="0C6E9601" w14:textId="77777777" w:rsidR="00C21A7C" w:rsidRPr="00446509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Infästning i vägg</w:t>
            </w:r>
            <w:r>
              <w:rPr>
                <w:rFonts w:ascii="Arial" w:hAnsi="Arial"/>
              </w:rPr>
              <w:t>.</w:t>
            </w:r>
            <w:r w:rsidRPr="00446509">
              <w:rPr>
                <w:rFonts w:ascii="Arial" w:hAnsi="Arial"/>
              </w:rPr>
              <w:tab/>
            </w:r>
          </w:p>
        </w:tc>
        <w:tc>
          <w:tcPr>
            <w:tcW w:w="709" w:type="dxa"/>
          </w:tcPr>
          <w:p w14:paraId="097D6448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</w:tcPr>
          <w:p w14:paraId="2A7CCF5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129E98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FF0EC7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28AC2D7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2A7994D6" w14:textId="77777777" w:rsidTr="00835E3B">
        <w:trPr>
          <w:cantSplit/>
          <w:trHeight w:val="397"/>
        </w:trPr>
        <w:tc>
          <w:tcPr>
            <w:tcW w:w="693" w:type="dxa"/>
          </w:tcPr>
          <w:p w14:paraId="3696E5E2" w14:textId="77777777" w:rsidR="00C21A7C" w:rsidRPr="002A79F4" w:rsidRDefault="00C21A7C" w:rsidP="00C21A7C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10g</w:t>
            </w:r>
          </w:p>
        </w:tc>
        <w:tc>
          <w:tcPr>
            <w:tcW w:w="3686" w:type="dxa"/>
          </w:tcPr>
          <w:p w14:paraId="55FDDC5A" w14:textId="77777777" w:rsidR="00C21A7C" w:rsidRPr="00446509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Tätar mot vägg och golv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06FB4CF4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</w:tcPr>
          <w:p w14:paraId="71C3E17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2AD6E3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26B1C7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22FAFD6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61B1BFA" w14:textId="77777777" w:rsidTr="00835E3B">
        <w:trPr>
          <w:cantSplit/>
          <w:trHeight w:val="397"/>
        </w:trPr>
        <w:tc>
          <w:tcPr>
            <w:tcW w:w="693" w:type="dxa"/>
          </w:tcPr>
          <w:p w14:paraId="154FA565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10h</w:t>
            </w:r>
          </w:p>
        </w:tc>
        <w:tc>
          <w:tcPr>
            <w:tcW w:w="3686" w:type="dxa"/>
          </w:tcPr>
          <w:p w14:paraId="2B88CA64" w14:textId="77777777" w:rsidR="00C21A7C" w:rsidRPr="002A79F4" w:rsidRDefault="00C21A7C" w:rsidP="00C21A7C">
            <w:pPr>
              <w:tabs>
                <w:tab w:val="left" w:pos="851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Öppning för frånluft.</w:t>
            </w:r>
          </w:p>
        </w:tc>
        <w:tc>
          <w:tcPr>
            <w:tcW w:w="709" w:type="dxa"/>
          </w:tcPr>
          <w:p w14:paraId="39C928BC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</w:tcPr>
          <w:p w14:paraId="752C75E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5B5302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30562B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10AA08AA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8CED92B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90D24D5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84ABF25" w14:textId="77777777" w:rsidR="00C21A7C" w:rsidRPr="002A79F4" w:rsidRDefault="00C21A7C" w:rsidP="00E76FD2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 xml:space="preserve">Luftomsättning, övertrycksventil rätt placerad. </w:t>
            </w:r>
            <w:r w:rsidR="00E76FD2">
              <w:rPr>
                <w:rFonts w:ascii="Arial" w:hAnsi="Arial"/>
              </w:rPr>
              <w:t>Öppnings- och stängningsf</w:t>
            </w:r>
            <w:r>
              <w:rPr>
                <w:rFonts w:ascii="Arial" w:hAnsi="Arial"/>
              </w:rPr>
              <w:t>unktionen kontrolleras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693B805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C077FE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6C2333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33348E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7FA44D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28B5292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26E0D20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2FA81E9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Certifieringsmärkning.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F566FBB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8:23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209399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6F352D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FBDB4A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BC9685A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387553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8F96D27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10k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3DD47CA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Monteringsanvisning.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B17C2F5" w14:textId="77777777" w:rsidR="00C21A7C" w:rsidRPr="002A79F4" w:rsidRDefault="00C21A7C" w:rsidP="00C21A7C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99F222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8EDCA1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56DEC3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0B74A9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5C4457" w14:paraId="49B43604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9DC959D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E648D2F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E5C28">
              <w:rPr>
                <w:rFonts w:ascii="Arial" w:hAnsi="Arial" w:cs="Arial"/>
                <w:b/>
                <w:sz w:val="28"/>
                <w:szCs w:val="28"/>
              </w:rPr>
              <w:t>11.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72894C84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8495B51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Luftbehandling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140F38A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3CBC90D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BECE258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00D06C55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1890E99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201C093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Monteringsanvisning på stötvågsskydd.</w:t>
            </w:r>
            <w:r w:rsidR="00E76FD2">
              <w:rPr>
                <w:rFonts w:ascii="Arial" w:hAnsi="Arial"/>
              </w:rPr>
              <w:t xml:space="preserve"> Utförlig monteringsanvisning redovisas på iordningställanderitning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8459BB3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172E2C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F7250A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F8CA2C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14EA302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B0BC779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6D89BDF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EE08D2F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Antal ventilationsaggregat (förvaras i förråd). Provkörs.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951AD8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E3390F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B4DD61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41AC8D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98629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26406EEA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DF04DD6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6E705A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Filter finns, i obruten förpackning.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CFA0C4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35770A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C8943E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8FFE11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B6A40B0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5E819F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0EBCBB8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0F31AF9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446509">
              <w:rPr>
                <w:rFonts w:ascii="Arial" w:hAnsi="Arial"/>
              </w:rPr>
              <w:t>Tilluftskanal</w:t>
            </w:r>
            <w:r>
              <w:rPr>
                <w:rFonts w:ascii="Arial" w:hAnsi="Arial"/>
              </w:rPr>
              <w:t xml:space="preserve"> finns i förråd.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95EA716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F3CCEA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AD0F0C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CB2C64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6DA1E2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5E540C5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43901C8" w14:textId="77777777" w:rsidR="00C21A7C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A062276" w14:textId="77777777" w:rsidR="00C21A7C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/>
              </w:rPr>
            </w:pPr>
            <w:r>
              <w:rPr>
                <w:rFonts w:ascii="Arial" w:hAnsi="Arial"/>
              </w:rPr>
              <w:t>Infästning av tilluftskanal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64C350" w14:textId="77777777" w:rsidR="00C21A7C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A5A19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935DDC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28ACC2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C7B7DD" w14:textId="77777777" w:rsidR="00C21A7C" w:rsidRPr="002A79F4" w:rsidRDefault="00C21A7C" w:rsidP="00C21A7C">
            <w:pPr>
              <w:spacing w:before="60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6EBAC97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6F2BB35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904B17A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154EE7">
              <w:rPr>
                <w:rFonts w:ascii="Arial" w:hAnsi="Arial"/>
              </w:rPr>
              <w:t>Övertrycksmätare med genomföring</w:t>
            </w:r>
            <w:r>
              <w:rPr>
                <w:rFonts w:ascii="Arial" w:hAnsi="Arial"/>
              </w:rPr>
              <w:t xml:space="preserve"> finns.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4196B43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E34D04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B2796B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8CF24E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C8AEED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AD8A1D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A48E54F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91FA58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Anvisningar för montering och drift av övertrycksmätare.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03DB200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9E26E0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EA4266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A626D8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D0F9BC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317491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3C5D947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11h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82D2B5F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</w:t>
            </w:r>
            <w:r w:rsidRPr="00277847">
              <w:rPr>
                <w:rFonts w:ascii="Arial" w:hAnsi="Arial"/>
              </w:rPr>
              <w:t>kylt: ”Övertrycksmätare skyddsrum”</w:t>
            </w:r>
            <w:r>
              <w:rPr>
                <w:rFonts w:ascii="Arial" w:hAnsi="Arial"/>
              </w:rPr>
              <w:t xml:space="preserve"> finns vid genomföring.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E5A64A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029495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AF03E8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D9B1D9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CB7A14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C37A0BC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F5B48D4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C05A836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Dimension och material för frånluftskanal.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12FD20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385A8D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9AB0F6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279DCD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819434C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A0AAFDE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D1E3C3D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BF9D83C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Placering av frånluftskanal.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AE95B19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558BE1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881B43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2EAF0A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20091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48F9985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709CE0A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E3208D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Infästning av frånluftskanal.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088C95D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AA1B84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928085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FD4B09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D87247D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FD34E19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4012915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B91D31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Antal toalettutrymmen.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45BBF44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EC5907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C43C2F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E9BCF0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A613FA4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EFE732C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867CE8E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16BDD4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Infästning av avskärmning för toalettutrymmen.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14AF68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E99EE9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263ED7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E99CA0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CE958B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83240A5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2954C61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4A00693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Avskärmning för toalettutrymmen.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A28E701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E32F4A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3E02B4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9E8BAE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057ED2A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30F529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AE6D25B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11o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420D3CA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Anslutning av frånluftskanal.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A69A10E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548A8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3531B0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63FFDE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FFB9EFE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5C4457" w14:paraId="17533DFE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DE015F1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8B68308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12.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CCDCADC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DEC248D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Fredsventilation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7430BC4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227302D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46FFD3F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5777266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F7E0686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12a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0CD26EF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Demonterbar ventilationskanal vid igensättning genom skyddsrums</w:t>
            </w:r>
            <w:r>
              <w:rPr>
                <w:rFonts w:ascii="Arial" w:hAnsi="Arial"/>
              </w:rPr>
              <w:softHyphen/>
              <w:t>stomme.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95B7A29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56A60D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D12122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94FAB0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61EABD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28CF0A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1094424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12b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B87E32F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Infästning av kvarsittande anordning för fredsventilation.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234E34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7BE95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CB3C79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7FD821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738A49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3650C22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3F82FB9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12c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34BA0E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Igensättning av ventilationsöppning.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76794F5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BCA3DE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8B61BB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D520FE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039C5C7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5C4457" w14:paraId="2DC9D707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268F279B" w14:textId="77777777" w:rsidR="00C21A7C" w:rsidRPr="00C56D14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CEF2213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13.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5CFB18A7" w14:textId="77777777" w:rsidR="00C21A7C" w:rsidRPr="00C56D14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EDB222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Tappställe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4D798AB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E08BB8D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00FEB7C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77ECF87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34AFF6F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13a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F3621A2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Placering och infästning av tappställe och rör.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B53BAA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5BEAD3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F08FE1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709692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F1446CC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145501E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903FC76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13b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8F92CFD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Slang med reglerbart strålrör.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A3F8B86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D8749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FC8CD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7B39D0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09BBA42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616E60E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B1F5614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13c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C362C8A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Slangförskruvning på tappventil.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557537F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2AECC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3CB611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C59A44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FFEC3E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EA86F6B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78497A1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13d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4B9CE95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Infästning av slanghylla.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73714D4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726D5A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7DFD3F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0D48D1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5349E44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</w:tbl>
    <w:p w14:paraId="7EC7381B" w14:textId="77777777" w:rsidR="00835E3B" w:rsidRDefault="00835E3B">
      <w:r>
        <w:br w:type="page"/>
      </w:r>
    </w:p>
    <w:tbl>
      <w:tblPr>
        <w:tblW w:w="8064" w:type="dxa"/>
        <w:tblInd w:w="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3"/>
        <w:gridCol w:w="3686"/>
        <w:gridCol w:w="709"/>
        <w:gridCol w:w="1417"/>
        <w:gridCol w:w="1559"/>
      </w:tblGrid>
      <w:tr w:rsidR="00C21A7C" w:rsidRPr="005C4457" w14:paraId="76B155B9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BC054A7" w14:textId="77777777" w:rsidR="00C21A7C" w:rsidRPr="00C56D14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C7C536C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14.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8993E63" w14:textId="77777777" w:rsidR="00C21A7C" w:rsidRPr="00C56D14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9FB21E0" w14:textId="77777777" w:rsidR="00C21A7C" w:rsidRPr="005C4457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5C4457">
              <w:rPr>
                <w:rFonts w:ascii="Arial" w:hAnsi="Arial" w:cs="Arial"/>
                <w:b/>
                <w:sz w:val="28"/>
                <w:szCs w:val="28"/>
              </w:rPr>
              <w:t>Golvbrunn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24F53E8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852DAB3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D9CE2B0" w14:textId="77777777" w:rsidR="00C21A7C" w:rsidRPr="005C4457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64DEB37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C32879B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14a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890048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Golvbrunn vid varje tappställe.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DC7BC2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84A4C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BB173C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1B46AB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16E05B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F2551AC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E97E8F2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14b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4D06A66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Golvbrunn rengjord.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8EA6C4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DA093A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44C6CF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2FC312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FF618E0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24ACAFD0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5BAF68B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14c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0912224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Avstängningsanordning i golvbrunn.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AD78B6D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A0CD85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9D3A83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7E92B6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73418EA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33C91E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FE17A22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14d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8172D56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Nyckel till avstängningsanordning.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C3324EC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11C1BB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E5F4AB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8C21A2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9725BE8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0F5309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5B6DEE1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14e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39136E9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Ventilspindeln infettad.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4F4329B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746335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B2D1C1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C9BD67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17F0524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2CCEBF4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955C3A8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14f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A3FE3B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Samlingsbrunn utanför skyddsrummet.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00FBB98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9CA77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2D038D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921A96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B6CED0C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0A6E55" w14:paraId="4B7BF15F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128CB913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BA4BCCF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15.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9EC1FCD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28CC3B4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Fredsa</w:t>
            </w:r>
            <w:r w:rsidRPr="000A6E55">
              <w:rPr>
                <w:rFonts w:ascii="Arial" w:hAnsi="Arial" w:cs="Arial"/>
                <w:b/>
                <w:sz w:val="28"/>
                <w:szCs w:val="28"/>
              </w:rPr>
              <w:t>vlopp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5D3CAE20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BF0E461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3764683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4C08CC1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CE7A4EC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15a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DAEE2A8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Avstängningsanordning för fredsavlopp.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939F052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EC5307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DE1F5D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0A0149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41B6A6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36A663F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88A09F0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15b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2ABFA8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Ej uppstickande rör vid demonterbara VA-installationer.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AB6EBAE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7C358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61D275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77A5AF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C0192D3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120BBF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3E13E34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15c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31C1707" w14:textId="77777777" w:rsidR="00C21A7C" w:rsidRPr="00983889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/>
              </w:rPr>
            </w:pPr>
            <w:r>
              <w:rPr>
                <w:rFonts w:ascii="Arial" w:hAnsi="Arial"/>
              </w:rPr>
              <w:t>Infästning av installationer som ska vara kvar vid skyddsrumsdrift.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7AC1B9E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0AC5F7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FD6C3E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D272C5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2DC1BB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7100B9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FD79CD7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15d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DA8C118" w14:textId="77777777" w:rsidR="00C21A7C" w:rsidRPr="00634FFC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/>
              </w:rPr>
            </w:pPr>
            <w:r>
              <w:rPr>
                <w:rFonts w:ascii="Arial" w:hAnsi="Arial"/>
              </w:rPr>
              <w:t>Genomgående avloppsledning: material, genomföring, renslucka.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E047927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A8B94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FD929E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929F4A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9AEA02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0A6E55" w14:paraId="4734C1BE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6D98A665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434600A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16.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3855101D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257F005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Rörinstallationer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29FAE3B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2EBF309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0D785CC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6DC98C9B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DF97FAC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16a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7A3C7AB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Rörisolering.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12FD152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:2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27E2DB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DAC0FF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CEDF5D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FDFC6C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A47DE5F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823FA30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16b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741E239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Rostskydd.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59075EE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09016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E87B35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6F90D03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B75338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0162F76A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22AD227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16c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FCD14BC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Infästningar hos rör på väggar och tak.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9A13FB9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A16645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8151A8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CA87A1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660F9FB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3D25F1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CBA6045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16d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50C0AD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</w:t>
            </w:r>
            <w:r w:rsidRPr="00277847">
              <w:rPr>
                <w:rFonts w:ascii="Arial" w:hAnsi="Arial"/>
              </w:rPr>
              <w:t>prinkler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A089BE4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751661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8C6B8F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AB33E3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6787D1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6299BBC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8964960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16e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889A9D1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Genomföring.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4446469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ECCCD6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1F20B7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DAFB77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91E3023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7CEC24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5486027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16f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49D7E8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Rörisolerings avslutning.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90BCA07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4521ED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D7730E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09C946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F5A530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AC5FCF9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2002590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16g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AADFB4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Tillslutning av ej utnyttjad genomföring.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F8C9C58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56AA7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7D78B6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30BA9E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823208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2139C5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886D2C6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16h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750ADC1" w14:textId="77777777" w:rsidR="00C21A7C" w:rsidRPr="00C5081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Placering av a</w:t>
            </w:r>
            <w:r w:rsidRPr="00C50814">
              <w:rPr>
                <w:rFonts w:ascii="Arial" w:hAnsi="Arial"/>
              </w:rPr>
              <w:t>vstängningsventiler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2684F4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:2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9C7553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F1BF66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EC8400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34C52DC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0A6E55" w14:paraId="7E7E7071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562587A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8E91F1B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17.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25B2008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CE8A8D9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Uppvärmning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4A273C9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740AF87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79A88C9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7F5A71CE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3AC8EC5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17a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DEDEED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Manuellt avstängbara värmare.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BEF73D5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3B9D2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608B4C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70C782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698685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EEDBFD0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BCCF5B4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17b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0FADCA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Hållfasthet hos och infästning av värmare.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2EE9EA0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74811F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2E58F7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BBDA03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B78172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0A6E55" w14:paraId="6E2D5525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01E480C2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62C3F0F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18.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5A7BFF36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1FAA683" w14:textId="77777777" w:rsidR="00C21A7C" w:rsidRPr="000A6E55" w:rsidRDefault="00C21A7C" w:rsidP="00C21A7C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Elinstallationer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7D2DF02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FC22D64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7540AC0" w14:textId="77777777" w:rsidR="00C21A7C" w:rsidRPr="000A6E55" w:rsidRDefault="00C21A7C" w:rsidP="00C21A7C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C21A7C" w:rsidRPr="002A79F4" w14:paraId="502275C7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C284DC6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13C7CF9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Placering av gruppcentral. Infästning.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8932057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4C992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89D189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DC4DFA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C5B7A2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7C587FC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50D2869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4D42B2B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Avsäkring.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A890776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5EFF0A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0EF94F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232122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EF673D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FB21D0A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A2ACF6E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7649C96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Gruppschema.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9D7D001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75381F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9ADC52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A70927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BB02617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A538A3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F10FCED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9C3BFFA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77847">
              <w:rPr>
                <w:rFonts w:ascii="Arial" w:hAnsi="Arial"/>
              </w:rPr>
              <w:t>Jordfelsbrytare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5A8B649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465C78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FA4DBB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28EBD0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F56C96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CF805DA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1E94029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C4F2DE0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Fast installation, som ska demonteras: egen gruppcentral, låsbar säkerhets</w:t>
            </w:r>
            <w:r>
              <w:rPr>
                <w:rFonts w:ascii="Arial" w:hAnsi="Arial"/>
              </w:rPr>
              <w:softHyphen/>
              <w:t>brytare, demonteringsanvisning.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49FC111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FBE891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B9DD7A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166E02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2B24B1A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41B202A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2055B21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285E02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Monterad skylt: ”Strömbrytare för fredsinstallation...”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4F4DF81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12F3F9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CA6772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935754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2E0C60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0D0D17E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FADC89D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8F63BAD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Ej utanpåliggande elledning vid anslutning mot luftsluss.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5C3371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12E367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4ED3B5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C0A61F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5CB677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EFB0A63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6019595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5D4418E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Eluttag för ventilationsaggregat</w:t>
            </w:r>
            <w:r>
              <w:rPr>
                <w:rFonts w:ascii="Arial" w:hAnsi="Arial"/>
                <w:b/>
              </w:rPr>
              <w:t xml:space="preserve">, </w:t>
            </w:r>
            <w:r>
              <w:rPr>
                <w:rFonts w:ascii="Arial" w:hAnsi="Arial"/>
              </w:rPr>
              <w:t>placering och antal.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AE3C8EA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F9F9B3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9135218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54141E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3892270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E068DE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FCA60CB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1F003A4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Eluttag för skyddssökande</w:t>
            </w:r>
            <w:r>
              <w:rPr>
                <w:rFonts w:ascii="Arial" w:hAnsi="Arial"/>
                <w:b/>
              </w:rPr>
              <w:t xml:space="preserve">, </w:t>
            </w:r>
            <w:r>
              <w:rPr>
                <w:rFonts w:ascii="Arial" w:hAnsi="Arial"/>
              </w:rPr>
              <w:t>placering och antal.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FC897BF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D726D2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9D33BA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7A53E0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9488441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1EC7D8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C7F8E8B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48C5558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Eluttag i luftsluss.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6B2EBB5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909575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667B31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34E4C1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DC9631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85DD8C2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8982851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18k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04F6C7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Belysning i varje utrymme. Strömställare manuellt reglerbara och placering tillgänglighetsanpassad.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200DE2F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658797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B3842CF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8680014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D7C2EE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DAFF223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3518270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18l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05D51D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Maximal belysningseffekt.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FCD6585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5BC6AB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855FE2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604606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0F26240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56453B3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1E90E18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18m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4CE7F58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Möjlighet till förbikoppling av skyddsrumsbelysning som styrs av automat eller kopplingsur.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0F81788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8AB779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518157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7FBDA0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E93FE5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BA8D0C3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8FD6CBF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18n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D41A4F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H</w:t>
            </w:r>
            <w:r w:rsidRPr="00277847">
              <w:rPr>
                <w:rFonts w:ascii="Arial" w:hAnsi="Arial"/>
              </w:rPr>
              <w:t>ållfasthet hos belysningsarmaturer och infästning av dessa, fånganordning av stål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A627FCF" w14:textId="77777777" w:rsidR="00C21A7C" w:rsidRPr="002A79F4" w:rsidRDefault="00297C26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6:26, 7:32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FCDE736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92BF99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71373DE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50ED34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43D6233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65D9FC2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18o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0C6A3ED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1E064C">
              <w:rPr>
                <w:rFonts w:ascii="Arial" w:hAnsi="Arial"/>
              </w:rPr>
              <w:t>Antenn- och telegenomföring</w:t>
            </w:r>
            <w:r>
              <w:rPr>
                <w:rFonts w:ascii="Arial" w:hAnsi="Arial"/>
              </w:rPr>
              <w:t xml:space="preserve"> innehåller alla komponenter.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8B9BC2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9E3213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97F111B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ABFFAA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00655C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E8EEDE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1ED0809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18p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D59FC03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Skylt: ”Antenn skyddsrum”.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025E884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955D93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D7B9F0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A8F926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F127C1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61D23789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C48B79D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18q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CB8EAEF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Skylt: ”Telefon skyddsrum”.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D19B80E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EB6B3D9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21E5F9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24673A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CEDBC6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423E12F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8A95F4E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18r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4BA19AF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Kabelgenomföring innehåller alla komponenter.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78536D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D253205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6FCD737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CD913F2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DF293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21BFE5E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269F5E7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18s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60B81E7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Icke utnyttjad kabelgenomföring är försluten i båda ändar.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2832C5F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D4A0DD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D02602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F2E961A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9411B45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3172F98F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9E3C5D4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18t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22939F9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Dimensioner så att packningar och brickor tätar.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2A1C4C5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306A611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11D8E40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5E7104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C695F1F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C21A7C" w:rsidRPr="002A79F4" w14:paraId="18D0B1FA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2DCBFDD" w14:textId="77777777" w:rsidR="00C21A7C" w:rsidRPr="002A79F4" w:rsidRDefault="00C21A7C" w:rsidP="00C21A7C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18u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9B93DC2" w14:textId="77777777" w:rsidR="00C21A7C" w:rsidRPr="002A79F4" w:rsidRDefault="00C21A7C" w:rsidP="00C21A7C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Infästning av elradiator.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82DEFF" w14:textId="77777777" w:rsidR="00C21A7C" w:rsidRPr="002A79F4" w:rsidRDefault="00C21A7C" w:rsidP="00C21A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1B193D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48233BD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207CB2C" w14:textId="77777777" w:rsidR="00C21A7C" w:rsidRPr="002A79F4" w:rsidRDefault="00C21A7C" w:rsidP="00C21A7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00A5E4E" w14:textId="77777777" w:rsidR="00C21A7C" w:rsidRPr="002A79F4" w:rsidRDefault="00C21A7C" w:rsidP="00C21A7C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1C96641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9487CEB" w14:textId="77777777" w:rsidR="00AA0903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18v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CED0696" w14:textId="77777777" w:rsidR="00AA0903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/>
              </w:rPr>
            </w:pPr>
            <w:r>
              <w:rPr>
                <w:rFonts w:ascii="Arial" w:hAnsi="Arial"/>
              </w:rPr>
              <w:t>Infästning av elkabel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C225958" w14:textId="77777777" w:rsidR="00AA0903" w:rsidRDefault="00AA0903" w:rsidP="00AA090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CCA6F4B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D1C607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4AEB039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AB242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5257C1EB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08A156D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C64DF59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19.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4D930A0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B2B350E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Kvarsittande inredning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39F2624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0B86F492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3612F13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A0903" w:rsidRPr="002A79F4" w14:paraId="2CA2A93B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BB7424B" w14:textId="77777777" w:rsidR="00AA0903" w:rsidRPr="002A79F4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19a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076FCA2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Sammanhållning hos infäst material.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FC68DF8" w14:textId="77777777" w:rsidR="00AA0903" w:rsidRPr="002A79F4" w:rsidRDefault="00AA0903" w:rsidP="00AA090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F4148F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69A39A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5A36FE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0994EB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41E805F3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742F633" w14:textId="77777777" w:rsidR="00AA0903" w:rsidRPr="002A79F4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19b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EEC047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Infästningar.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F73AEC8" w14:textId="77777777" w:rsidR="00AA0903" w:rsidRPr="002A79F4" w:rsidRDefault="00AA0903" w:rsidP="00AA090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40503E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F7469B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007C041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46781B6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03AE6DF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D39053A" w14:textId="77777777" w:rsidR="00AA0903" w:rsidRPr="002A79F4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19c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F8A8CFE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Ej isolerande vägg- och takbeklädnad invändigt.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14F96C2" w14:textId="77777777" w:rsidR="00AA0903" w:rsidRPr="002A79F4" w:rsidRDefault="00AA0903" w:rsidP="00AA090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6:27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55769F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58817B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103C21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839E60A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09B7C17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EB7DFAA" w14:textId="77777777" w:rsidR="00AA0903" w:rsidRPr="002A79F4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19d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F0C50E8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Ytskikt, brandkrav, vidhäftning.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6888715" w14:textId="77777777" w:rsidR="00AA0903" w:rsidRPr="002A79F4" w:rsidRDefault="00AA0903" w:rsidP="00AA090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6:27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EB31051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685A52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01EA09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2029FC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53C2E9A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98528CC" w14:textId="77777777" w:rsidR="00AA0903" w:rsidRPr="002A79F4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19e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47B1A03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 xml:space="preserve">Inredning som inte ska vara kvar vid iordningställandet går att demontera med de verktyg som finns i skyddsrumsförrådet. 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1A1C140" w14:textId="77777777" w:rsidR="00AA0903" w:rsidRPr="002A79F4" w:rsidRDefault="00AA0903" w:rsidP="00AA090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5:21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57F9E1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BE1FE6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7EA7C6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9B36F5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0806BBC1" w14:textId="77777777" w:rsidTr="00835E3B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778A29A4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A6C7C75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20.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7EEF3BFD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ADD4E8C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Utvändig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0A6E55">
              <w:rPr>
                <w:rFonts w:ascii="Arial" w:hAnsi="Arial" w:cs="Arial"/>
                <w:b/>
                <w:sz w:val="28"/>
                <w:szCs w:val="28"/>
              </w:rPr>
              <w:t>funktion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571B3197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494A5ACD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448A485C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A0903" w:rsidRPr="002A79F4" w14:paraId="509F28C7" w14:textId="77777777" w:rsidTr="00835E3B">
        <w:trPr>
          <w:cantSplit/>
          <w:trHeight w:val="397"/>
        </w:trPr>
        <w:tc>
          <w:tcPr>
            <w:tcW w:w="693" w:type="dxa"/>
          </w:tcPr>
          <w:p w14:paraId="055D95C9" w14:textId="77777777" w:rsidR="00AA0903" w:rsidRPr="002A79F4" w:rsidRDefault="00AA0903" w:rsidP="00AA0903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20a</w:t>
            </w:r>
          </w:p>
        </w:tc>
        <w:tc>
          <w:tcPr>
            <w:tcW w:w="3686" w:type="dxa"/>
          </w:tcPr>
          <w:p w14:paraId="7247FC1C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57FD0">
              <w:rPr>
                <w:rFonts w:ascii="Arial" w:hAnsi="Arial"/>
              </w:rPr>
              <w:t>Gångväg till skyddsrum</w:t>
            </w:r>
            <w:r>
              <w:rPr>
                <w:rFonts w:ascii="Arial" w:hAnsi="Arial"/>
              </w:rPr>
              <w:t>: framkomlighet, erforderlig bredd.</w:t>
            </w:r>
          </w:p>
        </w:tc>
        <w:tc>
          <w:tcPr>
            <w:tcW w:w="709" w:type="dxa"/>
          </w:tcPr>
          <w:p w14:paraId="4E9FB1EF" w14:textId="77777777" w:rsidR="00AA0903" w:rsidRPr="002A79F4" w:rsidRDefault="00AA0903" w:rsidP="00AA0903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5:32</w:t>
            </w:r>
          </w:p>
        </w:tc>
        <w:tc>
          <w:tcPr>
            <w:tcW w:w="1417" w:type="dxa"/>
          </w:tcPr>
          <w:p w14:paraId="5F7A101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8C81C4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FF15BB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49580406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0EB0CD5" w14:textId="77777777" w:rsidTr="00835E3B">
        <w:trPr>
          <w:cantSplit/>
          <w:trHeight w:val="397"/>
        </w:trPr>
        <w:tc>
          <w:tcPr>
            <w:tcW w:w="693" w:type="dxa"/>
          </w:tcPr>
          <w:p w14:paraId="04EC48E4" w14:textId="77777777" w:rsidR="00AA0903" w:rsidRPr="002A79F4" w:rsidRDefault="00AA0903" w:rsidP="00AA0903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20b</w:t>
            </w:r>
          </w:p>
        </w:tc>
        <w:tc>
          <w:tcPr>
            <w:tcW w:w="3686" w:type="dxa"/>
          </w:tcPr>
          <w:p w14:paraId="77B50A32" w14:textId="77777777" w:rsidR="00AA0903" w:rsidRPr="00857FD0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57FD0">
              <w:rPr>
                <w:rFonts w:ascii="Arial" w:hAnsi="Arial"/>
              </w:rPr>
              <w:t>Utrymningsvägar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</w:tcPr>
          <w:p w14:paraId="77552948" w14:textId="77777777" w:rsidR="00AA0903" w:rsidRPr="002A79F4" w:rsidRDefault="00AA0903" w:rsidP="00AA0903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5:42</w:t>
            </w:r>
          </w:p>
        </w:tc>
        <w:tc>
          <w:tcPr>
            <w:tcW w:w="1417" w:type="dxa"/>
          </w:tcPr>
          <w:p w14:paraId="191D9895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F73557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6A3493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613CB4A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4876568D" w14:textId="77777777" w:rsidTr="00835E3B">
        <w:trPr>
          <w:cantSplit/>
          <w:trHeight w:val="397"/>
        </w:trPr>
        <w:tc>
          <w:tcPr>
            <w:tcW w:w="693" w:type="dxa"/>
          </w:tcPr>
          <w:p w14:paraId="045840FE" w14:textId="77777777" w:rsidR="00AA0903" w:rsidRPr="002A79F4" w:rsidRDefault="00AA0903" w:rsidP="00AA0903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20c</w:t>
            </w:r>
          </w:p>
        </w:tc>
        <w:tc>
          <w:tcPr>
            <w:tcW w:w="3686" w:type="dxa"/>
          </w:tcPr>
          <w:p w14:paraId="48C1FC42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57FD0">
              <w:rPr>
                <w:rFonts w:ascii="Arial" w:hAnsi="Arial"/>
              </w:rPr>
              <w:t>Explosiv och brandfarlig vara</w:t>
            </w:r>
            <w:r>
              <w:rPr>
                <w:rFonts w:ascii="Arial" w:hAnsi="Arial"/>
              </w:rPr>
              <w:t>: skyddande konstruktion.</w:t>
            </w:r>
          </w:p>
        </w:tc>
        <w:tc>
          <w:tcPr>
            <w:tcW w:w="709" w:type="dxa"/>
          </w:tcPr>
          <w:p w14:paraId="54F73B5A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5:12</w:t>
            </w:r>
          </w:p>
        </w:tc>
        <w:tc>
          <w:tcPr>
            <w:tcW w:w="1417" w:type="dxa"/>
          </w:tcPr>
          <w:p w14:paraId="2BACE18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255FA1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7677D8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38484B1D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37AED07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EE32FD8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20d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CAF5C6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857FD0">
              <w:rPr>
                <w:rFonts w:ascii="Arial" w:hAnsi="Arial"/>
              </w:rPr>
              <w:t>Hetvatten</w:t>
            </w:r>
            <w:r>
              <w:rPr>
                <w:rFonts w:ascii="Arial" w:hAnsi="Arial"/>
              </w:rPr>
              <w:t>: skyddande konstruktion.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E7849F6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7BA2FE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CCD242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4F01D6B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AA56F6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56FB2995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87FC17D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20e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82EBFF5" w14:textId="77777777" w:rsidR="00AA0903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/>
              </w:rPr>
            </w:pPr>
            <w:r w:rsidRPr="00857FD0">
              <w:rPr>
                <w:rFonts w:ascii="Arial" w:hAnsi="Arial"/>
              </w:rPr>
              <w:t>Monterade skyltar</w:t>
            </w:r>
            <w:r>
              <w:rPr>
                <w:rFonts w:ascii="Arial" w:hAnsi="Arial"/>
              </w:rPr>
              <w:t>: ”Skyddsrum”: utsida dörr och entré.</w:t>
            </w:r>
          </w:p>
          <w:p w14:paraId="64871B41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3C56EA">
              <w:rPr>
                <w:rFonts w:ascii="Arial" w:hAnsi="Arial"/>
              </w:rPr>
              <w:t>Foto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2D731E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0A60BF5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D25897A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417CE2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04BCCC2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0D4BBE6B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7C7723AC" w14:textId="77777777" w:rsidR="00AA0903" w:rsidRPr="00C56D14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1A088EE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21.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6B1C74A" w14:textId="77777777" w:rsidR="00AA0903" w:rsidRPr="00C56D14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D371788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 xml:space="preserve">Reservutgångar </w:t>
            </w:r>
            <w:r>
              <w:rPr>
                <w:rFonts w:ascii="Arial" w:hAnsi="Arial" w:cs="Arial"/>
                <w:b/>
                <w:sz w:val="28"/>
                <w:szCs w:val="28"/>
              </w:rPr>
              <w:t>u</w:t>
            </w:r>
            <w:r w:rsidRPr="000A6E55">
              <w:rPr>
                <w:rFonts w:ascii="Arial" w:hAnsi="Arial" w:cs="Arial"/>
                <w:b/>
                <w:sz w:val="28"/>
                <w:szCs w:val="28"/>
              </w:rPr>
              <w:t>tvändigt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58EA3D8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7C307932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AA66A5F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A0903" w:rsidRPr="002A79F4" w14:paraId="4C0FD69A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DD4C4AC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21a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689BDFE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Stegjärn eller stege i stigschakt.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D4AAC5C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4C345A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252DCD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FF0375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D89019E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16C6679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6A8A15F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21b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E4381AB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Vilplan på utsida vid höjd över marken.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ED253E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5E9125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9717C8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1C2461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507C969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063139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4809FEF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21c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58487BC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Rostskydd.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58376D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B531B4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E4B367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67600E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0D46D4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4046BC2A" w14:textId="77777777" w:rsidTr="00835E3B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23F3B398" w14:textId="77777777" w:rsidR="00AA0903" w:rsidRPr="00C56D14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73D8DFB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22.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6F7CC620" w14:textId="77777777" w:rsidR="00AA0903" w:rsidRPr="00C56D14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0C9A1B4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Uteluftskanal</w:t>
            </w:r>
            <w:r>
              <w:rPr>
                <w:rFonts w:ascii="Arial" w:hAnsi="Arial" w:cs="Arial"/>
                <w:b/>
                <w:sz w:val="28"/>
                <w:szCs w:val="28"/>
              </w:rPr>
              <w:t>er</w:t>
            </w:r>
            <w:r w:rsidRPr="000A6E55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u</w:t>
            </w:r>
            <w:r w:rsidRPr="000A6E55">
              <w:rPr>
                <w:rFonts w:ascii="Arial" w:hAnsi="Arial" w:cs="Arial"/>
                <w:b/>
                <w:sz w:val="28"/>
                <w:szCs w:val="28"/>
              </w:rPr>
              <w:t>tvändigt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724D3567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1706A768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75510556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A0903" w:rsidRPr="002A79F4" w14:paraId="00B0C4F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4AD5DEA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9F8BEDD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Placering och antal.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6BEEAA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53C84E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DC4286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94FBD8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325EAE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2DEF74E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880B137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C1B4607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Dimension och material.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D5A3E9D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A20FAD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E43FE8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188FEA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F9F071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4B0AE22C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EC26D42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3E67BFB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Höjd över mark.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C2F2187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7260D9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9E5042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1DCDD8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12C4974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E927260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B9395B6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7E35E40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Väl förankrat nät vid intagets mynning, varmförzinkat.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A3B64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B93E93A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673B7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7607B6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B6AE2FA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C73FFE2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33AB9E5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EFA6B20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Blindfläns vid demonterbart luftintag.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7EC5170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FFD12F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ACDB9C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15C6FD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23B6A90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3859367F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92C7EAF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22f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B04C38A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Blindflänsens höjd över mark.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0CE2EF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EBBB0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E72CF7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58DCC7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BEAC37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2057F87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18C7B8E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56CD320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Maxvikt av demonterbart luftintag.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AEC329E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25E8F8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0B4BD0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0C49BF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A05E8D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B3E890F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9E33A9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D4B21B2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Infästning av uteluftskanal.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658930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0CC2C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798A98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6AC6F1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02EB76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3AD0DEC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91D0FD1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AF49912" w14:textId="77777777" w:rsidR="00AA0903" w:rsidRPr="00983889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/>
              </w:rPr>
            </w:pPr>
            <w:r>
              <w:rPr>
                <w:rFonts w:ascii="Arial" w:hAnsi="Arial"/>
              </w:rPr>
              <w:t>Monteringsanvisning vid demonterbar uteluftskanal.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4A120B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70791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9E1A61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0ADB88A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38D6D7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48E8E3A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0FC1091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22j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1147200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Rostskyddsbehandling.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8665659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6:28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90B60F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94766B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E8FBCAA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B459EC6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5AC15127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29734435" w14:textId="77777777" w:rsidR="00AA0903" w:rsidRPr="00C56D14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60C6F5C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23.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6618E88C" w14:textId="77777777" w:rsidR="00AA0903" w:rsidRPr="00C56D14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49E31AD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 xml:space="preserve">Elinstallationer </w:t>
            </w:r>
            <w:r>
              <w:rPr>
                <w:rFonts w:ascii="Arial" w:hAnsi="Arial" w:cs="Arial"/>
                <w:b/>
                <w:sz w:val="28"/>
                <w:szCs w:val="28"/>
              </w:rPr>
              <w:t>u</w:t>
            </w:r>
            <w:r w:rsidRPr="000A6E55">
              <w:rPr>
                <w:rFonts w:ascii="Arial" w:hAnsi="Arial" w:cs="Arial"/>
                <w:b/>
                <w:sz w:val="28"/>
                <w:szCs w:val="28"/>
              </w:rPr>
              <w:t>tvändigt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3E4AC7D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16BA0DCE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AB05BDE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AA0903" w:rsidRPr="002A79F4" w14:paraId="7970369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5532899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23a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24950D9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Anslutning till huvudcentral.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1AF5172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DD4809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C561C91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E9295F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8FA31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51C09D97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0EC2B01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23b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F3ABCDF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Märkning, gruppschema eller skylt vid huvudcentral.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B6CAC59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</w:p>
          <w:p w14:paraId="431CBD68" w14:textId="77777777" w:rsidR="00AA0903" w:rsidRPr="002A79F4" w:rsidRDefault="00AA0903" w:rsidP="00AA090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09B07F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68E3A2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95970F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75061B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6D2B3A1B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56A7EF9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23c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195FD7C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</w:t>
            </w:r>
            <w:r w:rsidRPr="00277847">
              <w:rPr>
                <w:rFonts w:ascii="Arial" w:hAnsi="Arial"/>
              </w:rPr>
              <w:t>kylt: ”Antenn skyddsrum”</w:t>
            </w:r>
            <w:r>
              <w:rPr>
                <w:rFonts w:ascii="Arial" w:hAnsi="Arial"/>
              </w:rPr>
              <w:t xml:space="preserve"> vid antenngenomföring.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22A4E8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</w:p>
          <w:p w14:paraId="1C13214E" w14:textId="77777777" w:rsidR="00AA0903" w:rsidRPr="002A79F4" w:rsidRDefault="00AA0903" w:rsidP="00AA0903">
            <w:pPr>
              <w:spacing w:before="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4F170C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D8021B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7993AE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755AD9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27C166E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E6100A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23d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A625D88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</w:t>
            </w:r>
            <w:r w:rsidRPr="00277847">
              <w:rPr>
                <w:rFonts w:ascii="Arial" w:hAnsi="Arial"/>
              </w:rPr>
              <w:t>kylt: ”Telefon skyddsrum”</w:t>
            </w:r>
            <w:r>
              <w:rPr>
                <w:rFonts w:ascii="Arial" w:hAnsi="Arial"/>
              </w:rPr>
              <w:t xml:space="preserve"> vid telegenomföring.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AAB0EF7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7:33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F69C41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7938BB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26355D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7E06CF8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244F689B" w14:textId="77777777" w:rsidTr="00835E3B">
        <w:trPr>
          <w:cantSplit/>
          <w:trHeight w:val="397"/>
        </w:trPr>
        <w:tc>
          <w:tcPr>
            <w:tcW w:w="693" w:type="dxa"/>
          </w:tcPr>
          <w:p w14:paraId="4195423F" w14:textId="77777777" w:rsidR="00AA0903" w:rsidRPr="002A79F4" w:rsidRDefault="00AA0903" w:rsidP="00AA0903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23e</w:t>
            </w:r>
          </w:p>
        </w:tc>
        <w:tc>
          <w:tcPr>
            <w:tcW w:w="3686" w:type="dxa"/>
          </w:tcPr>
          <w:p w14:paraId="161B49AD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</w:t>
            </w:r>
            <w:r w:rsidRPr="00277847">
              <w:rPr>
                <w:rFonts w:ascii="Arial" w:hAnsi="Arial"/>
              </w:rPr>
              <w:t>kylt: ”Övertrycksmätare skyddsrum”</w:t>
            </w:r>
            <w:r>
              <w:rPr>
                <w:rFonts w:ascii="Arial" w:hAnsi="Arial"/>
              </w:rPr>
              <w:t xml:space="preserve"> vid genomföring för övertrycksmätare.</w:t>
            </w:r>
          </w:p>
        </w:tc>
        <w:tc>
          <w:tcPr>
            <w:tcW w:w="709" w:type="dxa"/>
          </w:tcPr>
          <w:p w14:paraId="2FE61CB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7:13</w:t>
            </w:r>
          </w:p>
        </w:tc>
        <w:tc>
          <w:tcPr>
            <w:tcW w:w="1417" w:type="dxa"/>
          </w:tcPr>
          <w:p w14:paraId="29E821B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961909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3EF5C6E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</w:tcPr>
          <w:p w14:paraId="75DC6D06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5B555B70" w14:textId="77777777" w:rsidTr="00835E3B">
        <w:trPr>
          <w:cantSplit/>
          <w:trHeight w:val="397"/>
        </w:trPr>
        <w:tc>
          <w:tcPr>
            <w:tcW w:w="693" w:type="dxa"/>
            <w:tcBorders>
              <w:top w:val="nil"/>
              <w:left w:val="nil"/>
              <w:right w:val="nil"/>
            </w:tcBorders>
          </w:tcPr>
          <w:p w14:paraId="156CCBAB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9CE0BEF" w14:textId="77777777" w:rsidR="00AA0903" w:rsidRPr="000A6E55" w:rsidRDefault="00AA0903" w:rsidP="00AA0903">
            <w:pPr>
              <w:tabs>
                <w:tab w:val="left" w:pos="993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24.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40AC74C4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3084BBC" w14:textId="77777777" w:rsidR="00AA0903" w:rsidRPr="000A6E55" w:rsidRDefault="00AA0903" w:rsidP="00AA0903">
            <w:pPr>
              <w:tabs>
                <w:tab w:val="left" w:pos="993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Skyddsrumsf</w:t>
            </w:r>
            <w:r w:rsidRPr="000A6E55">
              <w:rPr>
                <w:rFonts w:ascii="Arial" w:hAnsi="Arial" w:cs="Arial"/>
                <w:b/>
                <w:sz w:val="28"/>
                <w:szCs w:val="28"/>
              </w:rPr>
              <w:t>örråd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604E3E8A" w14:textId="77777777" w:rsidR="00AA0903" w:rsidRPr="000A6E55" w:rsidRDefault="00AA0903" w:rsidP="00AA0903">
            <w:pPr>
              <w:spacing w:before="6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34C22CC5" w14:textId="77777777" w:rsidR="00AA0903" w:rsidRPr="000A6E55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183C45FB" w14:textId="77777777" w:rsidR="00AA0903" w:rsidRPr="000A6E55" w:rsidRDefault="00AA0903" w:rsidP="00AA0903">
            <w:pPr>
              <w:spacing w:before="60"/>
              <w:rPr>
                <w:rFonts w:ascii="Arial" w:hAnsi="Arial" w:cs="Arial"/>
                <w:sz w:val="28"/>
                <w:szCs w:val="28"/>
                <w:u w:val="dotted"/>
              </w:rPr>
            </w:pPr>
          </w:p>
        </w:tc>
      </w:tr>
      <w:tr w:rsidR="00AA0903" w:rsidRPr="002A79F4" w14:paraId="0533A3A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4A1CCCC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24a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E3AAAA3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Separat förrådsutrymme för varje skyddsrum.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BB12B39" w14:textId="77777777" w:rsidR="00AA0903" w:rsidRPr="002A79F4" w:rsidRDefault="00AA0903" w:rsidP="00AA0903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2A79F4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>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6D3F4D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C657CE1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C749F39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10D4597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44550EA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91AD3F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24b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54202A6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Placering av förråd.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06C46F6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4:43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EB2F1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D7AA2DB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4C67E0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DDEB866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32E4114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E20D2B9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24c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C40CED0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Erforderlig area.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D4ABF9A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7A5601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E63666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65BA14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462AC8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61C0942B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277835E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24d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DF79E4A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Förrådsutrymme låst, torrt och uppvärmt.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F80618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B29B65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44A941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71DFC4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465001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0A61573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4012989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24e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BA34689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Förvaring av tätningslister i tät förpackning.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D5C079" w14:textId="77777777" w:rsidR="00AA0903" w:rsidRPr="002A79F4" w:rsidRDefault="00AA0903" w:rsidP="00AA0903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045BF7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ECF2C7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CE8E0C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03806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549489AE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35BBF8E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24f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1D09DFB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Skylt: "Skyddsrumsutrustning".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B494F2C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66F0C2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D32E5D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4A99FC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64B586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24A10F2B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172B44C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24g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87BAA85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Samtlig demonterad materiel i förrådet efter besiktning.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B495ACE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82D43F1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B94236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D1E2E3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9E08027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59917FB1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51CFA489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5E7F34A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position w:val="-2"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position w:val="-2"/>
                <w:sz w:val="28"/>
                <w:szCs w:val="28"/>
              </w:rPr>
              <w:t>25.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4E6D175A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A25BDBF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Utrustning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4ED315D" w14:textId="77777777" w:rsidR="00AA0903" w:rsidRPr="000A6E55" w:rsidRDefault="00AA0903" w:rsidP="00AA0903">
            <w:pPr>
              <w:spacing w:before="6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3A8B829E" w14:textId="77777777" w:rsidR="00AA0903" w:rsidRPr="000A6E55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51ECC54" w14:textId="77777777" w:rsidR="00AA0903" w:rsidRPr="000A6E55" w:rsidRDefault="00AA0903" w:rsidP="00AA0903">
            <w:pPr>
              <w:spacing w:before="60"/>
              <w:rPr>
                <w:rFonts w:ascii="Arial" w:hAnsi="Arial" w:cs="Arial"/>
                <w:sz w:val="28"/>
                <w:szCs w:val="28"/>
                <w:u w:val="dotted"/>
              </w:rPr>
            </w:pPr>
          </w:p>
        </w:tc>
      </w:tr>
      <w:tr w:rsidR="00AA0903" w:rsidRPr="002A79F4" w14:paraId="4C501DD2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DDC8696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02407CD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31487E">
              <w:rPr>
                <w:rFonts w:ascii="Arial" w:hAnsi="Arial"/>
              </w:rPr>
              <w:t>Toalettkärl</w:t>
            </w:r>
            <w:r>
              <w:rPr>
                <w:rFonts w:ascii="Arial" w:hAnsi="Arial"/>
              </w:rPr>
              <w:t>: antal, av godkänd typ.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14C1F1D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05254A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1858E0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BA7D30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579DDE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246A461F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894E8C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3B27B1F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31487E">
              <w:rPr>
                <w:rFonts w:ascii="Arial" w:hAnsi="Arial"/>
              </w:rPr>
              <w:t>Vattenkärl</w:t>
            </w:r>
            <w:r>
              <w:rPr>
                <w:rFonts w:ascii="Arial" w:hAnsi="Arial"/>
              </w:rPr>
              <w:t>: volym, totalt erforderlig och max per kärl av godkänd typ.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2A3EE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BB502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8FE98CB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5A389F8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94CDA94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1ACFB97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C10CB63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B574A50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31487E">
              <w:rPr>
                <w:rFonts w:ascii="Arial" w:hAnsi="Arial"/>
              </w:rPr>
              <w:t>Utrustning för tappställe</w:t>
            </w:r>
            <w:r>
              <w:rPr>
                <w:rFonts w:ascii="Arial" w:hAnsi="Arial"/>
              </w:rPr>
              <w:t>: slang, slanghylla.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ECAC57D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40731D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310C30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516B1F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2B73DEF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026E251A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E09DFB2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BD7799E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Grundutrustning (kontrolleras).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46186F4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C830F5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AF0482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F0C1DC9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EDF9544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417E265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692104A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C87C96B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Fogmassa, rätt typ, antal patroner.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046D2E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814E6B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54E4DB2B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AB8D9D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8AB39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04AFF2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53552E48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5DD6816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Nyckel för varje golvbrunn.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9EEC4FF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8083C8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F071BB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7EBE8A4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ECAAC90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4F07B36C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82A87B5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2A4E1D3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Fasta nycklar med vidd 30 mm (2 st) för montering av mittpost till SRD-dörr.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A7848E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39172F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DF3B47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95FDB9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D779122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5190DA8F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757B098D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C2A65D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Fasta nycklar för monterbara pelare.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191366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AE0023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EC14C0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88D5DF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2599408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152FCC24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3D1D901E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25i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22EA58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Verktyg för demontering av kvalificerad fredsinredning.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29091E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F39C8F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6DFB69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F6BEF21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AC1BB0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7AD0CE8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65B72C16" w14:textId="77777777" w:rsidR="00AA0903" w:rsidRPr="000A6E55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25j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F232BDF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F</w:t>
            </w:r>
            <w:r w:rsidRPr="00277847">
              <w:rPr>
                <w:rFonts w:ascii="Arial" w:hAnsi="Arial"/>
              </w:rPr>
              <w:t>asta nycklar för montering av luftsluss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356E8B9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82ACB75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CCC47E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3F05C3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70D7867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5E446F91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378FD2FB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39DBB08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position w:val="-2"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position w:val="-2"/>
                <w:sz w:val="28"/>
                <w:szCs w:val="28"/>
              </w:rPr>
              <w:t>26.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751CDF32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FAB7154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sz w:val="28"/>
                <w:szCs w:val="28"/>
              </w:rPr>
              <w:t>Iordningställanderitning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F27A093" w14:textId="77777777" w:rsidR="00AA0903" w:rsidRPr="000A6E55" w:rsidRDefault="00AA0903" w:rsidP="00AA0903">
            <w:pPr>
              <w:spacing w:before="6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E47E106" w14:textId="77777777" w:rsidR="00AA0903" w:rsidRPr="000A6E55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69070CE" w14:textId="77777777" w:rsidR="00AA0903" w:rsidRPr="000A6E55" w:rsidRDefault="00AA0903" w:rsidP="00AA0903">
            <w:pPr>
              <w:spacing w:before="60"/>
              <w:rPr>
                <w:rFonts w:ascii="Arial" w:hAnsi="Arial" w:cs="Arial"/>
                <w:sz w:val="28"/>
                <w:szCs w:val="28"/>
                <w:u w:val="dotted"/>
              </w:rPr>
            </w:pPr>
          </w:p>
        </w:tc>
      </w:tr>
      <w:tr w:rsidR="00AA0903" w:rsidRPr="002A79F4" w14:paraId="01702427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278FAA0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26a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63383A5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 xml:space="preserve">Iordningställanderitning med erforderliga anvisningar finns, samtlig information samlad på </w:t>
            </w:r>
            <w:r w:rsidRPr="002D0088">
              <w:rPr>
                <w:rFonts w:ascii="Arial" w:hAnsi="Arial"/>
              </w:rPr>
              <w:t>en</w:t>
            </w:r>
            <w:r>
              <w:rPr>
                <w:rFonts w:ascii="Arial" w:hAnsi="Arial"/>
              </w:rPr>
              <w:t xml:space="preserve"> enda ritning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4E41A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238DBF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7A5B4CB9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1B9B45AD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CCCA0D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116D464C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6278DF6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26b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67DED22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Iordningställanderitningen överensstämmer med verkligt utförande.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FF23B1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2091E55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62DD8555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75101CA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9BEA283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6FD2FB71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282E88C2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26c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C41485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Ritningen redovisar all utrustning och inredning som ska monteras respektive demonteras vid iordningställande.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808DCB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1CC5EF7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286408B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20B020CA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E6AEF7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31363858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C05035B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lastRenderedPageBreak/>
              <w:t>26d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375E83B7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Ritningen redovisar sådan explosiv eller brandfarlig vara som ska avlägsnas vid iordningställande.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FEFCC29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D782213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4C0234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A16DFC5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A935524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220DE9C6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81C61E3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26e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3E3F3BE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Ritningen innehåller lista på i skyddsrumsförrådet förvarad materiel.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B0A954B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00E2CDA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3ADB4910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98EC88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B09340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65B5EB2D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ACE1D83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26f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04ED022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Monteringsanvisningar för i skyddsrum ingående komponenter finns antingen på komponenterna eller på ritningen.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A935BE8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39858F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03C59439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4DD3F6F1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7B56A25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50097A20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0F0C001B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26g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5A6CCEB8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Iordningställanderitningen har god åldringsbeständighet.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B434A8E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7:42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F8FD7AA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C5189CC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6F202675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703E0E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2A79F4" w14:paraId="61C7FA05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169EEBB4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26h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69C51634" w14:textId="77777777" w:rsidR="00AA0903" w:rsidRPr="00634FFC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/>
              </w:rPr>
            </w:pPr>
            <w:r>
              <w:rPr>
                <w:rFonts w:ascii="Arial" w:hAnsi="Arial"/>
              </w:rPr>
              <w:t>K</w:t>
            </w:r>
            <w:r w:rsidRPr="00277847">
              <w:rPr>
                <w:rFonts w:ascii="Arial" w:hAnsi="Arial"/>
              </w:rPr>
              <w:t>opia av iordningställanderitningen till MSB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8F1C379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4:16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DE4D916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4F6922EB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F6D6A04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88CA5B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  <w:tr w:rsidR="00AA0903" w:rsidRPr="000A6E55" w14:paraId="2DD102F5" w14:textId="77777777" w:rsidTr="00835E3B">
        <w:trPr>
          <w:cantSplit/>
          <w:trHeight w:val="397"/>
        </w:trPr>
        <w:tc>
          <w:tcPr>
            <w:tcW w:w="693" w:type="dxa"/>
            <w:tcBorders>
              <w:left w:val="nil"/>
              <w:right w:val="nil"/>
            </w:tcBorders>
          </w:tcPr>
          <w:p w14:paraId="4FCF807C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680F9C0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 w:cs="Arial"/>
                <w:b/>
                <w:position w:val="-2"/>
                <w:sz w:val="28"/>
                <w:szCs w:val="28"/>
              </w:rPr>
            </w:pPr>
            <w:r w:rsidRPr="000A6E55">
              <w:rPr>
                <w:rFonts w:ascii="Arial" w:hAnsi="Arial" w:cs="Arial"/>
                <w:b/>
                <w:position w:val="-2"/>
                <w:sz w:val="28"/>
                <w:szCs w:val="28"/>
              </w:rPr>
              <w:t>2</w:t>
            </w:r>
            <w:r>
              <w:rPr>
                <w:rFonts w:ascii="Arial" w:hAnsi="Arial" w:cs="Arial"/>
                <w:b/>
                <w:position w:val="-2"/>
                <w:sz w:val="28"/>
                <w:szCs w:val="28"/>
              </w:rPr>
              <w:t>7</w:t>
            </w:r>
            <w:r w:rsidRPr="000A6E55">
              <w:rPr>
                <w:rFonts w:ascii="Arial" w:hAnsi="Arial" w:cs="Arial"/>
                <w:b/>
                <w:position w:val="-2"/>
                <w:sz w:val="28"/>
                <w:szCs w:val="28"/>
              </w:rPr>
              <w:t>.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7CFA1962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1ACAE41" w14:textId="77777777" w:rsidR="00AA0903" w:rsidRPr="000A6E55" w:rsidRDefault="00AA0903" w:rsidP="00AA0903">
            <w:pPr>
              <w:tabs>
                <w:tab w:val="left" w:pos="993"/>
              </w:tabs>
              <w:spacing w:before="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Skyddsrumsbevis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8A5AB95" w14:textId="77777777" w:rsidR="00AA0903" w:rsidRPr="000A6E55" w:rsidRDefault="00AA0903" w:rsidP="00AA0903">
            <w:pPr>
              <w:spacing w:before="6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06B46746" w14:textId="77777777" w:rsidR="00AA0903" w:rsidRPr="000A6E55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1EA8A85" w14:textId="77777777" w:rsidR="00AA0903" w:rsidRPr="000A6E55" w:rsidRDefault="00AA0903" w:rsidP="00AA0903">
            <w:pPr>
              <w:spacing w:before="60"/>
              <w:rPr>
                <w:rFonts w:ascii="Arial" w:hAnsi="Arial" w:cs="Arial"/>
                <w:sz w:val="28"/>
                <w:szCs w:val="28"/>
                <w:u w:val="dotted"/>
              </w:rPr>
            </w:pPr>
          </w:p>
        </w:tc>
      </w:tr>
      <w:tr w:rsidR="00AA0903" w:rsidRPr="002A79F4" w14:paraId="4404E6A9" w14:textId="77777777" w:rsidTr="00835E3B">
        <w:trPr>
          <w:cantSplit/>
          <w:trHeight w:val="397"/>
        </w:trPr>
        <w:tc>
          <w:tcPr>
            <w:tcW w:w="693" w:type="dxa"/>
            <w:tcBorders>
              <w:bottom w:val="single" w:sz="4" w:space="0" w:color="auto"/>
            </w:tcBorders>
          </w:tcPr>
          <w:p w14:paraId="466B4765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 w:cs="Arial"/>
                <w:position w:val="-2"/>
                <w:sz w:val="22"/>
                <w:szCs w:val="22"/>
              </w:rPr>
            </w:pPr>
            <w:r>
              <w:rPr>
                <w:rFonts w:ascii="Arial" w:hAnsi="Arial" w:cs="Arial"/>
                <w:position w:val="-2"/>
                <w:sz w:val="22"/>
                <w:szCs w:val="22"/>
              </w:rPr>
              <w:t>27a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C9ED818" w14:textId="77777777" w:rsidR="00AA0903" w:rsidRPr="002A79F4" w:rsidRDefault="00AA0903" w:rsidP="00AA0903">
            <w:pPr>
              <w:tabs>
                <w:tab w:val="left" w:pos="1134"/>
              </w:tabs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/>
              </w:rPr>
              <w:t>Skyddsrumsbevis kan utfärdas.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4D4C180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4:16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10087E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Ja</w:t>
            </w:r>
          </w:p>
          <w:p w14:paraId="1F229E12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Nej</w:t>
            </w:r>
          </w:p>
          <w:p w14:paraId="0E16D948" w14:textId="77777777" w:rsidR="00AA0903" w:rsidRPr="002A79F4" w:rsidRDefault="00AA0903" w:rsidP="00AA090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79F4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432334">
              <w:rPr>
                <w:rFonts w:ascii="Arial" w:hAnsi="Arial" w:cs="Arial"/>
                <w:sz w:val="22"/>
                <w:szCs w:val="22"/>
              </w:rPr>
            </w:r>
            <w:r w:rsidR="0043233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 xml:space="preserve"> Ej aktuell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D9A503D" w14:textId="77777777" w:rsidR="00AA0903" w:rsidRPr="002A79F4" w:rsidRDefault="00AA0903" w:rsidP="00AA0903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instrText xml:space="preserve"> FORMTEXT </w:instrTex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separate"/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t> </w:t>
            </w:r>
            <w:r w:rsidRPr="002A79F4">
              <w:rPr>
                <w:rFonts w:ascii="Arial" w:eastAsia="MS Mincho" w:hAnsi="Arial" w:cs="Arial"/>
                <w:sz w:val="22"/>
                <w:szCs w:val="22"/>
              </w:rPr>
              <w:fldChar w:fldCharType="end"/>
            </w:r>
          </w:p>
        </w:tc>
      </w:tr>
    </w:tbl>
    <w:p w14:paraId="0B11CB92" w14:textId="77777777" w:rsidR="00D85FAF" w:rsidRPr="00AB32BC" w:rsidRDefault="00D85FAF">
      <w:pPr>
        <w:pStyle w:val="Brdtext"/>
        <w:tabs>
          <w:tab w:val="left" w:pos="1134"/>
        </w:tabs>
        <w:rPr>
          <w:sz w:val="20"/>
        </w:rPr>
      </w:pPr>
    </w:p>
    <w:sectPr w:rsidR="00D85FAF" w:rsidRPr="00AB32BC" w:rsidSect="00F94A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985" w:bottom="567" w:left="1985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35528" w14:textId="77777777" w:rsidR="00432334" w:rsidRDefault="00432334">
      <w:r>
        <w:separator/>
      </w:r>
    </w:p>
  </w:endnote>
  <w:endnote w:type="continuationSeparator" w:id="0">
    <w:p w14:paraId="60854E90" w14:textId="77777777" w:rsidR="00432334" w:rsidRDefault="00432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4AC02" w14:textId="77777777" w:rsidR="00432334" w:rsidRDefault="00432334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BA160" w14:textId="77777777" w:rsidR="00E76FD2" w:rsidRPr="004A3EF1" w:rsidRDefault="00E76FD2" w:rsidP="000976A5">
    <w:pPr>
      <w:pStyle w:val="Sidfot"/>
      <w:tabs>
        <w:tab w:val="center" w:pos="3969"/>
        <w:tab w:val="right" w:pos="7938"/>
      </w:tabs>
      <w:ind w:left="0" w:right="-1"/>
      <w:jc w:val="left"/>
      <w:rPr>
        <w:sz w:val="16"/>
      </w:rPr>
    </w:pPr>
    <w:r>
      <w:rPr>
        <w:rStyle w:val="Sidnummer"/>
        <w:sz w:val="16"/>
      </w:rPr>
      <w:t>Slutbesiktning</w:t>
    </w:r>
    <w:r>
      <w:rPr>
        <w:rStyle w:val="Sidnummer"/>
        <w:sz w:val="16"/>
      </w:rPr>
      <w:br/>
    </w:r>
    <w:r w:rsidR="00835E3B">
      <w:rPr>
        <w:rStyle w:val="Sidnummer"/>
        <w:sz w:val="16"/>
      </w:rPr>
      <w:t>2025-11-25</w:t>
    </w:r>
    <w:r>
      <w:rPr>
        <w:rStyle w:val="Sidnummer"/>
      </w:rPr>
      <w:tab/>
    </w:r>
    <w:r w:rsidRPr="00835E3B">
      <w:rPr>
        <w:rStyle w:val="Sidnummer"/>
        <w:sz w:val="18"/>
        <w:szCs w:val="18"/>
      </w:rPr>
      <w:fldChar w:fldCharType="begin"/>
    </w:r>
    <w:r w:rsidRPr="00835E3B">
      <w:rPr>
        <w:rStyle w:val="Sidnummer"/>
        <w:sz w:val="18"/>
        <w:szCs w:val="18"/>
      </w:rPr>
      <w:instrText xml:space="preserve"> PAGE </w:instrText>
    </w:r>
    <w:r w:rsidRPr="00835E3B">
      <w:rPr>
        <w:rStyle w:val="Sidnummer"/>
        <w:sz w:val="18"/>
        <w:szCs w:val="18"/>
      </w:rPr>
      <w:fldChar w:fldCharType="separate"/>
    </w:r>
    <w:r w:rsidR="00297C26" w:rsidRPr="00835E3B">
      <w:rPr>
        <w:rStyle w:val="Sidnummer"/>
        <w:noProof/>
        <w:sz w:val="18"/>
        <w:szCs w:val="18"/>
      </w:rPr>
      <w:t>10</w:t>
    </w:r>
    <w:r w:rsidRPr="00835E3B">
      <w:rPr>
        <w:rStyle w:val="Sidnummer"/>
        <w:sz w:val="18"/>
        <w:szCs w:val="18"/>
      </w:rPr>
      <w:fldChar w:fldCharType="end"/>
    </w:r>
    <w:r w:rsidR="00835E3B" w:rsidRPr="00835E3B">
      <w:rPr>
        <w:rStyle w:val="Sidnummer"/>
        <w:sz w:val="18"/>
        <w:szCs w:val="18"/>
      </w:rPr>
      <w:t>(</w:t>
    </w:r>
    <w:r w:rsidR="00835E3B" w:rsidRPr="00835E3B">
      <w:rPr>
        <w:rStyle w:val="Sidnummer"/>
        <w:sz w:val="18"/>
        <w:szCs w:val="18"/>
      </w:rPr>
      <w:fldChar w:fldCharType="begin"/>
    </w:r>
    <w:r w:rsidR="00835E3B" w:rsidRPr="00835E3B">
      <w:rPr>
        <w:rStyle w:val="Sidnummer"/>
        <w:sz w:val="18"/>
        <w:szCs w:val="18"/>
      </w:rPr>
      <w:instrText xml:space="preserve"> NUMPAGES </w:instrText>
    </w:r>
    <w:r w:rsidR="00835E3B" w:rsidRPr="00835E3B">
      <w:rPr>
        <w:rStyle w:val="Sidnummer"/>
        <w:sz w:val="18"/>
        <w:szCs w:val="18"/>
      </w:rPr>
      <w:fldChar w:fldCharType="separate"/>
    </w:r>
    <w:r w:rsidR="00835E3B" w:rsidRPr="00835E3B">
      <w:rPr>
        <w:rStyle w:val="Sidnummer"/>
        <w:noProof/>
        <w:sz w:val="18"/>
        <w:szCs w:val="18"/>
      </w:rPr>
      <w:t>13</w:t>
    </w:r>
    <w:r w:rsidR="00835E3B" w:rsidRPr="00835E3B">
      <w:rPr>
        <w:rStyle w:val="Sidnummer"/>
        <w:sz w:val="18"/>
        <w:szCs w:val="18"/>
      </w:rPr>
      <w:fldChar w:fldCharType="end"/>
    </w:r>
    <w:r w:rsidR="00835E3B" w:rsidRPr="00835E3B">
      <w:rPr>
        <w:rStyle w:val="Sidnummer"/>
        <w:sz w:val="18"/>
        <w:szCs w:val="18"/>
      </w:rPr>
      <w:t>)</w:t>
    </w:r>
    <w:r>
      <w:rPr>
        <w:rStyle w:val="Sidnummer"/>
      </w:rPr>
      <w:tab/>
    </w:r>
    <w:r w:rsidR="00DA6C3B">
      <w:rPr>
        <w:noProof/>
      </w:rPr>
      <w:drawing>
        <wp:anchor distT="0" distB="0" distL="114300" distR="114300" simplePos="0" relativeHeight="251659264" behindDoc="1" locked="1" layoutInCell="1" allowOverlap="1" wp14:anchorId="5305BF65" wp14:editId="1E8C5EA2">
          <wp:simplePos x="0" y="0"/>
          <wp:positionH relativeFrom="page">
            <wp:posOffset>4965700</wp:posOffset>
          </wp:positionH>
          <wp:positionV relativeFrom="paragraph">
            <wp:posOffset>253365</wp:posOffset>
          </wp:positionV>
          <wp:extent cx="1439545" cy="503555"/>
          <wp:effectExtent l="0" t="0" r="8255" b="0"/>
          <wp:wrapNone/>
          <wp:docPr id="2" name="Logotyp" descr="Logotyp för myndigheten för civilt försv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4538569" name="Logotyp" descr="Logotyp för myndigheten för civilt försvar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503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168CA" w14:textId="77777777" w:rsidR="00432334" w:rsidRDefault="0043233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B6247" w14:textId="77777777" w:rsidR="00432334" w:rsidRDefault="00432334">
      <w:r>
        <w:separator/>
      </w:r>
    </w:p>
  </w:footnote>
  <w:footnote w:type="continuationSeparator" w:id="0">
    <w:p w14:paraId="593D0FF9" w14:textId="77777777" w:rsidR="00432334" w:rsidRDefault="00432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2809C" w14:textId="77777777" w:rsidR="00432334" w:rsidRDefault="00432334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25642" w14:textId="77777777" w:rsidR="00E76FD2" w:rsidRDefault="00E76FD2" w:rsidP="00C0631C">
    <w:pPr>
      <w:pStyle w:val="Sidhuvud"/>
      <w:ind w:left="0" w:right="-1"/>
    </w:pPr>
    <w:r>
      <w:t>Checklista  -  Slutbesiktning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A360F" w14:textId="77777777" w:rsidR="00432334" w:rsidRDefault="0043233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344A2858"/>
    <w:multiLevelType w:val="hybridMultilevel"/>
    <w:tmpl w:val="61C40B10"/>
    <w:lvl w:ilvl="0" w:tplc="DC52F4D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42D62"/>
    <w:multiLevelType w:val="singleLevel"/>
    <w:tmpl w:val="8B50DF88"/>
    <w:lvl w:ilvl="0">
      <w:start w:val="1"/>
      <w:numFmt w:val="decimal"/>
      <w:lvlText w:val="%1) "/>
      <w:legacy w:legacy="1" w:legacySpace="0" w:legacyIndent="283"/>
      <w:lvlJc w:val="left"/>
      <w:pPr>
        <w:ind w:left="433" w:hanging="283"/>
      </w:pPr>
      <w:rPr>
        <w:rFonts w:ascii="Arial" w:hAnsi="Arial" w:cs="Times New Roman" w:hint="default"/>
        <w:b w:val="0"/>
        <w:i w:val="0"/>
        <w:sz w:val="24"/>
        <w:u w:val="none"/>
      </w:rPr>
    </w:lvl>
  </w:abstractNum>
  <w:num w:numId="1">
    <w:abstractNumId w:val="0"/>
    <w:lvlOverride w:ilvl="0">
      <w:lvl w:ilvl="0">
        <w:start w:val="1"/>
        <w:numFmt w:val="bullet"/>
        <w:lvlText w:val="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NStf39ooxNs64AKnWHp77BzMNET7UPnWaB5s/dz9TZDEOQARjO4mkbAnObMpktpOvogzXSkfuir07nzF/mZNSg==" w:salt="j2wlH4miwUQgVzwQlrgZFA==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34"/>
    <w:rsid w:val="00004F5B"/>
    <w:rsid w:val="0000707C"/>
    <w:rsid w:val="00014359"/>
    <w:rsid w:val="00017FE8"/>
    <w:rsid w:val="0002119D"/>
    <w:rsid w:val="000365F7"/>
    <w:rsid w:val="00040AC9"/>
    <w:rsid w:val="000505CE"/>
    <w:rsid w:val="000522D7"/>
    <w:rsid w:val="0006246D"/>
    <w:rsid w:val="00072133"/>
    <w:rsid w:val="00082C4E"/>
    <w:rsid w:val="00084939"/>
    <w:rsid w:val="000976A5"/>
    <w:rsid w:val="000A29AE"/>
    <w:rsid w:val="000A3644"/>
    <w:rsid w:val="000A3C41"/>
    <w:rsid w:val="000A6E55"/>
    <w:rsid w:val="000B0A49"/>
    <w:rsid w:val="000C3609"/>
    <w:rsid w:val="000C784B"/>
    <w:rsid w:val="000D160B"/>
    <w:rsid w:val="000D3546"/>
    <w:rsid w:val="000F6DFD"/>
    <w:rsid w:val="00100ED4"/>
    <w:rsid w:val="00103D6E"/>
    <w:rsid w:val="00104E16"/>
    <w:rsid w:val="00105F0F"/>
    <w:rsid w:val="00116574"/>
    <w:rsid w:val="001175FB"/>
    <w:rsid w:val="001214F9"/>
    <w:rsid w:val="00127174"/>
    <w:rsid w:val="00136A9C"/>
    <w:rsid w:val="001406A9"/>
    <w:rsid w:val="00143376"/>
    <w:rsid w:val="00154EE7"/>
    <w:rsid w:val="0016113F"/>
    <w:rsid w:val="00173F5A"/>
    <w:rsid w:val="0019068F"/>
    <w:rsid w:val="001A4EC9"/>
    <w:rsid w:val="001A6F40"/>
    <w:rsid w:val="001B0677"/>
    <w:rsid w:val="001B1E6C"/>
    <w:rsid w:val="001B486B"/>
    <w:rsid w:val="001B4C17"/>
    <w:rsid w:val="001D002B"/>
    <w:rsid w:val="001D0242"/>
    <w:rsid w:val="001E064C"/>
    <w:rsid w:val="001E0FE4"/>
    <w:rsid w:val="001E308A"/>
    <w:rsid w:val="001F4543"/>
    <w:rsid w:val="001F52C9"/>
    <w:rsid w:val="001F63E1"/>
    <w:rsid w:val="00202078"/>
    <w:rsid w:val="00202A39"/>
    <w:rsid w:val="002122F3"/>
    <w:rsid w:val="00212513"/>
    <w:rsid w:val="002144F1"/>
    <w:rsid w:val="00216A4B"/>
    <w:rsid w:val="002240AE"/>
    <w:rsid w:val="00232AD1"/>
    <w:rsid w:val="00234640"/>
    <w:rsid w:val="002364C6"/>
    <w:rsid w:val="00240187"/>
    <w:rsid w:val="00242E66"/>
    <w:rsid w:val="00245267"/>
    <w:rsid w:val="00247AB4"/>
    <w:rsid w:val="00252359"/>
    <w:rsid w:val="0026166B"/>
    <w:rsid w:val="00265DCC"/>
    <w:rsid w:val="00277847"/>
    <w:rsid w:val="00297C26"/>
    <w:rsid w:val="002A2E18"/>
    <w:rsid w:val="002A5B6E"/>
    <w:rsid w:val="002A79F4"/>
    <w:rsid w:val="002C1169"/>
    <w:rsid w:val="002C39EB"/>
    <w:rsid w:val="002C5BC9"/>
    <w:rsid w:val="002D0088"/>
    <w:rsid w:val="002D1117"/>
    <w:rsid w:val="002D5AAF"/>
    <w:rsid w:val="002D7BCB"/>
    <w:rsid w:val="002F1C8D"/>
    <w:rsid w:val="003046F5"/>
    <w:rsid w:val="00305F5F"/>
    <w:rsid w:val="003119B2"/>
    <w:rsid w:val="0031487E"/>
    <w:rsid w:val="003230BA"/>
    <w:rsid w:val="00340C11"/>
    <w:rsid w:val="003542BD"/>
    <w:rsid w:val="00354A40"/>
    <w:rsid w:val="00355DE0"/>
    <w:rsid w:val="00371B2B"/>
    <w:rsid w:val="00376F32"/>
    <w:rsid w:val="00382199"/>
    <w:rsid w:val="00383B19"/>
    <w:rsid w:val="00386DDE"/>
    <w:rsid w:val="00387838"/>
    <w:rsid w:val="00396134"/>
    <w:rsid w:val="00397DE8"/>
    <w:rsid w:val="003A0830"/>
    <w:rsid w:val="003A25AB"/>
    <w:rsid w:val="003B31BD"/>
    <w:rsid w:val="003B68E4"/>
    <w:rsid w:val="003C001F"/>
    <w:rsid w:val="003C318A"/>
    <w:rsid w:val="003C4A76"/>
    <w:rsid w:val="003C56EA"/>
    <w:rsid w:val="003D0BCC"/>
    <w:rsid w:val="003D2356"/>
    <w:rsid w:val="003E4370"/>
    <w:rsid w:val="00411E7E"/>
    <w:rsid w:val="004123BB"/>
    <w:rsid w:val="004126A9"/>
    <w:rsid w:val="00415A2C"/>
    <w:rsid w:val="00416C40"/>
    <w:rsid w:val="00425901"/>
    <w:rsid w:val="004307D4"/>
    <w:rsid w:val="00432334"/>
    <w:rsid w:val="00434CB6"/>
    <w:rsid w:val="00436058"/>
    <w:rsid w:val="00443C11"/>
    <w:rsid w:val="00446509"/>
    <w:rsid w:val="00460D08"/>
    <w:rsid w:val="0046364A"/>
    <w:rsid w:val="004878E2"/>
    <w:rsid w:val="00492570"/>
    <w:rsid w:val="004929F5"/>
    <w:rsid w:val="00494803"/>
    <w:rsid w:val="00495F8A"/>
    <w:rsid w:val="00496253"/>
    <w:rsid w:val="004A3EF1"/>
    <w:rsid w:val="004B7BE8"/>
    <w:rsid w:val="004B7FEB"/>
    <w:rsid w:val="004C224C"/>
    <w:rsid w:val="004D3C20"/>
    <w:rsid w:val="004D4A71"/>
    <w:rsid w:val="004D5560"/>
    <w:rsid w:val="004D5649"/>
    <w:rsid w:val="004E4A8D"/>
    <w:rsid w:val="004E58CB"/>
    <w:rsid w:val="004E5D12"/>
    <w:rsid w:val="004F0086"/>
    <w:rsid w:val="004F587C"/>
    <w:rsid w:val="004F590D"/>
    <w:rsid w:val="00501865"/>
    <w:rsid w:val="0050637B"/>
    <w:rsid w:val="00523EB7"/>
    <w:rsid w:val="005309C2"/>
    <w:rsid w:val="005422E6"/>
    <w:rsid w:val="00543B31"/>
    <w:rsid w:val="00555044"/>
    <w:rsid w:val="0056225F"/>
    <w:rsid w:val="00565C15"/>
    <w:rsid w:val="00572221"/>
    <w:rsid w:val="0057347B"/>
    <w:rsid w:val="00574D98"/>
    <w:rsid w:val="0058389C"/>
    <w:rsid w:val="00593444"/>
    <w:rsid w:val="0059543C"/>
    <w:rsid w:val="005974C7"/>
    <w:rsid w:val="00597514"/>
    <w:rsid w:val="005A1EFB"/>
    <w:rsid w:val="005A6C5B"/>
    <w:rsid w:val="005C0879"/>
    <w:rsid w:val="005C1038"/>
    <w:rsid w:val="005C4457"/>
    <w:rsid w:val="005D7092"/>
    <w:rsid w:val="005E17CE"/>
    <w:rsid w:val="00603588"/>
    <w:rsid w:val="00603D1E"/>
    <w:rsid w:val="00617355"/>
    <w:rsid w:val="00634FFC"/>
    <w:rsid w:val="006418F9"/>
    <w:rsid w:val="00641B40"/>
    <w:rsid w:val="00644C64"/>
    <w:rsid w:val="0065500E"/>
    <w:rsid w:val="00657736"/>
    <w:rsid w:val="00692347"/>
    <w:rsid w:val="006A03AD"/>
    <w:rsid w:val="006A0B64"/>
    <w:rsid w:val="006B7B15"/>
    <w:rsid w:val="006C1A83"/>
    <w:rsid w:val="006D295F"/>
    <w:rsid w:val="006D4003"/>
    <w:rsid w:val="006D7F5B"/>
    <w:rsid w:val="006E3410"/>
    <w:rsid w:val="006F7A3D"/>
    <w:rsid w:val="00700652"/>
    <w:rsid w:val="00710F3D"/>
    <w:rsid w:val="007241E4"/>
    <w:rsid w:val="00754F11"/>
    <w:rsid w:val="00756B99"/>
    <w:rsid w:val="007665A1"/>
    <w:rsid w:val="00771ACB"/>
    <w:rsid w:val="0077434C"/>
    <w:rsid w:val="00775BF3"/>
    <w:rsid w:val="00782933"/>
    <w:rsid w:val="00783DA9"/>
    <w:rsid w:val="00786258"/>
    <w:rsid w:val="00794D86"/>
    <w:rsid w:val="007956A3"/>
    <w:rsid w:val="007A243D"/>
    <w:rsid w:val="007A4ED8"/>
    <w:rsid w:val="007B57E8"/>
    <w:rsid w:val="007C3AD2"/>
    <w:rsid w:val="007C4B73"/>
    <w:rsid w:val="007D15E4"/>
    <w:rsid w:val="007D79D0"/>
    <w:rsid w:val="007D7B8B"/>
    <w:rsid w:val="007E4040"/>
    <w:rsid w:val="007F2689"/>
    <w:rsid w:val="007F2DB1"/>
    <w:rsid w:val="007F60EC"/>
    <w:rsid w:val="00803980"/>
    <w:rsid w:val="00813CDB"/>
    <w:rsid w:val="0082185F"/>
    <w:rsid w:val="00835E3B"/>
    <w:rsid w:val="008405E7"/>
    <w:rsid w:val="00842E71"/>
    <w:rsid w:val="008458AC"/>
    <w:rsid w:val="00846597"/>
    <w:rsid w:val="00857FD0"/>
    <w:rsid w:val="00863F6C"/>
    <w:rsid w:val="00867C0B"/>
    <w:rsid w:val="00880B0F"/>
    <w:rsid w:val="00881493"/>
    <w:rsid w:val="00884A0C"/>
    <w:rsid w:val="00886ABC"/>
    <w:rsid w:val="00891D84"/>
    <w:rsid w:val="008939B3"/>
    <w:rsid w:val="0089721E"/>
    <w:rsid w:val="008C6333"/>
    <w:rsid w:val="008D48F7"/>
    <w:rsid w:val="008E5915"/>
    <w:rsid w:val="008E6686"/>
    <w:rsid w:val="008F1C8B"/>
    <w:rsid w:val="008F414C"/>
    <w:rsid w:val="008F494C"/>
    <w:rsid w:val="00913BF8"/>
    <w:rsid w:val="00914DF5"/>
    <w:rsid w:val="009217E3"/>
    <w:rsid w:val="00924146"/>
    <w:rsid w:val="00924851"/>
    <w:rsid w:val="00927FB8"/>
    <w:rsid w:val="009326DD"/>
    <w:rsid w:val="00935F54"/>
    <w:rsid w:val="0094053B"/>
    <w:rsid w:val="009457BD"/>
    <w:rsid w:val="009628A9"/>
    <w:rsid w:val="00963355"/>
    <w:rsid w:val="009640C3"/>
    <w:rsid w:val="00970BF2"/>
    <w:rsid w:val="00970EEA"/>
    <w:rsid w:val="00974452"/>
    <w:rsid w:val="00977FE1"/>
    <w:rsid w:val="00981ACA"/>
    <w:rsid w:val="00983889"/>
    <w:rsid w:val="009848EF"/>
    <w:rsid w:val="00984BB6"/>
    <w:rsid w:val="0099523B"/>
    <w:rsid w:val="009961E2"/>
    <w:rsid w:val="009A1737"/>
    <w:rsid w:val="009B1B64"/>
    <w:rsid w:val="009B3212"/>
    <w:rsid w:val="009B6F2A"/>
    <w:rsid w:val="009C746E"/>
    <w:rsid w:val="009C7CA5"/>
    <w:rsid w:val="009D4467"/>
    <w:rsid w:val="009E1161"/>
    <w:rsid w:val="009E1923"/>
    <w:rsid w:val="009E330E"/>
    <w:rsid w:val="00A0514C"/>
    <w:rsid w:val="00A06C89"/>
    <w:rsid w:val="00A07CF2"/>
    <w:rsid w:val="00A1638F"/>
    <w:rsid w:val="00A2166F"/>
    <w:rsid w:val="00A22F67"/>
    <w:rsid w:val="00A3510B"/>
    <w:rsid w:val="00A37FB7"/>
    <w:rsid w:val="00A43DD0"/>
    <w:rsid w:val="00A50074"/>
    <w:rsid w:val="00A50351"/>
    <w:rsid w:val="00A5176A"/>
    <w:rsid w:val="00A545F8"/>
    <w:rsid w:val="00A674DD"/>
    <w:rsid w:val="00A76404"/>
    <w:rsid w:val="00A964F8"/>
    <w:rsid w:val="00AA0903"/>
    <w:rsid w:val="00AB31B8"/>
    <w:rsid w:val="00AB32BC"/>
    <w:rsid w:val="00AB38CA"/>
    <w:rsid w:val="00AB6FED"/>
    <w:rsid w:val="00AC0906"/>
    <w:rsid w:val="00AC348E"/>
    <w:rsid w:val="00AD0430"/>
    <w:rsid w:val="00AD3AB6"/>
    <w:rsid w:val="00AD4310"/>
    <w:rsid w:val="00AD7302"/>
    <w:rsid w:val="00AE1851"/>
    <w:rsid w:val="00AE349E"/>
    <w:rsid w:val="00AE576C"/>
    <w:rsid w:val="00AF3E53"/>
    <w:rsid w:val="00B0204E"/>
    <w:rsid w:val="00B05B06"/>
    <w:rsid w:val="00B11DB6"/>
    <w:rsid w:val="00B1352B"/>
    <w:rsid w:val="00B245FD"/>
    <w:rsid w:val="00B24AEB"/>
    <w:rsid w:val="00B433DF"/>
    <w:rsid w:val="00B452A9"/>
    <w:rsid w:val="00B47148"/>
    <w:rsid w:val="00B53CE1"/>
    <w:rsid w:val="00B53DEE"/>
    <w:rsid w:val="00B60465"/>
    <w:rsid w:val="00B65703"/>
    <w:rsid w:val="00B722E6"/>
    <w:rsid w:val="00B754CF"/>
    <w:rsid w:val="00B944D8"/>
    <w:rsid w:val="00B9789A"/>
    <w:rsid w:val="00BB318E"/>
    <w:rsid w:val="00BB54C0"/>
    <w:rsid w:val="00BC2189"/>
    <w:rsid w:val="00BD6907"/>
    <w:rsid w:val="00BE5C28"/>
    <w:rsid w:val="00BE7676"/>
    <w:rsid w:val="00BF0161"/>
    <w:rsid w:val="00BF6340"/>
    <w:rsid w:val="00C0631C"/>
    <w:rsid w:val="00C1282F"/>
    <w:rsid w:val="00C21A7C"/>
    <w:rsid w:val="00C21BF0"/>
    <w:rsid w:val="00C26B7E"/>
    <w:rsid w:val="00C27C01"/>
    <w:rsid w:val="00C342BC"/>
    <w:rsid w:val="00C46678"/>
    <w:rsid w:val="00C50814"/>
    <w:rsid w:val="00C50861"/>
    <w:rsid w:val="00C52A07"/>
    <w:rsid w:val="00C55C43"/>
    <w:rsid w:val="00C56D14"/>
    <w:rsid w:val="00C830B3"/>
    <w:rsid w:val="00C85740"/>
    <w:rsid w:val="00C94C95"/>
    <w:rsid w:val="00C95BBC"/>
    <w:rsid w:val="00C95F31"/>
    <w:rsid w:val="00CA31CE"/>
    <w:rsid w:val="00CA3740"/>
    <w:rsid w:val="00CC29F0"/>
    <w:rsid w:val="00CD1FF3"/>
    <w:rsid w:val="00D10BE3"/>
    <w:rsid w:val="00D10CE5"/>
    <w:rsid w:val="00D12756"/>
    <w:rsid w:val="00D16239"/>
    <w:rsid w:val="00D218B5"/>
    <w:rsid w:val="00D25E65"/>
    <w:rsid w:val="00D27AF5"/>
    <w:rsid w:val="00D34BBD"/>
    <w:rsid w:val="00D501BE"/>
    <w:rsid w:val="00D51A6E"/>
    <w:rsid w:val="00D5440D"/>
    <w:rsid w:val="00D65914"/>
    <w:rsid w:val="00D84ABA"/>
    <w:rsid w:val="00D851F4"/>
    <w:rsid w:val="00D85FAF"/>
    <w:rsid w:val="00D97CBD"/>
    <w:rsid w:val="00DA6B40"/>
    <w:rsid w:val="00DA6C3B"/>
    <w:rsid w:val="00DB577F"/>
    <w:rsid w:val="00DB5A0B"/>
    <w:rsid w:val="00DC0B9E"/>
    <w:rsid w:val="00DC2E1D"/>
    <w:rsid w:val="00DC3F49"/>
    <w:rsid w:val="00DD73DF"/>
    <w:rsid w:val="00DD7A20"/>
    <w:rsid w:val="00DD7A35"/>
    <w:rsid w:val="00DE0514"/>
    <w:rsid w:val="00DE5757"/>
    <w:rsid w:val="00DE61FA"/>
    <w:rsid w:val="00DE76AD"/>
    <w:rsid w:val="00DF0C69"/>
    <w:rsid w:val="00DF4399"/>
    <w:rsid w:val="00DF681B"/>
    <w:rsid w:val="00E12682"/>
    <w:rsid w:val="00E25A5E"/>
    <w:rsid w:val="00E26385"/>
    <w:rsid w:val="00E34075"/>
    <w:rsid w:val="00E402FD"/>
    <w:rsid w:val="00E523A3"/>
    <w:rsid w:val="00E5693D"/>
    <w:rsid w:val="00E617B2"/>
    <w:rsid w:val="00E76FD2"/>
    <w:rsid w:val="00E847AC"/>
    <w:rsid w:val="00E85777"/>
    <w:rsid w:val="00EA3458"/>
    <w:rsid w:val="00EC4CFD"/>
    <w:rsid w:val="00EC7220"/>
    <w:rsid w:val="00ED1774"/>
    <w:rsid w:val="00ED31AC"/>
    <w:rsid w:val="00EE28D3"/>
    <w:rsid w:val="00EE49C2"/>
    <w:rsid w:val="00EF457B"/>
    <w:rsid w:val="00F02389"/>
    <w:rsid w:val="00F026AB"/>
    <w:rsid w:val="00F039FE"/>
    <w:rsid w:val="00F27D42"/>
    <w:rsid w:val="00F30344"/>
    <w:rsid w:val="00F31ACD"/>
    <w:rsid w:val="00F32915"/>
    <w:rsid w:val="00F330FF"/>
    <w:rsid w:val="00F367F8"/>
    <w:rsid w:val="00F37660"/>
    <w:rsid w:val="00F72B3D"/>
    <w:rsid w:val="00F80E3C"/>
    <w:rsid w:val="00F8521B"/>
    <w:rsid w:val="00F87476"/>
    <w:rsid w:val="00F925CB"/>
    <w:rsid w:val="00F94ADE"/>
    <w:rsid w:val="00FA0EA0"/>
    <w:rsid w:val="00FA5CB6"/>
    <w:rsid w:val="00FB1373"/>
    <w:rsid w:val="00FB7BE1"/>
    <w:rsid w:val="00FC3A39"/>
    <w:rsid w:val="00FC5065"/>
    <w:rsid w:val="00FC7B95"/>
    <w:rsid w:val="00FD1422"/>
    <w:rsid w:val="00FD69E4"/>
    <w:rsid w:val="00FE2B7A"/>
    <w:rsid w:val="00FE70D3"/>
    <w:rsid w:val="00FF0EF1"/>
    <w:rsid w:val="00FF1711"/>
    <w:rsid w:val="00FF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7BDFFF8"/>
  <w15:docId w15:val="{13F39235-3820-437D-AA2E-16DD06A6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E3B"/>
    <w:rPr>
      <w:rFonts w:ascii="Garamond" w:hAnsi="Garamond"/>
      <w:sz w:val="23"/>
    </w:rPr>
  </w:style>
  <w:style w:type="paragraph" w:styleId="Rubrik1">
    <w:name w:val="heading 1"/>
    <w:aliases w:val="Rubrik 1 Ny"/>
    <w:basedOn w:val="Normal"/>
    <w:next w:val="Normal"/>
    <w:link w:val="Rubrik1Char"/>
    <w:uiPriority w:val="99"/>
    <w:qFormat/>
    <w:rsid w:val="00835E3B"/>
    <w:pPr>
      <w:tabs>
        <w:tab w:val="left" w:pos="2268"/>
      </w:tabs>
      <w:ind w:left="851" w:right="851"/>
      <w:jc w:val="both"/>
      <w:outlineLvl w:val="0"/>
    </w:pPr>
    <w:rPr>
      <w:rFonts w:ascii="Arial" w:hAnsi="Arial"/>
      <w:b/>
      <w:sz w:val="28"/>
    </w:rPr>
  </w:style>
  <w:style w:type="paragraph" w:styleId="Rubrik2">
    <w:name w:val="heading 2"/>
    <w:aliases w:val="Rubrik 2 Ny"/>
    <w:basedOn w:val="Normal"/>
    <w:next w:val="Normal"/>
    <w:link w:val="Rubrik2Char"/>
    <w:uiPriority w:val="99"/>
    <w:qFormat/>
    <w:rsid w:val="00835E3B"/>
    <w:pPr>
      <w:tabs>
        <w:tab w:val="left" w:pos="2268"/>
      </w:tabs>
      <w:ind w:left="851" w:right="851"/>
      <w:jc w:val="both"/>
      <w:outlineLvl w:val="1"/>
    </w:pPr>
    <w:rPr>
      <w:rFonts w:ascii="Arial" w:hAnsi="Arial"/>
      <w:b/>
      <w:sz w:val="24"/>
    </w:rPr>
  </w:style>
  <w:style w:type="paragraph" w:styleId="Rubrik3">
    <w:name w:val="heading 3"/>
    <w:aliases w:val="Rubrik 3 Ny"/>
    <w:basedOn w:val="Normal"/>
    <w:next w:val="Normal"/>
    <w:link w:val="Rubrik3Char"/>
    <w:uiPriority w:val="99"/>
    <w:qFormat/>
    <w:rsid w:val="00835E3B"/>
    <w:pPr>
      <w:tabs>
        <w:tab w:val="left" w:pos="2268"/>
      </w:tabs>
      <w:ind w:left="851" w:right="851"/>
      <w:jc w:val="both"/>
      <w:outlineLvl w:val="2"/>
    </w:pPr>
    <w:rPr>
      <w:rFonts w:ascii="Arial" w:hAnsi="Arial"/>
      <w:b/>
      <w:sz w:val="20"/>
    </w:rPr>
  </w:style>
  <w:style w:type="paragraph" w:styleId="Rubrik4">
    <w:name w:val="heading 4"/>
    <w:aliases w:val="Rubrik 4 Ny"/>
    <w:basedOn w:val="Normal"/>
    <w:next w:val="Normal"/>
    <w:link w:val="Rubrik4Char"/>
    <w:uiPriority w:val="99"/>
    <w:qFormat/>
    <w:rsid w:val="00D34BBD"/>
    <w:pPr>
      <w:tabs>
        <w:tab w:val="left" w:pos="2268"/>
      </w:tabs>
      <w:ind w:left="851" w:right="851"/>
      <w:jc w:val="both"/>
      <w:outlineLvl w:val="3"/>
    </w:pPr>
    <w:rPr>
      <w:rFonts w:ascii="Arial" w:hAnsi="Arial"/>
      <w:b/>
      <w:i/>
      <w:sz w:val="24"/>
    </w:rPr>
  </w:style>
  <w:style w:type="paragraph" w:styleId="Rubrik5">
    <w:name w:val="heading 5"/>
    <w:basedOn w:val="Normal"/>
    <w:next w:val="Normal"/>
    <w:link w:val="Rubrik5Char"/>
    <w:uiPriority w:val="99"/>
    <w:qFormat/>
    <w:rsid w:val="00D34BBD"/>
    <w:pPr>
      <w:keepNext/>
      <w:outlineLvl w:val="4"/>
    </w:pPr>
    <w:rPr>
      <w:rFonts w:ascii="Arial" w:hAnsi="Arial" w:cs="Arial"/>
      <w:b/>
      <w:bCs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aliases w:val="Rubrik 1 Ny Char"/>
    <w:link w:val="Rubrik1"/>
    <w:uiPriority w:val="99"/>
    <w:locked/>
    <w:rsid w:val="00835E3B"/>
    <w:rPr>
      <w:rFonts w:ascii="Arial" w:hAnsi="Arial"/>
      <w:b/>
      <w:sz w:val="28"/>
    </w:rPr>
  </w:style>
  <w:style w:type="character" w:customStyle="1" w:styleId="Rubrik2Char">
    <w:name w:val="Rubrik 2 Char"/>
    <w:aliases w:val="Rubrik 2 Ny Char"/>
    <w:link w:val="Rubrik2"/>
    <w:uiPriority w:val="99"/>
    <w:locked/>
    <w:rsid w:val="00835E3B"/>
    <w:rPr>
      <w:rFonts w:ascii="Arial" w:hAnsi="Arial"/>
      <w:b/>
      <w:sz w:val="24"/>
    </w:rPr>
  </w:style>
  <w:style w:type="character" w:customStyle="1" w:styleId="Rubrik3Char">
    <w:name w:val="Rubrik 3 Char"/>
    <w:aliases w:val="Rubrik 3 Ny Char"/>
    <w:link w:val="Rubrik3"/>
    <w:uiPriority w:val="99"/>
    <w:locked/>
    <w:rsid w:val="00835E3B"/>
    <w:rPr>
      <w:rFonts w:ascii="Arial" w:hAnsi="Arial"/>
      <w:b/>
    </w:rPr>
  </w:style>
  <w:style w:type="character" w:customStyle="1" w:styleId="Rubrik4Char">
    <w:name w:val="Rubrik 4 Char"/>
    <w:aliases w:val="Rubrik 4 Ny Char"/>
    <w:link w:val="Rubrik4"/>
    <w:uiPriority w:val="99"/>
    <w:semiHidden/>
    <w:locked/>
    <w:rsid w:val="00D84ABA"/>
    <w:rPr>
      <w:rFonts w:ascii="Calibri" w:hAnsi="Calibri" w:cs="Times New Roman"/>
      <w:b/>
      <w:bCs/>
      <w:sz w:val="28"/>
      <w:szCs w:val="28"/>
    </w:rPr>
  </w:style>
  <w:style w:type="character" w:customStyle="1" w:styleId="Rubrik5Char">
    <w:name w:val="Rubrik 5 Char"/>
    <w:link w:val="Rubrik5"/>
    <w:uiPriority w:val="99"/>
    <w:semiHidden/>
    <w:locked/>
    <w:rsid w:val="00D84ABA"/>
    <w:rPr>
      <w:rFonts w:ascii="Calibri" w:hAnsi="Calibri" w:cs="Times New Roman"/>
      <w:b/>
      <w:bCs/>
      <w:i/>
      <w:iCs/>
      <w:sz w:val="26"/>
      <w:szCs w:val="26"/>
    </w:rPr>
  </w:style>
  <w:style w:type="paragraph" w:customStyle="1" w:styleId="bild">
    <w:name w:val="bild"/>
    <w:basedOn w:val="Normal"/>
    <w:next w:val="Normal"/>
    <w:uiPriority w:val="99"/>
    <w:rsid w:val="00D34BB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851" w:right="851"/>
      <w:jc w:val="both"/>
    </w:pPr>
    <w:rPr>
      <w:sz w:val="24"/>
    </w:rPr>
  </w:style>
  <w:style w:type="paragraph" w:customStyle="1" w:styleId="1515">
    <w:name w:val="1515"/>
    <w:basedOn w:val="Normal"/>
    <w:link w:val="1515Char"/>
    <w:rsid w:val="00D34BBD"/>
    <w:pPr>
      <w:ind w:left="851" w:right="851"/>
      <w:jc w:val="both"/>
    </w:pPr>
    <w:rPr>
      <w:sz w:val="24"/>
    </w:rPr>
  </w:style>
  <w:style w:type="paragraph" w:customStyle="1" w:styleId="figurtext">
    <w:name w:val="figurtext"/>
    <w:basedOn w:val="Normal"/>
    <w:next w:val="Normal"/>
    <w:uiPriority w:val="99"/>
    <w:rsid w:val="00D34BBD"/>
    <w:pPr>
      <w:tabs>
        <w:tab w:val="left" w:pos="1701"/>
      </w:tabs>
      <w:spacing w:before="240"/>
      <w:ind w:left="851" w:right="851"/>
      <w:jc w:val="both"/>
    </w:pPr>
    <w:rPr>
      <w:b/>
      <w:i/>
      <w:sz w:val="24"/>
    </w:rPr>
  </w:style>
  <w:style w:type="paragraph" w:customStyle="1" w:styleId="innehll">
    <w:name w:val="innehåll"/>
    <w:basedOn w:val="Normal"/>
    <w:uiPriority w:val="99"/>
    <w:rsid w:val="00D34BBD"/>
    <w:pPr>
      <w:tabs>
        <w:tab w:val="left" w:pos="1418"/>
        <w:tab w:val="left" w:pos="1985"/>
        <w:tab w:val="right" w:leader="dot" w:pos="8505"/>
      </w:tabs>
      <w:ind w:left="851" w:right="851"/>
      <w:jc w:val="both"/>
    </w:pPr>
    <w:rPr>
      <w:sz w:val="24"/>
    </w:rPr>
  </w:style>
  <w:style w:type="paragraph" w:styleId="Innehll1">
    <w:name w:val="toc 1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2">
    <w:name w:val="toc 2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3">
    <w:name w:val="toc 3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4">
    <w:name w:val="toc 4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Sidfot">
    <w:name w:val="footer"/>
    <w:aliases w:val="Sidfot Ny"/>
    <w:basedOn w:val="Normal"/>
    <w:link w:val="SidfotChar"/>
    <w:uiPriority w:val="99"/>
    <w:rsid w:val="00D34BBD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fotChar">
    <w:name w:val="Sidfot Char"/>
    <w:aliases w:val="Sidfot Ny Char"/>
    <w:link w:val="Sidfot"/>
    <w:uiPriority w:val="99"/>
    <w:semiHidden/>
    <w:locked/>
    <w:rsid w:val="00D84ABA"/>
    <w:rPr>
      <w:rFonts w:cs="Times New Roman"/>
    </w:rPr>
  </w:style>
  <w:style w:type="paragraph" w:styleId="Sidhuvud">
    <w:name w:val="header"/>
    <w:aliases w:val="Sidhuvud Ny"/>
    <w:basedOn w:val="Normal"/>
    <w:next w:val="Normal"/>
    <w:link w:val="SidhuvudChar"/>
    <w:uiPriority w:val="99"/>
    <w:rsid w:val="00D34BBD"/>
    <w:pPr>
      <w:pBdr>
        <w:bottom w:val="single" w:sz="6" w:space="13" w:color="auto"/>
      </w:pBdr>
      <w:spacing w:after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huvudChar">
    <w:name w:val="Sidhuvud Char"/>
    <w:aliases w:val="Sidhuvud Ny Char"/>
    <w:link w:val="Sidhuvud"/>
    <w:uiPriority w:val="99"/>
    <w:semiHidden/>
    <w:locked/>
    <w:rsid w:val="00D84ABA"/>
    <w:rPr>
      <w:rFonts w:cs="Times New Roman"/>
    </w:rPr>
  </w:style>
  <w:style w:type="character" w:styleId="Sidnummer">
    <w:name w:val="page number"/>
    <w:uiPriority w:val="99"/>
    <w:rsid w:val="00D34BBD"/>
    <w:rPr>
      <w:rFonts w:cs="Times New Roman"/>
    </w:rPr>
  </w:style>
  <w:style w:type="paragraph" w:styleId="Brdtext">
    <w:name w:val="Body Text"/>
    <w:basedOn w:val="Normal"/>
    <w:link w:val="BrdtextChar"/>
    <w:uiPriority w:val="99"/>
    <w:rsid w:val="00D34BBD"/>
    <w:rPr>
      <w:rFonts w:ascii="Arial" w:hAnsi="Arial"/>
      <w:b/>
      <w:sz w:val="36"/>
    </w:rPr>
  </w:style>
  <w:style w:type="character" w:customStyle="1" w:styleId="BrdtextChar">
    <w:name w:val="Brödtext Char"/>
    <w:link w:val="Brdtext"/>
    <w:uiPriority w:val="99"/>
    <w:semiHidden/>
    <w:locked/>
    <w:rsid w:val="00D84ABA"/>
    <w:rPr>
      <w:rFonts w:cs="Times New Roman"/>
    </w:rPr>
  </w:style>
  <w:style w:type="paragraph" w:styleId="Brdtextmedindrag">
    <w:name w:val="Body Text Indent"/>
    <w:basedOn w:val="Normal"/>
    <w:link w:val="BrdtextmedindragChar"/>
    <w:uiPriority w:val="99"/>
    <w:rsid w:val="00D34BBD"/>
    <w:pPr>
      <w:ind w:left="357" w:hanging="357"/>
    </w:pPr>
    <w:rPr>
      <w:rFonts w:ascii="Arial" w:hAnsi="Arial"/>
      <w:b/>
      <w:i/>
      <w:sz w:val="28"/>
    </w:rPr>
  </w:style>
  <w:style w:type="character" w:customStyle="1" w:styleId="BrdtextmedindragChar">
    <w:name w:val="Brödtext med indrag Char"/>
    <w:link w:val="Brdtextmedindrag"/>
    <w:uiPriority w:val="99"/>
    <w:semiHidden/>
    <w:locked/>
    <w:rsid w:val="00D84ABA"/>
    <w:rPr>
      <w:rFonts w:cs="Times New Roman"/>
    </w:rPr>
  </w:style>
  <w:style w:type="paragraph" w:styleId="Ballongtext">
    <w:name w:val="Balloon Text"/>
    <w:basedOn w:val="Normal"/>
    <w:link w:val="BallongtextChar"/>
    <w:uiPriority w:val="99"/>
    <w:semiHidden/>
    <w:rsid w:val="00D34BBD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uiPriority w:val="99"/>
    <w:semiHidden/>
    <w:locked/>
    <w:rsid w:val="00D84ABA"/>
    <w:rPr>
      <w:rFonts w:cs="Times New Roman"/>
      <w:sz w:val="2"/>
    </w:rPr>
  </w:style>
  <w:style w:type="character" w:styleId="Hyperlnk">
    <w:name w:val="Hyperlink"/>
    <w:uiPriority w:val="99"/>
    <w:rsid w:val="00396134"/>
    <w:rPr>
      <w:rFonts w:cs="Times New Roman"/>
      <w:color w:val="0000FF"/>
      <w:u w:val="single"/>
    </w:rPr>
  </w:style>
  <w:style w:type="character" w:customStyle="1" w:styleId="1515Char">
    <w:name w:val="1515 Char"/>
    <w:link w:val="1515"/>
    <w:rsid w:val="00A1638F"/>
    <w:rPr>
      <w:sz w:val="24"/>
      <w:szCs w:val="20"/>
    </w:rPr>
  </w:style>
  <w:style w:type="paragraph" w:styleId="Liststycke">
    <w:name w:val="List Paragraph"/>
    <w:basedOn w:val="Normal"/>
    <w:uiPriority w:val="34"/>
    <w:qFormat/>
    <w:rsid w:val="004D5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Dokument\Skyddsrumsfiler\Mallar\Arbetsmaterial\Till%20Christofer\checklista---slutbesiktning_2511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F5563-DA7F-4E51-B2BD-6DD7BC119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checklista---slutbesiktning_251125.dotx</Template>
  <TotalTime>0</TotalTime>
  <Pages>13</Pages>
  <Words>4348</Words>
  <Characters>23049</Characters>
  <Application>Microsoft Office Word</Application>
  <DocSecurity>0</DocSecurity>
  <Lines>192</Lines>
  <Paragraphs>54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1</vt:lpstr>
    </vt:vector>
  </TitlesOfParts>
  <Company>MSB</Company>
  <LinksUpToDate>false</LinksUpToDate>
  <CharactersWithSpaces>27343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Bergqvist Anna</dc:creator>
  <cp:lastModifiedBy>Bergqvist Anna</cp:lastModifiedBy>
  <cp:revision>1</cp:revision>
  <cp:lastPrinted>2015-04-21T15:00:00Z</cp:lastPrinted>
  <dcterms:created xsi:type="dcterms:W3CDTF">2025-12-01T09:43:00Z</dcterms:created>
  <dcterms:modified xsi:type="dcterms:W3CDTF">2025-12-01T09:43:00Z</dcterms:modified>
</cp:coreProperties>
</file>