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8DE78" w14:textId="77777777" w:rsidR="00105F0F" w:rsidRDefault="000D3546" w:rsidP="00105F0F">
      <w:pPr>
        <w:tabs>
          <w:tab w:val="left" w:pos="1134"/>
          <w:tab w:val="left" w:pos="4820"/>
        </w:tabs>
        <w:rPr>
          <w:rFonts w:ascii="Arial" w:hAnsi="Arial"/>
          <w:b/>
        </w:rPr>
      </w:pPr>
      <w:r>
        <w:rPr>
          <w:rFonts w:ascii="Arial" w:hAnsi="Arial"/>
          <w:b/>
        </w:rPr>
        <w:t>Kontrollantens</w:t>
      </w:r>
      <w:r w:rsidR="00105F0F">
        <w:rPr>
          <w:rFonts w:ascii="Arial" w:hAnsi="Arial"/>
          <w:b/>
        </w:rPr>
        <w:t xml:space="preserve"> namn:</w:t>
      </w:r>
      <w:r w:rsidR="00105F0F" w:rsidRPr="00387838">
        <w:rPr>
          <w:rFonts w:ascii="Arial" w:eastAsia="MS Mincho" w:hAnsi="Arial" w:cs="Arial"/>
        </w:rPr>
        <w:t xml:space="preserve"> </w:t>
      </w:r>
      <w:r w:rsidR="00105F0F"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105F0F" w:rsidRPr="00143376">
        <w:rPr>
          <w:rFonts w:ascii="Arial" w:eastAsia="MS Mincho" w:hAnsi="Arial" w:cs="Arial"/>
        </w:rPr>
        <w:instrText xml:space="preserve"> FORMTEXT </w:instrText>
      </w:r>
      <w:r w:rsidR="00105F0F" w:rsidRPr="00143376">
        <w:rPr>
          <w:rFonts w:ascii="Arial" w:eastAsia="MS Mincho" w:hAnsi="Arial" w:cs="Arial"/>
        </w:rPr>
      </w:r>
      <w:r w:rsidR="00105F0F" w:rsidRPr="00143376">
        <w:rPr>
          <w:rFonts w:ascii="Arial" w:eastAsia="MS Mincho" w:hAnsi="Arial" w:cs="Arial"/>
        </w:rPr>
        <w:fldChar w:fldCharType="separate"/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 w:rsidRPr="00143376">
        <w:rPr>
          <w:rFonts w:ascii="Arial" w:eastAsia="MS Mincho" w:hAnsi="Arial" w:cs="Arial"/>
        </w:rPr>
        <w:fldChar w:fldCharType="end"/>
      </w:r>
      <w:r w:rsidR="00105F0F">
        <w:rPr>
          <w:rFonts w:ascii="Arial" w:eastAsia="MS Mincho" w:hAnsi="Arial" w:cs="Arial"/>
        </w:rPr>
        <w:tab/>
      </w:r>
      <w:r w:rsidRPr="00BE7676">
        <w:rPr>
          <w:rFonts w:ascii="Arial" w:eastAsia="MS Mincho" w:hAnsi="Arial" w:cs="Arial"/>
          <w:b/>
        </w:rPr>
        <w:t>Kontroll</w:t>
      </w:r>
      <w:r w:rsidR="00105F0F" w:rsidRPr="00BE7676">
        <w:rPr>
          <w:rFonts w:ascii="Arial" w:eastAsia="MS Mincho" w:hAnsi="Arial" w:cs="Arial"/>
          <w:b/>
        </w:rPr>
        <w:t>datum</w:t>
      </w:r>
      <w:r w:rsidR="00105F0F" w:rsidRPr="00A9444C">
        <w:rPr>
          <w:rFonts w:ascii="Arial" w:hAnsi="Arial"/>
          <w:b/>
        </w:rPr>
        <w:t>:</w:t>
      </w:r>
      <w:r w:rsidR="00105F0F" w:rsidRPr="00387838">
        <w:rPr>
          <w:rFonts w:ascii="Arial" w:eastAsia="MS Mincho" w:hAnsi="Arial" w:cs="Arial"/>
        </w:rPr>
        <w:t xml:space="preserve"> </w:t>
      </w:r>
      <w:r w:rsidR="00105F0F"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105F0F" w:rsidRPr="00143376">
        <w:rPr>
          <w:rFonts w:ascii="Arial" w:eastAsia="MS Mincho" w:hAnsi="Arial" w:cs="Arial"/>
        </w:rPr>
        <w:instrText xml:space="preserve"> FORMTEXT </w:instrText>
      </w:r>
      <w:r w:rsidR="00105F0F" w:rsidRPr="00143376">
        <w:rPr>
          <w:rFonts w:ascii="Arial" w:eastAsia="MS Mincho" w:hAnsi="Arial" w:cs="Arial"/>
        </w:rPr>
      </w:r>
      <w:r w:rsidR="00105F0F" w:rsidRPr="00143376">
        <w:rPr>
          <w:rFonts w:ascii="Arial" w:eastAsia="MS Mincho" w:hAnsi="Arial" w:cs="Arial"/>
        </w:rPr>
        <w:fldChar w:fldCharType="separate"/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>
        <w:rPr>
          <w:rFonts w:ascii="Arial" w:eastAsia="MS Mincho" w:hAnsi="Arial" w:cs="Arial"/>
        </w:rPr>
        <w:t> </w:t>
      </w:r>
      <w:r w:rsidR="00105F0F" w:rsidRPr="00143376">
        <w:rPr>
          <w:rFonts w:ascii="Arial" w:eastAsia="MS Mincho" w:hAnsi="Arial" w:cs="Arial"/>
        </w:rPr>
        <w:fldChar w:fldCharType="end"/>
      </w:r>
    </w:p>
    <w:p w14:paraId="575B8685" w14:textId="77777777" w:rsidR="00D51A6E" w:rsidRDefault="00D51A6E">
      <w:pPr>
        <w:tabs>
          <w:tab w:val="left" w:pos="1134"/>
        </w:tabs>
        <w:rPr>
          <w:rFonts w:ascii="Arial" w:hAnsi="Arial"/>
          <w:b/>
        </w:rPr>
      </w:pPr>
    </w:p>
    <w:p w14:paraId="6D448FDA" w14:textId="77777777" w:rsidR="004D5560" w:rsidRDefault="004D5560">
      <w:pPr>
        <w:tabs>
          <w:tab w:val="left" w:pos="1134"/>
        </w:tabs>
        <w:rPr>
          <w:rFonts w:ascii="Arial" w:hAnsi="Arial"/>
          <w:b/>
        </w:rPr>
      </w:pPr>
    </w:p>
    <w:p w14:paraId="7A4FA1D7" w14:textId="77777777" w:rsidR="001F52C9" w:rsidRPr="001F52C9" w:rsidRDefault="00F32915">
      <w:pPr>
        <w:tabs>
          <w:tab w:val="left" w:pos="1134"/>
        </w:tabs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Byggp</w:t>
      </w:r>
      <w:r w:rsidR="00A06C89">
        <w:rPr>
          <w:rFonts w:ascii="Arial" w:hAnsi="Arial"/>
          <w:b/>
          <w:sz w:val="32"/>
          <w:szCs w:val="32"/>
        </w:rPr>
        <w:t>roduktion</w:t>
      </w:r>
    </w:p>
    <w:p w14:paraId="5C00BADA" w14:textId="77777777" w:rsidR="00A3510B" w:rsidRPr="004F0086" w:rsidRDefault="00A3510B">
      <w:pPr>
        <w:rPr>
          <w:rFonts w:ascii="Arial" w:hAnsi="Arial" w:cs="Arial"/>
        </w:rPr>
      </w:pPr>
    </w:p>
    <w:tbl>
      <w:tblPr>
        <w:tblW w:w="8064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1" w:type="dxa"/>
          <w:bottom w:w="28" w:type="dxa"/>
          <w:right w:w="71" w:type="dxa"/>
        </w:tblCellMar>
        <w:tblLook w:val="0000" w:firstRow="0" w:lastRow="0" w:firstColumn="0" w:lastColumn="0" w:noHBand="0" w:noVBand="0"/>
      </w:tblPr>
      <w:tblGrid>
        <w:gridCol w:w="693"/>
        <w:gridCol w:w="3686"/>
        <w:gridCol w:w="709"/>
        <w:gridCol w:w="1417"/>
        <w:gridCol w:w="1559"/>
      </w:tblGrid>
      <w:tr w:rsidR="00AC348E" w:rsidRPr="002A79F4" w14:paraId="3DA5BB4C" w14:textId="77777777" w:rsidTr="003109EF">
        <w:trPr>
          <w:cantSplit/>
          <w:trHeight w:val="397"/>
          <w:tblHeader/>
        </w:trPr>
        <w:tc>
          <w:tcPr>
            <w:tcW w:w="693" w:type="dxa"/>
            <w:tcBorders>
              <w:bottom w:val="single" w:sz="4" w:space="0" w:color="auto"/>
            </w:tcBorders>
          </w:tcPr>
          <w:p w14:paraId="230D1FE1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position w:val="-2"/>
                <w:sz w:val="22"/>
                <w:szCs w:val="22"/>
              </w:rPr>
              <w:t>Nr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98CB6AE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Moment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49170A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SR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D05AEB4" w14:textId="77777777" w:rsidR="00AC348E" w:rsidRPr="002A79F4" w:rsidRDefault="00AC348E" w:rsidP="00AB32BC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Godk</w:t>
            </w:r>
            <w:r w:rsidR="00AB32BC" w:rsidRPr="002A79F4">
              <w:rPr>
                <w:rFonts w:ascii="Arial" w:hAnsi="Arial" w:cs="Arial"/>
                <w:b/>
                <w:sz w:val="22"/>
                <w:szCs w:val="22"/>
              </w:rPr>
              <w:t>änt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0C0196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Anteckningar</w:t>
            </w:r>
          </w:p>
        </w:tc>
      </w:tr>
      <w:tr w:rsidR="000D3546" w:rsidRPr="002A79F4" w14:paraId="1AAF65FF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F2A5A" w14:textId="77777777" w:rsidR="001F52C9" w:rsidRPr="00FE70D3" w:rsidRDefault="001F52C9" w:rsidP="00B11DB6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2D88D12" w14:textId="77777777" w:rsidR="001F52C9" w:rsidRPr="001F52C9" w:rsidRDefault="001F52C9" w:rsidP="00B11DB6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1.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8C53A" w14:textId="77777777" w:rsidR="001F52C9" w:rsidRPr="00FE70D3" w:rsidRDefault="001F52C9" w:rsidP="00B11DB6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DA32C2B" w14:textId="77777777" w:rsidR="001F52C9" w:rsidRPr="001F52C9" w:rsidRDefault="001F52C9" w:rsidP="001F52C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Grundläggning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E24F40" w14:textId="77777777" w:rsidR="001F52C9" w:rsidRPr="002A79F4" w:rsidRDefault="001F52C9" w:rsidP="00B11DB6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073E17" w14:textId="77777777" w:rsidR="001F52C9" w:rsidRPr="002A79F4" w:rsidRDefault="001F52C9" w:rsidP="00B11DB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5CB27" w14:textId="77777777" w:rsidR="001F52C9" w:rsidRPr="002A79F4" w:rsidRDefault="001F52C9" w:rsidP="00B11DB6">
            <w:pPr>
              <w:spacing w:before="60"/>
              <w:rPr>
                <w:rFonts w:ascii="Arial" w:hAnsi="Arial" w:cs="Arial"/>
                <w:sz w:val="32"/>
                <w:szCs w:val="32"/>
                <w:u w:val="dotted"/>
              </w:rPr>
            </w:pPr>
          </w:p>
        </w:tc>
      </w:tr>
      <w:tr w:rsidR="004D4A71" w:rsidRPr="002A79F4" w14:paraId="4B870AB3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55E89E69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811F384" w14:textId="77777777" w:rsidR="004D4A71" w:rsidRPr="002A79F4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43B7F2D5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2EBB418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Grundkonstruktioner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2768A09C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3E65ABC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6733DBE0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9217E3" w:rsidRPr="002A79F4" w14:paraId="67010489" w14:textId="77777777" w:rsidTr="003109EF">
        <w:trPr>
          <w:cantSplit/>
          <w:trHeight w:val="397"/>
        </w:trPr>
        <w:tc>
          <w:tcPr>
            <w:tcW w:w="693" w:type="dxa"/>
          </w:tcPr>
          <w:p w14:paraId="16B24534" w14:textId="77777777" w:rsidR="009217E3" w:rsidRPr="002A79F4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1a</w:t>
            </w:r>
          </w:p>
        </w:tc>
        <w:tc>
          <w:tcPr>
            <w:tcW w:w="3686" w:type="dxa"/>
          </w:tcPr>
          <w:p w14:paraId="50159D01" w14:textId="77777777" w:rsidR="009217E3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plintar, pålar m.m.</w:t>
            </w:r>
          </w:p>
        </w:tc>
        <w:tc>
          <w:tcPr>
            <w:tcW w:w="709" w:type="dxa"/>
          </w:tcPr>
          <w:p w14:paraId="68350348" w14:textId="77777777" w:rsidR="009217E3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54CBCBC7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9557D57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FB64999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F324801" w14:textId="77777777" w:rsidR="009217E3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D4A71" w:rsidRPr="002A79F4" w14:paraId="290C853C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D17E220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84A9DC0" w14:textId="77777777" w:rsidR="004D4A71" w:rsidRPr="002A79F4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192841A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CE29982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Schaktning för sulor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C27F5AD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408EBCE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054AFE5A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4CD2A376" w14:textId="77777777" w:rsidTr="003109EF">
        <w:trPr>
          <w:cantSplit/>
          <w:trHeight w:val="397"/>
        </w:trPr>
        <w:tc>
          <w:tcPr>
            <w:tcW w:w="693" w:type="dxa"/>
          </w:tcPr>
          <w:p w14:paraId="60600DA9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1b</w:t>
            </w:r>
          </w:p>
        </w:tc>
        <w:tc>
          <w:tcPr>
            <w:tcW w:w="3686" w:type="dxa"/>
          </w:tcPr>
          <w:p w14:paraId="5FF8F571" w14:textId="77777777" w:rsidR="00136A9C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bredd och djup</w:t>
            </w:r>
          </w:p>
        </w:tc>
        <w:tc>
          <w:tcPr>
            <w:tcW w:w="709" w:type="dxa"/>
          </w:tcPr>
          <w:p w14:paraId="6CECE337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</w:tcPr>
          <w:p w14:paraId="56D595C9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E033EF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6353196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1BC3890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D4A71" w:rsidRPr="002A79F4" w14:paraId="28F685ED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7D5B3B8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C5C691E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039847B" w14:textId="77777777" w:rsidR="004D4A71" w:rsidRPr="004F0086" w:rsidRDefault="004D4A7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99C41C5" w14:textId="77777777" w:rsidR="004D4A71" w:rsidRPr="002A79F4" w:rsidRDefault="004D4A71" w:rsidP="004D4A7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Ledningar och brunnar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A93E94C" w14:textId="77777777" w:rsidR="004D4A71" w:rsidRPr="002A79F4" w:rsidRDefault="004D4A7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769F46E" w14:textId="77777777" w:rsidR="004D4A71" w:rsidRPr="002A79F4" w:rsidRDefault="004D4A7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6D30869" w14:textId="77777777" w:rsidR="004D4A71" w:rsidRPr="002A79F4" w:rsidRDefault="004D4A7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126FC67B" w14:textId="77777777" w:rsidTr="003109EF">
        <w:trPr>
          <w:cantSplit/>
          <w:trHeight w:val="397"/>
        </w:trPr>
        <w:tc>
          <w:tcPr>
            <w:tcW w:w="693" w:type="dxa"/>
          </w:tcPr>
          <w:p w14:paraId="147CB083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1c</w:t>
            </w:r>
          </w:p>
        </w:tc>
        <w:tc>
          <w:tcPr>
            <w:tcW w:w="3686" w:type="dxa"/>
          </w:tcPr>
          <w:p w14:paraId="0E8C5C26" w14:textId="77777777" w:rsidR="00136A9C" w:rsidRPr="002A79F4" w:rsidRDefault="00460D08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brunnar</w:t>
            </w:r>
          </w:p>
        </w:tc>
        <w:tc>
          <w:tcPr>
            <w:tcW w:w="709" w:type="dxa"/>
          </w:tcPr>
          <w:p w14:paraId="39B7C704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</w:tcPr>
          <w:p w14:paraId="5A5ABA8B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5B35B62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CC5A63B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586E0ED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0620D7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51E231D" w14:textId="77777777" w:rsidR="00136A9C" w:rsidRPr="002A79F4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03605D9" w14:textId="77777777" w:rsidR="00136A9C" w:rsidRPr="002A79F4" w:rsidRDefault="00460D08" w:rsidP="00BE7676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ledningar förankrade mot uppflytning</w:t>
            </w:r>
          </w:p>
        </w:tc>
        <w:tc>
          <w:tcPr>
            <w:tcW w:w="709" w:type="dxa"/>
          </w:tcPr>
          <w:p w14:paraId="438B2867" w14:textId="77777777" w:rsidR="00136A9C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C99D7B3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4F4D787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FD264A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B2D354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504DD" w:rsidRPr="002A79F4" w14:paraId="432CBF57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CAB60CE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5AD78C2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1.</w:t>
            </w: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AFE6D9E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DBFF048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771E89A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7F52BBE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39C0305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3504DD" w:rsidRPr="002A79F4" w14:paraId="16CB3B62" w14:textId="77777777" w:rsidTr="003109EF">
        <w:trPr>
          <w:cantSplit/>
          <w:trHeight w:val="397"/>
        </w:trPr>
        <w:tc>
          <w:tcPr>
            <w:tcW w:w="693" w:type="dxa"/>
          </w:tcPr>
          <w:p w14:paraId="26B5556F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159B3B39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2 kan utfärdas</w:t>
            </w:r>
          </w:p>
        </w:tc>
        <w:tc>
          <w:tcPr>
            <w:tcW w:w="709" w:type="dxa"/>
          </w:tcPr>
          <w:p w14:paraId="7F3BC083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5A303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32555462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E92F192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4A29D5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633A845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71FC507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0DB1C9B0" w14:textId="77777777" w:rsidR="00136A9C" w:rsidRPr="00FE70D3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893296B" w14:textId="77777777" w:rsidR="00136A9C" w:rsidRPr="001F52C9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2.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0A8EED3" w14:textId="77777777" w:rsidR="00136A9C" w:rsidRPr="00FE70D3" w:rsidRDefault="00136A9C" w:rsidP="00D12756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BDEDF5B" w14:textId="77777777" w:rsidR="00AB31B8" w:rsidRPr="001F52C9" w:rsidRDefault="00460D08" w:rsidP="002A79F4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Golvkonstruktion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2B8392" w14:textId="77777777" w:rsidR="00136A9C" w:rsidRPr="002A79F4" w:rsidRDefault="00136A9C" w:rsidP="006D7F5B">
            <w:pPr>
              <w:spacing w:before="60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6345E4" w14:textId="77777777" w:rsidR="00136A9C" w:rsidRPr="002A79F4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B7D0B1A" w14:textId="77777777" w:rsidR="00136A9C" w:rsidRPr="002A79F4" w:rsidRDefault="00136A9C" w:rsidP="006D7F5B">
            <w:pPr>
              <w:spacing w:before="60"/>
              <w:rPr>
                <w:rFonts w:ascii="Arial" w:hAnsi="Arial" w:cs="Arial"/>
                <w:sz w:val="32"/>
                <w:szCs w:val="32"/>
                <w:u w:val="dotted"/>
              </w:rPr>
            </w:pPr>
          </w:p>
        </w:tc>
      </w:tr>
      <w:tr w:rsidR="00977FE1" w:rsidRPr="002A79F4" w14:paraId="03E52259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28D67C8E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775135A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71742D46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0F9BE82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80E403D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35C35B26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228C855E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1E97F83A" w14:textId="77777777" w:rsidTr="003109EF">
        <w:trPr>
          <w:cantSplit/>
          <w:trHeight w:val="397"/>
        </w:trPr>
        <w:tc>
          <w:tcPr>
            <w:tcW w:w="693" w:type="dxa"/>
          </w:tcPr>
          <w:p w14:paraId="0863507B" w14:textId="77777777" w:rsidR="00136A9C" w:rsidRPr="002A79F4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2a</w:t>
            </w:r>
          </w:p>
        </w:tc>
        <w:tc>
          <w:tcPr>
            <w:tcW w:w="3686" w:type="dxa"/>
          </w:tcPr>
          <w:p w14:paraId="65132F3C" w14:textId="77777777" w:rsidR="00136A9C" w:rsidRPr="002A79F4" w:rsidRDefault="00977FE1" w:rsidP="009217E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dimensioner 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enligt ritning</w:t>
            </w:r>
          </w:p>
        </w:tc>
        <w:tc>
          <w:tcPr>
            <w:tcW w:w="709" w:type="dxa"/>
          </w:tcPr>
          <w:p w14:paraId="2C08059D" w14:textId="77777777" w:rsidR="00136A9C" w:rsidRPr="002A79F4" w:rsidRDefault="00555044" w:rsidP="009217E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4ACC1254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1E8067F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D4DF1C8" w14:textId="77777777" w:rsidR="00136A9C" w:rsidRPr="002A79F4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2414F9D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014F7853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71A99C5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289FD18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2BF7C73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71635D8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A1C9927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62C4669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B95EA6F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0D2CEF30" w14:textId="77777777" w:rsidTr="003109EF">
        <w:trPr>
          <w:cantSplit/>
          <w:trHeight w:val="397"/>
        </w:trPr>
        <w:tc>
          <w:tcPr>
            <w:tcW w:w="693" w:type="dxa"/>
          </w:tcPr>
          <w:p w14:paraId="60C7AD04" w14:textId="77777777" w:rsidR="00136A9C" w:rsidRPr="002A79F4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2b</w:t>
            </w:r>
          </w:p>
        </w:tc>
        <w:tc>
          <w:tcPr>
            <w:tcW w:w="3686" w:type="dxa"/>
          </w:tcPr>
          <w:p w14:paraId="67455A61" w14:textId="77777777" w:rsidR="00136A9C" w:rsidRPr="002A79F4" w:rsidRDefault="00460D08" w:rsidP="009217E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6AA91E11" w14:textId="77777777" w:rsidR="00136A9C" w:rsidRPr="002A79F4" w:rsidRDefault="006B7B15" w:rsidP="00460D08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74F3626A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8138075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F33DD65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3C1642D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59C7B686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FE0B9F1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B49FA30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00FE0A7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C2A18A6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60051B4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54B1F1D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DF56244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460D08" w:rsidRPr="002A79F4" w14:paraId="37D8F752" w14:textId="77777777" w:rsidTr="003109EF">
        <w:trPr>
          <w:cantSplit/>
          <w:trHeight w:val="397"/>
        </w:trPr>
        <w:tc>
          <w:tcPr>
            <w:tcW w:w="693" w:type="dxa"/>
          </w:tcPr>
          <w:p w14:paraId="5DB21B21" w14:textId="77777777" w:rsidR="00460D08" w:rsidRPr="002A79F4" w:rsidRDefault="00460D08" w:rsidP="001406A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14C7A2C6" w14:textId="77777777" w:rsidR="00460D08" w:rsidRPr="002A79F4" w:rsidRDefault="00460D08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49BC3AFB" w14:textId="77777777" w:rsidR="00460D08" w:rsidRPr="002A79F4" w:rsidRDefault="006B7B15" w:rsidP="004123B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552F79BC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5E173D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9AE2EE4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A49AF5B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56238D51" w14:textId="77777777" w:rsidTr="003109EF">
        <w:trPr>
          <w:cantSplit/>
          <w:trHeight w:val="397"/>
        </w:trPr>
        <w:tc>
          <w:tcPr>
            <w:tcW w:w="693" w:type="dxa"/>
          </w:tcPr>
          <w:p w14:paraId="1994E6A6" w14:textId="77777777" w:rsidR="00460D08" w:rsidRPr="002A79F4" w:rsidRDefault="00460D08" w:rsidP="004123BB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</w:tcPr>
          <w:p w14:paraId="00612A54" w14:textId="77777777" w:rsidR="00460D08" w:rsidRPr="002A79F4" w:rsidRDefault="00460D08" w:rsidP="004123BB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ej avkortning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av fältarmering</w:t>
            </w:r>
          </w:p>
        </w:tc>
        <w:tc>
          <w:tcPr>
            <w:tcW w:w="709" w:type="dxa"/>
          </w:tcPr>
          <w:p w14:paraId="2AA17896" w14:textId="77777777" w:rsidR="00460D08" w:rsidRPr="002A79F4" w:rsidRDefault="006B7B15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2</w:t>
            </w:r>
            <w:r w:rsidRPr="002A79F4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17" w:type="dxa"/>
          </w:tcPr>
          <w:p w14:paraId="0F9BE272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4AEA01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002A37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C605181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2A46EB19" w14:textId="77777777" w:rsidTr="003109EF">
        <w:trPr>
          <w:cantSplit/>
          <w:trHeight w:val="397"/>
        </w:trPr>
        <w:tc>
          <w:tcPr>
            <w:tcW w:w="693" w:type="dxa"/>
          </w:tcPr>
          <w:p w14:paraId="2CF132E5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3C3A4632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</w:tcPr>
          <w:p w14:paraId="22A3BF30" w14:textId="77777777" w:rsidR="00460D08" w:rsidRPr="002A79F4" w:rsidRDefault="0006246D" w:rsidP="004123B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417" w:type="dxa"/>
          </w:tcPr>
          <w:p w14:paraId="7EEA51CD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E511C9B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8C35F52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A2C8DC0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60D08" w:rsidRPr="002A79F4" w14:paraId="62791B87" w14:textId="77777777" w:rsidTr="003109EF">
        <w:trPr>
          <w:cantSplit/>
          <w:trHeight w:val="397"/>
        </w:trPr>
        <w:tc>
          <w:tcPr>
            <w:tcW w:w="693" w:type="dxa"/>
          </w:tcPr>
          <w:p w14:paraId="7DB5EA95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</w:tcPr>
          <w:p w14:paraId="46F5416D" w14:textId="77777777" w:rsidR="00460D08" w:rsidRPr="002A79F4" w:rsidRDefault="00460D08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</w:tcPr>
          <w:p w14:paraId="49DBD0A2" w14:textId="77777777" w:rsidR="00460D08" w:rsidRPr="002A79F4" w:rsidRDefault="0006246D" w:rsidP="00460D08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460D08" w:rsidRPr="002A79F4">
              <w:rPr>
                <w:rFonts w:ascii="Arial" w:hAnsi="Arial" w:cs="Arial"/>
                <w:bCs/>
                <w:sz w:val="22"/>
                <w:szCs w:val="22"/>
              </w:rPr>
              <w:t>:41</w:t>
            </w:r>
          </w:p>
        </w:tc>
        <w:tc>
          <w:tcPr>
            <w:tcW w:w="1417" w:type="dxa"/>
          </w:tcPr>
          <w:p w14:paraId="10DFAF1F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4DEAB0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8314524" w14:textId="77777777" w:rsidR="00460D08" w:rsidRPr="002A79F4" w:rsidRDefault="00460D08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53662CD" w14:textId="77777777" w:rsidR="00460D08" w:rsidRPr="002A79F4" w:rsidRDefault="00460D08" w:rsidP="004123BB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602A1006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E7B4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1406A9"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C02E" w14:textId="77777777" w:rsidR="00DD73DF" w:rsidRPr="002A79F4" w:rsidRDefault="00DD73DF" w:rsidP="004123BB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6BBE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395B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18FA3007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51113975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3132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4E828AA9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8D3F" w14:textId="77777777" w:rsidR="00DD73DF" w:rsidRPr="002A79F4" w:rsidRDefault="00DD73DF" w:rsidP="00B11DB6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8645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03D9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5C33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0F61C521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34D44A19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6305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3DF" w:rsidRPr="002A79F4" w14:paraId="3BF949B3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590E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1188" w14:textId="77777777" w:rsidR="00DD73DF" w:rsidRPr="002A79F4" w:rsidRDefault="00DD73DF" w:rsidP="00DD73DF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maximalt täckande betongskikt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3EA9" w14:textId="77777777" w:rsidR="00DD73DF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BDD6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4A6B9448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1C246A52" w14:textId="77777777" w:rsidR="00DD73DF" w:rsidRPr="002A79F4" w:rsidRDefault="00DD73DF" w:rsidP="004123B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8F4D" w14:textId="77777777" w:rsidR="00DD73DF" w:rsidRPr="002A79F4" w:rsidRDefault="00DD73DF" w:rsidP="004123BB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4899DFC" w14:textId="77777777" w:rsidTr="003109EF">
        <w:trPr>
          <w:cantSplit/>
          <w:trHeight w:val="397"/>
        </w:trPr>
        <w:tc>
          <w:tcPr>
            <w:tcW w:w="693" w:type="dxa"/>
          </w:tcPr>
          <w:p w14:paraId="658D31DD" w14:textId="77777777" w:rsidR="00136A9C" w:rsidRPr="002A79F4" w:rsidRDefault="00136A9C" w:rsidP="00DD73DF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bCs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</w:tcPr>
          <w:p w14:paraId="74BEE351" w14:textId="77777777" w:rsidR="00136A9C" w:rsidRPr="002A79F4" w:rsidRDefault="00DD73DF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skjuvarmering vid pelare grundlagda på mark</w:t>
            </w:r>
          </w:p>
        </w:tc>
        <w:tc>
          <w:tcPr>
            <w:tcW w:w="709" w:type="dxa"/>
          </w:tcPr>
          <w:p w14:paraId="5A239A2D" w14:textId="77777777" w:rsidR="00136A9C" w:rsidRPr="002A79F4" w:rsidRDefault="0006246D" w:rsidP="00DD73DF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hAnsi="Arial" w:cs="Arial"/>
                <w:bCs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bCs/>
                <w:sz w:val="22"/>
                <w:szCs w:val="22"/>
              </w:rPr>
              <w:t>:</w:t>
            </w:r>
            <w:r w:rsidR="00DD73DF" w:rsidRPr="002A79F4">
              <w:rPr>
                <w:rFonts w:ascii="Arial" w:hAnsi="Arial" w:cs="Arial"/>
                <w:bCs/>
                <w:sz w:val="22"/>
                <w:szCs w:val="22"/>
              </w:rPr>
              <w:t>24</w:t>
            </w:r>
          </w:p>
        </w:tc>
        <w:tc>
          <w:tcPr>
            <w:tcW w:w="1417" w:type="dxa"/>
          </w:tcPr>
          <w:p w14:paraId="22DEA503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26D36CF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2DC916B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2C39721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B6FED" w:rsidRPr="002A79F4" w14:paraId="66A7E683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E7EB3F2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DCA3E3B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2C225E4" w14:textId="77777777" w:rsidR="00AB6FED" w:rsidRPr="00B245FD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D34681C" w14:textId="77777777" w:rsidR="00AB6FED" w:rsidRPr="002A79F4" w:rsidRDefault="00AB6FED" w:rsidP="00AB6FE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E8AAA34" w14:textId="77777777" w:rsidR="00AB6FED" w:rsidRPr="002A79F4" w:rsidRDefault="00AB6FED" w:rsidP="00AB6FE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8B050EE" w14:textId="77777777" w:rsidR="00AB6FED" w:rsidRPr="002A79F4" w:rsidRDefault="00AB6FED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F1D6B3D" w14:textId="77777777" w:rsidR="00AB6FED" w:rsidRPr="002A79F4" w:rsidRDefault="00AB6FED" w:rsidP="00AB6FE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11CB991F" w14:textId="77777777" w:rsidTr="003109EF">
        <w:trPr>
          <w:cantSplit/>
          <w:trHeight w:val="397"/>
        </w:trPr>
        <w:tc>
          <w:tcPr>
            <w:tcW w:w="693" w:type="dxa"/>
          </w:tcPr>
          <w:p w14:paraId="52432A3F" w14:textId="77777777" w:rsidR="00136A9C" w:rsidRPr="002A79F4" w:rsidRDefault="001406A9" w:rsidP="00BC218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</w:tcPr>
          <w:p w14:paraId="75B899FC" w14:textId="77777777" w:rsidR="00136A9C" w:rsidRPr="002A79F4" w:rsidRDefault="00AB6FED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lacering av fog</w:t>
            </w:r>
          </w:p>
        </w:tc>
        <w:tc>
          <w:tcPr>
            <w:tcW w:w="709" w:type="dxa"/>
          </w:tcPr>
          <w:p w14:paraId="45F8565A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43</w:t>
            </w:r>
          </w:p>
        </w:tc>
        <w:tc>
          <w:tcPr>
            <w:tcW w:w="1417" w:type="dxa"/>
          </w:tcPr>
          <w:p w14:paraId="631593A2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DCD9EFE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4595AC0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2FB67D8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5706EC79" w14:textId="77777777" w:rsidTr="003109EF">
        <w:trPr>
          <w:cantSplit/>
          <w:trHeight w:val="397"/>
        </w:trPr>
        <w:tc>
          <w:tcPr>
            <w:tcW w:w="693" w:type="dxa"/>
          </w:tcPr>
          <w:p w14:paraId="4ABDF0F6" w14:textId="77777777" w:rsidR="00136A9C" w:rsidRPr="002A79F4" w:rsidRDefault="001406A9" w:rsidP="002A5B6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</w:tcPr>
          <w:p w14:paraId="73D1D7C5" w14:textId="77777777" w:rsidR="00136A9C" w:rsidRPr="002A79F4" w:rsidRDefault="00FB7BE1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</w:tcPr>
          <w:p w14:paraId="544F8891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0A370104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2E9DDD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66B15F4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536166C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11369526" w14:textId="77777777" w:rsidTr="003109EF">
        <w:trPr>
          <w:cantSplit/>
          <w:trHeight w:val="397"/>
        </w:trPr>
        <w:tc>
          <w:tcPr>
            <w:tcW w:w="693" w:type="dxa"/>
          </w:tcPr>
          <w:p w14:paraId="3FAAC37C" w14:textId="77777777" w:rsidR="00136A9C" w:rsidRPr="002A79F4" w:rsidRDefault="001406A9" w:rsidP="00BC2189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</w:tcPr>
          <w:p w14:paraId="151A4A9C" w14:textId="77777777" w:rsidR="00136A9C" w:rsidRPr="002A79F4" w:rsidRDefault="00FB7BE1" w:rsidP="00A0514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</w:tcPr>
          <w:p w14:paraId="2CACFEFE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03BF1238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2AADCF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5AB246" w14:textId="77777777" w:rsidR="00136A9C" w:rsidRPr="002A79F4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675D344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74D50546" w14:textId="77777777" w:rsidTr="003109EF">
        <w:trPr>
          <w:cantSplit/>
          <w:trHeight w:val="397"/>
        </w:trPr>
        <w:tc>
          <w:tcPr>
            <w:tcW w:w="693" w:type="dxa"/>
          </w:tcPr>
          <w:p w14:paraId="7604842E" w14:textId="77777777" w:rsidR="00136A9C" w:rsidRPr="002A79F4" w:rsidRDefault="001406A9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</w:tcPr>
          <w:p w14:paraId="264FCD73" w14:textId="77777777" w:rsidR="00136A9C" w:rsidRPr="002A79F4" w:rsidRDefault="00FB7BE1" w:rsidP="00884A0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förtagning för begränsningsväggar</w:t>
            </w:r>
          </w:p>
        </w:tc>
        <w:tc>
          <w:tcPr>
            <w:tcW w:w="709" w:type="dxa"/>
          </w:tcPr>
          <w:p w14:paraId="5E898E9D" w14:textId="77777777" w:rsidR="00136A9C" w:rsidRPr="002A79F4" w:rsidRDefault="0006246D" w:rsidP="00FB7BE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B7BE1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</w:tcPr>
          <w:p w14:paraId="5E311512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C022CEE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A8274B0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9C34FB1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13A8DDA0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B3855AD" w14:textId="77777777" w:rsidR="00136A9C" w:rsidRPr="002A79F4" w:rsidRDefault="001406A9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B3BA271" w14:textId="77777777" w:rsidR="00136A9C" w:rsidRPr="002A79F4" w:rsidRDefault="005A1EFB" w:rsidP="005A6C5B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ursparing för tröskel finns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D3A5AA" w14:textId="77777777" w:rsidR="00136A9C" w:rsidRPr="002A79F4" w:rsidRDefault="0006246D" w:rsidP="005A1EFB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78731B7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88B13D8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A85218E" w14:textId="77777777" w:rsidR="00136A9C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65277F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11E18D6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04AF63A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6D4E443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genomgående armering i ursparing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45CC56" w14:textId="77777777" w:rsidR="00136A9C" w:rsidRPr="002A79F4" w:rsidRDefault="00555044" w:rsidP="0055504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0BCCB98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5DB6394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C880B0C" w14:textId="77777777" w:rsidR="00136A9C" w:rsidRPr="002A79F4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1C7C83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57F86436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4FB4E4A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7F72F7F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2.5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0E5E0F9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DF46F05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554065C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384AE7F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4270505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60DCA85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F294BD3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E4EC02F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olvbrunn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E2F9F85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4077FFE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EC60278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D59B593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97852B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3BCBDE62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3437FB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A544823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amlingsbrunn utanför skyddsrummet, erforderlig storlek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E604A26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F0948B4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237045F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3AF8868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10B3BB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202F6D9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71F1A17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F389895" w14:textId="77777777" w:rsidR="00136A9C" w:rsidRPr="002A79F4" w:rsidRDefault="00977FE1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vrigt ingjutningsgods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4256C2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1072704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70BCC9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2076049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0058E42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54699D1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68C351D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BDE6BA8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rostskydd, miljöklass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ED4E8DD" w14:textId="77777777" w:rsidR="00136A9C" w:rsidRPr="002A79F4" w:rsidRDefault="0006246D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:2</w:t>
            </w:r>
            <w:r w:rsidRPr="002A79F4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8F66883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01437BE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2AB38D0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AF2D4C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5F76D491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2BD5FF0" w14:textId="77777777" w:rsidR="00136A9C" w:rsidRPr="002A79F4" w:rsidRDefault="001406A9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616646F" w14:textId="77777777" w:rsidR="00136A9C" w:rsidRPr="002A79F4" w:rsidRDefault="005A1EFB" w:rsidP="00FD142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inga skruvfästen i 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17E60C" w14:textId="77777777" w:rsidR="00136A9C" w:rsidRPr="002A79F4" w:rsidRDefault="003230BA" w:rsidP="005A1EFB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5A1EFB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3E1072B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ADCC7ED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2EE97A1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63BCEBC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504DD" w:rsidRPr="002A79F4" w14:paraId="70B0CC18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CC5A972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6027465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7383BCE" w14:textId="77777777" w:rsidR="003504DD" w:rsidRPr="004F0086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35B2415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A83EFB9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29091F5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F3C2052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3504DD" w:rsidRPr="002A79F4" w14:paraId="3054D3FD" w14:textId="77777777" w:rsidTr="003109EF">
        <w:trPr>
          <w:cantSplit/>
          <w:trHeight w:val="397"/>
        </w:trPr>
        <w:tc>
          <w:tcPr>
            <w:tcW w:w="693" w:type="dxa"/>
          </w:tcPr>
          <w:p w14:paraId="49929A8C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2v</w:t>
            </w:r>
          </w:p>
        </w:tc>
        <w:tc>
          <w:tcPr>
            <w:tcW w:w="3686" w:type="dxa"/>
          </w:tcPr>
          <w:p w14:paraId="183FC102" w14:textId="77777777" w:rsidR="003504DD" w:rsidRPr="002A79F4" w:rsidRDefault="003504DD" w:rsidP="003504DD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3 kan utfärdas</w:t>
            </w:r>
          </w:p>
        </w:tc>
        <w:tc>
          <w:tcPr>
            <w:tcW w:w="709" w:type="dxa"/>
          </w:tcPr>
          <w:p w14:paraId="60DC1C87" w14:textId="77777777" w:rsidR="003504DD" w:rsidRPr="002A79F4" w:rsidRDefault="003504DD" w:rsidP="003504D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 w:rsidR="005A303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73F46B9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18925AF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5779BCB" w14:textId="77777777" w:rsidR="003504DD" w:rsidRPr="002A79F4" w:rsidRDefault="003504DD" w:rsidP="003504D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8A07FD5" w14:textId="77777777" w:rsidR="003504DD" w:rsidRPr="002A79F4" w:rsidRDefault="003504DD" w:rsidP="003504DD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48DDB23B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415560EF" w14:textId="77777777" w:rsidR="00136A9C" w:rsidRPr="00FE70D3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3748A5E" w14:textId="77777777" w:rsidR="00136A9C" w:rsidRPr="001F52C9" w:rsidRDefault="001406A9" w:rsidP="001406A9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136A9C" w:rsidRPr="001F52C9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8ECEDF3" w14:textId="77777777" w:rsidR="00136A9C" w:rsidRPr="00FE70D3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47146CA" w14:textId="77777777" w:rsidR="00AB31B8" w:rsidRPr="001F52C9" w:rsidRDefault="001406A9" w:rsidP="002A79F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Väggkonstruktion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8B5801C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008C03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E0820C2" w14:textId="77777777" w:rsidR="00136A9C" w:rsidRPr="002A79F4" w:rsidRDefault="00136A9C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77FE1" w:rsidRPr="002A79F4" w14:paraId="399B3DFE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C0B4FBB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8FEB204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3E0031AC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87E74BE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6516E06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4CF69D38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2BFA3A4C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132E9CDC" w14:textId="77777777" w:rsidTr="003109EF">
        <w:trPr>
          <w:cantSplit/>
          <w:trHeight w:val="397"/>
        </w:trPr>
        <w:tc>
          <w:tcPr>
            <w:tcW w:w="693" w:type="dxa"/>
          </w:tcPr>
          <w:p w14:paraId="13A5FE96" w14:textId="77777777" w:rsidR="00136A9C" w:rsidRPr="002A79F4" w:rsidRDefault="0046364A" w:rsidP="0046364A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136A9C" w:rsidRPr="002A79F4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622474A4" w14:textId="77777777" w:rsidR="00136A9C" w:rsidRPr="002A79F4" w:rsidRDefault="00977FE1" w:rsidP="003046F5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imensioner enligt ritning</w:t>
            </w:r>
          </w:p>
        </w:tc>
        <w:tc>
          <w:tcPr>
            <w:tcW w:w="709" w:type="dxa"/>
          </w:tcPr>
          <w:p w14:paraId="2B9BA19A" w14:textId="77777777" w:rsidR="00136A9C" w:rsidRPr="002A79F4" w:rsidRDefault="00555044" w:rsidP="0057222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0C936B9D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E941146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167567C" w14:textId="77777777" w:rsidR="00136A9C" w:rsidRPr="002A79F4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46DCBC1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5F109B62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E444D0E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D4D0793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F28650D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BB9649C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2559A0D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903B559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E50DBE4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36A9C" w:rsidRPr="002A79F4" w14:paraId="0CE36039" w14:textId="77777777" w:rsidTr="003109EF">
        <w:trPr>
          <w:cantSplit/>
          <w:trHeight w:val="397"/>
        </w:trPr>
        <w:tc>
          <w:tcPr>
            <w:tcW w:w="693" w:type="dxa"/>
          </w:tcPr>
          <w:p w14:paraId="1B25EB7A" w14:textId="77777777" w:rsidR="00136A9C" w:rsidRPr="002A79F4" w:rsidRDefault="0046364A" w:rsidP="0046364A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136A9C" w:rsidRPr="002A79F4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</w:tcPr>
          <w:p w14:paraId="18C757E0" w14:textId="77777777" w:rsidR="00136A9C" w:rsidRPr="002A79F4" w:rsidRDefault="004123BB" w:rsidP="003046F5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3282FAD3" w14:textId="77777777" w:rsidR="00136A9C" w:rsidRPr="002A79F4" w:rsidRDefault="003230BA" w:rsidP="00572221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65DD514F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68529AC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D9CB3DA" w14:textId="77777777" w:rsidR="00136A9C" w:rsidRPr="002A79F4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FACA284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129A715D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9EF1C03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512667F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DF2F3F3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C8574A4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6D8765D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941D63A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DC4666F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4123BB" w:rsidRPr="002A79F4" w14:paraId="244BF9C2" w14:textId="77777777" w:rsidTr="003109EF">
        <w:trPr>
          <w:cantSplit/>
          <w:trHeight w:val="397"/>
        </w:trPr>
        <w:tc>
          <w:tcPr>
            <w:tcW w:w="693" w:type="dxa"/>
          </w:tcPr>
          <w:p w14:paraId="49FBC9BC" w14:textId="77777777" w:rsidR="004123BB" w:rsidRPr="002A79F4" w:rsidRDefault="004123BB" w:rsidP="002240A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5B77200A" w14:textId="77777777" w:rsidR="004123BB" w:rsidRPr="002A79F4" w:rsidRDefault="004123BB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</w:tcPr>
          <w:p w14:paraId="04150B4F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</w:tcPr>
          <w:p w14:paraId="365F89DA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A3833DC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2A3339" w14:textId="77777777" w:rsidR="004123BB" w:rsidRPr="002A79F4" w:rsidRDefault="004123BB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2FBE34E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528DB2B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1B959D3" w14:textId="77777777" w:rsidR="004123BB" w:rsidRPr="002A79F4" w:rsidRDefault="004123BB" w:rsidP="0046364A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EB7BF09" w14:textId="77777777" w:rsidR="004123BB" w:rsidRPr="002A79F4" w:rsidRDefault="004123BB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avkortning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286568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AC715E8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2A037EE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8E6659" w14:textId="77777777" w:rsidR="004123BB" w:rsidRPr="002A79F4" w:rsidRDefault="004123BB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F949B7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668CB582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10F04E2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3B0E1E" w14:textId="77777777" w:rsidR="004123BB" w:rsidRPr="002A79F4" w:rsidRDefault="004123BB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C9981B1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11599D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CA7AEAF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7E53077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E81043E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123BB" w:rsidRPr="002A79F4" w14:paraId="3BC9A829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F1C2726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616BE5D" w14:textId="77777777" w:rsidR="004123BB" w:rsidRPr="002A79F4" w:rsidRDefault="004123B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91BC4B" w14:textId="77777777" w:rsidR="004123BB" w:rsidRPr="002A79F4" w:rsidRDefault="003230BA" w:rsidP="004123BB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4123BB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F16029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D02F9B5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32757D" w14:textId="77777777" w:rsidR="004123BB" w:rsidRPr="002A79F4" w:rsidRDefault="004123B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8D202FE" w14:textId="77777777" w:rsidR="004123BB" w:rsidRPr="002A79F4" w:rsidRDefault="004123B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6C457A5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244F739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ACD26BD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B54031D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086373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DC0C8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D9FB3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86B11E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2C5D7B80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073C036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3A1B8A7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359AC2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97EF83E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7062E5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32D05A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3E4156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66E77D7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957AFA0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3F94399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runt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CA32072" w14:textId="77777777" w:rsidR="008E6686" w:rsidRPr="002A79F4" w:rsidRDefault="003230B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920836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5E56B8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131A92F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344FD4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5E28CD90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9C50509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65F1D0F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9EAACC7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F33085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E99638A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D8C7D79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1B66AB7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E6686" w:rsidRPr="002A79F4" w14:paraId="4A9EC5D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E62FA68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62D539B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3ED2365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B73BB7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1EBEC5F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2D7C312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6332BF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440996C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18BE12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84080C4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D98E34D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D54E3C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CB41FB7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5318D11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8FD99FF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0207B5A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EEAA457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AAF7918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8C55F3E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6E398F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4708549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B632E3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7CB0190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6CD20EE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CD06DF4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31722E0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förtagning för takplatta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A1D840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F1BFCE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5581048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E75A12D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1B5217A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4C5E3B70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519275A1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B786DD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3.5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6DBDC345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3F918FE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Öppningar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2640838B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40338FA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5AAD7B40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E6686" w:rsidRPr="002A79F4" w14:paraId="1135776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61B14D3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7FAB406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avstånd mellan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D92E10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1C8D42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07FF327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9FD2E0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9698C3A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E6686" w:rsidRPr="002A79F4" w14:paraId="4097E0A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B322DDD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F165EC2" w14:textId="77777777" w:rsidR="008E6686" w:rsidRPr="002A79F4" w:rsidRDefault="008E6686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avstånd mellan öppning och vägghörn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3E32C2" w14:textId="77777777" w:rsidR="008E6686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E6686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52E271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69ED634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68C66DA" w14:textId="77777777" w:rsidR="008E6686" w:rsidRPr="002A79F4" w:rsidRDefault="008E6686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528A7D" w14:textId="77777777" w:rsidR="008E6686" w:rsidRPr="002A79F4" w:rsidRDefault="008E6686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F8521B" w:rsidRPr="002A79F4" w14:paraId="25FF69E0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D937C68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E186BA9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rätt typ/storlek på dörrar och övriga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E70FFB" w14:textId="77777777" w:rsidR="00F8521B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8521B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5CE501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6CA2284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9B02E9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CB8021" w14:textId="77777777" w:rsidR="00F8521B" w:rsidRPr="002A79F4" w:rsidRDefault="00F8521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F8521B" w:rsidRPr="002A79F4" w14:paraId="6DCC49C1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28D81D4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9BA787C" w14:textId="77777777" w:rsidR="00F8521B" w:rsidRPr="002A79F4" w:rsidRDefault="00F8521B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dörrar m.m. rätt vända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ACF80D" w14:textId="77777777" w:rsidR="00F8521B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F8521B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3B4DDBF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CABA5C1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002ADE2" w14:textId="77777777" w:rsidR="00F8521B" w:rsidRPr="002A79F4" w:rsidRDefault="00F8521B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D5AFF6" w14:textId="77777777" w:rsidR="00F8521B" w:rsidRPr="002A79F4" w:rsidRDefault="00F8521B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77FE1" w:rsidRPr="002A79F4" w14:paraId="7F61C4F7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13665B3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EE87625" w14:textId="77777777" w:rsidR="00977FE1" w:rsidRPr="002A79F4" w:rsidRDefault="00977FE1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709356C" w14:textId="77777777" w:rsidR="00977FE1" w:rsidRPr="00B245FD" w:rsidRDefault="00977FE1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7532AC1" w14:textId="77777777" w:rsidR="00977FE1" w:rsidRPr="002A79F4" w:rsidRDefault="00977FE1" w:rsidP="00977FE1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C9C02A2" w14:textId="77777777" w:rsidR="00977FE1" w:rsidRPr="002A79F4" w:rsidRDefault="00977FE1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81DD67F" w14:textId="77777777" w:rsidR="00977FE1" w:rsidRPr="002A79F4" w:rsidRDefault="00977FE1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BBA9137" w14:textId="77777777" w:rsidR="00977FE1" w:rsidRPr="002A79F4" w:rsidRDefault="00977FE1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173F5A" w:rsidRPr="002A79F4" w14:paraId="1454881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4CE3DB3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21F389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ingjutningsgods för luftsluss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C88C41B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5D82AE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0F1E93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8D6111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D17A7B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22F2306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9F5B82B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2A70CFC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dörrkarmar: rätt placerade, certifierade, fixerade i formen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DA9DE56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8C36B54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BF92013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F505956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800951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6F54F6BB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038DB28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03C5649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karmar till betongelement och skyddsplåtar: rätt placerade, certifierade, fixerade i formen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C716AC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41BD8A65" w14:textId="77777777" w:rsidR="00173F5A" w:rsidRPr="002A79F4" w:rsidRDefault="00216A4B" w:rsidP="00DD7A20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730A3A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B5C1C21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7AFD549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962D4E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6390888B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98A4544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89019BF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övertrycksventiler: rätt placerade, certifierade, fixerade i formen, i lod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B387846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106ADEA3" w14:textId="77777777" w:rsidR="00173F5A" w:rsidRPr="002A79F4" w:rsidRDefault="00216A4B" w:rsidP="00DD7A20">
            <w:pPr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EBD87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8DB875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8E3430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8E84FC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543ACF8B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AD323E6" w14:textId="77777777" w:rsidR="00173F5A" w:rsidRPr="002A79F4" w:rsidRDefault="00B11DB6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3v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114FB81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karmar och gods rostskyddade in på yta som skall motgjutas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D01729C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B968FF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A1E6AB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BF018B1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EFF29B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7DFDD0F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F38D9EA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0CDEB7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infästningar för t ex radiatorer, ventilationsaggregat, toalettutrym</w:t>
            </w:r>
            <w:r w:rsidR="000D3546">
              <w:rPr>
                <w:rFonts w:ascii="Arial" w:hAnsi="Arial" w:cs="Arial"/>
                <w:sz w:val="22"/>
                <w:szCs w:val="22"/>
              </w:rPr>
              <w:softHyphen/>
            </w:r>
            <w:r w:rsidRPr="002A79F4">
              <w:rPr>
                <w:rFonts w:ascii="Arial" w:hAnsi="Arial" w:cs="Arial"/>
                <w:sz w:val="22"/>
                <w:szCs w:val="22"/>
              </w:rPr>
              <w:t>men och kvarsittande utrustning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C9044C" w14:textId="77777777" w:rsidR="00173F5A" w:rsidRPr="002A79F4" w:rsidRDefault="00173F5A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6DB6AE26" w14:textId="77777777" w:rsidR="00173F5A" w:rsidRPr="002A79F4" w:rsidRDefault="00216A4B" w:rsidP="00DD7A20">
            <w:pPr>
              <w:spacing w:before="2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443E024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AFA9422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A1181AA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CA84222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68B5DEF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D47746C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y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4A061D" w14:textId="77777777" w:rsidR="00173F5A" w:rsidRPr="002A79F4" w:rsidRDefault="00173F5A" w:rsidP="00842E7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delar av uteluftskanaler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7D946D2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57EE0A5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7D0B9B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B332835" w14:textId="77777777" w:rsidR="00173F5A" w:rsidRPr="002A79F4" w:rsidRDefault="00173F5A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9A2623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7FAFEA25" w14:textId="77777777" w:rsidTr="003109EF">
        <w:trPr>
          <w:cantSplit/>
          <w:trHeight w:val="397"/>
        </w:trPr>
        <w:tc>
          <w:tcPr>
            <w:tcW w:w="693" w:type="dxa"/>
          </w:tcPr>
          <w:p w14:paraId="24385452" w14:textId="77777777" w:rsidR="00173F5A" w:rsidRPr="002A79F4" w:rsidRDefault="00173F5A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z</w:t>
            </w:r>
          </w:p>
        </w:tc>
        <w:tc>
          <w:tcPr>
            <w:tcW w:w="3686" w:type="dxa"/>
          </w:tcPr>
          <w:p w14:paraId="2007A169" w14:textId="77777777" w:rsidR="00173F5A" w:rsidRPr="002A79F4" w:rsidRDefault="00173F5A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rörledningar</w:t>
            </w:r>
          </w:p>
        </w:tc>
        <w:tc>
          <w:tcPr>
            <w:tcW w:w="709" w:type="dxa"/>
          </w:tcPr>
          <w:p w14:paraId="5FC807E4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17E3B25D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53E48EB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1801C84" w14:textId="77777777" w:rsidR="00173F5A" w:rsidRPr="002A79F4" w:rsidRDefault="00173F5A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AD2AFD1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73F5A" w:rsidRPr="002A79F4" w14:paraId="3DFAF4A2" w14:textId="77777777" w:rsidTr="003109EF">
        <w:trPr>
          <w:cantSplit/>
          <w:trHeight w:val="397"/>
        </w:trPr>
        <w:tc>
          <w:tcPr>
            <w:tcW w:w="693" w:type="dxa"/>
          </w:tcPr>
          <w:p w14:paraId="1AB68C26" w14:textId="77777777" w:rsidR="00173F5A" w:rsidRPr="002A79F4" w:rsidRDefault="00173F5A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å</w:t>
            </w:r>
          </w:p>
        </w:tc>
        <w:tc>
          <w:tcPr>
            <w:tcW w:w="3686" w:type="dxa"/>
          </w:tcPr>
          <w:p w14:paraId="682B4746" w14:textId="77777777" w:rsidR="00173F5A" w:rsidRPr="002A79F4" w:rsidRDefault="00173F5A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fritt avstånd mellan ingjutna rör</w:t>
            </w:r>
          </w:p>
        </w:tc>
        <w:tc>
          <w:tcPr>
            <w:tcW w:w="709" w:type="dxa"/>
          </w:tcPr>
          <w:p w14:paraId="5F5A2E7B" w14:textId="77777777" w:rsidR="00173F5A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173F5A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21B60DA9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036D23A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22BE000" w14:textId="77777777" w:rsidR="00173F5A" w:rsidRPr="002A79F4" w:rsidRDefault="00173F5A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83D2D2D" w14:textId="77777777" w:rsidR="00173F5A" w:rsidRPr="002A79F4" w:rsidRDefault="00173F5A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3BFFED0D" w14:textId="77777777" w:rsidTr="003109EF">
        <w:trPr>
          <w:cantSplit/>
          <w:trHeight w:val="397"/>
        </w:trPr>
        <w:tc>
          <w:tcPr>
            <w:tcW w:w="693" w:type="dxa"/>
          </w:tcPr>
          <w:p w14:paraId="5F87CA29" w14:textId="77777777" w:rsidR="007B57E8" w:rsidRPr="002A79F4" w:rsidRDefault="007B57E8" w:rsidP="00842E7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ä</w:t>
            </w:r>
          </w:p>
        </w:tc>
        <w:tc>
          <w:tcPr>
            <w:tcW w:w="3686" w:type="dxa"/>
          </w:tcPr>
          <w:p w14:paraId="77636287" w14:textId="77777777" w:rsidR="007B57E8" w:rsidRPr="002A79F4" w:rsidRDefault="007B57E8" w:rsidP="009E116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täckskikt och armering vid ingjutna rör</w:t>
            </w:r>
          </w:p>
        </w:tc>
        <w:tc>
          <w:tcPr>
            <w:tcW w:w="709" w:type="dxa"/>
          </w:tcPr>
          <w:p w14:paraId="3AC7DADE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</w:tcPr>
          <w:p w14:paraId="20243A03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8D243E2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582F0D2" w14:textId="77777777" w:rsidR="007B57E8" w:rsidRPr="002A79F4" w:rsidRDefault="007B57E8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B5D7937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3D3DF9A5" w14:textId="77777777" w:rsidTr="003109EF">
        <w:trPr>
          <w:cantSplit/>
          <w:trHeight w:val="397"/>
        </w:trPr>
        <w:tc>
          <w:tcPr>
            <w:tcW w:w="693" w:type="dxa"/>
          </w:tcPr>
          <w:p w14:paraId="6435DCCB" w14:textId="77777777" w:rsidR="007B57E8" w:rsidRPr="002A79F4" w:rsidRDefault="007B57E8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ö</w:t>
            </w:r>
          </w:p>
        </w:tc>
        <w:tc>
          <w:tcPr>
            <w:tcW w:w="3686" w:type="dxa"/>
          </w:tcPr>
          <w:p w14:paraId="0164461F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rör, utförande och s-avstånd</w:t>
            </w:r>
          </w:p>
        </w:tc>
        <w:tc>
          <w:tcPr>
            <w:tcW w:w="709" w:type="dxa"/>
          </w:tcPr>
          <w:p w14:paraId="7EE2B5BA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</w:tcPr>
          <w:p w14:paraId="5A628FB0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22F46B4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B83338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791BE4A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243FA94B" w14:textId="77777777" w:rsidTr="003109EF">
        <w:trPr>
          <w:cantSplit/>
          <w:trHeight w:val="397"/>
        </w:trPr>
        <w:tc>
          <w:tcPr>
            <w:tcW w:w="693" w:type="dxa"/>
          </w:tcPr>
          <w:p w14:paraId="0D9F03D7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2862FADE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el, utförande och s-avstånd</w:t>
            </w:r>
          </w:p>
        </w:tc>
        <w:tc>
          <w:tcPr>
            <w:tcW w:w="709" w:type="dxa"/>
          </w:tcPr>
          <w:p w14:paraId="783ECD1E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</w:tcPr>
          <w:p w14:paraId="1C4FFA20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3B6BC6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9A27613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898AD5D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4D38AEC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94E7A4A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2B62CC5" w14:textId="77777777" w:rsidR="007B57E8" w:rsidRPr="002A79F4" w:rsidRDefault="007B57E8" w:rsidP="001F63E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antenn och tele, utförande och s-avstånd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E04AC5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4A1532A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C0045CD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182B79E" w14:textId="77777777" w:rsidR="007B57E8" w:rsidRPr="002A79F4" w:rsidRDefault="007B57E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CB02D5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6F605E8B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296A70C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8933028" w14:textId="77777777" w:rsidR="007B57E8" w:rsidRPr="002A79F4" w:rsidRDefault="007B57E8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genomföring för övertrycksmätare, utförande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och placering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1AB3C3C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1328B23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B10802E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312339D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52CBC6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2BCF535F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F17DEC0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1C94717" w14:textId="77777777" w:rsidR="007D79D0" w:rsidRPr="002A79F4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3.7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1B900F2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165F140" w14:textId="77777777" w:rsidR="007D79D0" w:rsidRPr="002A79F4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Stigschakt och tunnel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EE4D39B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B96B35B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0F6B8B65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7B57E8" w:rsidRPr="002A79F4" w14:paraId="5015E51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BBE2765" w14:textId="77777777" w:rsidR="007B57E8" w:rsidRPr="002A79F4" w:rsidRDefault="007B57E8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FA3D42" w14:textId="77777777" w:rsidR="007B57E8" w:rsidRPr="002A79F4" w:rsidRDefault="007665A1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jocklekar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på betongkonstruktioner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30CF894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A8F2F2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7D1C0F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1AA45E3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47F885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1DC89F8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302E7AA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17E6110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vid anslutning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5E89D6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DDACD94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E0D83E7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8A064A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2028C3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73D0F474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49DAE7A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03B5863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storlek på stigschakt och tunnel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BA8E2E" w14:textId="77777777" w:rsidR="007B57E8" w:rsidRPr="002A79F4" w:rsidRDefault="00216A4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ED47BD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3E5ED02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C24D47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1B77D4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185E536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23EEA79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3a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2B5DFD3" w14:textId="77777777" w:rsidR="007B57E8" w:rsidRPr="002A79F4" w:rsidRDefault="007B57E8" w:rsidP="00DD7A20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genomstick för läckvatten i 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6588084" w14:textId="77777777" w:rsidR="007B57E8" w:rsidRPr="002A79F4" w:rsidRDefault="00371B2B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7B57E8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C46F9C9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E93F7B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43512A6" w14:textId="77777777" w:rsidR="007B57E8" w:rsidRPr="002A79F4" w:rsidRDefault="007B57E8" w:rsidP="00DD7A20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319304A" w14:textId="77777777" w:rsidR="007B57E8" w:rsidRPr="002A79F4" w:rsidRDefault="007B57E8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42212BAA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5B1C1E5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F687297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3.8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500E333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E18D4ED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9AD40D2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69C7F05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CC1CEA3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3E494EB2" w14:textId="77777777" w:rsidTr="003109EF">
        <w:trPr>
          <w:cantSplit/>
          <w:trHeight w:val="397"/>
        </w:trPr>
        <w:tc>
          <w:tcPr>
            <w:tcW w:w="693" w:type="dxa"/>
          </w:tcPr>
          <w:p w14:paraId="0D94FA8B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3ah</w:t>
            </w:r>
          </w:p>
        </w:tc>
        <w:tc>
          <w:tcPr>
            <w:tcW w:w="3686" w:type="dxa"/>
          </w:tcPr>
          <w:p w14:paraId="275C5B8C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4 kan utfärdas</w:t>
            </w:r>
          </w:p>
        </w:tc>
        <w:tc>
          <w:tcPr>
            <w:tcW w:w="709" w:type="dxa"/>
          </w:tcPr>
          <w:p w14:paraId="1D30D46A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551B614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C319B8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BE9CCF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092796D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B57E8" w:rsidRPr="002A79F4" w14:paraId="0378E181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1D5CE57F" w14:textId="77777777" w:rsidR="007B57E8" w:rsidRPr="00B15C0A" w:rsidRDefault="007B57E8" w:rsidP="004123B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  <w:p w14:paraId="0FDD0305" w14:textId="77777777" w:rsidR="007B57E8" w:rsidRPr="001F52C9" w:rsidRDefault="007B57E8" w:rsidP="0059751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4.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CC98E0A" w14:textId="77777777" w:rsidR="007B57E8" w:rsidRPr="00B15C0A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  <w:p w14:paraId="4B5AEA74" w14:textId="77777777" w:rsidR="00AB31B8" w:rsidRPr="001F52C9" w:rsidRDefault="007B57E8" w:rsidP="002A79F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Takkonstruktion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E12F4A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E03134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9CC7388" w14:textId="77777777" w:rsidR="007B57E8" w:rsidRPr="002A79F4" w:rsidRDefault="007B57E8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7D79D0" w:rsidRPr="002A79F4" w14:paraId="095D1066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4F6FD513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04E111F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1DF39639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4D6D8E2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Dimensioner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614B1736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8C66CE7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F4C9E2E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7B57E8" w:rsidRPr="002A79F4" w14:paraId="16DD4CF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24AC9AF" w14:textId="77777777" w:rsidR="007B57E8" w:rsidRPr="002A79F4" w:rsidRDefault="00A50351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A2813FF" w14:textId="77777777" w:rsidR="007B57E8" w:rsidRPr="002A79F4" w:rsidRDefault="007D79D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imensioner enligt ritning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E93D3D0" w14:textId="77777777" w:rsidR="007B57E8" w:rsidRPr="002A79F4" w:rsidRDefault="00555044" w:rsidP="00DE76AD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31928D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0D009B6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8114077" w14:textId="77777777" w:rsidR="007B57E8" w:rsidRPr="002A79F4" w:rsidRDefault="007B57E8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8E2FBA8" w14:textId="77777777" w:rsidR="007B57E8" w:rsidRPr="002A79F4" w:rsidRDefault="007B57E8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0335979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2DDD5DA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361E249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skyddsrumstak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D32FF68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7D2068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35117B6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078A7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57DFE7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340D5CB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A05E45C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F16691B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förstärkt bjälklag över utrymningsväg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CAE674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F7F271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E1CAE0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D4CCEE8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6AA7312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7DD5721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FABD1BE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D9A555D" w14:textId="77777777" w:rsidR="00DD7A20" w:rsidRPr="002A79F4" w:rsidRDefault="00DD7A20" w:rsidP="00BE7676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mellanbjälklag i tvåvåningsskyddsrum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C9CDFE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CF050D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59C0C3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044DA79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7E216F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4C536999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087DE17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75FCF20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199F65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8D16D6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Betong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1B213C5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7AD2223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803940C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D7A20" w:rsidRPr="002A79F4" w14:paraId="027C3BE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706F93C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9446CB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6CA4F9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01CC61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70AA2F8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E1AD62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95F8F2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6946AC8A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312B42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F972972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51DD800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4F44CD1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B33DF71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00FD315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A21AF16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D7A20" w:rsidRPr="002A79F4" w14:paraId="4102838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7562A42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FA0170C" w14:textId="77777777" w:rsidR="00DD7A20" w:rsidRPr="002A79F4" w:rsidRDefault="00DD7A20" w:rsidP="007665A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föreskriven kvalitet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BA0DE81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84EF1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7D4A18B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460BB7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3C4A7D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278BB49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7D0EB7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AA4432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 xml:space="preserve">ej avkortning 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>av fältarmering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06F11A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5C6276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B3A37FD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82A6C5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644C6CE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3A24859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59CB477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C4135E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27EAB2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E637792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8EEEBC3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0D77BDE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B7E04B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4A805E0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626FF94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12789F0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E3865E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7A6973E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D051038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64C275C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28EC74B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48DA39E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9A47EA6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69B780C" w14:textId="77777777" w:rsidR="00DD7A20" w:rsidRPr="002A79F4" w:rsidRDefault="00DD7A2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5596B15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26DCEE3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A68E2B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5A8C7D6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70729C4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D7A20" w:rsidRPr="002A79F4" w14:paraId="4568F869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6ECAD8E" w14:textId="77777777" w:rsidR="00DD7A20" w:rsidRPr="002A79F4" w:rsidRDefault="00DD7A2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0CB21D6" w14:textId="77777777" w:rsidR="00DD7A20" w:rsidRPr="002A79F4" w:rsidRDefault="00DD7A2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DDF552" w14:textId="77777777" w:rsidR="00DD7A20" w:rsidRPr="002A79F4" w:rsidRDefault="00B433DF" w:rsidP="00DD7A20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DD7A20" w:rsidRPr="002A79F4">
              <w:rPr>
                <w:rFonts w:ascii="Arial" w:hAnsi="Arial" w:cs="Arial"/>
                <w:sz w:val="22"/>
                <w:szCs w:val="22"/>
              </w:rPr>
              <w:t>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D1917E4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6B65C25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CF9DADF" w14:textId="77777777" w:rsidR="00DD7A20" w:rsidRPr="002A79F4" w:rsidRDefault="00DD7A2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4E7847" w14:textId="77777777" w:rsidR="00DD7A20" w:rsidRPr="002A79F4" w:rsidRDefault="00DD7A2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452DFA2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70EABF5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8E7D1B6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skjuvarmering vid fasta och monterbara pelare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06508B0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F0B0C0C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DA0678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83708D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5A81AF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7153470D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FE2935F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23C57E4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0047807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67D9936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B6B6FFA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3B3AEFA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F4C688A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03980" w:rsidRPr="002A79F4" w14:paraId="1B61163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2D9C485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754F377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0CEB35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A814F6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63910DC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48AC8D" w14:textId="77777777" w:rsidR="00803980" w:rsidRPr="002A79F4" w:rsidRDefault="00803980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D1074E4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580A10A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69ED99B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70EF908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748D23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573A6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684E3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B8D9B26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85F4B8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4849EA7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52EDB40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19DD947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A54704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2A25691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8DFEB05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147D95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698CC4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D79D0" w:rsidRPr="002A79F4" w14:paraId="5AA53EF5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6B56220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7823F9E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4.5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ACF49A5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D491016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Ingjutningsgods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6FB1155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8D4AEBE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2405FBA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803980" w:rsidRPr="002A79F4" w14:paraId="4EC8BF75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06D156C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3DB9099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avlopp och rörledningar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47188B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78579F8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6A4E10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E59C3C1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B7807B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3E75BD0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665BE01" w14:textId="77777777" w:rsidR="00803980" w:rsidRPr="002A79F4" w:rsidRDefault="00803980" w:rsidP="00AC0906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36DF51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C21EDAF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CA8227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93E6161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92AAAB8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E41E94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6EB99E30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5E278C9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40816D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lastfördelningsplåtar för monterbara pelare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B1F43B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:24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F38021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2876633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68A829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0833D7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137D678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1F6849B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94A212C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ingjutna delar av uteluftskanaler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E78048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B312831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7DFB810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CA53CF8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20B2F0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6FDB8842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CFA2ED7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4E3C4CC" w14:textId="77777777" w:rsidR="00803980" w:rsidRPr="002A79F4" w:rsidRDefault="00803980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skyddsplåtar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01A605" w14:textId="77777777" w:rsidR="00803980" w:rsidRPr="002A79F4" w:rsidRDefault="00B433DF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4AD479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CC60ACF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9993C6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C6CE0D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201B2E1B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4074D60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7305064" w14:textId="77777777" w:rsidR="00803980" w:rsidRPr="002A79F4" w:rsidRDefault="0080398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88D11D" w14:textId="77777777" w:rsidR="00803980" w:rsidRPr="002A79F4" w:rsidRDefault="00CA3740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2CB15A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409C85D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6584977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071E1F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1FD8042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DC4870B" w14:textId="77777777" w:rsidR="00803980" w:rsidRPr="002A79F4" w:rsidRDefault="00803980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77D848B" w14:textId="77777777" w:rsidR="00803980" w:rsidRPr="002A79F4" w:rsidRDefault="0080398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5529046" w14:textId="77777777" w:rsidR="00803980" w:rsidRPr="002A79F4" w:rsidRDefault="00CA3740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803980"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B75CE14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16FD0D2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AAF65B" w14:textId="77777777" w:rsidR="00803980" w:rsidRPr="002A79F4" w:rsidRDefault="00803980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B9FAD1" w14:textId="77777777" w:rsidR="00803980" w:rsidRPr="002A79F4" w:rsidRDefault="00803980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3EFB0981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D236EE2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361A879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488F1AA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4ABDA14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FDA0A81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AD1DD84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02BE4F2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44115DDB" w14:textId="77777777" w:rsidTr="003109EF">
        <w:trPr>
          <w:cantSplit/>
          <w:trHeight w:val="397"/>
        </w:trPr>
        <w:tc>
          <w:tcPr>
            <w:tcW w:w="693" w:type="dxa"/>
          </w:tcPr>
          <w:p w14:paraId="3FA881CA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4x</w:t>
            </w:r>
          </w:p>
        </w:tc>
        <w:tc>
          <w:tcPr>
            <w:tcW w:w="3686" w:type="dxa"/>
          </w:tcPr>
          <w:p w14:paraId="3E87F9C0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5 kan utfärdas</w:t>
            </w:r>
          </w:p>
        </w:tc>
        <w:tc>
          <w:tcPr>
            <w:tcW w:w="709" w:type="dxa"/>
          </w:tcPr>
          <w:p w14:paraId="01850CA7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843043C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E065A05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4B87086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2C17E27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03980" w:rsidRPr="002A79F4" w14:paraId="3A55A63E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694A8388" w14:textId="77777777" w:rsidR="00803980" w:rsidRPr="00FE70D3" w:rsidRDefault="00803980" w:rsidP="004123B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AA4E49A" w14:textId="77777777" w:rsidR="00803980" w:rsidRPr="001F52C9" w:rsidRDefault="00803980" w:rsidP="009C7CA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52C9">
              <w:rPr>
                <w:rFonts w:ascii="Arial" w:hAnsi="Arial" w:cs="Arial"/>
                <w:b/>
                <w:sz w:val="28"/>
                <w:szCs w:val="28"/>
              </w:rPr>
              <w:t>5.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2E2CCDF" w14:textId="77777777" w:rsidR="00803980" w:rsidRPr="00FE70D3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1DA7A8D" w14:textId="77777777" w:rsidR="00AB31B8" w:rsidRPr="001F52C9" w:rsidRDefault="001F52C9" w:rsidP="001F52C9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Färdigt</w:t>
            </w:r>
            <w:r w:rsidR="00803980" w:rsidRPr="001F52C9">
              <w:rPr>
                <w:rFonts w:ascii="Arial" w:hAnsi="Arial" w:cs="Arial"/>
                <w:b/>
                <w:sz w:val="28"/>
                <w:szCs w:val="28"/>
              </w:rPr>
              <w:t xml:space="preserve"> s</w:t>
            </w:r>
            <w:r>
              <w:rPr>
                <w:rFonts w:ascii="Arial" w:hAnsi="Arial" w:cs="Arial"/>
                <w:b/>
                <w:sz w:val="28"/>
                <w:szCs w:val="28"/>
              </w:rPr>
              <w:t>kyddsrum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9C5083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8C96A89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208E568" w14:textId="77777777" w:rsidR="00803980" w:rsidRPr="002A79F4" w:rsidRDefault="00803980" w:rsidP="004D556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7D79D0" w:rsidRPr="002A79F4" w14:paraId="0BCB898B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02D75BBD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AE71284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5.1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2DBE15EB" w14:textId="77777777" w:rsidR="007D79D0" w:rsidRPr="00B245FD" w:rsidRDefault="007D79D0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05B992E" w14:textId="77777777" w:rsidR="007D79D0" w:rsidRPr="002A79F4" w:rsidRDefault="007D79D0" w:rsidP="007D79D0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Stom</w:t>
            </w:r>
            <w:r w:rsidR="00756B99" w:rsidRPr="002A79F4">
              <w:rPr>
                <w:rFonts w:ascii="Arial" w:hAnsi="Arial" w:cs="Arial"/>
                <w:b/>
                <w:sz w:val="22"/>
                <w:szCs w:val="22"/>
              </w:rPr>
              <w:t>konstruktion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05107E7D" w14:textId="77777777" w:rsidR="007D79D0" w:rsidRPr="002A79F4" w:rsidRDefault="007D79D0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64D12FCA" w14:textId="77777777" w:rsidR="007D79D0" w:rsidRPr="002A79F4" w:rsidRDefault="007D79D0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82342EE" w14:textId="77777777" w:rsidR="007D79D0" w:rsidRPr="002A79F4" w:rsidRDefault="007D79D0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10CE5" w:rsidRPr="002A79F4" w14:paraId="0DC9D08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A684E40" w14:textId="77777777" w:rsidR="00D10CE5" w:rsidRPr="002A79F4" w:rsidRDefault="00D10CE5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E8E9BEF" w14:textId="77777777" w:rsidR="00D10CE5" w:rsidRPr="002A79F4" w:rsidRDefault="007D79D0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olv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000D985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BA597E9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AC1A242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17A84EF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4A9F31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C260F1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2518797" w14:textId="77777777" w:rsidR="00D10CE5" w:rsidRPr="002A79F4" w:rsidRDefault="00D10CE5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CCB5657" w14:textId="77777777" w:rsidR="00D10CE5" w:rsidRPr="002A79F4" w:rsidRDefault="00D10CE5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väggar</w:t>
            </w:r>
            <w:r w:rsidR="00756B99"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FBC2111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F4D84BB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BE9E802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77641C3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C58FAE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874CAB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B1E5340" w14:textId="77777777" w:rsidR="00D10CE5" w:rsidRPr="002A79F4" w:rsidRDefault="00D10CE5" w:rsidP="00C21BF0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56CB35D" w14:textId="77777777" w:rsidR="00D10CE5" w:rsidRPr="002A79F4" w:rsidRDefault="00D10CE5" w:rsidP="001F63E1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tak</w:t>
            </w:r>
            <w:r w:rsidR="00756B99" w:rsidRPr="002A79F4">
              <w:rPr>
                <w:rFonts w:ascii="Arial" w:hAnsi="Arial" w:cs="Arial"/>
                <w:sz w:val="22"/>
                <w:szCs w:val="22"/>
              </w:rPr>
              <w:t xml:space="preserve"> fritt från sprickor och gjutskador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29CCF4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CA88223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79535DB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23FF4CB" w14:textId="77777777" w:rsidR="00D10CE5" w:rsidRPr="002A79F4" w:rsidRDefault="00D10CE5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9EC83E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03DAC20C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391A04E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4BF914C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435FCF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6360FA8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Skyddsrumsdörrar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30372F9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65EBD94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B9BD22C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D10CE5" w:rsidRPr="002A79F4" w14:paraId="288E6D58" w14:textId="77777777" w:rsidTr="003109EF">
        <w:trPr>
          <w:cantSplit/>
          <w:trHeight w:val="397"/>
        </w:trPr>
        <w:tc>
          <w:tcPr>
            <w:tcW w:w="693" w:type="dxa"/>
          </w:tcPr>
          <w:p w14:paraId="7A52F496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</w:tcPr>
          <w:p w14:paraId="5B7E2177" w14:textId="77777777" w:rsidR="00D10CE5" w:rsidRPr="002A79F4" w:rsidRDefault="00D10CE5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10D6BF8E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</w:tcPr>
          <w:p w14:paraId="197F5E97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65C7C94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241CAB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56CC355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0F588828" w14:textId="77777777" w:rsidTr="003109EF">
        <w:trPr>
          <w:cantSplit/>
          <w:trHeight w:val="397"/>
        </w:trPr>
        <w:tc>
          <w:tcPr>
            <w:tcW w:w="693" w:type="dxa"/>
          </w:tcPr>
          <w:p w14:paraId="7B059E29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219178E4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64D78F2E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</w:tcPr>
          <w:p w14:paraId="3C9CB512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2DB59D0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4117E72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E2C94E1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1C52B9F6" w14:textId="77777777" w:rsidTr="003109EF">
        <w:trPr>
          <w:cantSplit/>
          <w:trHeight w:val="397"/>
        </w:trPr>
        <w:tc>
          <w:tcPr>
            <w:tcW w:w="693" w:type="dxa"/>
          </w:tcPr>
          <w:p w14:paraId="526C294B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</w:tcPr>
          <w:p w14:paraId="1A78F605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rätt monterad, dörrslagning</w:t>
            </w:r>
            <w:r w:rsidRPr="002A79F4">
              <w:rPr>
                <w:rFonts w:ascii="Arial" w:hAnsi="Arial" w:cs="Arial"/>
                <w:bCs/>
                <w:sz w:val="22"/>
                <w:szCs w:val="22"/>
              </w:rPr>
              <w:t xml:space="preserve"> utåt</w:t>
            </w:r>
          </w:p>
        </w:tc>
        <w:tc>
          <w:tcPr>
            <w:tcW w:w="709" w:type="dxa"/>
          </w:tcPr>
          <w:p w14:paraId="2D82D424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0F113702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277F79C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F62D1C4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D1651F3" w14:textId="77777777" w:rsidR="00D10CE5" w:rsidRPr="002A79F4" w:rsidRDefault="00D10CE5" w:rsidP="007F268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3BD646F" w14:textId="77777777" w:rsidTr="003109EF">
        <w:trPr>
          <w:cantSplit/>
          <w:trHeight w:val="397"/>
        </w:trPr>
        <w:tc>
          <w:tcPr>
            <w:tcW w:w="693" w:type="dxa"/>
          </w:tcPr>
          <w:p w14:paraId="2CB4CE50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</w:tcPr>
          <w:p w14:paraId="2F5B9287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 av dörrblad till karm - förankringsskruv åtdragen</w:t>
            </w:r>
          </w:p>
        </w:tc>
        <w:tc>
          <w:tcPr>
            <w:tcW w:w="709" w:type="dxa"/>
          </w:tcPr>
          <w:p w14:paraId="6711191C" w14:textId="77777777" w:rsidR="00D10CE5" w:rsidRPr="002A79F4" w:rsidRDefault="00555044" w:rsidP="00555044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</w:tcPr>
          <w:p w14:paraId="15FD3FBC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82CCBD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7F54667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79AABCB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79BE1B5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3C2E06C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62870DE" w14:textId="77777777" w:rsidR="00D10CE5" w:rsidRPr="002A79F4" w:rsidRDefault="00D10CE5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tröskel monterad</w:t>
            </w:r>
          </w:p>
        </w:tc>
        <w:tc>
          <w:tcPr>
            <w:tcW w:w="709" w:type="dxa"/>
          </w:tcPr>
          <w:p w14:paraId="787EC21F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D10CE5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EA186C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CB7B621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ED31A75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AAC7C1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D10CE5" w:rsidRPr="002A79F4" w14:paraId="195A394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D2CC07D" w14:textId="77777777" w:rsidR="00D10CE5" w:rsidRPr="002A79F4" w:rsidRDefault="00D10CE5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E13F13" w14:textId="77777777" w:rsidR="00D10CE5" w:rsidRPr="002A79F4" w:rsidRDefault="00D10CE5" w:rsidP="009E1161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mittpost hopskruvad och monterad</w:t>
            </w:r>
          </w:p>
        </w:tc>
        <w:tc>
          <w:tcPr>
            <w:tcW w:w="709" w:type="dxa"/>
          </w:tcPr>
          <w:p w14:paraId="443D7034" w14:textId="77777777" w:rsidR="00D10CE5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4064C7E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0B129D6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79EA2BA" w14:textId="77777777" w:rsidR="00D10CE5" w:rsidRPr="002A79F4" w:rsidRDefault="00D10CE5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BD584F4" w14:textId="77777777" w:rsidR="00D10CE5" w:rsidRPr="002A79F4" w:rsidRDefault="00D10CE5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23CC050C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5543691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ABE2BBB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5.2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CA09F5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690D3B72" w14:textId="77777777" w:rsidR="00756B99" w:rsidRPr="002A79F4" w:rsidRDefault="00756B99" w:rsidP="000D3546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Igensättningar med btg</w:t>
            </w:r>
            <w:r w:rsidR="000D3546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Pr="002A79F4">
              <w:rPr>
                <w:rFonts w:ascii="Arial" w:hAnsi="Arial" w:cs="Arial"/>
                <w:b/>
                <w:sz w:val="22"/>
                <w:szCs w:val="22"/>
              </w:rPr>
              <w:t>element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BAE6DD7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DB89A63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E07942B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9848EF" w:rsidRPr="002A79F4" w14:paraId="0E0147B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4EA6583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F454FB9" w14:textId="77777777" w:rsidR="009848EF" w:rsidRPr="002A79F4" w:rsidRDefault="009848EF" w:rsidP="00523EB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71102CB8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49077BF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54E9941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35A154D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EFF7C7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848EF" w:rsidRPr="002A79F4" w14:paraId="0B580AE4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29EB36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D315061" w14:textId="77777777" w:rsidR="009848EF" w:rsidRPr="002A79F4" w:rsidRDefault="009848EF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67E58A4E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8.23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BF7AFEB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824C58E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BBA3BD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856A9F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0964E259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BA677FD" w14:textId="77777777" w:rsidR="00555044" w:rsidRPr="002A79F4" w:rsidRDefault="00555044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C55F05D" w14:textId="77777777" w:rsidR="00555044" w:rsidRPr="002A79F4" w:rsidRDefault="00555044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betongelement passar, rätt tjocklek</w:t>
            </w:r>
          </w:p>
        </w:tc>
        <w:tc>
          <w:tcPr>
            <w:tcW w:w="709" w:type="dxa"/>
          </w:tcPr>
          <w:p w14:paraId="17F2F641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EDDE69D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1E50E6C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B67029A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9DB9EB8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4CB20E1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E4C1A37" w14:textId="77777777" w:rsidR="00555044" w:rsidRPr="002A79F4" w:rsidRDefault="00555044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8969E6D" w14:textId="77777777" w:rsidR="00555044" w:rsidRPr="002A79F4" w:rsidRDefault="00555044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fördelningsbalk passar</w:t>
            </w:r>
          </w:p>
        </w:tc>
        <w:tc>
          <w:tcPr>
            <w:tcW w:w="709" w:type="dxa"/>
          </w:tcPr>
          <w:p w14:paraId="55488B8C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B1E4C6E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466F83F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D4E4C05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C7526D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848EF" w:rsidRPr="002A79F4" w14:paraId="2B9690F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5D46BBD" w14:textId="77777777" w:rsidR="009848EF" w:rsidRPr="002A79F4" w:rsidRDefault="009848EF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361F82" w14:textId="77777777" w:rsidR="009848EF" w:rsidRPr="002A79F4" w:rsidRDefault="009848EF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öppningsbar från båda håll</w:t>
            </w:r>
          </w:p>
        </w:tc>
        <w:tc>
          <w:tcPr>
            <w:tcW w:w="709" w:type="dxa"/>
          </w:tcPr>
          <w:p w14:paraId="34637CA5" w14:textId="77777777" w:rsidR="009848EF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5:4</w:t>
            </w:r>
            <w:r w:rsidR="009848EF" w:rsidRPr="002A79F4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7B1852E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04F1B3E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5D4D1B9" w14:textId="77777777" w:rsidR="009848EF" w:rsidRPr="002A79F4" w:rsidRDefault="009848EF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7E6287" w14:textId="77777777" w:rsidR="009848EF" w:rsidRPr="002A79F4" w:rsidRDefault="009848EF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71C76446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A44F960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31FABF2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5.3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114351D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F4656F9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Skyddsplåtar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8838C90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9B44A4C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4934B96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16B0EC2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95EC6C5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3FC386E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karm rätt ingjuten</w:t>
            </w:r>
          </w:p>
        </w:tc>
        <w:tc>
          <w:tcPr>
            <w:tcW w:w="709" w:type="dxa"/>
          </w:tcPr>
          <w:p w14:paraId="4E0D84AA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7A74A2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7D445DB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88C949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B9ED07B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198BE6F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C607C8C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C96BB4F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på karm, läsbar</w:t>
            </w:r>
          </w:p>
        </w:tc>
        <w:tc>
          <w:tcPr>
            <w:tcW w:w="709" w:type="dxa"/>
          </w:tcPr>
          <w:p w14:paraId="7D9CA53B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8.23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7BB8F9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E742212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84BB886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F2B80F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94A13D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727C767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C198D10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skyddsplåt passar, skruvar passar</w:t>
            </w:r>
          </w:p>
        </w:tc>
        <w:tc>
          <w:tcPr>
            <w:tcW w:w="709" w:type="dxa"/>
          </w:tcPr>
          <w:p w14:paraId="3B458610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534F930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C489D6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8CC2328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6D9717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37820308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9E8DC3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5548557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5.4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68C3B4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CCA5F51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Genomföringar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AB78870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DF9D447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4518C59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042008E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1BB1570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13220C2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rör rätt ingjutna</w:t>
            </w:r>
          </w:p>
        </w:tc>
        <w:tc>
          <w:tcPr>
            <w:tcW w:w="709" w:type="dxa"/>
          </w:tcPr>
          <w:p w14:paraId="0B1F9FBA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Pr="002A79F4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3F4F9A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2DDA728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C6265B2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E45865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36FF4AB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C02B3E6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EBC75EA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el rätt ingjutna</w:t>
            </w:r>
          </w:p>
        </w:tc>
        <w:tc>
          <w:tcPr>
            <w:tcW w:w="709" w:type="dxa"/>
          </w:tcPr>
          <w:p w14:paraId="4F047969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9B27E18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9C4D76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5493B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B2AF63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760DD8D2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AE35CCC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F6BEF06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genomföringar för antenn och tele rätt ingjutna</w:t>
            </w:r>
          </w:p>
        </w:tc>
        <w:tc>
          <w:tcPr>
            <w:tcW w:w="709" w:type="dxa"/>
          </w:tcPr>
          <w:p w14:paraId="6ABDAF31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F6C7F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B61138F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63838D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E8FBBA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171250F9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43F0B8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5768336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 för övertrycksmätare rätt ingjuten</w:t>
            </w:r>
          </w:p>
        </w:tc>
        <w:tc>
          <w:tcPr>
            <w:tcW w:w="709" w:type="dxa"/>
          </w:tcPr>
          <w:p w14:paraId="4E946337" w14:textId="77777777" w:rsidR="000A29AE" w:rsidRPr="002A79F4" w:rsidRDefault="00084939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DAF227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2C97E1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6F6991B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5CAAD3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2FDD3FD5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4B91EB9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CDC76E0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5.5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0C936C7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2477477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Uteluftskanal och stötvågsskydd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A4BE2F4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C4E8FDF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CF220B3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0A29AE" w:rsidRPr="002A79F4" w14:paraId="4D1D3B3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5E688D2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1BD435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ett ventilationsaggregat per uteluftskanal</w:t>
            </w:r>
          </w:p>
        </w:tc>
        <w:tc>
          <w:tcPr>
            <w:tcW w:w="709" w:type="dxa"/>
          </w:tcPr>
          <w:p w14:paraId="2EA8A8A8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75AFFBD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11ACCF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61F4F0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287500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6F28C1DC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575B25A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F480CD3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dimension och material</w:t>
            </w:r>
          </w:p>
        </w:tc>
        <w:tc>
          <w:tcPr>
            <w:tcW w:w="709" w:type="dxa"/>
          </w:tcPr>
          <w:p w14:paraId="4A20C44E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617D361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B15116C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24A2644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AAC3DC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A71E57D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9A20731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y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7FA966E" w14:textId="77777777" w:rsidR="000A29AE" w:rsidRPr="002A79F4" w:rsidRDefault="000A29AE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dräneringsanordning i lågpunkt</w:t>
            </w:r>
          </w:p>
        </w:tc>
        <w:tc>
          <w:tcPr>
            <w:tcW w:w="709" w:type="dxa"/>
          </w:tcPr>
          <w:p w14:paraId="5369B335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90CC967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A974365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8013E67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2C3BE8D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39A899E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E7DC414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z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D7FAAD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kringgjuten under mark</w:t>
            </w:r>
          </w:p>
        </w:tc>
        <w:tc>
          <w:tcPr>
            <w:tcW w:w="709" w:type="dxa"/>
          </w:tcPr>
          <w:p w14:paraId="3DB8764C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89F04F8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78E833F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14DE9F7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15A004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1758ACC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4246A8A" w14:textId="77777777" w:rsidR="000A29AE" w:rsidRPr="002A79F4" w:rsidRDefault="000A29AE" w:rsidP="00C21BF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å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417F823" w14:textId="77777777" w:rsidR="000A29AE" w:rsidRPr="002A79F4" w:rsidRDefault="000A29AE" w:rsidP="00846597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anslutningsslang till ventilationsaggregat och filter</w:t>
            </w:r>
          </w:p>
        </w:tc>
        <w:tc>
          <w:tcPr>
            <w:tcW w:w="709" w:type="dxa"/>
          </w:tcPr>
          <w:p w14:paraId="369745E9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0A29AE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61C466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5B86535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E0F6829" w14:textId="77777777" w:rsidR="000A29AE" w:rsidRPr="002A79F4" w:rsidRDefault="000A29A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1BD8CB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3EAD7D0C" w14:textId="77777777" w:rsidTr="003109EF">
        <w:trPr>
          <w:cantSplit/>
          <w:trHeight w:val="397"/>
        </w:trPr>
        <w:tc>
          <w:tcPr>
            <w:tcW w:w="693" w:type="dxa"/>
          </w:tcPr>
          <w:p w14:paraId="3FEA1222" w14:textId="77777777" w:rsidR="000A29AE" w:rsidRPr="002A79F4" w:rsidRDefault="000A29A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ä</w:t>
            </w:r>
          </w:p>
        </w:tc>
        <w:tc>
          <w:tcPr>
            <w:tcW w:w="3686" w:type="dxa"/>
          </w:tcPr>
          <w:p w14:paraId="11C67E24" w14:textId="77777777" w:rsidR="000A29AE" w:rsidRPr="002A79F4" w:rsidRDefault="000A29AE" w:rsidP="000B0A49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 stötvågsskydd, läsbar</w:t>
            </w:r>
          </w:p>
        </w:tc>
        <w:tc>
          <w:tcPr>
            <w:tcW w:w="709" w:type="dxa"/>
          </w:tcPr>
          <w:p w14:paraId="06E1F21D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</w:tcPr>
          <w:p w14:paraId="2511FD81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E3715D4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24D494B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A01B5EF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0A29AE" w:rsidRPr="002A79F4" w14:paraId="443D2B6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0A30C6E" w14:textId="77777777" w:rsidR="000A29AE" w:rsidRPr="002A79F4" w:rsidRDefault="000A29AE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</w:t>
            </w:r>
            <w:r w:rsidR="00B11DB6">
              <w:rPr>
                <w:rFonts w:ascii="Arial" w:hAnsi="Arial" w:cs="Arial"/>
                <w:position w:val="-2"/>
                <w:sz w:val="22"/>
                <w:szCs w:val="22"/>
              </w:rPr>
              <w:t>ö</w:t>
            </w:r>
          </w:p>
        </w:tc>
        <w:tc>
          <w:tcPr>
            <w:tcW w:w="3686" w:type="dxa"/>
          </w:tcPr>
          <w:p w14:paraId="2A208DFC" w14:textId="77777777" w:rsidR="000A29AE" w:rsidRPr="002A79F4" w:rsidRDefault="000A29AE" w:rsidP="00BE7676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rostskydd uteluftskanal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F3D4F6" w14:textId="77777777" w:rsidR="000A29AE" w:rsidRPr="002A79F4" w:rsidRDefault="00C52A0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4E3DC818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321BAF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45CCFAF" w14:textId="77777777" w:rsidR="000A29AE" w:rsidRPr="002A79F4" w:rsidRDefault="000A29A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982E84" w14:textId="77777777" w:rsidR="000A29AE" w:rsidRPr="002A79F4" w:rsidRDefault="000A29AE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26D81DC3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9B824FA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86F7AFD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5.6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57CE129A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7AC7DDB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Ventilationsaggregat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4F650137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0EC7FD5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3BF0FAF3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360BA3C0" w14:textId="77777777" w:rsidTr="003109EF">
        <w:trPr>
          <w:cantSplit/>
          <w:trHeight w:val="397"/>
        </w:trPr>
        <w:tc>
          <w:tcPr>
            <w:tcW w:w="693" w:type="dxa"/>
          </w:tcPr>
          <w:p w14:paraId="4BFA8161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64424146" w14:textId="77777777" w:rsidR="00AF3E53" w:rsidRPr="002A79F4" w:rsidRDefault="00AF3E53" w:rsidP="0084659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antal ventilationsaggregat</w:t>
            </w:r>
          </w:p>
        </w:tc>
        <w:tc>
          <w:tcPr>
            <w:tcW w:w="709" w:type="dxa"/>
          </w:tcPr>
          <w:p w14:paraId="5CCF0EDE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</w:tcPr>
          <w:p w14:paraId="0E7A3ED5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2C91F3D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8C020ED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DBC2606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0A2C4BDE" w14:textId="77777777" w:rsidTr="003109EF">
        <w:trPr>
          <w:cantSplit/>
          <w:trHeight w:val="397"/>
        </w:trPr>
        <w:tc>
          <w:tcPr>
            <w:tcW w:w="693" w:type="dxa"/>
          </w:tcPr>
          <w:p w14:paraId="7795C20E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</w:tcPr>
          <w:p w14:paraId="474293F6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</w:t>
            </w:r>
          </w:p>
        </w:tc>
        <w:tc>
          <w:tcPr>
            <w:tcW w:w="709" w:type="dxa"/>
          </w:tcPr>
          <w:p w14:paraId="60332E64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</w:tcPr>
          <w:p w14:paraId="26878CFE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938BDDF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0D8E66F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C0D02AC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5C983303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0672CC8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12DEA24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</w:t>
            </w:r>
          </w:p>
        </w:tc>
        <w:tc>
          <w:tcPr>
            <w:tcW w:w="709" w:type="dxa"/>
          </w:tcPr>
          <w:p w14:paraId="097C6017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37F1353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D14F6C6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84BD66E" w14:textId="77777777" w:rsidR="00AF3E53" w:rsidRPr="002A79F4" w:rsidRDefault="00AF3E5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6E2542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B3BD28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5E9D25B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637C5DA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funktion</w:t>
            </w:r>
          </w:p>
        </w:tc>
        <w:tc>
          <w:tcPr>
            <w:tcW w:w="709" w:type="dxa"/>
          </w:tcPr>
          <w:p w14:paraId="24ADF90A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37BAFE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20D6B4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7D8734F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5CC573F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57BC255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109035A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1D25A0E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certifieringsmärkning, läsbar</w:t>
            </w:r>
          </w:p>
        </w:tc>
        <w:tc>
          <w:tcPr>
            <w:tcW w:w="709" w:type="dxa"/>
          </w:tcPr>
          <w:p w14:paraId="4DD5941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59E26DF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F45F28E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771E9B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DE053D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2453DF9E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7DB3A88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0612C6E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5.7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AF2343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8C98A3A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Tilluftskanal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6C8BD04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E083C84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D064361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367563B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0B68225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4ABA5CD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typiserad lösning</w:t>
            </w:r>
          </w:p>
        </w:tc>
        <w:tc>
          <w:tcPr>
            <w:tcW w:w="709" w:type="dxa"/>
          </w:tcPr>
          <w:p w14:paraId="38047394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DD2C0E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93ED9A6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B30819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E80785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51831E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07F3A9F" w14:textId="77777777" w:rsidR="00AF3E53" w:rsidRPr="002A79F4" w:rsidRDefault="00AF3E53" w:rsidP="00AF3E5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BF8C91E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placering, på vägg</w:t>
            </w:r>
          </w:p>
        </w:tc>
        <w:tc>
          <w:tcPr>
            <w:tcW w:w="709" w:type="dxa"/>
          </w:tcPr>
          <w:p w14:paraId="5248583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6C36E7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E83135D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58A894A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C19FB1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3DF4D464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C3F3446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FC534AC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infästning</w:t>
            </w:r>
          </w:p>
        </w:tc>
        <w:tc>
          <w:tcPr>
            <w:tcW w:w="709" w:type="dxa"/>
          </w:tcPr>
          <w:p w14:paraId="2B82A31F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DB8A0AC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EF8BA1B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086C8E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939801E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BF5BDF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484E3D4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925449D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anslutning till ventilationsaggregat</w:t>
            </w:r>
          </w:p>
        </w:tc>
        <w:tc>
          <w:tcPr>
            <w:tcW w:w="709" w:type="dxa"/>
          </w:tcPr>
          <w:p w14:paraId="15C5F39C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61F6077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CC4A94B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9F89F1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67BF1BE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6187CA1A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D86AD6A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2B783F6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5.8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54E6701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BD28E1F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Övertrycksmätare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7A2FF4C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328DDC1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1CFF21B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AF3E53" w:rsidRPr="002A79F4" w14:paraId="28C5AD8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1612E8C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843884C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mätaren fungerar</w:t>
            </w:r>
          </w:p>
        </w:tc>
        <w:tc>
          <w:tcPr>
            <w:tcW w:w="709" w:type="dxa"/>
          </w:tcPr>
          <w:p w14:paraId="51D0CAD6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025E11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FDF8259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C9877CE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391420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536C4FEF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29EB35D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D53DC29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slangens längd</w:t>
            </w:r>
          </w:p>
        </w:tc>
        <w:tc>
          <w:tcPr>
            <w:tcW w:w="709" w:type="dxa"/>
          </w:tcPr>
          <w:p w14:paraId="753207E1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B652DAA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3958E07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B767004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B4429D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6D281FB8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D4367ED" w14:textId="77777777" w:rsidR="00AF3E53" w:rsidRPr="002A79F4" w:rsidRDefault="00AF3E5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DF6E2B7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dimension och material på rör</w:t>
            </w:r>
          </w:p>
        </w:tc>
        <w:tc>
          <w:tcPr>
            <w:tcW w:w="709" w:type="dxa"/>
          </w:tcPr>
          <w:p w14:paraId="23644473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A2AB9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39CD7ED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314A1C5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98EFA61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3CB9F1C7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755D6CC" w14:textId="77777777" w:rsidR="00AF3E53" w:rsidRPr="002A79F4" w:rsidRDefault="00AF3E53" w:rsidP="006F7A3D">
            <w:pPr>
              <w:tabs>
                <w:tab w:val="left" w:pos="993"/>
              </w:tabs>
              <w:spacing w:before="60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  <w:r w:rsidR="000A3C41">
              <w:rPr>
                <w:rFonts w:ascii="Arial" w:hAnsi="Arial" w:cs="Arial"/>
                <w:position w:val="-2"/>
                <w:sz w:val="22"/>
                <w:szCs w:val="22"/>
              </w:rPr>
              <w:t>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1E1ACF" w14:textId="77777777" w:rsidR="00AF3E53" w:rsidRPr="002A79F4" w:rsidRDefault="00AF3E53" w:rsidP="00D501BE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slang dräneringsbar</w:t>
            </w:r>
          </w:p>
        </w:tc>
        <w:tc>
          <w:tcPr>
            <w:tcW w:w="709" w:type="dxa"/>
          </w:tcPr>
          <w:p w14:paraId="64F77B12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53955C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39B9C64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3CB628D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9073DF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F3E53" w:rsidRPr="002A79F4" w14:paraId="7F8DC6E1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47D28DF" w14:textId="77777777" w:rsidR="00AF3E53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95DB17" w14:textId="77777777" w:rsidR="00AF3E53" w:rsidRPr="002A79F4" w:rsidRDefault="00AF3E53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genomföring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02C04B" w14:textId="77777777" w:rsidR="00AF3E53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AF3E53"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97ED43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761262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AC1AC8" w14:textId="77777777" w:rsidR="00AF3E53" w:rsidRPr="002A79F4" w:rsidRDefault="00AF3E53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8C5B0D" w14:textId="77777777" w:rsidR="00AF3E53" w:rsidRPr="002A79F4" w:rsidRDefault="00AF3E53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1D9C3460" w14:textId="77777777" w:rsidTr="003109EF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D1398AD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3D51743" w14:textId="77777777" w:rsidR="00756B99" w:rsidRPr="002A79F4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5.9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50EA4D44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7A30125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Övertrycksventil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36FC14E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0157B783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D27DED4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E85777" w:rsidRPr="002A79F4" w14:paraId="2B4E22A5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91FF30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F78806" w14:textId="77777777" w:rsidR="00E85777" w:rsidRPr="002A79F4" w:rsidRDefault="00E85777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placering och antal</w:t>
            </w:r>
          </w:p>
        </w:tc>
        <w:tc>
          <w:tcPr>
            <w:tcW w:w="709" w:type="dxa"/>
          </w:tcPr>
          <w:p w14:paraId="4E2A3D7C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85A466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00BB8A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E2778D8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B53DCE6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479D231E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F93EB88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5ap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8BFA736" w14:textId="77777777" w:rsidR="00E85777" w:rsidRPr="002A79F4" w:rsidRDefault="00E8577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ram rätt ingjuten</w:t>
            </w:r>
          </w:p>
        </w:tc>
        <w:tc>
          <w:tcPr>
            <w:tcW w:w="709" w:type="dxa"/>
          </w:tcPr>
          <w:p w14:paraId="0B7E7E30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EBBBA6D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2EBA9E9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5E21FF8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F13C25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653724C0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2592145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05E3911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ventil tätar väl mot ingjutningsrör</w:t>
            </w:r>
          </w:p>
        </w:tc>
        <w:tc>
          <w:tcPr>
            <w:tcW w:w="709" w:type="dxa"/>
          </w:tcPr>
          <w:p w14:paraId="19C03BB0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EBE81BC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D840F57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E4D7B28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7AA5CA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7663BFF1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F89C906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3F1948B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ventil rörlig, avbalanserad och självstängande</w:t>
            </w:r>
          </w:p>
        </w:tc>
        <w:tc>
          <w:tcPr>
            <w:tcW w:w="709" w:type="dxa"/>
          </w:tcPr>
          <w:p w14:paraId="55DC5629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0E24F8B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5124983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9ADB0B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D1F9AA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55044" w:rsidRPr="002A79F4" w14:paraId="5B59BA36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BC76630" w14:textId="77777777" w:rsidR="00555044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BA83BBE" w14:textId="77777777" w:rsidR="00555044" w:rsidRPr="002A79F4" w:rsidRDefault="00555044" w:rsidP="002D1117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manuellt stängningsbar</w:t>
            </w:r>
          </w:p>
        </w:tc>
        <w:tc>
          <w:tcPr>
            <w:tcW w:w="709" w:type="dxa"/>
          </w:tcPr>
          <w:p w14:paraId="6008CF0C" w14:textId="77777777" w:rsidR="00555044" w:rsidRPr="002A79F4" w:rsidRDefault="00555044" w:rsidP="00B11DB6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CFBF632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20B926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76BD09A" w14:textId="77777777" w:rsidR="00555044" w:rsidRPr="002A79F4" w:rsidRDefault="00555044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2E9010" w14:textId="77777777" w:rsidR="00555044" w:rsidRPr="002A79F4" w:rsidRDefault="00555044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75CF8E9D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81F6" w14:textId="77777777" w:rsidR="00E85777" w:rsidRPr="002A79F4" w:rsidRDefault="000A3C41" w:rsidP="00E8577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73C3" w14:textId="77777777" w:rsidR="00E85777" w:rsidRPr="002A79F4" w:rsidRDefault="00E85777" w:rsidP="00AB6FED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certifieringsmärkning, läsbar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DEED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F0D4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68CBE0D6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707D5A31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EB96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46B76BF2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14EC" w14:textId="77777777" w:rsidR="00E85777" w:rsidRPr="002A79F4" w:rsidRDefault="000A3C41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5au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6D31" w14:textId="77777777" w:rsidR="00E85777" w:rsidRPr="002A79F4" w:rsidRDefault="00E85777" w:rsidP="00AB6FED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splitterskydd på utsidan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A0E7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7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:14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AF49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5B61568A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4041CFDD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220F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756B99" w:rsidRPr="002A79F4" w14:paraId="67DD9DA5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5B4FC3C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B3D2AB2" w14:textId="77777777" w:rsidR="00756B99" w:rsidRPr="002A79F4" w:rsidRDefault="00756B99" w:rsidP="00B245F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5.1</w:t>
            </w:r>
            <w:r w:rsidR="005A303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49B982D" w14:textId="77777777" w:rsidR="00756B99" w:rsidRPr="00B245FD" w:rsidRDefault="00756B99" w:rsidP="006B7B1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029C1F4" w14:textId="77777777" w:rsidR="00756B99" w:rsidRPr="002A79F4" w:rsidRDefault="00756B99" w:rsidP="00756B99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Täthet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026BAE" w14:textId="77777777" w:rsidR="00756B99" w:rsidRPr="002A79F4" w:rsidRDefault="00756B9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0E9DB55" w14:textId="77777777" w:rsidR="00756B99" w:rsidRPr="002A79F4" w:rsidRDefault="00756B99" w:rsidP="006B7B1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06904617" w14:textId="77777777" w:rsidR="00756B99" w:rsidRPr="002A79F4" w:rsidRDefault="00756B99" w:rsidP="006B7B1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E85777" w:rsidRPr="002A79F4" w14:paraId="634FAD4D" w14:textId="77777777" w:rsidTr="003109EF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B31C" w14:textId="77777777" w:rsidR="00E85777" w:rsidRPr="002A79F4" w:rsidRDefault="000A3C41" w:rsidP="00AB6FE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5av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0FCA" w14:textId="77777777" w:rsidR="00E85777" w:rsidRPr="002A79F4" w:rsidRDefault="00017FE8" w:rsidP="00756B99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t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äthetsprovning 1000 Pa vid igensatta öppningar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9152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E7EE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5A287A17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5DE09C05" w14:textId="77777777" w:rsidR="00E85777" w:rsidRPr="002A79F4" w:rsidRDefault="00E85777" w:rsidP="00AB6FE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5997" w14:textId="77777777" w:rsidR="00E85777" w:rsidRPr="002A79F4" w:rsidRDefault="00E85777" w:rsidP="00AB6FED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E85777" w:rsidRPr="002A79F4" w14:paraId="1E3E881A" w14:textId="77777777" w:rsidTr="003109EF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2B84CB3" w14:textId="77777777" w:rsidR="00E85777" w:rsidRPr="002A79F4" w:rsidRDefault="000A3C41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5ax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632DD0" w14:textId="77777777" w:rsidR="00E85777" w:rsidRPr="002A79F4" w:rsidRDefault="00017FE8" w:rsidP="00017FE8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f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ortlöpande övertryck</w:t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85777" w:rsidRPr="002A79F4">
              <w:rPr>
                <w:rFonts w:ascii="Arial" w:hAnsi="Arial" w:cs="Arial"/>
                <w:sz w:val="22"/>
                <w:szCs w:val="22"/>
              </w:rPr>
              <w:t>60 Pa</w:t>
            </w:r>
          </w:p>
        </w:tc>
        <w:tc>
          <w:tcPr>
            <w:tcW w:w="709" w:type="dxa"/>
          </w:tcPr>
          <w:p w14:paraId="3EE18D02" w14:textId="77777777" w:rsidR="00E85777" w:rsidRPr="002A79F4" w:rsidRDefault="000522D7" w:rsidP="00AB6FED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EB6DA6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DA7708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7156652" w14:textId="77777777" w:rsidR="00E85777" w:rsidRPr="002A79F4" w:rsidRDefault="00E85777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03075E" w14:textId="77777777" w:rsidR="00E85777" w:rsidRPr="002A79F4" w:rsidRDefault="00E85777" w:rsidP="005C1038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5A3038" w:rsidRPr="002A79F4" w14:paraId="3791AC29" w14:textId="77777777" w:rsidTr="003109EF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FF816F3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4B954962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2.6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92D1E07" w14:textId="77777777" w:rsidR="005A3038" w:rsidRPr="004F0086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12E5BBD3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26359DC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87AF5FC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03B8CB3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</w:p>
        </w:tc>
      </w:tr>
      <w:tr w:rsidR="005A3038" w:rsidRPr="002A79F4" w14:paraId="0C454CAB" w14:textId="77777777" w:rsidTr="003109EF">
        <w:trPr>
          <w:cantSplit/>
          <w:trHeight w:val="397"/>
        </w:trPr>
        <w:tc>
          <w:tcPr>
            <w:tcW w:w="693" w:type="dxa"/>
          </w:tcPr>
          <w:p w14:paraId="6A86618E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5ay</w:t>
            </w:r>
          </w:p>
        </w:tc>
        <w:tc>
          <w:tcPr>
            <w:tcW w:w="3686" w:type="dxa"/>
          </w:tcPr>
          <w:p w14:paraId="40597B6C" w14:textId="77777777" w:rsidR="005A3038" w:rsidRPr="002A79F4" w:rsidRDefault="005A3038" w:rsidP="00D61395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Intyg nr. 6 kan utfärdas</w:t>
            </w:r>
          </w:p>
        </w:tc>
        <w:tc>
          <w:tcPr>
            <w:tcW w:w="709" w:type="dxa"/>
          </w:tcPr>
          <w:p w14:paraId="43E0BB38" w14:textId="77777777" w:rsidR="005A3038" w:rsidRPr="002A79F4" w:rsidRDefault="005A3038" w:rsidP="00D6139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t>4:1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1F7B3D25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E57A33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F8DD47C" w14:textId="77777777" w:rsidR="005A3038" w:rsidRPr="002A79F4" w:rsidRDefault="005A3038" w:rsidP="00D61395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048EF">
              <w:rPr>
                <w:rFonts w:ascii="Arial" w:hAnsi="Arial" w:cs="Arial"/>
                <w:sz w:val="22"/>
                <w:szCs w:val="22"/>
              </w:rPr>
            </w:r>
            <w:r w:rsidR="009048EF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F1D90B5" w14:textId="77777777" w:rsidR="005A3038" w:rsidRPr="002A79F4" w:rsidRDefault="005A3038" w:rsidP="00D61395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</w:tbl>
    <w:p w14:paraId="599AF896" w14:textId="77777777" w:rsidR="00D85FAF" w:rsidRPr="00AB32BC" w:rsidRDefault="00D85FAF" w:rsidP="005A3038">
      <w:pPr>
        <w:pStyle w:val="Brdtext"/>
        <w:tabs>
          <w:tab w:val="left" w:pos="1134"/>
        </w:tabs>
        <w:rPr>
          <w:sz w:val="20"/>
        </w:rPr>
      </w:pPr>
    </w:p>
    <w:sectPr w:rsidR="00D85FAF" w:rsidRPr="00AB32BC" w:rsidSect="00F94A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985" w:bottom="567" w:left="1985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D7E6C" w14:textId="77777777" w:rsidR="009048EF" w:rsidRDefault="009048EF">
      <w:r>
        <w:separator/>
      </w:r>
    </w:p>
  </w:endnote>
  <w:endnote w:type="continuationSeparator" w:id="0">
    <w:p w14:paraId="006F1ABC" w14:textId="77777777" w:rsidR="009048EF" w:rsidRDefault="00904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FD24B" w14:textId="77777777" w:rsidR="009048EF" w:rsidRDefault="009048EF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44819" w14:textId="77777777" w:rsidR="003504DD" w:rsidRDefault="003504DD" w:rsidP="000976A5">
    <w:pPr>
      <w:pStyle w:val="Sidfot"/>
      <w:tabs>
        <w:tab w:val="center" w:pos="3969"/>
        <w:tab w:val="right" w:pos="7938"/>
      </w:tabs>
      <w:ind w:left="0" w:right="-1"/>
      <w:jc w:val="left"/>
    </w:pPr>
    <w:r>
      <w:rPr>
        <w:rStyle w:val="Sidnummer"/>
        <w:sz w:val="16"/>
      </w:rPr>
      <w:t>Byggproduktion</w:t>
    </w:r>
    <w:r w:rsidR="00560C82">
      <w:rPr>
        <w:noProof/>
      </w:rPr>
      <w:drawing>
        <wp:anchor distT="0" distB="0" distL="114300" distR="114300" simplePos="0" relativeHeight="251659264" behindDoc="1" locked="1" layoutInCell="1" allowOverlap="1" wp14:anchorId="73CE5E49" wp14:editId="4F03FA2C">
          <wp:simplePos x="0" y="0"/>
          <wp:positionH relativeFrom="page">
            <wp:posOffset>5232400</wp:posOffset>
          </wp:positionH>
          <wp:positionV relativeFrom="paragraph">
            <wp:posOffset>209550</wp:posOffset>
          </wp:positionV>
          <wp:extent cx="1187450" cy="414655"/>
          <wp:effectExtent l="0" t="0" r="0" b="4445"/>
          <wp:wrapNone/>
          <wp:docPr id="6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Sidnummer"/>
        <w:sz w:val="16"/>
      </w:rPr>
      <w:br/>
    </w:r>
    <w:r w:rsidR="00560C82">
      <w:rPr>
        <w:rStyle w:val="Sidnummer"/>
        <w:sz w:val="16"/>
      </w:rPr>
      <w:t>2025-11-25</w:t>
    </w:r>
    <w:r>
      <w:rPr>
        <w:rStyle w:val="Sidnummer"/>
      </w:rPr>
      <w:tab/>
    </w:r>
    <w:r w:rsidRPr="00560C82">
      <w:rPr>
        <w:rStyle w:val="Sidnummer"/>
        <w:sz w:val="18"/>
        <w:szCs w:val="18"/>
      </w:rPr>
      <w:fldChar w:fldCharType="begin"/>
    </w:r>
    <w:r w:rsidRPr="00560C82">
      <w:rPr>
        <w:rStyle w:val="Sidnummer"/>
        <w:sz w:val="18"/>
        <w:szCs w:val="18"/>
      </w:rPr>
      <w:instrText xml:space="preserve"> PAGE </w:instrText>
    </w:r>
    <w:r w:rsidRPr="00560C82">
      <w:rPr>
        <w:rStyle w:val="Sidnummer"/>
        <w:sz w:val="18"/>
        <w:szCs w:val="18"/>
      </w:rPr>
      <w:fldChar w:fldCharType="separate"/>
    </w:r>
    <w:r w:rsidR="0034698F" w:rsidRPr="00560C82">
      <w:rPr>
        <w:rStyle w:val="Sidnummer"/>
        <w:noProof/>
        <w:sz w:val="18"/>
        <w:szCs w:val="18"/>
      </w:rPr>
      <w:t>1</w:t>
    </w:r>
    <w:r w:rsidRPr="00560C82">
      <w:rPr>
        <w:rStyle w:val="Sidnummer"/>
        <w:sz w:val="18"/>
        <w:szCs w:val="18"/>
      </w:rPr>
      <w:fldChar w:fldCharType="end"/>
    </w:r>
    <w:r w:rsidR="00560C82" w:rsidRPr="00560C82">
      <w:rPr>
        <w:rStyle w:val="Sidnummer"/>
        <w:sz w:val="18"/>
        <w:szCs w:val="18"/>
      </w:rPr>
      <w:t xml:space="preserve"> (</w:t>
    </w:r>
    <w:r w:rsidR="00560C82" w:rsidRPr="00560C82">
      <w:rPr>
        <w:rStyle w:val="Sidnummer"/>
        <w:sz w:val="18"/>
        <w:szCs w:val="18"/>
      </w:rPr>
      <w:fldChar w:fldCharType="begin"/>
    </w:r>
    <w:r w:rsidR="00560C82" w:rsidRPr="00560C82">
      <w:rPr>
        <w:rStyle w:val="Sidnummer"/>
        <w:sz w:val="18"/>
        <w:szCs w:val="18"/>
      </w:rPr>
      <w:instrText xml:space="preserve"> NUMPAGES </w:instrText>
    </w:r>
    <w:r w:rsidR="00560C82" w:rsidRPr="00560C82">
      <w:rPr>
        <w:rStyle w:val="Sidnummer"/>
        <w:sz w:val="18"/>
        <w:szCs w:val="18"/>
      </w:rPr>
      <w:fldChar w:fldCharType="separate"/>
    </w:r>
    <w:r w:rsidR="00560C82" w:rsidRPr="00560C82">
      <w:rPr>
        <w:rStyle w:val="Sidnummer"/>
        <w:noProof/>
        <w:sz w:val="18"/>
        <w:szCs w:val="18"/>
      </w:rPr>
      <w:t>10</w:t>
    </w:r>
    <w:r w:rsidR="00560C82" w:rsidRPr="00560C82">
      <w:rPr>
        <w:rStyle w:val="Sidnummer"/>
        <w:sz w:val="18"/>
        <w:szCs w:val="18"/>
      </w:rPr>
      <w:fldChar w:fldCharType="end"/>
    </w:r>
    <w:r w:rsidR="00560C82" w:rsidRPr="00560C82">
      <w:rPr>
        <w:rStyle w:val="Sidnummer"/>
        <w:sz w:val="18"/>
        <w:szCs w:val="18"/>
      </w:rPr>
      <w:t>)</w:t>
    </w:r>
    <w:r>
      <w:rPr>
        <w:rStyle w:val="Sidnumm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D2ECB" w14:textId="77777777" w:rsidR="009048EF" w:rsidRDefault="009048EF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F82BD" w14:textId="77777777" w:rsidR="009048EF" w:rsidRDefault="009048EF">
      <w:r>
        <w:separator/>
      </w:r>
    </w:p>
  </w:footnote>
  <w:footnote w:type="continuationSeparator" w:id="0">
    <w:p w14:paraId="544409EB" w14:textId="77777777" w:rsidR="009048EF" w:rsidRDefault="00904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3036F" w14:textId="77777777" w:rsidR="009048EF" w:rsidRDefault="009048E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429BF" w14:textId="77777777" w:rsidR="003504DD" w:rsidRDefault="003504DD" w:rsidP="00C0631C">
    <w:pPr>
      <w:pStyle w:val="Sidhuvud"/>
      <w:ind w:left="0" w:right="-1"/>
    </w:pPr>
    <w:r>
      <w:t>Checklista till SR 15  -  Byggproduktion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7D050" w14:textId="77777777" w:rsidR="009048EF" w:rsidRDefault="009048EF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344A2858"/>
    <w:multiLevelType w:val="hybridMultilevel"/>
    <w:tmpl w:val="61C40B10"/>
    <w:lvl w:ilvl="0" w:tplc="DC52F4D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42D62"/>
    <w:multiLevelType w:val="singleLevel"/>
    <w:tmpl w:val="8B50DF88"/>
    <w:lvl w:ilvl="0">
      <w:start w:val="1"/>
      <w:numFmt w:val="decimal"/>
      <w:lvlText w:val="%1) "/>
      <w:legacy w:legacy="1" w:legacySpace="0" w:legacyIndent="283"/>
      <w:lvlJc w:val="left"/>
      <w:pPr>
        <w:ind w:left="43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zqdzp3IHxezLLqJw3fdK6swXRDfr+I+MKzYiAI1Kjv1vytx+SJp2nLZleYG6Hea7YwkXaN1BnVVt0Sz7YBpdkw==" w:salt="0RPLaxNPYK3MnRnoQMZwHg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EF"/>
    <w:rsid w:val="00004F5B"/>
    <w:rsid w:val="0000707C"/>
    <w:rsid w:val="00014359"/>
    <w:rsid w:val="00017FE8"/>
    <w:rsid w:val="00040AC9"/>
    <w:rsid w:val="000505CE"/>
    <w:rsid w:val="000522D7"/>
    <w:rsid w:val="0006246D"/>
    <w:rsid w:val="00084939"/>
    <w:rsid w:val="000976A5"/>
    <w:rsid w:val="000A29AE"/>
    <w:rsid w:val="000A3644"/>
    <w:rsid w:val="000A3C41"/>
    <w:rsid w:val="000B0A49"/>
    <w:rsid w:val="000D160B"/>
    <w:rsid w:val="000D3546"/>
    <w:rsid w:val="000E37CA"/>
    <w:rsid w:val="000F6DFD"/>
    <w:rsid w:val="00100ED4"/>
    <w:rsid w:val="00104E16"/>
    <w:rsid w:val="00105F0F"/>
    <w:rsid w:val="00116574"/>
    <w:rsid w:val="001175FB"/>
    <w:rsid w:val="001214F9"/>
    <w:rsid w:val="00127174"/>
    <w:rsid w:val="00136A9C"/>
    <w:rsid w:val="001406A9"/>
    <w:rsid w:val="00143376"/>
    <w:rsid w:val="00173F5A"/>
    <w:rsid w:val="0019068F"/>
    <w:rsid w:val="001A4EC9"/>
    <w:rsid w:val="001A6F40"/>
    <w:rsid w:val="001B0677"/>
    <w:rsid w:val="001B1E6C"/>
    <w:rsid w:val="001B486B"/>
    <w:rsid w:val="001B4C17"/>
    <w:rsid w:val="001D0242"/>
    <w:rsid w:val="001D1C5B"/>
    <w:rsid w:val="001E0FE4"/>
    <w:rsid w:val="001E308A"/>
    <w:rsid w:val="001F4543"/>
    <w:rsid w:val="001F52C9"/>
    <w:rsid w:val="001F63E1"/>
    <w:rsid w:val="00202078"/>
    <w:rsid w:val="002122F3"/>
    <w:rsid w:val="00212513"/>
    <w:rsid w:val="00216A4B"/>
    <w:rsid w:val="002240AE"/>
    <w:rsid w:val="00232AD1"/>
    <w:rsid w:val="00234640"/>
    <w:rsid w:val="002364C6"/>
    <w:rsid w:val="00240187"/>
    <w:rsid w:val="00242E66"/>
    <w:rsid w:val="00247AB4"/>
    <w:rsid w:val="00252359"/>
    <w:rsid w:val="0026166B"/>
    <w:rsid w:val="00277847"/>
    <w:rsid w:val="002A2E18"/>
    <w:rsid w:val="002A5B6E"/>
    <w:rsid w:val="002A79F4"/>
    <w:rsid w:val="002C1169"/>
    <w:rsid w:val="002C39EB"/>
    <w:rsid w:val="002C5BC9"/>
    <w:rsid w:val="002D1117"/>
    <w:rsid w:val="002D5AAF"/>
    <w:rsid w:val="002D7BCB"/>
    <w:rsid w:val="003046F5"/>
    <w:rsid w:val="00305F5F"/>
    <w:rsid w:val="003109EF"/>
    <w:rsid w:val="003119B2"/>
    <w:rsid w:val="003230BA"/>
    <w:rsid w:val="0034672A"/>
    <w:rsid w:val="0034698F"/>
    <w:rsid w:val="003504DD"/>
    <w:rsid w:val="003542BD"/>
    <w:rsid w:val="00354A40"/>
    <w:rsid w:val="00371B2B"/>
    <w:rsid w:val="00376F32"/>
    <w:rsid w:val="00382199"/>
    <w:rsid w:val="00383B19"/>
    <w:rsid w:val="00387838"/>
    <w:rsid w:val="00396134"/>
    <w:rsid w:val="00397DE8"/>
    <w:rsid w:val="003A0830"/>
    <w:rsid w:val="003A25AB"/>
    <w:rsid w:val="003A5705"/>
    <w:rsid w:val="003B18E6"/>
    <w:rsid w:val="003B31BD"/>
    <w:rsid w:val="003B68E4"/>
    <w:rsid w:val="003D2356"/>
    <w:rsid w:val="003E4370"/>
    <w:rsid w:val="00411E7E"/>
    <w:rsid w:val="004123BB"/>
    <w:rsid w:val="004126A9"/>
    <w:rsid w:val="00415A2C"/>
    <w:rsid w:val="00425901"/>
    <w:rsid w:val="004307D4"/>
    <w:rsid w:val="00434CB6"/>
    <w:rsid w:val="00460D08"/>
    <w:rsid w:val="0046364A"/>
    <w:rsid w:val="004878E2"/>
    <w:rsid w:val="00494803"/>
    <w:rsid w:val="004B7BE8"/>
    <w:rsid w:val="004B7FEB"/>
    <w:rsid w:val="004D4A71"/>
    <w:rsid w:val="004D5560"/>
    <w:rsid w:val="004E4A8D"/>
    <w:rsid w:val="004E58CB"/>
    <w:rsid w:val="004E5D12"/>
    <w:rsid w:val="004F0086"/>
    <w:rsid w:val="004F587C"/>
    <w:rsid w:val="00501865"/>
    <w:rsid w:val="0050637B"/>
    <w:rsid w:val="00523EB7"/>
    <w:rsid w:val="005422E6"/>
    <w:rsid w:val="00543B31"/>
    <w:rsid w:val="00555044"/>
    <w:rsid w:val="00560C82"/>
    <w:rsid w:val="0056225F"/>
    <w:rsid w:val="00572221"/>
    <w:rsid w:val="00574D98"/>
    <w:rsid w:val="00593444"/>
    <w:rsid w:val="0059543C"/>
    <w:rsid w:val="00597514"/>
    <w:rsid w:val="005A1EFB"/>
    <w:rsid w:val="005A3038"/>
    <w:rsid w:val="005A6C5B"/>
    <w:rsid w:val="005B793C"/>
    <w:rsid w:val="005C1038"/>
    <w:rsid w:val="005C5851"/>
    <w:rsid w:val="005D7092"/>
    <w:rsid w:val="005E17CE"/>
    <w:rsid w:val="00603588"/>
    <w:rsid w:val="00603D1E"/>
    <w:rsid w:val="006418F9"/>
    <w:rsid w:val="00641B40"/>
    <w:rsid w:val="00644C64"/>
    <w:rsid w:val="00657736"/>
    <w:rsid w:val="006614FE"/>
    <w:rsid w:val="00663D28"/>
    <w:rsid w:val="00692347"/>
    <w:rsid w:val="006A03AD"/>
    <w:rsid w:val="006A0B64"/>
    <w:rsid w:val="006A0F54"/>
    <w:rsid w:val="006A740F"/>
    <w:rsid w:val="006B7B15"/>
    <w:rsid w:val="006D4003"/>
    <w:rsid w:val="006D7F5B"/>
    <w:rsid w:val="006E3410"/>
    <w:rsid w:val="006F7A3D"/>
    <w:rsid w:val="00700652"/>
    <w:rsid w:val="00710F3D"/>
    <w:rsid w:val="00754F11"/>
    <w:rsid w:val="00756B99"/>
    <w:rsid w:val="007665A1"/>
    <w:rsid w:val="00771ACB"/>
    <w:rsid w:val="0077434C"/>
    <w:rsid w:val="00775BF3"/>
    <w:rsid w:val="00782933"/>
    <w:rsid w:val="00783DA9"/>
    <w:rsid w:val="00786258"/>
    <w:rsid w:val="007956A3"/>
    <w:rsid w:val="007A4ED8"/>
    <w:rsid w:val="007B57E8"/>
    <w:rsid w:val="007C3AD2"/>
    <w:rsid w:val="007C4B73"/>
    <w:rsid w:val="007D15E4"/>
    <w:rsid w:val="007D79D0"/>
    <w:rsid w:val="007D7B8B"/>
    <w:rsid w:val="007E4040"/>
    <w:rsid w:val="007F2689"/>
    <w:rsid w:val="007F60EC"/>
    <w:rsid w:val="00803980"/>
    <w:rsid w:val="00813CDB"/>
    <w:rsid w:val="0082185F"/>
    <w:rsid w:val="008405E7"/>
    <w:rsid w:val="00842E71"/>
    <w:rsid w:val="00846597"/>
    <w:rsid w:val="00880B0F"/>
    <w:rsid w:val="00881493"/>
    <w:rsid w:val="00884A0C"/>
    <w:rsid w:val="008939B3"/>
    <w:rsid w:val="0089721E"/>
    <w:rsid w:val="008D48F7"/>
    <w:rsid w:val="008E6686"/>
    <w:rsid w:val="008F414C"/>
    <w:rsid w:val="009048EF"/>
    <w:rsid w:val="00913BF8"/>
    <w:rsid w:val="00914DF5"/>
    <w:rsid w:val="009217E3"/>
    <w:rsid w:val="00924146"/>
    <w:rsid w:val="00924851"/>
    <w:rsid w:val="00927FB8"/>
    <w:rsid w:val="00935F54"/>
    <w:rsid w:val="0094053B"/>
    <w:rsid w:val="009457BD"/>
    <w:rsid w:val="00963355"/>
    <w:rsid w:val="009640C3"/>
    <w:rsid w:val="00970BF2"/>
    <w:rsid w:val="00974452"/>
    <w:rsid w:val="00977FE1"/>
    <w:rsid w:val="009848EF"/>
    <w:rsid w:val="00984BB6"/>
    <w:rsid w:val="009961E2"/>
    <w:rsid w:val="009A1737"/>
    <w:rsid w:val="009B6F2A"/>
    <w:rsid w:val="009C746E"/>
    <w:rsid w:val="009C7CA5"/>
    <w:rsid w:val="009D4467"/>
    <w:rsid w:val="009E1161"/>
    <w:rsid w:val="009E1923"/>
    <w:rsid w:val="009E330E"/>
    <w:rsid w:val="00A0514C"/>
    <w:rsid w:val="00A06C89"/>
    <w:rsid w:val="00A1638F"/>
    <w:rsid w:val="00A2166F"/>
    <w:rsid w:val="00A3510B"/>
    <w:rsid w:val="00A37FB7"/>
    <w:rsid w:val="00A43DD0"/>
    <w:rsid w:val="00A50351"/>
    <w:rsid w:val="00A545F8"/>
    <w:rsid w:val="00A674DD"/>
    <w:rsid w:val="00A76404"/>
    <w:rsid w:val="00A964F8"/>
    <w:rsid w:val="00AB31B8"/>
    <w:rsid w:val="00AB32BC"/>
    <w:rsid w:val="00AB6FED"/>
    <w:rsid w:val="00AC0906"/>
    <w:rsid w:val="00AC348E"/>
    <w:rsid w:val="00AD3AB6"/>
    <w:rsid w:val="00AD4310"/>
    <w:rsid w:val="00AE1851"/>
    <w:rsid w:val="00AF3E53"/>
    <w:rsid w:val="00B0204E"/>
    <w:rsid w:val="00B11DB6"/>
    <w:rsid w:val="00B1352B"/>
    <w:rsid w:val="00B15C0A"/>
    <w:rsid w:val="00B245FD"/>
    <w:rsid w:val="00B24AEB"/>
    <w:rsid w:val="00B433DF"/>
    <w:rsid w:val="00B47148"/>
    <w:rsid w:val="00B53DEE"/>
    <w:rsid w:val="00B60465"/>
    <w:rsid w:val="00B65703"/>
    <w:rsid w:val="00B722E6"/>
    <w:rsid w:val="00B77D0D"/>
    <w:rsid w:val="00B944D8"/>
    <w:rsid w:val="00B9789A"/>
    <w:rsid w:val="00BB318E"/>
    <w:rsid w:val="00BB54C0"/>
    <w:rsid w:val="00BC2189"/>
    <w:rsid w:val="00BE7676"/>
    <w:rsid w:val="00BF0161"/>
    <w:rsid w:val="00C0631C"/>
    <w:rsid w:val="00C1282F"/>
    <w:rsid w:val="00C21BF0"/>
    <w:rsid w:val="00C2228D"/>
    <w:rsid w:val="00C26B7E"/>
    <w:rsid w:val="00C27C01"/>
    <w:rsid w:val="00C46678"/>
    <w:rsid w:val="00C50861"/>
    <w:rsid w:val="00C52A07"/>
    <w:rsid w:val="00C55C43"/>
    <w:rsid w:val="00C85740"/>
    <w:rsid w:val="00C94C95"/>
    <w:rsid w:val="00C95BBC"/>
    <w:rsid w:val="00CA31CE"/>
    <w:rsid w:val="00CA3740"/>
    <w:rsid w:val="00CC29F0"/>
    <w:rsid w:val="00D10BE3"/>
    <w:rsid w:val="00D10CE5"/>
    <w:rsid w:val="00D12756"/>
    <w:rsid w:val="00D16239"/>
    <w:rsid w:val="00D218B5"/>
    <w:rsid w:val="00D25E65"/>
    <w:rsid w:val="00D27AF5"/>
    <w:rsid w:val="00D34BBD"/>
    <w:rsid w:val="00D501BE"/>
    <w:rsid w:val="00D51A6E"/>
    <w:rsid w:val="00D5440D"/>
    <w:rsid w:val="00D65914"/>
    <w:rsid w:val="00D84ABA"/>
    <w:rsid w:val="00D851F4"/>
    <w:rsid w:val="00D85FAF"/>
    <w:rsid w:val="00D97CBD"/>
    <w:rsid w:val="00DB577F"/>
    <w:rsid w:val="00DB5A0B"/>
    <w:rsid w:val="00DC0B9E"/>
    <w:rsid w:val="00DC2E1D"/>
    <w:rsid w:val="00DD73DF"/>
    <w:rsid w:val="00DD7A20"/>
    <w:rsid w:val="00DD7A35"/>
    <w:rsid w:val="00DE0514"/>
    <w:rsid w:val="00DE5757"/>
    <w:rsid w:val="00DE61FA"/>
    <w:rsid w:val="00DE76AD"/>
    <w:rsid w:val="00DF0C69"/>
    <w:rsid w:val="00DF681B"/>
    <w:rsid w:val="00E26385"/>
    <w:rsid w:val="00E34075"/>
    <w:rsid w:val="00E523A3"/>
    <w:rsid w:val="00E5693D"/>
    <w:rsid w:val="00E617B2"/>
    <w:rsid w:val="00E847AC"/>
    <w:rsid w:val="00E85777"/>
    <w:rsid w:val="00EA3458"/>
    <w:rsid w:val="00EC7220"/>
    <w:rsid w:val="00EE28D3"/>
    <w:rsid w:val="00F026AB"/>
    <w:rsid w:val="00F30344"/>
    <w:rsid w:val="00F32915"/>
    <w:rsid w:val="00F367F8"/>
    <w:rsid w:val="00F37660"/>
    <w:rsid w:val="00F8521B"/>
    <w:rsid w:val="00F87476"/>
    <w:rsid w:val="00F925CB"/>
    <w:rsid w:val="00F94ADE"/>
    <w:rsid w:val="00FA0EA0"/>
    <w:rsid w:val="00FA5CB6"/>
    <w:rsid w:val="00FB1373"/>
    <w:rsid w:val="00FB7BE1"/>
    <w:rsid w:val="00FC3A39"/>
    <w:rsid w:val="00FC5065"/>
    <w:rsid w:val="00FC5CFF"/>
    <w:rsid w:val="00FC7B95"/>
    <w:rsid w:val="00FD1422"/>
    <w:rsid w:val="00FD69E4"/>
    <w:rsid w:val="00FE2B7A"/>
    <w:rsid w:val="00FE70D3"/>
    <w:rsid w:val="00FF0EF1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7122086"/>
  <w15:docId w15:val="{E406EF76-F3C2-43CA-A9F4-1A2F4180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C82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link w:val="Rubrik1Char"/>
    <w:uiPriority w:val="99"/>
    <w:qFormat/>
    <w:rsid w:val="00560C82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link w:val="Rubrik2Char"/>
    <w:uiPriority w:val="99"/>
    <w:qFormat/>
    <w:rsid w:val="00560C82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link w:val="Rubrik3Char"/>
    <w:uiPriority w:val="99"/>
    <w:qFormat/>
    <w:rsid w:val="00560C82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i/>
      <w:sz w:val="20"/>
    </w:rPr>
  </w:style>
  <w:style w:type="paragraph" w:styleId="Rubrik4">
    <w:name w:val="heading 4"/>
    <w:aliases w:val="Rubrik 4 Ny"/>
    <w:basedOn w:val="Normal"/>
    <w:next w:val="Normal"/>
    <w:link w:val="Rubrik4Char"/>
    <w:uiPriority w:val="99"/>
    <w:qFormat/>
    <w:rsid w:val="00D34BBD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paragraph" w:styleId="Rubrik5">
    <w:name w:val="heading 5"/>
    <w:basedOn w:val="Normal"/>
    <w:next w:val="Normal"/>
    <w:link w:val="Rubrik5Char"/>
    <w:uiPriority w:val="99"/>
    <w:qFormat/>
    <w:rsid w:val="00D34BBD"/>
    <w:pPr>
      <w:keepNext/>
      <w:outlineLvl w:val="4"/>
    </w:pPr>
    <w:rPr>
      <w:rFonts w:ascii="Arial" w:hAnsi="Arial" w:cs="Arial"/>
      <w:b/>
      <w:bCs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aliases w:val="Rubrik 1 Ny Char"/>
    <w:link w:val="Rubrik1"/>
    <w:uiPriority w:val="99"/>
    <w:locked/>
    <w:rsid w:val="00560C82"/>
    <w:rPr>
      <w:rFonts w:ascii="Arial" w:hAnsi="Arial"/>
      <w:b/>
      <w:sz w:val="28"/>
    </w:rPr>
  </w:style>
  <w:style w:type="character" w:customStyle="1" w:styleId="Rubrik2Char">
    <w:name w:val="Rubrik 2 Char"/>
    <w:aliases w:val="Rubrik 2 Ny Char"/>
    <w:link w:val="Rubrik2"/>
    <w:uiPriority w:val="99"/>
    <w:locked/>
    <w:rsid w:val="00560C82"/>
    <w:rPr>
      <w:rFonts w:ascii="Arial" w:hAnsi="Arial"/>
      <w:b/>
      <w:sz w:val="24"/>
    </w:rPr>
  </w:style>
  <w:style w:type="character" w:customStyle="1" w:styleId="Rubrik3Char">
    <w:name w:val="Rubrik 3 Char"/>
    <w:aliases w:val="Rubrik 3 Ny Char"/>
    <w:link w:val="Rubrik3"/>
    <w:uiPriority w:val="99"/>
    <w:locked/>
    <w:rsid w:val="00560C82"/>
    <w:rPr>
      <w:rFonts w:ascii="Arial" w:hAnsi="Arial"/>
      <w:b/>
      <w:i/>
    </w:rPr>
  </w:style>
  <w:style w:type="character" w:customStyle="1" w:styleId="Rubrik4Char">
    <w:name w:val="Rubrik 4 Char"/>
    <w:aliases w:val="Rubrik 4 Ny Char"/>
    <w:link w:val="Rubrik4"/>
    <w:uiPriority w:val="99"/>
    <w:semiHidden/>
    <w:locked/>
    <w:rsid w:val="00D84ABA"/>
    <w:rPr>
      <w:rFonts w:ascii="Calibri" w:hAnsi="Calibri" w:cs="Times New Roman"/>
      <w:b/>
      <w:bCs/>
      <w:sz w:val="28"/>
      <w:szCs w:val="28"/>
    </w:rPr>
  </w:style>
  <w:style w:type="character" w:customStyle="1" w:styleId="Rubrik5Char">
    <w:name w:val="Rubrik 5 Char"/>
    <w:link w:val="Rubrik5"/>
    <w:uiPriority w:val="99"/>
    <w:semiHidden/>
    <w:locked/>
    <w:rsid w:val="00D84ABA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bild">
    <w:name w:val="bild"/>
    <w:basedOn w:val="Normal"/>
    <w:next w:val="Normal"/>
    <w:uiPriority w:val="99"/>
    <w:rsid w:val="00D34BB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rsid w:val="00D34BBD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uiPriority w:val="99"/>
    <w:rsid w:val="00D34BBD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uiPriority w:val="99"/>
    <w:rsid w:val="00D34BBD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link w:val="SidfotChar"/>
    <w:uiPriority w:val="99"/>
    <w:rsid w:val="00D34BBD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fotChar">
    <w:name w:val="Sidfot Char"/>
    <w:aliases w:val="Sidfot Ny Char"/>
    <w:link w:val="Sidfot"/>
    <w:uiPriority w:val="99"/>
    <w:semiHidden/>
    <w:locked/>
    <w:rsid w:val="00D84ABA"/>
    <w:rPr>
      <w:rFonts w:cs="Times New Roman"/>
    </w:rPr>
  </w:style>
  <w:style w:type="paragraph" w:styleId="Sidhuvud">
    <w:name w:val="header"/>
    <w:aliases w:val="Sidhuvud Ny"/>
    <w:basedOn w:val="Normal"/>
    <w:next w:val="Normal"/>
    <w:link w:val="SidhuvudChar"/>
    <w:uiPriority w:val="99"/>
    <w:rsid w:val="00D34BBD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huvudChar">
    <w:name w:val="Sidhuvud Char"/>
    <w:aliases w:val="Sidhuvud Ny Char"/>
    <w:link w:val="Sidhuvud"/>
    <w:uiPriority w:val="99"/>
    <w:semiHidden/>
    <w:locked/>
    <w:rsid w:val="00D84ABA"/>
    <w:rPr>
      <w:rFonts w:cs="Times New Roman"/>
    </w:rPr>
  </w:style>
  <w:style w:type="character" w:styleId="Sidnummer">
    <w:name w:val="page number"/>
    <w:uiPriority w:val="99"/>
    <w:rsid w:val="00D34BBD"/>
    <w:rPr>
      <w:rFonts w:cs="Times New Roman"/>
    </w:rPr>
  </w:style>
  <w:style w:type="paragraph" w:styleId="Brdtext">
    <w:name w:val="Body Text"/>
    <w:basedOn w:val="Normal"/>
    <w:link w:val="BrdtextChar"/>
    <w:uiPriority w:val="99"/>
    <w:rsid w:val="00D34BBD"/>
    <w:rPr>
      <w:rFonts w:ascii="Arial" w:hAnsi="Arial"/>
      <w:b/>
      <w:sz w:val="36"/>
    </w:rPr>
  </w:style>
  <w:style w:type="character" w:customStyle="1" w:styleId="BrdtextChar">
    <w:name w:val="Brödtext Char"/>
    <w:link w:val="Brdtext"/>
    <w:uiPriority w:val="99"/>
    <w:semiHidden/>
    <w:locked/>
    <w:rsid w:val="00D84ABA"/>
    <w:rPr>
      <w:rFonts w:cs="Times New Roman"/>
    </w:rPr>
  </w:style>
  <w:style w:type="paragraph" w:styleId="Brdtextmedindrag">
    <w:name w:val="Body Text Indent"/>
    <w:basedOn w:val="Normal"/>
    <w:link w:val="BrdtextmedindragChar"/>
    <w:uiPriority w:val="99"/>
    <w:rsid w:val="00D34BBD"/>
    <w:pPr>
      <w:ind w:left="357" w:hanging="357"/>
    </w:pPr>
    <w:rPr>
      <w:rFonts w:ascii="Arial" w:hAnsi="Arial"/>
      <w:b/>
      <w:i/>
      <w:sz w:val="28"/>
    </w:rPr>
  </w:style>
  <w:style w:type="character" w:customStyle="1" w:styleId="BrdtextmedindragChar">
    <w:name w:val="Brödtext med indrag Char"/>
    <w:link w:val="Brdtextmedindrag"/>
    <w:uiPriority w:val="99"/>
    <w:semiHidden/>
    <w:locked/>
    <w:rsid w:val="00D84ABA"/>
    <w:rPr>
      <w:rFonts w:cs="Times New Roman"/>
    </w:rPr>
  </w:style>
  <w:style w:type="paragraph" w:styleId="Ballongtext">
    <w:name w:val="Balloon Text"/>
    <w:basedOn w:val="Normal"/>
    <w:link w:val="BallongtextChar"/>
    <w:uiPriority w:val="99"/>
    <w:semiHidden/>
    <w:rsid w:val="00D34BB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locked/>
    <w:rsid w:val="00D84ABA"/>
    <w:rPr>
      <w:rFonts w:cs="Times New Roman"/>
      <w:sz w:val="2"/>
    </w:rPr>
  </w:style>
  <w:style w:type="character" w:styleId="Hyperlnk">
    <w:name w:val="Hyperlink"/>
    <w:uiPriority w:val="99"/>
    <w:rsid w:val="00396134"/>
    <w:rPr>
      <w:rFonts w:cs="Times New Roman"/>
      <w:color w:val="0000FF"/>
      <w:u w:val="single"/>
    </w:rPr>
  </w:style>
  <w:style w:type="character" w:customStyle="1" w:styleId="1515Char">
    <w:name w:val="1515 Char"/>
    <w:link w:val="1515"/>
    <w:rsid w:val="00A1638F"/>
    <w:rPr>
      <w:sz w:val="24"/>
      <w:szCs w:val="20"/>
    </w:rPr>
  </w:style>
  <w:style w:type="paragraph" w:styleId="Liststycke">
    <w:name w:val="List Paragraph"/>
    <w:basedOn w:val="Normal"/>
    <w:uiPriority w:val="34"/>
    <w:qFormat/>
    <w:rsid w:val="004D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sr15_3-byggproduktion_2511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1454D-06E7-4167-AD61-35CE4FC3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checklista-sr15_3-byggproduktion_251125.dotx</Template>
  <TotalTime>0</TotalTime>
  <Pages>11</Pages>
  <Words>3126</Words>
  <Characters>16570</Characters>
  <Application>Microsoft Office Word</Application>
  <DocSecurity>0</DocSecurity>
  <Lines>138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1</vt:lpstr>
    </vt:vector>
  </TitlesOfParts>
  <Company>MSB</Company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Bergqvist Anna</dc:creator>
  <cp:lastModifiedBy>Bergqvist Anna</cp:lastModifiedBy>
  <cp:revision>1</cp:revision>
  <cp:lastPrinted>2015-04-21T15:00:00Z</cp:lastPrinted>
  <dcterms:created xsi:type="dcterms:W3CDTF">2025-12-01T09:45:00Z</dcterms:created>
  <dcterms:modified xsi:type="dcterms:W3CDTF">2025-12-01T09:45:00Z</dcterms:modified>
</cp:coreProperties>
</file>